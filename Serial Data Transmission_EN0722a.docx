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2FC27" w14:textId="7DB86FFD" w:rsidR="007C3B3A" w:rsidRPr="002571DF" w:rsidRDefault="00684403">
      <w:r w:rsidRPr="00A53EC3">
        <w:rPr>
          <w:noProof/>
          <w:lang w:eastAsia="ja-JP"/>
        </w:rPr>
        <mc:AlternateContent>
          <mc:Choice Requires="wpg">
            <w:drawing>
              <wp:anchor distT="0" distB="0" distL="114300" distR="114300" simplePos="0" relativeHeight="251656704" behindDoc="0" locked="0" layoutInCell="0" allowOverlap="1" wp14:anchorId="69BA4714" wp14:editId="2FBCAD15">
                <wp:simplePos x="0" y="0"/>
                <wp:positionH relativeFrom="page">
                  <wp:posOffset>0</wp:posOffset>
                </wp:positionH>
                <wp:positionV relativeFrom="margin">
                  <wp:posOffset>-147596</wp:posOffset>
                </wp:positionV>
                <wp:extent cx="7560945" cy="8643478"/>
                <wp:effectExtent l="0" t="0" r="1905" b="5715"/>
                <wp:wrapNone/>
                <wp:docPr id="1"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643478"/>
                          <a:chOff x="0" y="2294"/>
                          <a:chExt cx="12239" cy="12106"/>
                        </a:xfrm>
                      </wpg:grpSpPr>
                      <wpg:grpSp>
                        <wpg:cNvPr id="2" name="Group 419"/>
                        <wpg:cNvGrpSpPr>
                          <a:grpSpLocks/>
                        </wpg:cNvGrpSpPr>
                        <wpg:grpSpPr bwMode="auto">
                          <a:xfrm>
                            <a:off x="0" y="9661"/>
                            <a:ext cx="12239" cy="4739"/>
                            <a:chOff x="-6" y="3399"/>
                            <a:chExt cx="12197" cy="4253"/>
                          </a:xfrm>
                        </wpg:grpSpPr>
                        <wpg:grpSp>
                          <wpg:cNvPr id="4" name="Group 420"/>
                          <wpg:cNvGrpSpPr>
                            <a:grpSpLocks/>
                          </wpg:cNvGrpSpPr>
                          <wpg:grpSpPr bwMode="auto">
                            <a:xfrm>
                              <a:off x="-6" y="3717"/>
                              <a:ext cx="12189" cy="3550"/>
                              <a:chOff x="18" y="7468"/>
                              <a:chExt cx="12189" cy="3550"/>
                            </a:xfrm>
                          </wpg:grpSpPr>
                          <wps:wsp>
                            <wps:cNvPr id="6" name="Freeform 421"/>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422"/>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423"/>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 name="Freeform 424"/>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425"/>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426"/>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427"/>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428"/>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429"/>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3" name="Rectangle 430"/>
                        <wps:cNvSpPr>
                          <a:spLocks noChangeArrowheads="1"/>
                        </wps:cNvSpPr>
                        <wps:spPr bwMode="auto">
                          <a:xfrm>
                            <a:off x="2032" y="4503"/>
                            <a:ext cx="8637" cy="9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F59CF" w14:textId="77777777" w:rsidR="008D734B" w:rsidRPr="007C3B3A" w:rsidRDefault="008D734B">
                              <w:pPr>
                                <w:spacing w:after="0"/>
                                <w:rPr>
                                  <w:b/>
                                  <w:bCs/>
                                  <w:color w:val="808080"/>
                                  <w:sz w:val="32"/>
                                  <w:szCs w:val="32"/>
                                </w:rPr>
                              </w:pPr>
                              <w:r>
                                <w:rPr>
                                  <w:b/>
                                  <w:bCs/>
                                  <w:sz w:val="32"/>
                                  <w:szCs w:val="32"/>
                                  <w:lang w:val="nl-BE"/>
                                </w:rPr>
                                <w:t>KNX Association</w:t>
                              </w:r>
                            </w:p>
                            <w:p w14:paraId="2BA5195E" w14:textId="77777777" w:rsidR="008D734B" w:rsidRPr="007C3B3A" w:rsidRDefault="008D734B">
                              <w:pPr>
                                <w:spacing w:after="0"/>
                                <w:rPr>
                                  <w:b/>
                                  <w:bCs/>
                                  <w:color w:val="808080"/>
                                  <w:sz w:val="32"/>
                                  <w:szCs w:val="32"/>
                                </w:rPr>
                              </w:pPr>
                            </w:p>
                          </w:txbxContent>
                        </wps:txbx>
                        <wps:bodyPr rot="0" vert="horz" wrap="square" lIns="91440" tIns="45720" rIns="91440" bIns="45720" anchor="t" anchorCtr="0" upright="1">
                          <a:spAutoFit/>
                        </wps:bodyPr>
                      </wps:wsp>
                      <wps:wsp>
                        <wps:cNvPr id="27" name="Rectangle 431"/>
                        <wps:cNvSpPr>
                          <a:spLocks noChangeArrowheads="1"/>
                        </wps:cNvSpPr>
                        <wps:spPr bwMode="auto">
                          <a:xfrm>
                            <a:off x="6494" y="11158"/>
                            <a:ext cx="4998" cy="1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089A6" w14:textId="77777777" w:rsidR="008D734B" w:rsidRDefault="008D734B">
                              <w:pPr>
                                <w:jc w:val="right"/>
                                <w:rPr>
                                  <w:sz w:val="96"/>
                                  <w:szCs w:val="96"/>
                                </w:rPr>
                              </w:pPr>
                            </w:p>
                          </w:txbxContent>
                        </wps:txbx>
                        <wps:bodyPr rot="0" vert="horz" wrap="square" lIns="91440" tIns="45720" rIns="91440" bIns="45720" anchor="t" anchorCtr="0" upright="1">
                          <a:spAutoFit/>
                        </wps:bodyPr>
                      </wps:wsp>
                      <wps:wsp>
                        <wps:cNvPr id="32" name="Rectangle 432"/>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B315E" w14:textId="77777777" w:rsidR="008D734B" w:rsidRPr="00FF20A9" w:rsidRDefault="008D734B">
                              <w:pPr>
                                <w:spacing w:after="0"/>
                                <w:rPr>
                                  <w:b/>
                                  <w:bCs/>
                                  <w:color w:val="1F497D"/>
                                  <w:sz w:val="56"/>
                                  <w:szCs w:val="56"/>
                                </w:rPr>
                              </w:pPr>
                              <w:r w:rsidRPr="00FF20A9">
                                <w:rPr>
                                  <w:b/>
                                  <w:bCs/>
                                  <w:sz w:val="56"/>
                                  <w:szCs w:val="56"/>
                                </w:rPr>
                                <w:t>Serial Data Transmission and KNX Protocol</w:t>
                              </w:r>
                            </w:p>
                            <w:p w14:paraId="4061D976" w14:textId="77777777" w:rsidR="008D734B" w:rsidRPr="007C3B3A" w:rsidRDefault="008D734B">
                              <w:pPr>
                                <w:rPr>
                                  <w:b/>
                                  <w:bCs/>
                                  <w:color w:val="808080"/>
                                  <w:sz w:val="32"/>
                                  <w:szCs w:val="32"/>
                                </w:rPr>
                              </w:pPr>
                            </w:p>
                            <w:p w14:paraId="04E05684" w14:textId="77777777" w:rsidR="008D734B" w:rsidRPr="007C3B3A" w:rsidRDefault="008D734B">
                              <w:pPr>
                                <w:rPr>
                                  <w:b/>
                                  <w:bCs/>
                                  <w:color w:val="808080"/>
                                  <w:sz w:val="32"/>
                                  <w:szCs w:val="32"/>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69BA4714" id="Group 418" o:spid="_x0000_s1026" style="position:absolute;margin-left:0;margin-top:-11.6pt;width:595.35pt;height:680.6pt;z-index:251656704;mso-position-horizontal-relative:page;mso-position-vertical-relative:margin;mso-height-relative:margin" coordorigin=",2294" coordsize="12239,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" o:allowincell="f">
                <v:group id="Group 419" o:spid="_x0000_s1027" style="position:absolute;top:9661;width:12239;height:4739"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20"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421"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" path="m,l17,2863,7132,2578r,-2378l,xe" fillcolor="#a7bfde" stroked="f">
                      <v:fill opacity="32896f"/>
                      <v:path arrowok="t" o:connecttype="custom" o:connectlocs="0,0;17,2863;7132,2578;7132,200;0,0" o:connectangles="0,0,0,0,0"/>
                    </v:shape>
                    <v:shape id="Freeform 422"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" path="m,569l,2930r3466,620l3466,,,569xe" fillcolor="#d3dfee" stroked="f">
                      <v:fill opacity="32896f"/>
                      <v:path arrowok="t" o:connecttype="custom" o:connectlocs="0,569;0,2930;3466,3550;3466,0;0,569" o:connectangles="0,0,0,0,0"/>
                    </v:shape>
                    <v:shape id="Freeform 423"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" path="m,l,3550,1591,2746r,-2009l,xe" fillcolor="#a7bfde" stroked="f">
                      <v:fill opacity="32896f"/>
                      <v:path arrowok="t" o:connecttype="custom" o:connectlocs="0,0;0,3550;1591,2746;1591,737;0,0" o:connectangles="0,0,0,0,0"/>
                    </v:shape>
                  </v:group>
                  <v:shape id="Freeform 424"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" path="m1,251l,2662r4120,251l4120,,1,251xe" fillcolor="#d8d8d8" stroked="f">
                    <v:path arrowok="t" o:connecttype="custom" o:connectlocs="1,251;0,2662;4120,2913;4120,0;1,251" o:connectangles="0,0,0,0,0"/>
                  </v:shape>
                  <v:shape id="Freeform 425"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" path="m,l,4236,3985,3349r,-2428l,xe" fillcolor="#bfbfbf" stroked="f">
                    <v:path arrowok="t" o:connecttype="custom" o:connectlocs="0,0;0,4236;3985,3349;3985,921;0,0" o:connectangles="0,0,0,0,0"/>
                  </v:shape>
                  <v:shape id="Freeform 426"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" path="m4086,r-2,4253l,3198,,1072,4086,xe" fillcolor="#d8d8d8" stroked="f">
                    <v:path arrowok="t" o:connecttype="custom" o:connectlocs="4086,0;4084,4253;0,3198;0,1072;4086,0" o:connectangles="0,0,0,0,0"/>
                  </v:shape>
                  <v:shape id="Freeform 427"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" path="m,921l2060,r16,3851l,2981,,921xe" fillcolor="#d3dfee" stroked="f">
                    <v:fill opacity="46003f"/>
                    <v:path arrowok="t" o:connecttype="custom" o:connectlocs="0,921;2060,0;2076,3851;0,2981;0,921" o:connectangles="0,0,0,0,0"/>
                  </v:shape>
                  <v:shape id="Freeform 428"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" path="m,l17,3835,6011,2629r,-1390l,xe" fillcolor="#a7bfde" stroked="f">
                    <v:fill opacity="46003f"/>
                    <v:path arrowok="t" o:connecttype="custom" o:connectlocs="0,0;17,3835;6011,2629;6011,1239;0,0" o:connectangles="0,0,0,0,0"/>
                  </v:shape>
                  <v:shape id="Freeform 429"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" path="m,1038l,2411,4102,3432,4102,,,1038xe" fillcolor="#d3dfee" stroked="f">
                    <v:fill opacity="46003f"/>
                    <v:path arrowok="t" o:connecttype="custom" o:connectlocs="0,1038;0,2411;4102,3432;4102,0;0,1038" o:connectangles="0,0,0,0,0"/>
                  </v:shape>
                </v:group>
                <v:rect id="Rectangle 430" o:spid="_x0000_s1038" style="position:absolute;left:2032;top:4503;width:8637;height: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" filled="f" stroked="f">
                  <v:textbox style="mso-fit-shape-to-text:t">
                    <w:txbxContent>
                      <w:p w14:paraId="377F59CF" w14:textId="77777777" w:rsidR="008D734B" w:rsidRPr="007C3B3A" w:rsidRDefault="008D734B">
                        <w:pPr>
                          <w:spacing w:after="0"/>
                          <w:rPr>
                            <w:b/>
                            <w:bCs/>
                            <w:color w:val="808080"/>
                            <w:sz w:val="32"/>
                            <w:szCs w:val="32"/>
                          </w:rPr>
                        </w:pPr>
                        <w:r>
                          <w:rPr>
                            <w:b/>
                            <w:bCs/>
                            <w:sz w:val="32"/>
                            <w:szCs w:val="32"/>
                            <w:lang w:val="nl-BE"/>
                          </w:rPr>
                          <w:t>KNX Association</w:t>
                        </w:r>
                      </w:p>
                      <w:p w14:paraId="2BA5195E" w14:textId="77777777" w:rsidR="008D734B" w:rsidRPr="007C3B3A" w:rsidRDefault="008D734B">
                        <w:pPr>
                          <w:spacing w:after="0"/>
                          <w:rPr>
                            <w:b/>
                            <w:bCs/>
                            <w:color w:val="808080"/>
                            <w:sz w:val="32"/>
                            <w:szCs w:val="32"/>
                          </w:rPr>
                        </w:pPr>
                      </w:p>
                    </w:txbxContent>
                  </v:textbox>
                </v:rect>
                <v:rect id="Rectangle 431" o:spid="_x0000_s1039" style="position:absolute;left:6494;top:11158;width:4998;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" filled="f" stroked="f">
                  <v:textbox style="mso-fit-shape-to-text:t">
                    <w:txbxContent>
                      <w:p w14:paraId="3D8089A6" w14:textId="77777777" w:rsidR="008D734B" w:rsidRDefault="008D734B">
                        <w:pPr>
                          <w:jc w:val="right"/>
                          <w:rPr>
                            <w:sz w:val="96"/>
                            <w:szCs w:val="96"/>
                          </w:rPr>
                        </w:pPr>
                      </w:p>
                    </w:txbxContent>
                  </v:textbox>
                </v:rect>
                <v:rect id="Rectangle 432" o:spid="_x0000_s1040"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" filled="f" stroked="f">
                  <v:textbox>
                    <w:txbxContent>
                      <w:p w14:paraId="78BB315E" w14:textId="77777777" w:rsidR="008D734B" w:rsidRPr="00FF20A9" w:rsidRDefault="008D734B">
                        <w:pPr>
                          <w:spacing w:after="0"/>
                          <w:rPr>
                            <w:b/>
                            <w:bCs/>
                            <w:color w:val="1F497D"/>
                            <w:sz w:val="56"/>
                            <w:szCs w:val="56"/>
                          </w:rPr>
                        </w:pPr>
                        <w:r w:rsidRPr="00FF20A9">
                          <w:rPr>
                            <w:b/>
                            <w:bCs/>
                            <w:sz w:val="56"/>
                            <w:szCs w:val="56"/>
                          </w:rPr>
                          <w:t>Serial Data Transmission and KNX Protocol</w:t>
                        </w:r>
                      </w:p>
                      <w:p w14:paraId="4061D976" w14:textId="77777777" w:rsidR="008D734B" w:rsidRPr="007C3B3A" w:rsidRDefault="008D734B">
                        <w:pPr>
                          <w:rPr>
                            <w:b/>
                            <w:bCs/>
                            <w:color w:val="808080"/>
                            <w:sz w:val="32"/>
                            <w:szCs w:val="32"/>
                          </w:rPr>
                        </w:pPr>
                      </w:p>
                      <w:p w14:paraId="04E05684" w14:textId="77777777" w:rsidR="008D734B" w:rsidRPr="007C3B3A" w:rsidRDefault="008D734B">
                        <w:pPr>
                          <w:rPr>
                            <w:b/>
                            <w:bCs/>
                            <w:color w:val="808080"/>
                            <w:sz w:val="32"/>
                            <w:szCs w:val="32"/>
                          </w:rPr>
                        </w:pPr>
                      </w:p>
                    </w:txbxContent>
                  </v:textbox>
                </v:rect>
                <w10:wrap anchorx="page" anchory="margin"/>
              </v:group>
            </w:pict>
          </mc:Fallback>
        </mc:AlternateContent>
      </w:r>
    </w:p>
    <w:p w14:paraId="636028F3" w14:textId="57DE142A" w:rsidR="007C3B3A" w:rsidRPr="002571DF" w:rsidRDefault="007C3B3A"/>
    <w:p w14:paraId="012E5EC5" w14:textId="77777777" w:rsidR="00684403" w:rsidRPr="002571DF" w:rsidRDefault="00684403" w:rsidP="0042712B"/>
    <w:p w14:paraId="077B2841" w14:textId="77777777" w:rsidR="00684403" w:rsidRPr="002571DF" w:rsidRDefault="00684403" w:rsidP="0042712B"/>
    <w:p w14:paraId="68BF557A" w14:textId="77777777" w:rsidR="00684403" w:rsidRPr="002571DF" w:rsidRDefault="00684403" w:rsidP="0042712B"/>
    <w:p w14:paraId="02FB2472" w14:textId="77777777" w:rsidR="00684403" w:rsidRPr="002571DF" w:rsidRDefault="00684403" w:rsidP="0042712B"/>
    <w:p w14:paraId="7C76F3E1" w14:textId="77777777" w:rsidR="00684403" w:rsidRPr="002571DF" w:rsidRDefault="00684403" w:rsidP="0042712B"/>
    <w:p w14:paraId="425E7274" w14:textId="77777777" w:rsidR="00684403" w:rsidRPr="002571DF" w:rsidRDefault="00684403" w:rsidP="0042712B"/>
    <w:p w14:paraId="5527AC87" w14:textId="77777777" w:rsidR="00684403" w:rsidRPr="002571DF" w:rsidRDefault="00684403" w:rsidP="0042712B"/>
    <w:p w14:paraId="5C43DDA1" w14:textId="77777777" w:rsidR="00684403" w:rsidRPr="002571DF" w:rsidRDefault="00684403" w:rsidP="0042712B"/>
    <w:p w14:paraId="66B91549" w14:textId="77777777" w:rsidR="00684403" w:rsidRPr="002571DF" w:rsidRDefault="00684403" w:rsidP="0042712B"/>
    <w:p w14:paraId="729BADEF" w14:textId="77777777" w:rsidR="00684403" w:rsidRPr="002571DF" w:rsidRDefault="00684403" w:rsidP="0042712B"/>
    <w:p w14:paraId="3822A788" w14:textId="77777777" w:rsidR="00684403" w:rsidRPr="002571DF" w:rsidRDefault="00684403" w:rsidP="0042712B"/>
    <w:p w14:paraId="277BE446" w14:textId="77777777" w:rsidR="00684403" w:rsidRPr="002571DF" w:rsidRDefault="00684403" w:rsidP="0042712B"/>
    <w:p w14:paraId="7BD6B617" w14:textId="77777777" w:rsidR="00684403" w:rsidRPr="002571DF" w:rsidRDefault="00684403" w:rsidP="0042712B"/>
    <w:p w14:paraId="6A793597" w14:textId="77777777" w:rsidR="00684403" w:rsidRPr="002571DF" w:rsidRDefault="00684403" w:rsidP="0042712B"/>
    <w:p w14:paraId="5C8660EB" w14:textId="77777777" w:rsidR="00684403" w:rsidRPr="002571DF" w:rsidRDefault="00684403" w:rsidP="0042712B"/>
    <w:p w14:paraId="1C55098B" w14:textId="77777777" w:rsidR="00684403" w:rsidRPr="002571DF" w:rsidRDefault="00684403" w:rsidP="0042712B"/>
    <w:p w14:paraId="328A87D0" w14:textId="77777777" w:rsidR="00684403" w:rsidRPr="002571DF" w:rsidRDefault="00684403" w:rsidP="0042712B"/>
    <w:p w14:paraId="2F8959A0" w14:textId="77777777" w:rsidR="00684403" w:rsidRPr="002571DF" w:rsidRDefault="00684403" w:rsidP="0042712B"/>
    <w:p w14:paraId="0FE3583C" w14:textId="77777777" w:rsidR="00684403" w:rsidRPr="002571DF" w:rsidRDefault="00684403" w:rsidP="0042712B"/>
    <w:p w14:paraId="21F0888A" w14:textId="77777777" w:rsidR="00684403" w:rsidRPr="002571DF" w:rsidRDefault="00684403" w:rsidP="0042712B"/>
    <w:p w14:paraId="1CB3B9EF" w14:textId="77777777" w:rsidR="00684403" w:rsidRPr="002571DF" w:rsidRDefault="00684403" w:rsidP="0042712B"/>
    <w:p w14:paraId="6FCAC797" w14:textId="77777777" w:rsidR="00684403" w:rsidRPr="002571DF" w:rsidRDefault="00684403" w:rsidP="0042712B"/>
    <w:p w14:paraId="31F9F060" w14:textId="77777777" w:rsidR="00684403" w:rsidRPr="002571DF" w:rsidRDefault="00684403" w:rsidP="0042712B"/>
    <w:p w14:paraId="4EDEC2A1" w14:textId="77777777" w:rsidR="00684403" w:rsidRPr="002571DF" w:rsidRDefault="00684403" w:rsidP="0042712B"/>
    <w:p w14:paraId="184843B6" w14:textId="77777777" w:rsidR="00684403" w:rsidRPr="002571DF" w:rsidRDefault="00684403" w:rsidP="0042712B"/>
    <w:p w14:paraId="50EC30B5" w14:textId="77777777" w:rsidR="00684403" w:rsidRPr="002571DF" w:rsidRDefault="00684403" w:rsidP="0042712B"/>
    <w:p w14:paraId="1FEE247D" w14:textId="77777777" w:rsidR="00684403" w:rsidRPr="002571DF" w:rsidRDefault="00684403" w:rsidP="0042712B"/>
    <w:p w14:paraId="612B113A" w14:textId="77777777" w:rsidR="00684403" w:rsidRPr="002571DF" w:rsidRDefault="00684403" w:rsidP="0042712B"/>
    <w:p w14:paraId="6BAB027E" w14:textId="77777777" w:rsidR="00684403" w:rsidRPr="002571DF" w:rsidRDefault="00684403" w:rsidP="0042712B"/>
    <w:p w14:paraId="77284BF1" w14:textId="77777777" w:rsidR="00684403" w:rsidRPr="002571DF" w:rsidRDefault="00684403" w:rsidP="0042712B"/>
    <w:p w14:paraId="0A903B95" w14:textId="77777777" w:rsidR="00684403" w:rsidRPr="002571DF" w:rsidRDefault="00684403" w:rsidP="0042712B"/>
    <w:p w14:paraId="782A6DA8" w14:textId="77777777" w:rsidR="00684403" w:rsidRPr="002571DF" w:rsidRDefault="00684403" w:rsidP="0042712B"/>
    <w:p w14:paraId="1E544109" w14:textId="77777777" w:rsidR="00684403" w:rsidRPr="002571DF" w:rsidRDefault="00684403" w:rsidP="0042712B"/>
    <w:p w14:paraId="0B3AD304" w14:textId="77777777" w:rsidR="00684403" w:rsidRPr="002571DF" w:rsidRDefault="00684403" w:rsidP="0042712B"/>
    <w:p w14:paraId="138EAB49" w14:textId="77777777" w:rsidR="00684403" w:rsidRPr="002571DF" w:rsidRDefault="00684403" w:rsidP="0042712B"/>
    <w:p w14:paraId="37D7327A" w14:textId="77777777" w:rsidR="00684403" w:rsidRPr="002571DF" w:rsidRDefault="00684403" w:rsidP="0042712B"/>
    <w:p w14:paraId="16F3193D" w14:textId="77777777" w:rsidR="00684403" w:rsidRPr="002571DF" w:rsidRDefault="00684403" w:rsidP="0042712B"/>
    <w:p w14:paraId="55F013C6" w14:textId="77777777" w:rsidR="00684403" w:rsidRPr="002571DF" w:rsidRDefault="00684403" w:rsidP="0042712B"/>
    <w:p w14:paraId="2E566DF0" w14:textId="77777777" w:rsidR="00684403" w:rsidRPr="002571DF" w:rsidRDefault="00684403" w:rsidP="0042712B"/>
    <w:p w14:paraId="3BC2FBA2" w14:textId="77777777" w:rsidR="00684403" w:rsidRPr="002571DF" w:rsidRDefault="00684403" w:rsidP="0042712B"/>
    <w:p w14:paraId="1D6B5AC1" w14:textId="77777777" w:rsidR="00684403" w:rsidRPr="002571DF" w:rsidRDefault="00684403" w:rsidP="0042712B"/>
    <w:p w14:paraId="2821D952" w14:textId="77777777" w:rsidR="00684403" w:rsidRPr="002571DF" w:rsidRDefault="00684403" w:rsidP="0042712B"/>
    <w:p w14:paraId="1449D549" w14:textId="77777777" w:rsidR="00684403" w:rsidRPr="002571DF" w:rsidRDefault="00684403" w:rsidP="0042712B"/>
    <w:p w14:paraId="5181ED4E" w14:textId="48293154" w:rsidR="00684403" w:rsidRPr="002571DF" w:rsidRDefault="00684403" w:rsidP="0042712B"/>
    <w:p w14:paraId="6F564033" w14:textId="5AE9D8D1" w:rsidR="00BC2B49" w:rsidRPr="002571DF" w:rsidRDefault="00BC2B49" w:rsidP="0042712B"/>
    <w:p w14:paraId="582FA02B" w14:textId="534984B2" w:rsidR="00BC2B49" w:rsidRPr="002571DF" w:rsidRDefault="00BC2B49" w:rsidP="0042712B"/>
    <w:p w14:paraId="2C607B2B" w14:textId="77777777" w:rsidR="0042712B" w:rsidRPr="0098526D" w:rsidRDefault="0042712B">
      <w:pPr>
        <w:pStyle w:val="TOCHeading"/>
        <w:rPr>
          <w:rFonts w:ascii="Arial" w:hAnsi="Arial" w:cs="Arial"/>
          <w:sz w:val="22"/>
          <w:szCs w:val="22"/>
        </w:rPr>
      </w:pPr>
      <w:bookmarkStart w:id="0" w:name="_Toc207613999"/>
      <w:bookmarkStart w:id="1" w:name="_Toc205864890"/>
      <w:bookmarkStart w:id="2" w:name="_Toc207613928"/>
      <w:bookmarkEnd w:id="0"/>
      <w:r w:rsidRPr="0098526D">
        <w:rPr>
          <w:rFonts w:ascii="Arial" w:hAnsi="Arial" w:cs="Arial"/>
          <w:sz w:val="22"/>
          <w:szCs w:val="22"/>
        </w:rPr>
        <w:lastRenderedPageBreak/>
        <w:t>Table of Contents</w:t>
      </w:r>
    </w:p>
    <w:p w14:paraId="55FBE316" w14:textId="3850B22C" w:rsidR="00513ABE" w:rsidRPr="00513ABE" w:rsidRDefault="00D73274">
      <w:pPr>
        <w:pStyle w:val="TOC1"/>
        <w:tabs>
          <w:tab w:val="left" w:pos="480"/>
          <w:tab w:val="right" w:leader="dot" w:pos="9629"/>
        </w:tabs>
        <w:rPr>
          <w:rFonts w:ascii="Arial" w:eastAsiaTheme="minorEastAsia" w:hAnsi="Arial"/>
          <w:b w:val="0"/>
          <w:bCs w:val="0"/>
          <w:i w:val="0"/>
          <w:iCs w:val="0"/>
          <w:noProof/>
          <w:lang w:eastAsia="ja-JP"/>
        </w:rPr>
      </w:pPr>
      <w:r w:rsidRPr="00513ABE">
        <w:rPr>
          <w:rFonts w:ascii="Arial" w:hAnsi="Arial"/>
          <w:bCs w:val="0"/>
          <w:iCs w:val="0"/>
        </w:rPr>
        <w:fldChar w:fldCharType="begin"/>
      </w:r>
      <w:r w:rsidRPr="00513ABE">
        <w:rPr>
          <w:rFonts w:ascii="Arial" w:hAnsi="Arial"/>
          <w:bCs w:val="0"/>
          <w:iCs w:val="0"/>
        </w:rPr>
        <w:instrText xml:space="preserve"> TOC \o "1-5" \h \z \u </w:instrText>
      </w:r>
      <w:r w:rsidRPr="00513ABE">
        <w:rPr>
          <w:rFonts w:ascii="Arial" w:hAnsi="Arial"/>
          <w:bCs w:val="0"/>
          <w:iCs w:val="0"/>
        </w:rPr>
        <w:fldChar w:fldCharType="separate"/>
      </w:r>
      <w:hyperlink w:anchor="_Toc106372384" w:history="1">
        <w:r w:rsidR="00513ABE" w:rsidRPr="00513ABE">
          <w:rPr>
            <w:rStyle w:val="Hyperlink"/>
            <w:rFonts w:ascii="Arial" w:hAnsi="Arial"/>
            <w:noProof/>
          </w:rPr>
          <w:t>1</w:t>
        </w:r>
        <w:r w:rsidR="00513ABE" w:rsidRPr="00513ABE">
          <w:rPr>
            <w:rFonts w:ascii="Arial" w:eastAsiaTheme="minorEastAsia" w:hAnsi="Arial"/>
            <w:b w:val="0"/>
            <w:bCs w:val="0"/>
            <w:i w:val="0"/>
            <w:iCs w:val="0"/>
            <w:noProof/>
            <w:lang w:eastAsia="ja-JP"/>
          </w:rPr>
          <w:tab/>
        </w:r>
        <w:r w:rsidR="00513ABE" w:rsidRPr="00513ABE">
          <w:rPr>
            <w:rStyle w:val="Hyperlink"/>
            <w:rFonts w:ascii="Arial" w:hAnsi="Arial"/>
            <w:noProof/>
          </w:rPr>
          <w:t>Fundamentals of Serial Data Transmission</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_Toc106372384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4</w:t>
        </w:r>
        <w:r w:rsidR="00513ABE" w:rsidRPr="00513ABE">
          <w:rPr>
            <w:rFonts w:ascii="Arial" w:hAnsi="Arial"/>
            <w:noProof/>
            <w:webHidden/>
          </w:rPr>
          <w:fldChar w:fldCharType="end"/>
        </w:r>
      </w:hyperlink>
    </w:p>
    <w:p w14:paraId="3B43AF1D" w14:textId="09FFA4EE"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385" w:history="1">
        <w:r w:rsidR="00513ABE" w:rsidRPr="00513ABE">
          <w:rPr>
            <w:rStyle w:val="Hyperlink"/>
            <w:rFonts w:ascii="Arial" w:hAnsi="Arial"/>
            <w:noProof/>
          </w:rPr>
          <w:t>1.1</w:t>
        </w:r>
        <w:r w:rsidR="00513ABE" w:rsidRPr="00513ABE">
          <w:rPr>
            <w:rFonts w:ascii="Arial" w:eastAsiaTheme="minorEastAsia" w:hAnsi="Arial"/>
            <w:b w:val="0"/>
            <w:bCs w:val="0"/>
            <w:noProof/>
            <w:lang w:eastAsia="ja-JP"/>
          </w:rPr>
          <w:tab/>
        </w:r>
        <w:r w:rsidR="00513ABE" w:rsidRPr="00513ABE">
          <w:rPr>
            <w:rStyle w:val="Hyperlink"/>
            <w:rFonts w:ascii="Arial" w:hAnsi="Arial"/>
            <w:noProof/>
          </w:rPr>
          <w:t>Introduction and terminology</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_Toc106372385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4</w:t>
        </w:r>
        <w:r w:rsidR="00513ABE" w:rsidRPr="00513ABE">
          <w:rPr>
            <w:rFonts w:ascii="Arial" w:hAnsi="Arial"/>
            <w:noProof/>
            <w:webHidden/>
          </w:rPr>
          <w:fldChar w:fldCharType="end"/>
        </w:r>
      </w:hyperlink>
    </w:p>
    <w:p w14:paraId="2EA1C97F" w14:textId="64134EB3"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86" w:history="1">
        <w:r w:rsidR="00513ABE" w:rsidRPr="00513ABE">
          <w:rPr>
            <w:rStyle w:val="Hyperlink"/>
            <w:rFonts w:ascii="Arial" w:hAnsi="Arial"/>
            <w:noProof/>
            <w:sz w:val="22"/>
            <w:szCs w:val="22"/>
          </w:rPr>
          <w:t>1.1.1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What is serial data transmission?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_Toc106372386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4</w:t>
        </w:r>
        <w:r w:rsidR="00513ABE" w:rsidRPr="00513ABE">
          <w:rPr>
            <w:rFonts w:ascii="Arial" w:hAnsi="Arial"/>
            <w:noProof/>
            <w:webHidden/>
            <w:sz w:val="22"/>
            <w:szCs w:val="22"/>
          </w:rPr>
          <w:fldChar w:fldCharType="end"/>
        </w:r>
      </w:hyperlink>
    </w:p>
    <w:p w14:paraId="0FBBDE70" w14:textId="3E8C9039"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87" w:history="1">
        <w:r w:rsidR="00513ABE" w:rsidRPr="00513ABE">
          <w:rPr>
            <w:rStyle w:val="Hyperlink"/>
            <w:rFonts w:ascii="Arial" w:hAnsi="Arial"/>
            <w:noProof/>
            <w:sz w:val="22"/>
            <w:szCs w:val="22"/>
          </w:rPr>
          <w:t>1.1.2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Difference Operation Level / Process Level / Field Level</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_Toc106372387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4</w:t>
        </w:r>
        <w:r w:rsidR="00513ABE" w:rsidRPr="00513ABE">
          <w:rPr>
            <w:rFonts w:ascii="Arial" w:hAnsi="Arial"/>
            <w:noProof/>
            <w:webHidden/>
            <w:sz w:val="22"/>
            <w:szCs w:val="22"/>
          </w:rPr>
          <w:fldChar w:fldCharType="end"/>
        </w:r>
      </w:hyperlink>
    </w:p>
    <w:p w14:paraId="3551253C" w14:textId="624ADDBE"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88" w:history="1">
        <w:r w:rsidR="00513ABE" w:rsidRPr="00513ABE">
          <w:rPr>
            <w:rStyle w:val="Hyperlink"/>
            <w:rFonts w:ascii="Arial" w:hAnsi="Arial"/>
            <w:noProof/>
            <w:sz w:val="22"/>
            <w:szCs w:val="22"/>
          </w:rPr>
          <w:t>1.1.3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Classification of serial buses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_Toc106372388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w:t>
        </w:r>
        <w:r w:rsidR="00513ABE" w:rsidRPr="00513ABE">
          <w:rPr>
            <w:rFonts w:ascii="Arial" w:hAnsi="Arial"/>
            <w:noProof/>
            <w:webHidden/>
            <w:sz w:val="22"/>
            <w:szCs w:val="22"/>
          </w:rPr>
          <w:fldChar w:fldCharType="end"/>
        </w:r>
      </w:hyperlink>
    </w:p>
    <w:p w14:paraId="050E51A2" w14:textId="414410BA"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389" w:history="1">
        <w:r w:rsidR="00513ABE" w:rsidRPr="00513ABE">
          <w:rPr>
            <w:rStyle w:val="Hyperlink"/>
            <w:rFonts w:ascii="Arial" w:hAnsi="Arial"/>
            <w:noProof/>
            <w:sz w:val="22"/>
            <w:szCs w:val="22"/>
          </w:rPr>
          <w:t>1.1.3.1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Frequency Division Multiplexing (FDM)</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_Toc106372389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w:t>
        </w:r>
        <w:r w:rsidR="00513ABE" w:rsidRPr="00513ABE">
          <w:rPr>
            <w:rFonts w:ascii="Arial" w:hAnsi="Arial"/>
            <w:noProof/>
            <w:webHidden/>
            <w:sz w:val="22"/>
            <w:szCs w:val="22"/>
          </w:rPr>
          <w:fldChar w:fldCharType="end"/>
        </w:r>
      </w:hyperlink>
    </w:p>
    <w:p w14:paraId="115E575F" w14:textId="01D4D952"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390" w:history="1">
        <w:r w:rsidR="00513ABE" w:rsidRPr="00513ABE">
          <w:rPr>
            <w:rStyle w:val="Hyperlink"/>
            <w:rFonts w:ascii="Arial" w:hAnsi="Arial"/>
            <w:noProof/>
            <w:sz w:val="22"/>
            <w:szCs w:val="22"/>
          </w:rPr>
          <w:t>1.1.3.2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Time Division Multiplexing (TDM)</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_Toc106372390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w:t>
        </w:r>
        <w:r w:rsidR="00513ABE" w:rsidRPr="00513ABE">
          <w:rPr>
            <w:rFonts w:ascii="Arial" w:hAnsi="Arial"/>
            <w:noProof/>
            <w:webHidden/>
            <w:sz w:val="22"/>
            <w:szCs w:val="22"/>
          </w:rPr>
          <w:fldChar w:fldCharType="end"/>
        </w:r>
      </w:hyperlink>
    </w:p>
    <w:p w14:paraId="6B4A8EBB" w14:textId="651ED603"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391" w:history="1">
        <w:r w:rsidR="00513ABE" w:rsidRPr="00513ABE">
          <w:rPr>
            <w:rStyle w:val="Hyperlink"/>
            <w:rFonts w:ascii="Arial" w:hAnsi="Arial"/>
            <w:noProof/>
            <w:sz w:val="22"/>
            <w:szCs w:val="22"/>
          </w:rPr>
          <w:t>1.1.3.3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Types of modulation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_Toc106372391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w:t>
        </w:r>
        <w:r w:rsidR="00513ABE" w:rsidRPr="00513ABE">
          <w:rPr>
            <w:rFonts w:ascii="Arial" w:hAnsi="Arial"/>
            <w:noProof/>
            <w:webHidden/>
            <w:sz w:val="22"/>
            <w:szCs w:val="22"/>
          </w:rPr>
          <w:fldChar w:fldCharType="end"/>
        </w:r>
      </w:hyperlink>
    </w:p>
    <w:p w14:paraId="2652971E" w14:textId="2D8D02A1"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392" w:history="1">
        <w:r w:rsidR="00513ABE" w:rsidRPr="00513ABE">
          <w:rPr>
            <w:rStyle w:val="Hyperlink"/>
            <w:rFonts w:ascii="Arial" w:hAnsi="Arial"/>
            <w:noProof/>
            <w:sz w:val="22"/>
            <w:szCs w:val="22"/>
          </w:rPr>
          <w:t>1.1.3.4</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Baseband transmission: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_Toc106372392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7</w:t>
        </w:r>
        <w:r w:rsidR="00513ABE" w:rsidRPr="00513ABE">
          <w:rPr>
            <w:rFonts w:ascii="Arial" w:hAnsi="Arial"/>
            <w:noProof/>
            <w:webHidden/>
            <w:sz w:val="22"/>
            <w:szCs w:val="22"/>
          </w:rPr>
          <w:fldChar w:fldCharType="end"/>
        </w:r>
      </w:hyperlink>
    </w:p>
    <w:p w14:paraId="497C250D" w14:textId="55E3C7F2" w:rsidR="00513ABE" w:rsidRPr="00513ABE" w:rsidRDefault="00000000">
      <w:pPr>
        <w:pStyle w:val="TOC1"/>
        <w:tabs>
          <w:tab w:val="left" w:pos="480"/>
          <w:tab w:val="right" w:leader="dot" w:pos="9629"/>
        </w:tabs>
        <w:rPr>
          <w:rFonts w:ascii="Arial" w:eastAsiaTheme="minorEastAsia" w:hAnsi="Arial"/>
          <w:b w:val="0"/>
          <w:bCs w:val="0"/>
          <w:i w:val="0"/>
          <w:iCs w:val="0"/>
          <w:noProof/>
          <w:lang w:eastAsia="ja-JP"/>
        </w:rPr>
      </w:pPr>
      <w:hyperlink w:anchor="_Toc106372393" w:history="1">
        <w:r w:rsidR="00513ABE" w:rsidRPr="00513ABE">
          <w:rPr>
            <w:rStyle w:val="Hyperlink"/>
            <w:rFonts w:ascii="Arial" w:hAnsi="Arial"/>
            <w:noProof/>
          </w:rPr>
          <w:t>2</w:t>
        </w:r>
        <w:r w:rsidR="00513ABE" w:rsidRPr="00513ABE">
          <w:rPr>
            <w:rFonts w:ascii="Arial" w:eastAsiaTheme="minorEastAsia" w:hAnsi="Arial"/>
            <w:b w:val="0"/>
            <w:bCs w:val="0"/>
            <w:i w:val="0"/>
            <w:iCs w:val="0"/>
            <w:noProof/>
            <w:lang w:eastAsia="ja-JP"/>
          </w:rPr>
          <w:tab/>
        </w:r>
        <w:r w:rsidR="00513ABE" w:rsidRPr="00513ABE">
          <w:rPr>
            <w:rStyle w:val="Hyperlink"/>
            <w:rFonts w:ascii="Arial" w:hAnsi="Arial"/>
            <w:noProof/>
          </w:rPr>
          <w:t>The OSI Reference Model (ISO/IEC 7498)</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_Toc106372393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8</w:t>
        </w:r>
        <w:r w:rsidR="00513ABE" w:rsidRPr="00513ABE">
          <w:rPr>
            <w:rFonts w:ascii="Arial" w:hAnsi="Arial"/>
            <w:noProof/>
            <w:webHidden/>
          </w:rPr>
          <w:fldChar w:fldCharType="end"/>
        </w:r>
      </w:hyperlink>
    </w:p>
    <w:p w14:paraId="3AA644AE" w14:textId="6E6E6F8B"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394" w:history="1">
        <w:r w:rsidR="00513ABE" w:rsidRPr="00513ABE">
          <w:rPr>
            <w:rStyle w:val="Hyperlink"/>
            <w:rFonts w:ascii="Arial" w:hAnsi="Arial"/>
            <w:noProof/>
          </w:rPr>
          <w:t>2.1</w:t>
        </w:r>
        <w:r w:rsidR="00513ABE" w:rsidRPr="00513ABE">
          <w:rPr>
            <w:rFonts w:ascii="Arial" w:eastAsiaTheme="minorEastAsia" w:hAnsi="Arial"/>
            <w:b w:val="0"/>
            <w:bCs w:val="0"/>
            <w:noProof/>
            <w:lang w:eastAsia="ja-JP"/>
          </w:rPr>
          <w:tab/>
        </w:r>
        <w:r w:rsidR="00513ABE" w:rsidRPr="00513ABE">
          <w:rPr>
            <w:rStyle w:val="Hyperlink"/>
            <w:rFonts w:ascii="Arial" w:hAnsi="Arial"/>
            <w:noProof/>
          </w:rPr>
          <w:t>Introduction to the OSI reference model</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_Toc106372394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8</w:t>
        </w:r>
        <w:r w:rsidR="00513ABE" w:rsidRPr="00513ABE">
          <w:rPr>
            <w:rFonts w:ascii="Arial" w:hAnsi="Arial"/>
            <w:noProof/>
            <w:webHidden/>
          </w:rPr>
          <w:fldChar w:fldCharType="end"/>
        </w:r>
      </w:hyperlink>
    </w:p>
    <w:p w14:paraId="17A5A2B3" w14:textId="2116138A"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95" w:history="1">
        <w:r w:rsidR="00513ABE" w:rsidRPr="00513ABE">
          <w:rPr>
            <w:rStyle w:val="Hyperlink"/>
            <w:rFonts w:ascii="Arial" w:hAnsi="Arial"/>
            <w:noProof/>
            <w:sz w:val="22"/>
            <w:szCs w:val="22"/>
          </w:rPr>
          <w:t>2.1.1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Why are Standards necessary?</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_Toc106372395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8</w:t>
        </w:r>
        <w:r w:rsidR="00513ABE" w:rsidRPr="00513ABE">
          <w:rPr>
            <w:rFonts w:ascii="Arial" w:hAnsi="Arial"/>
            <w:noProof/>
            <w:webHidden/>
            <w:sz w:val="22"/>
            <w:szCs w:val="22"/>
          </w:rPr>
          <w:fldChar w:fldCharType="end"/>
        </w:r>
      </w:hyperlink>
    </w:p>
    <w:p w14:paraId="485F7E8D" w14:textId="62B79F1A"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96" w:history="1">
        <w:r w:rsidR="00513ABE" w:rsidRPr="00513ABE">
          <w:rPr>
            <w:rStyle w:val="Hyperlink"/>
            <w:rFonts w:ascii="Arial" w:hAnsi="Arial"/>
            <w:noProof/>
            <w:sz w:val="22"/>
            <w:szCs w:val="22"/>
          </w:rPr>
          <w:t>2.1.2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Objective of the OSI reference model</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_Toc106372396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8</w:t>
        </w:r>
        <w:r w:rsidR="00513ABE" w:rsidRPr="00513ABE">
          <w:rPr>
            <w:rFonts w:ascii="Arial" w:hAnsi="Arial"/>
            <w:noProof/>
            <w:webHidden/>
            <w:sz w:val="22"/>
            <w:szCs w:val="22"/>
          </w:rPr>
          <w:fldChar w:fldCharType="end"/>
        </w:r>
      </w:hyperlink>
    </w:p>
    <w:p w14:paraId="1286B2AE" w14:textId="114C050C"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397" w:history="1">
        <w:r w:rsidR="00513ABE" w:rsidRPr="00513ABE">
          <w:rPr>
            <w:rStyle w:val="Hyperlink"/>
            <w:rFonts w:ascii="Arial" w:hAnsi="Arial"/>
            <w:noProof/>
          </w:rPr>
          <w:t>2.2</w:t>
        </w:r>
        <w:r w:rsidR="00513ABE" w:rsidRPr="00513ABE">
          <w:rPr>
            <w:rFonts w:ascii="Arial" w:eastAsiaTheme="minorEastAsia" w:hAnsi="Arial"/>
            <w:b w:val="0"/>
            <w:bCs w:val="0"/>
            <w:noProof/>
            <w:lang w:eastAsia="ja-JP"/>
          </w:rPr>
          <w:tab/>
        </w:r>
        <w:r w:rsidR="00513ABE" w:rsidRPr="00513ABE">
          <w:rPr>
            <w:rStyle w:val="Hyperlink"/>
            <w:rFonts w:ascii="Arial" w:hAnsi="Arial"/>
            <w:noProof/>
          </w:rPr>
          <w:t>The principle of the OSI reference model</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_Toc106372397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8</w:t>
        </w:r>
        <w:r w:rsidR="00513ABE" w:rsidRPr="00513ABE">
          <w:rPr>
            <w:rFonts w:ascii="Arial" w:hAnsi="Arial"/>
            <w:noProof/>
            <w:webHidden/>
          </w:rPr>
          <w:fldChar w:fldCharType="end"/>
        </w:r>
      </w:hyperlink>
    </w:p>
    <w:p w14:paraId="54816D50" w14:textId="1042E20C"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98" w:history="1">
        <w:r w:rsidR="00513ABE" w:rsidRPr="00513ABE">
          <w:rPr>
            <w:rStyle w:val="Hyperlink"/>
            <w:rFonts w:ascii="Arial" w:hAnsi="Arial"/>
            <w:noProof/>
            <w:sz w:val="22"/>
            <w:szCs w:val="22"/>
          </w:rPr>
          <w:t>2.2.1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The 7 Layers of the OSI Reference Model</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_Toc106372398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9</w:t>
        </w:r>
        <w:r w:rsidR="00513ABE" w:rsidRPr="00513ABE">
          <w:rPr>
            <w:rFonts w:ascii="Arial" w:hAnsi="Arial"/>
            <w:noProof/>
            <w:webHidden/>
            <w:sz w:val="22"/>
            <w:szCs w:val="22"/>
          </w:rPr>
          <w:fldChar w:fldCharType="end"/>
        </w:r>
      </w:hyperlink>
    </w:p>
    <w:p w14:paraId="044B876F" w14:textId="39B1D77C"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399" w:history="1">
        <w:r w:rsidR="00513ABE" w:rsidRPr="00513ABE">
          <w:rPr>
            <w:rStyle w:val="Hyperlink"/>
            <w:rFonts w:ascii="Arial" w:hAnsi="Arial"/>
            <w:noProof/>
            <w:sz w:val="22"/>
            <w:szCs w:val="22"/>
          </w:rPr>
          <w:t>2.2.2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The 2 types of communication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_Toc106372399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10</w:t>
        </w:r>
        <w:r w:rsidR="00513ABE" w:rsidRPr="00513ABE">
          <w:rPr>
            <w:rFonts w:ascii="Arial" w:hAnsi="Arial"/>
            <w:noProof/>
            <w:webHidden/>
            <w:sz w:val="22"/>
            <w:szCs w:val="22"/>
          </w:rPr>
          <w:fldChar w:fldCharType="end"/>
        </w:r>
      </w:hyperlink>
    </w:p>
    <w:p w14:paraId="609759FB" w14:textId="2D2DC4CE"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00" w:history="1">
        <w:r w:rsidR="00513ABE" w:rsidRPr="00513ABE">
          <w:rPr>
            <w:rStyle w:val="Hyperlink"/>
            <w:rFonts w:ascii="Arial" w:hAnsi="Arial"/>
            <w:noProof/>
            <w:sz w:val="22"/>
            <w:szCs w:val="22"/>
          </w:rPr>
          <w:t>2.2.2.1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Connection-oriented communication: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_Toc106372400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10</w:t>
        </w:r>
        <w:r w:rsidR="00513ABE" w:rsidRPr="00513ABE">
          <w:rPr>
            <w:rFonts w:ascii="Arial" w:hAnsi="Arial"/>
            <w:noProof/>
            <w:webHidden/>
            <w:sz w:val="22"/>
            <w:szCs w:val="22"/>
          </w:rPr>
          <w:fldChar w:fldCharType="end"/>
        </w:r>
      </w:hyperlink>
    </w:p>
    <w:p w14:paraId="2963D5EA" w14:textId="53F68FB0"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01" w:history="1">
        <w:r w:rsidR="00513ABE" w:rsidRPr="00513ABE">
          <w:rPr>
            <w:rStyle w:val="Hyperlink"/>
            <w:rFonts w:ascii="Arial" w:hAnsi="Arial"/>
            <w:noProof/>
            <w:sz w:val="22"/>
            <w:szCs w:val="22"/>
          </w:rPr>
          <w:t>2.2.2.2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Connectionless communication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_Toc106372401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10</w:t>
        </w:r>
        <w:r w:rsidR="00513ABE" w:rsidRPr="00513ABE">
          <w:rPr>
            <w:rFonts w:ascii="Arial" w:hAnsi="Arial"/>
            <w:noProof/>
            <w:webHidden/>
            <w:sz w:val="22"/>
            <w:szCs w:val="22"/>
          </w:rPr>
          <w:fldChar w:fldCharType="end"/>
        </w:r>
      </w:hyperlink>
    </w:p>
    <w:p w14:paraId="761242C7" w14:textId="3CA10770"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02" w:history="1">
        <w:r w:rsidR="00513ABE" w:rsidRPr="00513ABE">
          <w:rPr>
            <w:rStyle w:val="Hyperlink"/>
            <w:rFonts w:ascii="Arial" w:hAnsi="Arial"/>
            <w:noProof/>
            <w:sz w:val="22"/>
            <w:szCs w:val="22"/>
          </w:rPr>
          <w:t>2.2.3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Protocol Data Units (PDUs)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_Toc106372402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11</w:t>
        </w:r>
        <w:r w:rsidR="00513ABE" w:rsidRPr="00513ABE">
          <w:rPr>
            <w:rFonts w:ascii="Arial" w:hAnsi="Arial"/>
            <w:noProof/>
            <w:webHidden/>
            <w:sz w:val="22"/>
            <w:szCs w:val="22"/>
          </w:rPr>
          <w:fldChar w:fldCharType="end"/>
        </w:r>
      </w:hyperlink>
    </w:p>
    <w:p w14:paraId="3598C527" w14:textId="2FE2D227" w:rsidR="00513ABE" w:rsidRPr="00513ABE" w:rsidRDefault="00000000">
      <w:pPr>
        <w:pStyle w:val="TOC1"/>
        <w:tabs>
          <w:tab w:val="left" w:pos="480"/>
          <w:tab w:val="right" w:leader="dot" w:pos="9629"/>
        </w:tabs>
        <w:rPr>
          <w:rFonts w:ascii="Arial" w:eastAsiaTheme="minorEastAsia" w:hAnsi="Arial"/>
          <w:b w:val="0"/>
          <w:bCs w:val="0"/>
          <w:i w:val="0"/>
          <w:iCs w:val="0"/>
          <w:noProof/>
          <w:lang w:eastAsia="ja-JP"/>
        </w:rPr>
      </w:pPr>
      <w:hyperlink w:anchor="_Toc106372403" w:history="1">
        <w:r w:rsidR="00513ABE" w:rsidRPr="00513ABE">
          <w:rPr>
            <w:rStyle w:val="Hyperlink"/>
            <w:rFonts w:ascii="Arial" w:hAnsi="Arial"/>
            <w:noProof/>
          </w:rPr>
          <w:t>3</w:t>
        </w:r>
        <w:r w:rsidR="00513ABE" w:rsidRPr="00513ABE">
          <w:rPr>
            <w:rFonts w:ascii="Arial" w:eastAsiaTheme="minorEastAsia" w:hAnsi="Arial"/>
            <w:b w:val="0"/>
            <w:bCs w:val="0"/>
            <w:i w:val="0"/>
            <w:iCs w:val="0"/>
            <w:noProof/>
            <w:lang w:eastAsia="ja-JP"/>
          </w:rPr>
          <w:tab/>
        </w:r>
        <w:r w:rsidR="00513ABE" w:rsidRPr="00513ABE">
          <w:rPr>
            <w:rStyle w:val="Hyperlink"/>
            <w:rFonts w:ascii="Arial" w:hAnsi="Arial"/>
            <w:noProof/>
          </w:rPr>
          <w:t>Principle functions of the Layers – Implementation in KNX</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_Toc106372403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12</w:t>
        </w:r>
        <w:r w:rsidR="00513ABE" w:rsidRPr="00513ABE">
          <w:rPr>
            <w:rFonts w:ascii="Arial" w:hAnsi="Arial"/>
            <w:noProof/>
            <w:webHidden/>
          </w:rPr>
          <w:fldChar w:fldCharType="end"/>
        </w:r>
      </w:hyperlink>
    </w:p>
    <w:p w14:paraId="40D0428F" w14:textId="07F147A0"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04" w:history="1">
        <w:r w:rsidR="00513ABE" w:rsidRPr="00513ABE">
          <w:rPr>
            <w:rStyle w:val="Hyperlink"/>
            <w:rFonts w:ascii="Arial" w:hAnsi="Arial"/>
            <w:noProof/>
          </w:rPr>
          <w:t>3.1</w:t>
        </w:r>
        <w:r w:rsidR="00513ABE" w:rsidRPr="00513ABE">
          <w:rPr>
            <w:rFonts w:ascii="Arial" w:eastAsiaTheme="minorEastAsia" w:hAnsi="Arial"/>
            <w:b w:val="0"/>
            <w:bCs w:val="0"/>
            <w:noProof/>
            <w:lang w:eastAsia="ja-JP"/>
          </w:rPr>
          <w:tab/>
        </w:r>
        <w:r w:rsidR="00513ABE" w:rsidRPr="00513ABE">
          <w:rPr>
            <w:rStyle w:val="Hyperlink"/>
            <w:rFonts w:ascii="Arial" w:hAnsi="Arial"/>
            <w:noProof/>
          </w:rPr>
          <w:t>Application Layer</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_Toc106372404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12</w:t>
        </w:r>
        <w:r w:rsidR="00513ABE" w:rsidRPr="00513ABE">
          <w:rPr>
            <w:rFonts w:ascii="Arial" w:hAnsi="Arial"/>
            <w:noProof/>
            <w:webHidden/>
          </w:rPr>
          <w:fldChar w:fldCharType="end"/>
        </w:r>
      </w:hyperlink>
    </w:p>
    <w:p w14:paraId="1096362D" w14:textId="1D84DF6C"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05" w:history="1">
        <w:r w:rsidR="00513ABE" w:rsidRPr="00513ABE">
          <w:rPr>
            <w:rStyle w:val="Hyperlink"/>
            <w:rFonts w:ascii="Arial" w:hAnsi="Arial"/>
            <w:noProof/>
          </w:rPr>
          <w:t>3.2</w:t>
        </w:r>
        <w:r w:rsidR="00513ABE" w:rsidRPr="00513ABE">
          <w:rPr>
            <w:rFonts w:ascii="Arial" w:eastAsiaTheme="minorEastAsia" w:hAnsi="Arial"/>
            <w:b w:val="0"/>
            <w:bCs w:val="0"/>
            <w:noProof/>
            <w:lang w:eastAsia="ja-JP"/>
          </w:rPr>
          <w:tab/>
        </w:r>
        <w:r w:rsidR="00513ABE" w:rsidRPr="00513ABE">
          <w:rPr>
            <w:rStyle w:val="Hyperlink"/>
            <w:rFonts w:ascii="Arial" w:hAnsi="Arial"/>
            <w:noProof/>
          </w:rPr>
          <w:t>Presentation Layer (Not used in KNX)</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_Toc106372405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13</w:t>
        </w:r>
        <w:r w:rsidR="00513ABE" w:rsidRPr="00513ABE">
          <w:rPr>
            <w:rFonts w:ascii="Arial" w:hAnsi="Arial"/>
            <w:noProof/>
            <w:webHidden/>
          </w:rPr>
          <w:fldChar w:fldCharType="end"/>
        </w:r>
      </w:hyperlink>
    </w:p>
    <w:p w14:paraId="6DA92819" w14:textId="2237E5AA"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06" w:history="1">
        <w:r w:rsidR="00513ABE" w:rsidRPr="00513ABE">
          <w:rPr>
            <w:rStyle w:val="Hyperlink"/>
            <w:rFonts w:ascii="Arial" w:hAnsi="Arial"/>
            <w:noProof/>
          </w:rPr>
          <w:t>3.3</w:t>
        </w:r>
        <w:r w:rsidR="00513ABE" w:rsidRPr="00513ABE">
          <w:rPr>
            <w:rFonts w:ascii="Arial" w:eastAsiaTheme="minorEastAsia" w:hAnsi="Arial"/>
            <w:b w:val="0"/>
            <w:bCs w:val="0"/>
            <w:noProof/>
            <w:lang w:eastAsia="ja-JP"/>
          </w:rPr>
          <w:tab/>
        </w:r>
        <w:r w:rsidR="00513ABE" w:rsidRPr="00513ABE">
          <w:rPr>
            <w:rStyle w:val="Hyperlink"/>
            <w:rFonts w:ascii="Arial" w:hAnsi="Arial"/>
            <w:noProof/>
          </w:rPr>
          <w:t>Session Layer (Not used in KNX)</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_Toc106372406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13</w:t>
        </w:r>
        <w:r w:rsidR="00513ABE" w:rsidRPr="00513ABE">
          <w:rPr>
            <w:rFonts w:ascii="Arial" w:hAnsi="Arial"/>
            <w:noProof/>
            <w:webHidden/>
          </w:rPr>
          <w:fldChar w:fldCharType="end"/>
        </w:r>
      </w:hyperlink>
    </w:p>
    <w:p w14:paraId="0D74396D" w14:textId="4E7F880D"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07" w:history="1">
        <w:r w:rsidR="00513ABE" w:rsidRPr="00513ABE">
          <w:rPr>
            <w:rStyle w:val="Hyperlink"/>
            <w:rFonts w:ascii="Arial" w:hAnsi="Arial"/>
            <w:noProof/>
          </w:rPr>
          <w:t>3.4</w:t>
        </w:r>
        <w:r w:rsidR="00513ABE" w:rsidRPr="00513ABE">
          <w:rPr>
            <w:rFonts w:ascii="Arial" w:eastAsiaTheme="minorEastAsia" w:hAnsi="Arial"/>
            <w:b w:val="0"/>
            <w:bCs w:val="0"/>
            <w:noProof/>
            <w:lang w:eastAsia="ja-JP"/>
          </w:rPr>
          <w:tab/>
        </w:r>
        <w:r w:rsidR="00513ABE" w:rsidRPr="00513ABE">
          <w:rPr>
            <w:rStyle w:val="Hyperlink"/>
            <w:rFonts w:ascii="Arial" w:hAnsi="Arial"/>
            <w:noProof/>
          </w:rPr>
          <w:t>Transport Layer</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_Toc106372407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14</w:t>
        </w:r>
        <w:r w:rsidR="00513ABE" w:rsidRPr="00513ABE">
          <w:rPr>
            <w:rFonts w:ascii="Arial" w:hAnsi="Arial"/>
            <w:noProof/>
            <w:webHidden/>
          </w:rPr>
          <w:fldChar w:fldCharType="end"/>
        </w:r>
      </w:hyperlink>
    </w:p>
    <w:p w14:paraId="3ECBC544" w14:textId="2F959656"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08" w:history="1">
        <w:r w:rsidR="00513ABE" w:rsidRPr="00513ABE">
          <w:rPr>
            <w:rStyle w:val="Hyperlink"/>
            <w:rFonts w:ascii="Arial" w:hAnsi="Arial"/>
            <w:noProof/>
            <w:sz w:val="22"/>
            <w:szCs w:val="22"/>
          </w:rPr>
          <w:t>3.4.1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shd w:val="clear" w:color="auto" w:fill="FFFFFF"/>
          </w:rPr>
          <w:t>Role 1: Actual transport of the data</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_Toc106372408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14</w:t>
        </w:r>
        <w:r w:rsidR="00513ABE" w:rsidRPr="00513ABE">
          <w:rPr>
            <w:rFonts w:ascii="Arial" w:hAnsi="Arial"/>
            <w:noProof/>
            <w:webHidden/>
            <w:sz w:val="22"/>
            <w:szCs w:val="22"/>
          </w:rPr>
          <w:fldChar w:fldCharType="end"/>
        </w:r>
      </w:hyperlink>
    </w:p>
    <w:p w14:paraId="2A5BA429" w14:textId="158E267A"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09" w:history="1">
        <w:r w:rsidR="00513ABE" w:rsidRPr="00513ABE">
          <w:rPr>
            <w:rStyle w:val="Hyperlink"/>
            <w:rFonts w:ascii="Arial" w:hAnsi="Arial"/>
            <w:noProof/>
            <w:sz w:val="22"/>
            <w:szCs w:val="22"/>
          </w:rPr>
          <w:t>3.4.2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shd w:val="clear" w:color="auto" w:fill="FFFFFF"/>
          </w:rPr>
          <w:t>Role 2: Serving the Application Layer</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_Toc106372409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15</w:t>
        </w:r>
        <w:r w:rsidR="00513ABE" w:rsidRPr="00513ABE">
          <w:rPr>
            <w:rFonts w:ascii="Arial" w:hAnsi="Arial"/>
            <w:noProof/>
            <w:webHidden/>
            <w:sz w:val="22"/>
            <w:szCs w:val="22"/>
          </w:rPr>
          <w:fldChar w:fldCharType="end"/>
        </w:r>
      </w:hyperlink>
    </w:p>
    <w:p w14:paraId="18B5864C" w14:textId="3C7BD974"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10" w:history="1">
        <w:r w:rsidR="00513ABE" w:rsidRPr="00513ABE">
          <w:rPr>
            <w:rStyle w:val="Hyperlink"/>
            <w:rFonts w:ascii="Arial" w:hAnsi="Arial"/>
            <w:noProof/>
          </w:rPr>
          <w:t>3.5</w:t>
        </w:r>
        <w:r w:rsidR="00513ABE" w:rsidRPr="00513ABE">
          <w:rPr>
            <w:rFonts w:ascii="Arial" w:eastAsiaTheme="minorEastAsia" w:hAnsi="Arial"/>
            <w:b w:val="0"/>
            <w:bCs w:val="0"/>
            <w:noProof/>
            <w:lang w:eastAsia="ja-JP"/>
          </w:rPr>
          <w:tab/>
        </w:r>
        <w:r w:rsidR="00513ABE" w:rsidRPr="00513ABE">
          <w:rPr>
            <w:rStyle w:val="Hyperlink"/>
            <w:rFonts w:ascii="Arial" w:hAnsi="Arial"/>
            <w:noProof/>
          </w:rPr>
          <w:t>Network Layer</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_Toc106372410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16</w:t>
        </w:r>
        <w:r w:rsidR="00513ABE" w:rsidRPr="00513ABE">
          <w:rPr>
            <w:rFonts w:ascii="Arial" w:hAnsi="Arial"/>
            <w:noProof/>
            <w:webHidden/>
          </w:rPr>
          <w:fldChar w:fldCharType="end"/>
        </w:r>
      </w:hyperlink>
    </w:p>
    <w:p w14:paraId="06EDDD71" w14:textId="477049F6"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11" w:history="1">
        <w:r w:rsidR="00513ABE" w:rsidRPr="00513ABE">
          <w:rPr>
            <w:rStyle w:val="Hyperlink"/>
            <w:rFonts w:ascii="Arial" w:hAnsi="Arial"/>
            <w:noProof/>
            <w:sz w:val="22"/>
            <w:szCs w:val="22"/>
          </w:rPr>
          <w:t>3.5.1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Device behavior</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_Toc106372411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16</w:t>
        </w:r>
        <w:r w:rsidR="00513ABE" w:rsidRPr="00513ABE">
          <w:rPr>
            <w:rFonts w:ascii="Arial" w:hAnsi="Arial"/>
            <w:noProof/>
            <w:webHidden/>
            <w:sz w:val="22"/>
            <w:szCs w:val="22"/>
          </w:rPr>
          <w:fldChar w:fldCharType="end"/>
        </w:r>
      </w:hyperlink>
    </w:p>
    <w:p w14:paraId="6E54E4A1" w14:textId="485C6044"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12" w:history="1">
        <w:r w:rsidR="00513ABE" w:rsidRPr="00513ABE">
          <w:rPr>
            <w:rStyle w:val="Hyperlink"/>
            <w:rFonts w:ascii="Arial" w:hAnsi="Arial"/>
            <w:noProof/>
          </w:rPr>
          <w:t>3.6</w:t>
        </w:r>
        <w:r w:rsidR="00513ABE" w:rsidRPr="00513ABE">
          <w:rPr>
            <w:rFonts w:ascii="Arial" w:eastAsiaTheme="minorEastAsia" w:hAnsi="Arial"/>
            <w:b w:val="0"/>
            <w:bCs w:val="0"/>
            <w:noProof/>
            <w:lang w:eastAsia="ja-JP"/>
          </w:rPr>
          <w:tab/>
        </w:r>
        <w:r w:rsidR="00513ABE" w:rsidRPr="00513ABE">
          <w:rPr>
            <w:rStyle w:val="Hyperlink"/>
            <w:rFonts w:ascii="Arial" w:hAnsi="Arial"/>
            <w:noProof/>
          </w:rPr>
          <w:t>Link Layer</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_Toc106372412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17</w:t>
        </w:r>
        <w:r w:rsidR="00513ABE" w:rsidRPr="00513ABE">
          <w:rPr>
            <w:rFonts w:ascii="Arial" w:hAnsi="Arial"/>
            <w:noProof/>
            <w:webHidden/>
          </w:rPr>
          <w:fldChar w:fldCharType="end"/>
        </w:r>
      </w:hyperlink>
    </w:p>
    <w:p w14:paraId="49D3F79D" w14:textId="34F734EB"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13" w:history="1">
        <w:r w:rsidR="00513ABE" w:rsidRPr="00513ABE">
          <w:rPr>
            <w:rStyle w:val="Hyperlink"/>
            <w:rFonts w:ascii="Arial" w:hAnsi="Arial"/>
            <w:noProof/>
            <w:sz w:val="22"/>
            <w:szCs w:val="22"/>
          </w:rPr>
          <w:t>3.6.1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Some examples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_Toc106372413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18</w:t>
        </w:r>
        <w:r w:rsidR="00513ABE" w:rsidRPr="00513ABE">
          <w:rPr>
            <w:rFonts w:ascii="Arial" w:hAnsi="Arial"/>
            <w:noProof/>
            <w:webHidden/>
            <w:sz w:val="22"/>
            <w:szCs w:val="22"/>
          </w:rPr>
          <w:fldChar w:fldCharType="end"/>
        </w:r>
      </w:hyperlink>
    </w:p>
    <w:p w14:paraId="63CF1714" w14:textId="26F381E4"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14" w:history="1">
        <w:r w:rsidR="00513ABE" w:rsidRPr="00513ABE">
          <w:rPr>
            <w:rStyle w:val="Hyperlink"/>
            <w:rFonts w:ascii="Arial" w:hAnsi="Arial"/>
            <w:noProof/>
            <w:sz w:val="22"/>
            <w:szCs w:val="22"/>
          </w:rPr>
          <w:t>3.6.2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Telegram structure according to cEMI</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_Toc106372414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20</w:t>
        </w:r>
        <w:r w:rsidR="00513ABE" w:rsidRPr="00513ABE">
          <w:rPr>
            <w:rFonts w:ascii="Arial" w:hAnsi="Arial"/>
            <w:noProof/>
            <w:webHidden/>
            <w:sz w:val="22"/>
            <w:szCs w:val="22"/>
          </w:rPr>
          <w:fldChar w:fldCharType="end"/>
        </w:r>
      </w:hyperlink>
    </w:p>
    <w:p w14:paraId="1AB53A54" w14:textId="7356B10C"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15" w:history="1">
        <w:r w:rsidR="00513ABE" w:rsidRPr="00513ABE">
          <w:rPr>
            <w:rStyle w:val="Hyperlink"/>
            <w:rFonts w:ascii="Arial" w:hAnsi="Arial"/>
            <w:noProof/>
            <w:sz w:val="22"/>
            <w:szCs w:val="22"/>
          </w:rPr>
          <w:t>3.6.2.1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1 - Message Code</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_Toc106372415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21</w:t>
        </w:r>
        <w:r w:rsidR="00513ABE" w:rsidRPr="00513ABE">
          <w:rPr>
            <w:rFonts w:ascii="Arial" w:hAnsi="Arial"/>
            <w:noProof/>
            <w:webHidden/>
            <w:sz w:val="22"/>
            <w:szCs w:val="22"/>
          </w:rPr>
          <w:fldChar w:fldCharType="end"/>
        </w:r>
      </w:hyperlink>
    </w:p>
    <w:p w14:paraId="358B56BF" w14:textId="1A3E7655"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16" w:history="1">
        <w:r w:rsidR="00513ABE" w:rsidRPr="00513ABE">
          <w:rPr>
            <w:rStyle w:val="Hyperlink"/>
            <w:rFonts w:ascii="Arial" w:hAnsi="Arial"/>
            <w:noProof/>
            <w:sz w:val="22"/>
            <w:szCs w:val="22"/>
          </w:rPr>
          <w:t>3.6.2.2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2 - Additional Info Length + 3 - Additional Information</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_Toc106372416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21</w:t>
        </w:r>
        <w:r w:rsidR="00513ABE" w:rsidRPr="00513ABE">
          <w:rPr>
            <w:rFonts w:ascii="Arial" w:hAnsi="Arial"/>
            <w:noProof/>
            <w:webHidden/>
            <w:sz w:val="22"/>
            <w:szCs w:val="22"/>
          </w:rPr>
          <w:fldChar w:fldCharType="end"/>
        </w:r>
      </w:hyperlink>
    </w:p>
    <w:p w14:paraId="3D8BBA00" w14:textId="7F8C0DAB"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17" w:history="1">
        <w:r w:rsidR="00513ABE" w:rsidRPr="00513ABE">
          <w:rPr>
            <w:rStyle w:val="Hyperlink"/>
            <w:rFonts w:ascii="Arial" w:hAnsi="Arial"/>
            <w:noProof/>
            <w:sz w:val="22"/>
            <w:szCs w:val="22"/>
          </w:rPr>
          <w:t>3.6.2.3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4 – Control field 1</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_Toc106372417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22</w:t>
        </w:r>
        <w:r w:rsidR="00513ABE" w:rsidRPr="00513ABE">
          <w:rPr>
            <w:rFonts w:ascii="Arial" w:hAnsi="Arial"/>
            <w:noProof/>
            <w:webHidden/>
            <w:sz w:val="22"/>
            <w:szCs w:val="22"/>
          </w:rPr>
          <w:fldChar w:fldCharType="end"/>
        </w:r>
      </w:hyperlink>
    </w:p>
    <w:p w14:paraId="346B58F5" w14:textId="1FC87426"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18" w:history="1">
        <w:r w:rsidR="00513ABE" w:rsidRPr="00513ABE">
          <w:rPr>
            <w:rStyle w:val="Hyperlink"/>
            <w:rFonts w:ascii="Arial" w:hAnsi="Arial"/>
            <w:noProof/>
            <w:sz w:val="22"/>
            <w:szCs w:val="22"/>
          </w:rPr>
          <w:t>3.6.2.4</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5 – Control field 2</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_Toc106372418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22</w:t>
        </w:r>
        <w:r w:rsidR="00513ABE" w:rsidRPr="00513ABE">
          <w:rPr>
            <w:rFonts w:ascii="Arial" w:hAnsi="Arial"/>
            <w:noProof/>
            <w:webHidden/>
            <w:sz w:val="22"/>
            <w:szCs w:val="22"/>
          </w:rPr>
          <w:fldChar w:fldCharType="end"/>
        </w:r>
      </w:hyperlink>
    </w:p>
    <w:p w14:paraId="1540895F" w14:textId="299F8816"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19" w:history="1">
        <w:r w:rsidR="00513ABE" w:rsidRPr="00513ABE">
          <w:rPr>
            <w:rStyle w:val="Hyperlink"/>
            <w:rFonts w:ascii="Arial" w:hAnsi="Arial"/>
            <w:noProof/>
            <w:sz w:val="22"/>
            <w:szCs w:val="22"/>
          </w:rPr>
          <w:t>3.6.2.5</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6-7 – Source Address High + Source Address Low (SAH + SAL)</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_Toc106372419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23</w:t>
        </w:r>
        <w:r w:rsidR="00513ABE" w:rsidRPr="00513ABE">
          <w:rPr>
            <w:rFonts w:ascii="Arial" w:hAnsi="Arial"/>
            <w:noProof/>
            <w:webHidden/>
            <w:sz w:val="22"/>
            <w:szCs w:val="22"/>
          </w:rPr>
          <w:fldChar w:fldCharType="end"/>
        </w:r>
      </w:hyperlink>
    </w:p>
    <w:p w14:paraId="67E2B73C" w14:textId="58D96B20"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20" w:history="1">
        <w:r w:rsidR="00513ABE" w:rsidRPr="00513ABE">
          <w:rPr>
            <w:rStyle w:val="Hyperlink"/>
            <w:rFonts w:ascii="Arial" w:hAnsi="Arial"/>
            <w:noProof/>
            <w:sz w:val="22"/>
            <w:szCs w:val="22"/>
          </w:rPr>
          <w:t>3.6.2.6</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8-9 – Destination Address High + Destination Address Low (DAH + DAL)</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_Toc106372420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23</w:t>
        </w:r>
        <w:r w:rsidR="00513ABE" w:rsidRPr="00513ABE">
          <w:rPr>
            <w:rFonts w:ascii="Arial" w:hAnsi="Arial"/>
            <w:noProof/>
            <w:webHidden/>
            <w:sz w:val="22"/>
            <w:szCs w:val="22"/>
          </w:rPr>
          <w:fldChar w:fldCharType="end"/>
        </w:r>
      </w:hyperlink>
    </w:p>
    <w:p w14:paraId="7F9C5BB3" w14:textId="374A3710"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21" w:history="1">
        <w:r w:rsidR="00513ABE" w:rsidRPr="00513ABE">
          <w:rPr>
            <w:rStyle w:val="Hyperlink"/>
            <w:rFonts w:ascii="Arial" w:hAnsi="Arial"/>
            <w:noProof/>
            <w:sz w:val="22"/>
            <w:szCs w:val="22"/>
          </w:rPr>
          <w:t>3.6.2.7</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10 – NPDU</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_Toc106372421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23</w:t>
        </w:r>
        <w:r w:rsidR="00513ABE" w:rsidRPr="00513ABE">
          <w:rPr>
            <w:rFonts w:ascii="Arial" w:hAnsi="Arial"/>
            <w:noProof/>
            <w:webHidden/>
            <w:sz w:val="22"/>
            <w:szCs w:val="22"/>
          </w:rPr>
          <w:fldChar w:fldCharType="end"/>
        </w:r>
      </w:hyperlink>
    </w:p>
    <w:p w14:paraId="2C76D93D" w14:textId="635C2441"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22" w:history="1">
        <w:r w:rsidR="00513ABE" w:rsidRPr="00513ABE">
          <w:rPr>
            <w:rStyle w:val="Hyperlink"/>
            <w:rFonts w:ascii="Arial" w:hAnsi="Arial"/>
            <w:noProof/>
            <w:sz w:val="22"/>
            <w:szCs w:val="22"/>
          </w:rPr>
          <w:t>3.6.2.7.1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L = 0: control data</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_Toc106372422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24</w:t>
        </w:r>
        <w:r w:rsidR="00513ABE" w:rsidRPr="00513ABE">
          <w:rPr>
            <w:rFonts w:ascii="Arial" w:hAnsi="Arial"/>
            <w:noProof/>
            <w:webHidden/>
            <w:sz w:val="22"/>
            <w:szCs w:val="22"/>
          </w:rPr>
          <w:fldChar w:fldCharType="end"/>
        </w:r>
      </w:hyperlink>
    </w:p>
    <w:p w14:paraId="6678D2B3" w14:textId="3910DDF3"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23" w:history="1">
        <w:r w:rsidR="00513ABE" w:rsidRPr="00513ABE">
          <w:rPr>
            <w:rStyle w:val="Hyperlink"/>
            <w:rFonts w:ascii="Arial" w:hAnsi="Arial"/>
            <w:noProof/>
            <w:sz w:val="22"/>
            <w:szCs w:val="22"/>
          </w:rPr>
          <w:t>3.6.2.7.2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L &gt; 0: data package</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_Toc106372423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26</w:t>
        </w:r>
        <w:r w:rsidR="00513ABE" w:rsidRPr="00513ABE">
          <w:rPr>
            <w:rFonts w:ascii="Arial" w:hAnsi="Arial"/>
            <w:noProof/>
            <w:webHidden/>
            <w:sz w:val="22"/>
            <w:szCs w:val="22"/>
          </w:rPr>
          <w:fldChar w:fldCharType="end"/>
        </w:r>
      </w:hyperlink>
    </w:p>
    <w:p w14:paraId="4437F930" w14:textId="4072E638"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24" w:history="1">
        <w:r w:rsidR="00513ABE" w:rsidRPr="00513ABE">
          <w:rPr>
            <w:rStyle w:val="Hyperlink"/>
            <w:rFonts w:ascii="Arial" w:hAnsi="Arial"/>
            <w:noProof/>
            <w:sz w:val="22"/>
            <w:szCs w:val="22"/>
          </w:rPr>
          <w:t>3.6.2.7.3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The standard  APCI Codes  and their meaning</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_Toc106372424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29</w:t>
        </w:r>
        <w:r w:rsidR="00513ABE" w:rsidRPr="00513ABE">
          <w:rPr>
            <w:rFonts w:ascii="Arial" w:hAnsi="Arial"/>
            <w:noProof/>
            <w:webHidden/>
            <w:sz w:val="22"/>
            <w:szCs w:val="22"/>
          </w:rPr>
          <w:fldChar w:fldCharType="end"/>
        </w:r>
      </w:hyperlink>
    </w:p>
    <w:p w14:paraId="325F9050" w14:textId="21EDD99F"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25" w:history="1">
        <w:r w:rsidR="00513ABE" w:rsidRPr="00513ABE">
          <w:rPr>
            <w:rStyle w:val="Hyperlink"/>
            <w:rFonts w:ascii="Arial" w:hAnsi="Arial"/>
            <w:noProof/>
            <w:sz w:val="22"/>
            <w:szCs w:val="22"/>
          </w:rPr>
          <w:t>3.6.2.7.4</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Detailed description of some APCIs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_Toc106372425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30</w:t>
        </w:r>
        <w:r w:rsidR="00513ABE" w:rsidRPr="00513ABE">
          <w:rPr>
            <w:rFonts w:ascii="Arial" w:hAnsi="Arial"/>
            <w:noProof/>
            <w:webHidden/>
            <w:sz w:val="22"/>
            <w:szCs w:val="22"/>
          </w:rPr>
          <w:fldChar w:fldCharType="end"/>
        </w:r>
      </w:hyperlink>
    </w:p>
    <w:p w14:paraId="173019CB" w14:textId="5932FFDA"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26" w:history="1">
        <w:r w:rsidR="00513ABE" w:rsidRPr="00513ABE">
          <w:rPr>
            <w:rStyle w:val="Hyperlink"/>
            <w:rFonts w:ascii="Arial" w:hAnsi="Arial"/>
            <w:noProof/>
            <w:sz w:val="22"/>
            <w:szCs w:val="22"/>
          </w:rPr>
          <w:t>3.6.2.8</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Examples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_Toc106372426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35</w:t>
        </w:r>
        <w:r w:rsidR="00513ABE" w:rsidRPr="00513ABE">
          <w:rPr>
            <w:rFonts w:ascii="Arial" w:hAnsi="Arial"/>
            <w:noProof/>
            <w:webHidden/>
            <w:sz w:val="22"/>
            <w:szCs w:val="22"/>
          </w:rPr>
          <w:fldChar w:fldCharType="end"/>
        </w:r>
      </w:hyperlink>
    </w:p>
    <w:p w14:paraId="2B5A3439" w14:textId="5DE5D8FD"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27" w:history="1">
        <w:r w:rsidR="00513ABE" w:rsidRPr="00513ABE">
          <w:rPr>
            <w:rStyle w:val="Hyperlink"/>
            <w:rFonts w:ascii="Arial" w:hAnsi="Arial"/>
            <w:noProof/>
            <w:sz w:val="22"/>
            <w:szCs w:val="22"/>
          </w:rPr>
          <w:t>3.6.3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TL Session example: Downloading a KNX Virtual application program by means of ETS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_Toc106372427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45</w:t>
        </w:r>
        <w:r w:rsidR="00513ABE" w:rsidRPr="00513ABE">
          <w:rPr>
            <w:rFonts w:ascii="Arial" w:hAnsi="Arial"/>
            <w:noProof/>
            <w:webHidden/>
            <w:sz w:val="22"/>
            <w:szCs w:val="22"/>
          </w:rPr>
          <w:fldChar w:fldCharType="end"/>
        </w:r>
      </w:hyperlink>
    </w:p>
    <w:p w14:paraId="3E924061" w14:textId="608A838F"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28" w:history="1">
        <w:r w:rsidR="00513ABE" w:rsidRPr="00513ABE">
          <w:rPr>
            <w:rStyle w:val="Hyperlink"/>
            <w:rFonts w:ascii="Arial" w:hAnsi="Arial"/>
            <w:noProof/>
            <w:sz w:val="22"/>
            <w:szCs w:val="22"/>
          </w:rPr>
          <w:t>3.6.4</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Acknowledgment of telegrams by Link Layer</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_Toc106372428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57</w:t>
        </w:r>
        <w:r w:rsidR="00513ABE" w:rsidRPr="00513ABE">
          <w:rPr>
            <w:rFonts w:ascii="Arial" w:hAnsi="Arial"/>
            <w:noProof/>
            <w:webHidden/>
            <w:sz w:val="22"/>
            <w:szCs w:val="22"/>
          </w:rPr>
          <w:fldChar w:fldCharType="end"/>
        </w:r>
      </w:hyperlink>
    </w:p>
    <w:p w14:paraId="0BBCA2A2" w14:textId="5BB22BD1"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29" w:history="1">
        <w:r w:rsidR="00513ABE" w:rsidRPr="00513ABE">
          <w:rPr>
            <w:rStyle w:val="Hyperlink"/>
            <w:rFonts w:ascii="Arial" w:hAnsi="Arial"/>
            <w:noProof/>
            <w:sz w:val="22"/>
            <w:szCs w:val="22"/>
          </w:rPr>
          <w:t>3.6.4.1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Positive Acknowledgement (LL_ACK)</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_Toc106372429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58</w:t>
        </w:r>
        <w:r w:rsidR="00513ABE" w:rsidRPr="00513ABE">
          <w:rPr>
            <w:rFonts w:ascii="Arial" w:hAnsi="Arial"/>
            <w:noProof/>
            <w:webHidden/>
            <w:sz w:val="22"/>
            <w:szCs w:val="22"/>
          </w:rPr>
          <w:fldChar w:fldCharType="end"/>
        </w:r>
      </w:hyperlink>
    </w:p>
    <w:p w14:paraId="5EB7C8B6" w14:textId="1BC564EF"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30" w:history="1">
        <w:r w:rsidR="00513ABE" w:rsidRPr="00513ABE">
          <w:rPr>
            <w:rStyle w:val="Hyperlink"/>
            <w:rFonts w:ascii="Arial" w:hAnsi="Arial"/>
            <w:noProof/>
            <w:sz w:val="22"/>
            <w:szCs w:val="22"/>
          </w:rPr>
          <w:t>3.6.4.2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Negative Acknowledgement (LL_NAK)</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_Toc106372430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58</w:t>
        </w:r>
        <w:r w:rsidR="00513ABE" w:rsidRPr="00513ABE">
          <w:rPr>
            <w:rFonts w:ascii="Arial" w:hAnsi="Arial"/>
            <w:noProof/>
            <w:webHidden/>
            <w:sz w:val="22"/>
            <w:szCs w:val="22"/>
          </w:rPr>
          <w:fldChar w:fldCharType="end"/>
        </w:r>
      </w:hyperlink>
    </w:p>
    <w:p w14:paraId="4B9BE03C" w14:textId="656DE62F"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31" w:history="1">
        <w:r w:rsidR="00513ABE" w:rsidRPr="00513ABE">
          <w:rPr>
            <w:rStyle w:val="Hyperlink"/>
            <w:rFonts w:ascii="Arial" w:hAnsi="Arial"/>
            <w:noProof/>
            <w:sz w:val="22"/>
            <w:szCs w:val="22"/>
          </w:rPr>
          <w:t>3.6.4.3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Busy Acknowledgement (LL_BUSY)</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_Toc106372431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58</w:t>
        </w:r>
        <w:r w:rsidR="00513ABE" w:rsidRPr="00513ABE">
          <w:rPr>
            <w:rFonts w:ascii="Arial" w:hAnsi="Arial"/>
            <w:noProof/>
            <w:webHidden/>
            <w:sz w:val="22"/>
            <w:szCs w:val="22"/>
          </w:rPr>
          <w:fldChar w:fldCharType="end"/>
        </w:r>
      </w:hyperlink>
    </w:p>
    <w:p w14:paraId="35F629C6" w14:textId="32657756"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32" w:history="1">
        <w:r w:rsidR="00513ABE" w:rsidRPr="00513ABE">
          <w:rPr>
            <w:rStyle w:val="Hyperlink"/>
            <w:rFonts w:ascii="Arial" w:hAnsi="Arial"/>
            <w:noProof/>
            <w:sz w:val="22"/>
            <w:szCs w:val="22"/>
          </w:rPr>
          <w:t>3.6.4.4</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Multiple LL Acknowledgements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_Toc106372432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58</w:t>
        </w:r>
        <w:r w:rsidR="00513ABE" w:rsidRPr="00513ABE">
          <w:rPr>
            <w:rFonts w:ascii="Arial" w:hAnsi="Arial"/>
            <w:noProof/>
            <w:webHidden/>
            <w:sz w:val="22"/>
            <w:szCs w:val="22"/>
          </w:rPr>
          <w:fldChar w:fldCharType="end"/>
        </w:r>
      </w:hyperlink>
    </w:p>
    <w:p w14:paraId="3FAD71D0" w14:textId="042155FB"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33" w:history="1">
        <w:r w:rsidR="00513ABE" w:rsidRPr="00513ABE">
          <w:rPr>
            <w:rStyle w:val="Hyperlink"/>
            <w:rFonts w:ascii="Arial" w:hAnsi="Arial"/>
            <w:noProof/>
            <w:sz w:val="22"/>
            <w:szCs w:val="22"/>
          </w:rPr>
          <w:t>3.6.4.5</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Priority LL Acknowledgements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_Toc106372433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59</w:t>
        </w:r>
        <w:r w:rsidR="00513ABE" w:rsidRPr="00513ABE">
          <w:rPr>
            <w:rFonts w:ascii="Arial" w:hAnsi="Arial"/>
            <w:noProof/>
            <w:webHidden/>
            <w:sz w:val="22"/>
            <w:szCs w:val="22"/>
          </w:rPr>
          <w:fldChar w:fldCharType="end"/>
        </w:r>
      </w:hyperlink>
    </w:p>
    <w:p w14:paraId="7BF40D14" w14:textId="1FBC2E6B"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34" w:history="1">
        <w:r w:rsidR="00513ABE" w:rsidRPr="00513ABE">
          <w:rPr>
            <w:rStyle w:val="Hyperlink"/>
            <w:rFonts w:ascii="Arial" w:hAnsi="Arial"/>
            <w:noProof/>
            <w:sz w:val="22"/>
            <w:szCs w:val="22"/>
          </w:rPr>
          <w:t>3.6.4.6</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LL Acknowledgements in case there are couplers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_Toc106372434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60</w:t>
        </w:r>
        <w:r w:rsidR="00513ABE" w:rsidRPr="00513ABE">
          <w:rPr>
            <w:rFonts w:ascii="Arial" w:hAnsi="Arial"/>
            <w:noProof/>
            <w:webHidden/>
            <w:sz w:val="22"/>
            <w:szCs w:val="22"/>
          </w:rPr>
          <w:fldChar w:fldCharType="end"/>
        </w:r>
      </w:hyperlink>
    </w:p>
    <w:p w14:paraId="5CA6B445" w14:textId="6F18CA1C"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35" w:history="1">
        <w:r w:rsidR="00513ABE" w:rsidRPr="00513ABE">
          <w:rPr>
            <w:rStyle w:val="Hyperlink"/>
            <w:rFonts w:ascii="Arial" w:hAnsi="Arial"/>
            <w:noProof/>
            <w:sz w:val="22"/>
            <w:szCs w:val="22"/>
          </w:rPr>
          <w:t>3.6.4.6.1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Sender and receiver are in the same line</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_Toc106372435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60</w:t>
        </w:r>
        <w:r w:rsidR="00513ABE" w:rsidRPr="00513ABE">
          <w:rPr>
            <w:rFonts w:ascii="Arial" w:hAnsi="Arial"/>
            <w:noProof/>
            <w:webHidden/>
            <w:sz w:val="22"/>
            <w:szCs w:val="22"/>
          </w:rPr>
          <w:fldChar w:fldCharType="end"/>
        </w:r>
      </w:hyperlink>
    </w:p>
    <w:p w14:paraId="025EAC96" w14:textId="7F76AD90"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36" w:history="1">
        <w:r w:rsidR="00513ABE" w:rsidRPr="00513ABE">
          <w:rPr>
            <w:rStyle w:val="Hyperlink"/>
            <w:rFonts w:ascii="Arial" w:hAnsi="Arial"/>
            <w:noProof/>
            <w:sz w:val="22"/>
            <w:szCs w:val="22"/>
          </w:rPr>
          <w:t>3.6.4.6.2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Sender and receiver are on opposite side of a coupler</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_Toc106372436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60</w:t>
        </w:r>
        <w:r w:rsidR="00513ABE" w:rsidRPr="00513ABE">
          <w:rPr>
            <w:rFonts w:ascii="Arial" w:hAnsi="Arial"/>
            <w:noProof/>
            <w:webHidden/>
            <w:sz w:val="22"/>
            <w:szCs w:val="22"/>
          </w:rPr>
          <w:fldChar w:fldCharType="end"/>
        </w:r>
      </w:hyperlink>
    </w:p>
    <w:p w14:paraId="050FB117" w14:textId="18E6032A" w:rsidR="00513ABE" w:rsidRPr="00513ABE" w:rsidRDefault="00000000">
      <w:pPr>
        <w:pStyle w:val="TOC5"/>
        <w:tabs>
          <w:tab w:val="left" w:pos="1920"/>
          <w:tab w:val="right" w:leader="dot" w:pos="9629"/>
        </w:tabs>
        <w:rPr>
          <w:rFonts w:ascii="Arial" w:eastAsiaTheme="minorEastAsia" w:hAnsi="Arial"/>
          <w:noProof/>
          <w:sz w:val="22"/>
          <w:szCs w:val="22"/>
          <w:lang w:eastAsia="ja-JP"/>
        </w:rPr>
      </w:pPr>
      <w:hyperlink w:anchor="_Toc106372437" w:history="1">
        <w:r w:rsidR="00513ABE" w:rsidRPr="00513ABE">
          <w:rPr>
            <w:rStyle w:val="Hyperlink"/>
            <w:rFonts w:ascii="Arial" w:hAnsi="Arial"/>
            <w:noProof/>
            <w:sz w:val="22"/>
            <w:szCs w:val="22"/>
          </w:rPr>
          <w:t>3.6.4.6.3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Sender and receiver are on opposite side of two couplers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_Toc106372437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60</w:t>
        </w:r>
        <w:r w:rsidR="00513ABE" w:rsidRPr="00513ABE">
          <w:rPr>
            <w:rFonts w:ascii="Arial" w:hAnsi="Arial"/>
            <w:noProof/>
            <w:webHidden/>
            <w:sz w:val="22"/>
            <w:szCs w:val="22"/>
          </w:rPr>
          <w:fldChar w:fldCharType="end"/>
        </w:r>
      </w:hyperlink>
    </w:p>
    <w:p w14:paraId="4609747B" w14:textId="4A4C02B1" w:rsidR="00513ABE" w:rsidRPr="00513ABE" w:rsidRDefault="00000000">
      <w:pPr>
        <w:pStyle w:val="TOC2"/>
        <w:tabs>
          <w:tab w:val="left" w:pos="960"/>
          <w:tab w:val="right" w:leader="dot" w:pos="9629"/>
        </w:tabs>
        <w:rPr>
          <w:rFonts w:ascii="Arial" w:eastAsiaTheme="minorEastAsia" w:hAnsi="Arial"/>
          <w:b w:val="0"/>
          <w:bCs w:val="0"/>
          <w:noProof/>
          <w:lang w:eastAsia="ja-JP"/>
        </w:rPr>
      </w:pPr>
      <w:hyperlink w:anchor="_Toc106372438" w:history="1">
        <w:r w:rsidR="00513ABE" w:rsidRPr="00513ABE">
          <w:rPr>
            <w:rStyle w:val="Hyperlink"/>
            <w:rFonts w:ascii="Arial" w:hAnsi="Arial"/>
            <w:noProof/>
          </w:rPr>
          <w:t>3.7</w:t>
        </w:r>
        <w:r w:rsidR="00513ABE" w:rsidRPr="00513ABE">
          <w:rPr>
            <w:rFonts w:ascii="Arial" w:eastAsiaTheme="minorEastAsia" w:hAnsi="Arial"/>
            <w:b w:val="0"/>
            <w:bCs w:val="0"/>
            <w:noProof/>
            <w:lang w:eastAsia="ja-JP"/>
          </w:rPr>
          <w:tab/>
        </w:r>
        <w:r w:rsidR="00513ABE" w:rsidRPr="00513ABE">
          <w:rPr>
            <w:rStyle w:val="Hyperlink"/>
            <w:rFonts w:ascii="Arial" w:hAnsi="Arial"/>
            <w:noProof/>
          </w:rPr>
          <w:t>Physical Layer</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_Toc106372438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61</w:t>
        </w:r>
        <w:r w:rsidR="00513ABE" w:rsidRPr="00513ABE">
          <w:rPr>
            <w:rFonts w:ascii="Arial" w:hAnsi="Arial"/>
            <w:noProof/>
            <w:webHidden/>
          </w:rPr>
          <w:fldChar w:fldCharType="end"/>
        </w:r>
      </w:hyperlink>
    </w:p>
    <w:p w14:paraId="73C67B32" w14:textId="5BCC78B8"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39" w:history="1">
        <w:r w:rsidR="00513ABE" w:rsidRPr="00513ABE">
          <w:rPr>
            <w:rStyle w:val="Hyperlink"/>
            <w:rFonts w:ascii="Arial" w:hAnsi="Arial"/>
            <w:noProof/>
            <w:sz w:val="22"/>
            <w:szCs w:val="22"/>
          </w:rPr>
          <w:t>3.7.1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Serial characters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_Toc106372439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61</w:t>
        </w:r>
        <w:r w:rsidR="00513ABE" w:rsidRPr="00513ABE">
          <w:rPr>
            <w:rFonts w:ascii="Arial" w:hAnsi="Arial"/>
            <w:noProof/>
            <w:webHidden/>
            <w:sz w:val="22"/>
            <w:szCs w:val="22"/>
          </w:rPr>
          <w:fldChar w:fldCharType="end"/>
        </w:r>
      </w:hyperlink>
    </w:p>
    <w:p w14:paraId="20712CFE" w14:textId="2EC29C80"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40" w:history="1">
        <w:r w:rsidR="00513ABE" w:rsidRPr="00513ABE">
          <w:rPr>
            <w:rStyle w:val="Hyperlink"/>
            <w:rFonts w:ascii="Arial" w:hAnsi="Arial"/>
            <w:noProof/>
            <w:sz w:val="22"/>
            <w:szCs w:val="22"/>
          </w:rPr>
          <w:t>3.7.2</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Transmission time on TP1</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_Toc106372440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62</w:t>
        </w:r>
        <w:r w:rsidR="00513ABE" w:rsidRPr="00513ABE">
          <w:rPr>
            <w:rFonts w:ascii="Arial" w:hAnsi="Arial"/>
            <w:noProof/>
            <w:webHidden/>
            <w:sz w:val="22"/>
            <w:szCs w:val="22"/>
          </w:rPr>
          <w:fldChar w:fldCharType="end"/>
        </w:r>
      </w:hyperlink>
    </w:p>
    <w:p w14:paraId="30D7E19E" w14:textId="6A97EC9F"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41" w:history="1">
        <w:r w:rsidR="00513ABE" w:rsidRPr="00513ABE">
          <w:rPr>
            <w:rStyle w:val="Hyperlink"/>
            <w:rFonts w:ascii="Arial" w:hAnsi="Arial"/>
            <w:noProof/>
            <w:sz w:val="22"/>
            <w:szCs w:val="22"/>
          </w:rPr>
          <w:t>3.7.3</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Collision Avoidance: Bus access control on TP1</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_Toc106372441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63</w:t>
        </w:r>
        <w:r w:rsidR="00513ABE" w:rsidRPr="00513ABE">
          <w:rPr>
            <w:rFonts w:ascii="Arial" w:hAnsi="Arial"/>
            <w:noProof/>
            <w:webHidden/>
            <w:sz w:val="22"/>
            <w:szCs w:val="22"/>
          </w:rPr>
          <w:fldChar w:fldCharType="end"/>
        </w:r>
      </w:hyperlink>
    </w:p>
    <w:p w14:paraId="64F73FF7" w14:textId="28561A35"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42" w:history="1">
        <w:r w:rsidR="00513ABE" w:rsidRPr="00513ABE">
          <w:rPr>
            <w:rStyle w:val="Hyperlink"/>
            <w:rFonts w:ascii="Arial" w:hAnsi="Arial"/>
            <w:noProof/>
            <w:sz w:val="22"/>
            <w:szCs w:val="22"/>
          </w:rPr>
          <w:t>3.7.3.1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Example</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_Toc106372442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64</w:t>
        </w:r>
        <w:r w:rsidR="00513ABE" w:rsidRPr="00513ABE">
          <w:rPr>
            <w:rFonts w:ascii="Arial" w:hAnsi="Arial"/>
            <w:noProof/>
            <w:webHidden/>
            <w:sz w:val="22"/>
            <w:szCs w:val="22"/>
          </w:rPr>
          <w:fldChar w:fldCharType="end"/>
        </w:r>
      </w:hyperlink>
    </w:p>
    <w:p w14:paraId="7C5DD133" w14:textId="2A257979" w:rsidR="00513ABE" w:rsidRPr="00513ABE" w:rsidRDefault="00000000">
      <w:pPr>
        <w:pStyle w:val="TOC3"/>
        <w:tabs>
          <w:tab w:val="left" w:pos="1200"/>
          <w:tab w:val="right" w:leader="dot" w:pos="9629"/>
        </w:tabs>
        <w:rPr>
          <w:rFonts w:ascii="Arial" w:eastAsiaTheme="minorEastAsia" w:hAnsi="Arial"/>
          <w:noProof/>
          <w:sz w:val="22"/>
          <w:szCs w:val="22"/>
          <w:lang w:eastAsia="ja-JP"/>
        </w:rPr>
      </w:pPr>
      <w:hyperlink w:anchor="_Toc106372443" w:history="1">
        <w:r w:rsidR="00513ABE" w:rsidRPr="00513ABE">
          <w:rPr>
            <w:rStyle w:val="Hyperlink"/>
            <w:rFonts w:ascii="Arial" w:hAnsi="Arial"/>
            <w:noProof/>
            <w:sz w:val="22"/>
            <w:szCs w:val="22"/>
          </w:rPr>
          <w:t>3.7.4</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Signal shape on TP1</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_Toc106372443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65</w:t>
        </w:r>
        <w:r w:rsidR="00513ABE" w:rsidRPr="00513ABE">
          <w:rPr>
            <w:rFonts w:ascii="Arial" w:hAnsi="Arial"/>
            <w:noProof/>
            <w:webHidden/>
            <w:sz w:val="22"/>
            <w:szCs w:val="22"/>
          </w:rPr>
          <w:fldChar w:fldCharType="end"/>
        </w:r>
      </w:hyperlink>
    </w:p>
    <w:p w14:paraId="362F9600" w14:textId="2357834C" w:rsidR="00513ABE" w:rsidRPr="00513ABE" w:rsidRDefault="00000000">
      <w:pPr>
        <w:pStyle w:val="TOC4"/>
        <w:tabs>
          <w:tab w:val="left" w:pos="1680"/>
          <w:tab w:val="right" w:leader="dot" w:pos="9629"/>
        </w:tabs>
        <w:rPr>
          <w:rFonts w:ascii="Arial" w:eastAsiaTheme="minorEastAsia" w:hAnsi="Arial"/>
          <w:noProof/>
          <w:sz w:val="22"/>
          <w:szCs w:val="22"/>
          <w:lang w:eastAsia="ja-JP"/>
        </w:rPr>
      </w:pPr>
      <w:hyperlink w:anchor="_Toc106372444" w:history="1">
        <w:r w:rsidR="00513ABE" w:rsidRPr="00513ABE">
          <w:rPr>
            <w:rStyle w:val="Hyperlink"/>
            <w:rFonts w:ascii="Arial" w:hAnsi="Arial"/>
            <w:noProof/>
            <w:sz w:val="22"/>
            <w:szCs w:val="22"/>
          </w:rPr>
          <w:t>3.7.4.1</w:t>
        </w:r>
        <w:r w:rsidR="00513ABE" w:rsidRPr="00513ABE">
          <w:rPr>
            <w:rFonts w:ascii="Arial" w:eastAsiaTheme="minorEastAsia" w:hAnsi="Arial"/>
            <w:noProof/>
            <w:sz w:val="22"/>
            <w:szCs w:val="22"/>
            <w:lang w:eastAsia="ja-JP"/>
          </w:rPr>
          <w:tab/>
        </w:r>
        <w:r w:rsidR="00513ABE" w:rsidRPr="00513ABE">
          <w:rPr>
            <w:rStyle w:val="Hyperlink"/>
            <w:rFonts w:ascii="Arial" w:hAnsi="Arial"/>
            <w:noProof/>
            <w:sz w:val="22"/>
            <w:szCs w:val="22"/>
          </w:rPr>
          <w:t>Active vs. passive signals</w:t>
        </w:r>
        <w:r w:rsidR="00513ABE" w:rsidRPr="00513ABE">
          <w:rPr>
            <w:rFonts w:ascii="Arial" w:hAnsi="Arial"/>
            <w:noProof/>
            <w:webHidden/>
            <w:sz w:val="22"/>
            <w:szCs w:val="22"/>
          </w:rPr>
          <w:tab/>
        </w:r>
        <w:r w:rsidR="00513ABE" w:rsidRPr="00513ABE">
          <w:rPr>
            <w:rFonts w:ascii="Arial" w:hAnsi="Arial"/>
            <w:noProof/>
            <w:webHidden/>
            <w:sz w:val="22"/>
            <w:szCs w:val="22"/>
          </w:rPr>
          <w:fldChar w:fldCharType="begin"/>
        </w:r>
        <w:r w:rsidR="00513ABE" w:rsidRPr="00513ABE">
          <w:rPr>
            <w:rFonts w:ascii="Arial" w:hAnsi="Arial"/>
            <w:noProof/>
            <w:webHidden/>
            <w:sz w:val="22"/>
            <w:szCs w:val="22"/>
          </w:rPr>
          <w:instrText xml:space="preserve"> PAGEREF _Toc106372444 \h </w:instrText>
        </w:r>
        <w:r w:rsidR="00513ABE" w:rsidRPr="00513ABE">
          <w:rPr>
            <w:rFonts w:ascii="Arial" w:hAnsi="Arial"/>
            <w:noProof/>
            <w:webHidden/>
            <w:sz w:val="22"/>
            <w:szCs w:val="22"/>
          </w:rPr>
        </w:r>
        <w:r w:rsidR="00513ABE" w:rsidRPr="00513ABE">
          <w:rPr>
            <w:rFonts w:ascii="Arial" w:hAnsi="Arial"/>
            <w:noProof/>
            <w:webHidden/>
            <w:sz w:val="22"/>
            <w:szCs w:val="22"/>
          </w:rPr>
          <w:fldChar w:fldCharType="separate"/>
        </w:r>
        <w:r w:rsidR="00513ABE" w:rsidRPr="00513ABE">
          <w:rPr>
            <w:rFonts w:ascii="Arial" w:hAnsi="Arial"/>
            <w:noProof/>
            <w:webHidden/>
            <w:sz w:val="22"/>
            <w:szCs w:val="22"/>
          </w:rPr>
          <w:t>65</w:t>
        </w:r>
        <w:r w:rsidR="00513ABE" w:rsidRPr="00513ABE">
          <w:rPr>
            <w:rFonts w:ascii="Arial" w:hAnsi="Arial"/>
            <w:noProof/>
            <w:webHidden/>
            <w:sz w:val="22"/>
            <w:szCs w:val="22"/>
          </w:rPr>
          <w:fldChar w:fldCharType="end"/>
        </w:r>
      </w:hyperlink>
    </w:p>
    <w:p w14:paraId="5A9A5D3C" w14:textId="5DAA08C9" w:rsidR="00513ABE" w:rsidRPr="00513ABE" w:rsidRDefault="00000000">
      <w:pPr>
        <w:pStyle w:val="TOC1"/>
        <w:tabs>
          <w:tab w:val="left" w:pos="480"/>
          <w:tab w:val="right" w:leader="dot" w:pos="9629"/>
        </w:tabs>
        <w:rPr>
          <w:rFonts w:ascii="Arial" w:eastAsiaTheme="minorEastAsia" w:hAnsi="Arial"/>
          <w:b w:val="0"/>
          <w:bCs w:val="0"/>
          <w:i w:val="0"/>
          <w:iCs w:val="0"/>
          <w:noProof/>
          <w:lang w:eastAsia="ja-JP"/>
        </w:rPr>
      </w:pPr>
      <w:hyperlink w:anchor="_Toc106372445" w:history="1">
        <w:r w:rsidR="00513ABE" w:rsidRPr="00513ABE">
          <w:rPr>
            <w:rStyle w:val="Hyperlink"/>
            <w:rFonts w:ascii="Arial" w:hAnsi="Arial"/>
            <w:noProof/>
          </w:rPr>
          <w:t>4</w:t>
        </w:r>
        <w:r w:rsidR="00513ABE" w:rsidRPr="00513ABE">
          <w:rPr>
            <w:rFonts w:ascii="Arial" w:eastAsiaTheme="minorEastAsia" w:hAnsi="Arial"/>
            <w:b w:val="0"/>
            <w:bCs w:val="0"/>
            <w:i w:val="0"/>
            <w:iCs w:val="0"/>
            <w:noProof/>
            <w:lang w:eastAsia="ja-JP"/>
          </w:rPr>
          <w:tab/>
        </w:r>
        <w:r w:rsidR="00513ABE" w:rsidRPr="00513ABE">
          <w:rPr>
            <w:rStyle w:val="Hyperlink"/>
            <w:rFonts w:ascii="Arial" w:hAnsi="Arial"/>
            <w:noProof/>
          </w:rPr>
          <w:t>Appendix: Further examples of cEMI telegrams</w:t>
        </w:r>
        <w:r w:rsidR="00513ABE" w:rsidRPr="00513ABE">
          <w:rPr>
            <w:rFonts w:ascii="Arial" w:hAnsi="Arial"/>
            <w:noProof/>
            <w:webHidden/>
          </w:rPr>
          <w:tab/>
        </w:r>
        <w:r w:rsidR="00513ABE" w:rsidRPr="00513ABE">
          <w:rPr>
            <w:rFonts w:ascii="Arial" w:hAnsi="Arial"/>
            <w:noProof/>
            <w:webHidden/>
          </w:rPr>
          <w:fldChar w:fldCharType="begin"/>
        </w:r>
        <w:r w:rsidR="00513ABE" w:rsidRPr="00513ABE">
          <w:rPr>
            <w:rFonts w:ascii="Arial" w:hAnsi="Arial"/>
            <w:noProof/>
            <w:webHidden/>
          </w:rPr>
          <w:instrText xml:space="preserve"> PAGEREF _Toc106372445 \h </w:instrText>
        </w:r>
        <w:r w:rsidR="00513ABE" w:rsidRPr="00513ABE">
          <w:rPr>
            <w:rFonts w:ascii="Arial" w:hAnsi="Arial"/>
            <w:noProof/>
            <w:webHidden/>
          </w:rPr>
        </w:r>
        <w:r w:rsidR="00513ABE" w:rsidRPr="00513ABE">
          <w:rPr>
            <w:rFonts w:ascii="Arial" w:hAnsi="Arial"/>
            <w:noProof/>
            <w:webHidden/>
          </w:rPr>
          <w:fldChar w:fldCharType="separate"/>
        </w:r>
        <w:r w:rsidR="00513ABE" w:rsidRPr="00513ABE">
          <w:rPr>
            <w:rFonts w:ascii="Arial" w:hAnsi="Arial"/>
            <w:noProof/>
            <w:webHidden/>
          </w:rPr>
          <w:t>69</w:t>
        </w:r>
        <w:r w:rsidR="00513ABE" w:rsidRPr="00513ABE">
          <w:rPr>
            <w:rFonts w:ascii="Arial" w:hAnsi="Arial"/>
            <w:noProof/>
            <w:webHidden/>
          </w:rPr>
          <w:fldChar w:fldCharType="end"/>
        </w:r>
      </w:hyperlink>
    </w:p>
    <w:p w14:paraId="67D6DBFD" w14:textId="6EF79B77" w:rsidR="00B37962" w:rsidRPr="0038003B" w:rsidRDefault="00D73274" w:rsidP="00B37962">
      <w:r w:rsidRPr="00513ABE">
        <w:rPr>
          <w:bCs/>
          <w:iCs/>
        </w:rPr>
        <w:fldChar w:fldCharType="end"/>
      </w:r>
    </w:p>
    <w:p w14:paraId="38C2796A" w14:textId="77777777" w:rsidR="005972D7" w:rsidRPr="002571DF" w:rsidRDefault="0042712B" w:rsidP="00B37962">
      <w:pPr>
        <w:pStyle w:val="Heading1"/>
      </w:pPr>
      <w:r w:rsidRPr="002571DF">
        <w:br w:type="page"/>
      </w:r>
      <w:bookmarkStart w:id="3" w:name="_Toc207614000"/>
      <w:bookmarkStart w:id="4" w:name="_Toc106372384"/>
      <w:r w:rsidR="005972D7" w:rsidRPr="002571DF">
        <w:lastRenderedPageBreak/>
        <w:t>Fundamentals of Serial Data Transmission</w:t>
      </w:r>
      <w:bookmarkEnd w:id="1"/>
      <w:bookmarkEnd w:id="2"/>
      <w:bookmarkEnd w:id="3"/>
      <w:bookmarkEnd w:id="4"/>
    </w:p>
    <w:p w14:paraId="17B89EB1" w14:textId="0F45ED64" w:rsidR="00AA0807" w:rsidRPr="002571DF" w:rsidRDefault="005972D7" w:rsidP="008A738F">
      <w:pPr>
        <w:pStyle w:val="Heading2"/>
      </w:pPr>
      <w:bookmarkStart w:id="5" w:name="_Toc205864891"/>
      <w:bookmarkStart w:id="6" w:name="_Toc207613929"/>
      <w:bookmarkStart w:id="7" w:name="_Toc207614001"/>
      <w:bookmarkStart w:id="8" w:name="_Toc106372385"/>
      <w:r w:rsidRPr="002571DF">
        <w:t xml:space="preserve">Introduction and </w:t>
      </w:r>
      <w:r w:rsidR="002C4CB9" w:rsidRPr="002571DF">
        <w:t>t</w:t>
      </w:r>
      <w:r w:rsidRPr="002571DF">
        <w:t>erminology</w:t>
      </w:r>
      <w:bookmarkEnd w:id="5"/>
      <w:bookmarkEnd w:id="6"/>
      <w:bookmarkEnd w:id="7"/>
      <w:bookmarkEnd w:id="8"/>
    </w:p>
    <w:p w14:paraId="20ACB535" w14:textId="4B77605E" w:rsidR="00AA0807" w:rsidRPr="002571DF" w:rsidRDefault="00AA0807" w:rsidP="006C188C">
      <w:pPr>
        <w:pStyle w:val="Heading3"/>
      </w:pPr>
      <w:bookmarkStart w:id="9" w:name="_Toc106372386"/>
      <w:r w:rsidRPr="002571DF">
        <w:t xml:space="preserve">What is </w:t>
      </w:r>
      <w:r w:rsidR="00D45CF7">
        <w:t>s</w:t>
      </w:r>
      <w:r w:rsidRPr="002571DF">
        <w:t xml:space="preserve">erial </w:t>
      </w:r>
      <w:r w:rsidR="00D45CF7">
        <w:t>d</w:t>
      </w:r>
      <w:r w:rsidRPr="002571DF">
        <w:t xml:space="preserve">ata </w:t>
      </w:r>
      <w:r w:rsidR="00D45CF7">
        <w:t>t</w:t>
      </w:r>
      <w:r w:rsidRPr="002571DF">
        <w:t>ransmission?</w:t>
      </w:r>
      <w:bookmarkEnd w:id="9"/>
    </w:p>
    <w:p w14:paraId="1CB081FB" w14:textId="77777777" w:rsidR="00AA0807" w:rsidRPr="002571DF" w:rsidRDefault="00AA0807" w:rsidP="006C188C">
      <w:r w:rsidRPr="002571DF">
        <w:t>Serial data transmission is the process of sending data one bit at a time, sequentially, over the same communication channel. This is in contrast to parallel communication, where multiple bits (usually 8 bits) are sent simultaneously on different channels (wires, frequency channels) within the same cable, radio path, and synchronized to a clock.</w:t>
      </w:r>
    </w:p>
    <w:p w14:paraId="3A7737DA" w14:textId="77777777" w:rsidR="005972D7" w:rsidRPr="002571DF" w:rsidRDefault="00FC36DB" w:rsidP="007C3B3A">
      <w:pPr>
        <w:pStyle w:val="Heading3"/>
      </w:pPr>
      <w:bookmarkStart w:id="10" w:name="_Toc106372387"/>
      <w:r w:rsidRPr="002571DF">
        <w:t>Difference Operation Level</w:t>
      </w:r>
      <w:r w:rsidR="00C23D99" w:rsidRPr="002571DF">
        <w:t xml:space="preserve"> </w:t>
      </w:r>
      <w:r w:rsidRPr="002571DF">
        <w:t>/</w:t>
      </w:r>
      <w:r w:rsidR="00C23D99" w:rsidRPr="002571DF">
        <w:t xml:space="preserve"> </w:t>
      </w:r>
      <w:r w:rsidRPr="002571DF">
        <w:t>Process Level</w:t>
      </w:r>
      <w:r w:rsidR="00C23D99" w:rsidRPr="002571DF">
        <w:t xml:space="preserve"> </w:t>
      </w:r>
      <w:r w:rsidRPr="002571DF">
        <w:t>/</w:t>
      </w:r>
      <w:r w:rsidR="00C23D99" w:rsidRPr="002571DF">
        <w:t xml:space="preserve"> </w:t>
      </w:r>
      <w:r w:rsidRPr="002571DF">
        <w:t>Field Level</w:t>
      </w:r>
      <w:bookmarkEnd w:id="10"/>
    </w:p>
    <w:p w14:paraId="0AA66C7B" w14:textId="46A3E2F1" w:rsidR="00310D0A" w:rsidRPr="002571DF" w:rsidRDefault="005972D7">
      <w:pPr>
        <w:pStyle w:val="BodyText2"/>
        <w:pBdr>
          <w:right w:val="none" w:sz="0" w:space="0" w:color="auto"/>
        </w:pBdr>
      </w:pPr>
      <w:r w:rsidRPr="002571DF">
        <w:t xml:space="preserve">The </w:t>
      </w:r>
      <w:r w:rsidRPr="002571DF">
        <w:rPr>
          <w:b/>
          <w:i/>
        </w:rPr>
        <w:t>operation level</w:t>
      </w:r>
      <w:r w:rsidRPr="002571DF">
        <w:t xml:space="preserve"> handles large data volumes but on the other hand requires no time-critical data transmissions.</w:t>
      </w:r>
    </w:p>
    <w:p w14:paraId="2D9C6CB2" w14:textId="18460D1F" w:rsidR="005972D7" w:rsidRPr="002571DF" w:rsidRDefault="005972D7">
      <w:pPr>
        <w:pStyle w:val="BodyText2"/>
        <w:pBdr>
          <w:right w:val="none" w:sz="0" w:space="0" w:color="auto"/>
        </w:pBdr>
      </w:pPr>
      <w:r w:rsidRPr="002571DF">
        <w:t xml:space="preserve">Relatively small amounts of data are processed on the </w:t>
      </w:r>
      <w:r w:rsidRPr="002571DF">
        <w:rPr>
          <w:b/>
          <w:i/>
        </w:rPr>
        <w:t>field level</w:t>
      </w:r>
      <w:r w:rsidRPr="002571DF">
        <w:t xml:space="preserve"> but uncontrollable delays in data transmission cannot be tolerated at this level of the automated installation</w:t>
      </w:r>
      <w:r w:rsidR="009878F9" w:rsidRPr="002571DF">
        <w:t xml:space="preserve"> (= time-critical)</w:t>
      </w:r>
      <w:r w:rsidRPr="002571DF">
        <w:t>.</w:t>
      </w:r>
    </w:p>
    <w:p w14:paraId="6502C37A" w14:textId="77777777" w:rsidR="005972D7" w:rsidRPr="002571DF" w:rsidRDefault="005972D7">
      <w:r w:rsidRPr="002571DF">
        <w:t>The networks used in automated building installations are typical field bus systems (sensor-actuator-bus)</w:t>
      </w:r>
      <w:r w:rsidR="0020725C" w:rsidRPr="002571DF">
        <w:t xml:space="preserve">, incl. KNX. </w:t>
      </w:r>
    </w:p>
    <w:p w14:paraId="3611FEDB" w14:textId="77777777" w:rsidR="00CD2E05" w:rsidRPr="002571DF" w:rsidRDefault="00FC36DB" w:rsidP="00CD2E05">
      <w:pPr>
        <w:pStyle w:val="Picture"/>
      </w:pPr>
      <w:r w:rsidRPr="005C2FEB">
        <w:object w:dxaOrig="11491" w:dyaOrig="14340" w14:anchorId="4DA6E69E">
          <v:shape id="_x0000_i1026" type="#_x0000_t75" style="width:296.75pt;height:370.65pt" o:ole="">
            <v:imagedata r:id="rId8" o:title=""/>
          </v:shape>
          <o:OLEObject Type="Embed" ProgID="Visio.Drawing.15" ShapeID="_x0000_i1026" DrawAspect="Content" ObjectID="_1720337849" r:id="rId9"/>
        </w:object>
      </w:r>
      <w:r w:rsidRPr="002571DF">
        <w:br/>
      </w:r>
    </w:p>
    <w:p w14:paraId="6B6AE1BC" w14:textId="2D2EB706" w:rsidR="004027A4" w:rsidRPr="002571DF" w:rsidRDefault="007C3B3A" w:rsidP="00CD2E05">
      <w:pPr>
        <w:pStyle w:val="Caption"/>
      </w:pPr>
      <w:r w:rsidRPr="002571DF">
        <w:t xml:space="preserve">Figure </w:t>
      </w:r>
      <w:fldSimple w:instr=" SEQ Figure \* ARABIC ">
        <w:r w:rsidR="00E12FDC">
          <w:rPr>
            <w:noProof/>
          </w:rPr>
          <w:t>1</w:t>
        </w:r>
      </w:fldSimple>
      <w:r w:rsidRPr="002571DF">
        <w:t xml:space="preserve">: </w:t>
      </w:r>
      <w:r w:rsidR="00FC36DB" w:rsidRPr="002571DF">
        <w:t>KNX is a typical field bus system</w:t>
      </w:r>
    </w:p>
    <w:p w14:paraId="7E62E2C1" w14:textId="7690F487" w:rsidR="005972D7" w:rsidRPr="002571DF" w:rsidRDefault="000611E6" w:rsidP="007C3B3A">
      <w:pPr>
        <w:pStyle w:val="Heading3"/>
      </w:pPr>
      <w:r w:rsidRPr="002571DF">
        <w:br w:type="page"/>
      </w:r>
      <w:bookmarkStart w:id="11" w:name="_Toc205864895"/>
      <w:bookmarkStart w:id="12" w:name="_Toc207613933"/>
      <w:bookmarkStart w:id="13" w:name="_Toc207614005"/>
      <w:bookmarkStart w:id="14" w:name="_Toc106372388"/>
      <w:r w:rsidR="005972D7" w:rsidRPr="002571DF">
        <w:lastRenderedPageBreak/>
        <w:t xml:space="preserve">Classification of </w:t>
      </w:r>
      <w:r w:rsidR="00E76BF0">
        <w:t>s</w:t>
      </w:r>
      <w:r w:rsidR="005972D7" w:rsidRPr="002571DF">
        <w:t xml:space="preserve">erial </w:t>
      </w:r>
      <w:r w:rsidR="00E76BF0">
        <w:t>b</w:t>
      </w:r>
      <w:r w:rsidR="005972D7" w:rsidRPr="002571DF">
        <w:t>uses</w:t>
      </w:r>
      <w:bookmarkEnd w:id="11"/>
      <w:bookmarkEnd w:id="12"/>
      <w:bookmarkEnd w:id="13"/>
      <w:bookmarkEnd w:id="14"/>
    </w:p>
    <w:p w14:paraId="32A1F0E3" w14:textId="77777777" w:rsidR="005972D7" w:rsidRPr="002571DF" w:rsidRDefault="0020725C">
      <w:r w:rsidRPr="002571DF">
        <w:t>Serial busses are classified a</w:t>
      </w:r>
      <w:r w:rsidR="005972D7" w:rsidRPr="002571DF">
        <w:t>ccording to their methods of data transmission and bus access:</w:t>
      </w:r>
    </w:p>
    <w:bookmarkStart w:id="15" w:name="_Toc326837779"/>
    <w:p w14:paraId="09A3082A" w14:textId="51E318FB" w:rsidR="00E02946" w:rsidRPr="002571DF" w:rsidRDefault="00F24D70" w:rsidP="00DC6814">
      <w:pPr>
        <w:pStyle w:val="Caption"/>
      </w:pPr>
      <w:r w:rsidRPr="005C2FEB">
        <w:object w:dxaOrig="9660" w:dyaOrig="9421" w14:anchorId="16EA13E4">
          <v:shape id="_x0000_i1027" type="#_x0000_t75" style="width:334.35pt;height:326.2pt" o:ole="">
            <v:imagedata r:id="rId10" o:title=""/>
          </v:shape>
          <o:OLEObject Type="Embed" ProgID="Visio.Drawing.15" ShapeID="_x0000_i1027" DrawAspect="Content" ObjectID="_1720337850" r:id="rId11"/>
        </w:object>
      </w:r>
    </w:p>
    <w:p w14:paraId="4E7CE29D" w14:textId="5F240DC2" w:rsidR="005972D7" w:rsidRPr="002571DF" w:rsidRDefault="00DC6814" w:rsidP="00DC6814">
      <w:pPr>
        <w:pStyle w:val="Caption"/>
      </w:pPr>
      <w:r w:rsidRPr="002571DF">
        <w:t xml:space="preserve">Figure </w:t>
      </w:r>
      <w:fldSimple w:instr=" SEQ Figure \* ARABIC ">
        <w:r w:rsidR="00E12FDC">
          <w:rPr>
            <w:noProof/>
          </w:rPr>
          <w:t>2</w:t>
        </w:r>
      </w:fldSimple>
      <w:r w:rsidRPr="002571DF">
        <w:t>: Classification of Serial buses</w:t>
      </w:r>
    </w:p>
    <w:bookmarkEnd w:id="15"/>
    <w:p w14:paraId="280E7315" w14:textId="77777777" w:rsidR="005972D7" w:rsidRPr="002571DF" w:rsidRDefault="005972D7">
      <w:pPr>
        <w:rPr>
          <w:b/>
        </w:rPr>
      </w:pPr>
    </w:p>
    <w:p w14:paraId="4D61C27F" w14:textId="77777777" w:rsidR="005972D7" w:rsidRPr="0038003B" w:rsidRDefault="005972D7" w:rsidP="0038003B">
      <w:pPr>
        <w:pStyle w:val="Heading4"/>
      </w:pPr>
      <w:bookmarkStart w:id="16" w:name="_Toc106372389"/>
      <w:r w:rsidRPr="0038003B">
        <w:t>Frequency Division Multiplexing (FDM)</w:t>
      </w:r>
      <w:bookmarkEnd w:id="16"/>
    </w:p>
    <w:p w14:paraId="3A6F621F" w14:textId="77777777" w:rsidR="00A3731C" w:rsidRPr="002571DF" w:rsidRDefault="00A3731C"/>
    <w:p w14:paraId="5E140CE3" w14:textId="77777777" w:rsidR="007A3D27" w:rsidRPr="002571DF" w:rsidRDefault="009878F9">
      <w:r w:rsidRPr="002571DF">
        <w:t>Frequency Division Multiplexing is a technique by which the total bandwidth available in a communication medium is divided into a series of non-overlapping frequency sub-bands, each of which is used to carry out a separate signal</w:t>
      </w:r>
      <w:r w:rsidR="00DE00AB" w:rsidRPr="002571DF">
        <w:t>.</w:t>
      </w:r>
    </w:p>
    <w:p w14:paraId="423F4133" w14:textId="77777777" w:rsidR="00DE00AB" w:rsidRPr="002571DF" w:rsidRDefault="00DE00AB"/>
    <w:p w14:paraId="0FB5081D" w14:textId="77777777" w:rsidR="005972D7" w:rsidRPr="002571DF" w:rsidRDefault="005972D7">
      <w:r w:rsidRPr="002571DF">
        <w:t xml:space="preserve">The messages to be transmitted modulate the carrier frequencies, either by amplitude or </w:t>
      </w:r>
      <w:r w:rsidR="00700141" w:rsidRPr="002571DF">
        <w:t xml:space="preserve">by </w:t>
      </w:r>
      <w:r w:rsidRPr="002571DF">
        <w:t xml:space="preserve">frequency modulation. </w:t>
      </w:r>
    </w:p>
    <w:p w14:paraId="2F04F80F" w14:textId="77777777" w:rsidR="00700141" w:rsidRPr="002571DF" w:rsidRDefault="00700141">
      <w:r w:rsidRPr="002571DF">
        <w:t>It is because of this modulation that several channels (different frequencies), each of which allows data traffic independently of the others, can be transmitted on one bus cable. This means that more than one device can access the bus at one given instance.</w:t>
      </w:r>
    </w:p>
    <w:p w14:paraId="6CAD21C7" w14:textId="77777777" w:rsidR="00A3731C" w:rsidRPr="002571DF" w:rsidRDefault="00A3731C">
      <w:r w:rsidRPr="002571DF">
        <w:t>An example of Frequency Division Multiplexing is cable television, in which many television channels are carried simultaneously on a single cable.</w:t>
      </w:r>
    </w:p>
    <w:p w14:paraId="48F5B053" w14:textId="77777777" w:rsidR="0020725C" w:rsidRPr="002571DF" w:rsidRDefault="0020725C">
      <w:pPr>
        <w:spacing w:before="0" w:after="0" w:line="240" w:lineRule="auto"/>
        <w:contextualSpacing w:val="0"/>
      </w:pPr>
      <w:r w:rsidRPr="002571DF">
        <w:br w:type="page"/>
      </w:r>
    </w:p>
    <w:p w14:paraId="147A42B0" w14:textId="77777777" w:rsidR="005972D7" w:rsidRPr="0038003B" w:rsidRDefault="005972D7" w:rsidP="0038003B">
      <w:pPr>
        <w:pStyle w:val="Heading4"/>
      </w:pPr>
      <w:bookmarkStart w:id="17" w:name="_Toc106372390"/>
      <w:r w:rsidRPr="0038003B">
        <w:lastRenderedPageBreak/>
        <w:t>Time Division Multiplexing (TDM)</w:t>
      </w:r>
      <w:bookmarkEnd w:id="17"/>
      <w:r w:rsidRPr="0038003B">
        <w:tab/>
      </w:r>
    </w:p>
    <w:p w14:paraId="315D07F2" w14:textId="77777777" w:rsidR="00A3731C" w:rsidRPr="002571DF" w:rsidRDefault="00A3731C"/>
    <w:p w14:paraId="5906969F" w14:textId="10423ADD" w:rsidR="005972D7" w:rsidRPr="002571DF" w:rsidRDefault="00505E01">
      <w:r w:rsidRPr="002571DF">
        <w:t>In TDM, c</w:t>
      </w:r>
      <w:r w:rsidR="005972D7" w:rsidRPr="002571DF">
        <w:t>ertain time slices are allocated to each message or channel, i.e.</w:t>
      </w:r>
      <w:r w:rsidR="00F24D70">
        <w:t>,</w:t>
      </w:r>
      <w:r w:rsidR="005972D7" w:rsidRPr="002571DF">
        <w:t xml:space="preserve"> the bus devices may only use the bus one after the other. </w:t>
      </w:r>
      <w:r w:rsidRPr="002571DF">
        <w:t xml:space="preserve">It is therefore that </w:t>
      </w:r>
      <w:r w:rsidR="005972D7" w:rsidRPr="002571DF">
        <w:t>access to the bus must be controlled in order to prevent simultaneous bus access</w:t>
      </w:r>
      <w:r w:rsidR="0098105A" w:rsidRPr="002571DF">
        <w:t xml:space="preserve"> (= collision)</w:t>
      </w:r>
      <w:r w:rsidR="005972D7" w:rsidRPr="002571DF">
        <w:t xml:space="preserve"> of several bus devices.</w:t>
      </w:r>
      <w:r w:rsidRPr="002571DF">
        <w:t xml:space="preserve"> Examples of </w:t>
      </w:r>
      <w:r w:rsidR="00176093" w:rsidRPr="002571DF">
        <w:t xml:space="preserve">Time Division Multiplexing </w:t>
      </w:r>
      <w:r w:rsidRPr="002571DF">
        <w:t>are:</w:t>
      </w:r>
    </w:p>
    <w:p w14:paraId="6CCD2514" w14:textId="076994D9" w:rsidR="005972D7" w:rsidRPr="002571DF" w:rsidRDefault="00B92514" w:rsidP="00DC6814">
      <w:pPr>
        <w:pStyle w:val="Bullet1"/>
      </w:pPr>
      <w:r w:rsidRPr="002571DF">
        <w:t>centralized</w:t>
      </w:r>
      <w:r w:rsidR="005972D7" w:rsidRPr="002571DF">
        <w:t xml:space="preserve"> bus allocation (Master/Slave</w:t>
      </w:r>
      <w:r w:rsidR="00FD4392" w:rsidRPr="002571DF">
        <w:t xml:space="preserve"> approach</w:t>
      </w:r>
      <w:r w:rsidR="005972D7" w:rsidRPr="002571DF">
        <w:t>)</w:t>
      </w:r>
    </w:p>
    <w:p w14:paraId="15146FDF" w14:textId="57D8F66B" w:rsidR="005972D7" w:rsidRPr="002571DF" w:rsidRDefault="00B92514" w:rsidP="00DC6814">
      <w:pPr>
        <w:pStyle w:val="Bullet1"/>
      </w:pPr>
      <w:r w:rsidRPr="002571DF">
        <w:t>decentralized</w:t>
      </w:r>
      <w:r w:rsidR="005972D7" w:rsidRPr="002571DF">
        <w:t xml:space="preserve"> bus allocation (e.g.</w:t>
      </w:r>
      <w:r w:rsidR="00F24D70">
        <w:t>,</w:t>
      </w:r>
      <w:r w:rsidR="005972D7" w:rsidRPr="002571DF">
        <w:t xml:space="preserve"> Token Passing, Flying Master)</w:t>
      </w:r>
    </w:p>
    <w:p w14:paraId="4C147E60" w14:textId="3972414F" w:rsidR="005972D7" w:rsidRPr="002571DF" w:rsidRDefault="005972D7" w:rsidP="00DC6814">
      <w:pPr>
        <w:pStyle w:val="Bullet1"/>
      </w:pPr>
      <w:r w:rsidRPr="002571DF">
        <w:t>combination of both access control methods (e.g.</w:t>
      </w:r>
      <w:r w:rsidR="00F24D70">
        <w:t>,</w:t>
      </w:r>
      <w:r w:rsidRPr="002571DF">
        <w:t xml:space="preserve"> PROFIBUS)</w:t>
      </w:r>
    </w:p>
    <w:p w14:paraId="494103D6" w14:textId="6F4056C0" w:rsidR="005972D7" w:rsidRPr="002571DF" w:rsidRDefault="005972D7" w:rsidP="00DC6814">
      <w:pPr>
        <w:pStyle w:val="Bullet1"/>
      </w:pPr>
      <w:r w:rsidRPr="002571DF">
        <w:t>CSMA/CD</w:t>
      </w:r>
      <w:r w:rsidRPr="002571DF">
        <w:tab/>
        <w:t>(Carrier Sense Multiple Access with Collision</w:t>
      </w:r>
      <w:r w:rsidR="00244121" w:rsidRPr="002571DF">
        <w:t xml:space="preserve"> </w:t>
      </w:r>
      <w:r w:rsidRPr="002571DF">
        <w:t>Detection e.g.</w:t>
      </w:r>
      <w:r w:rsidR="00F24D70">
        <w:t>,</w:t>
      </w:r>
      <w:r w:rsidRPr="002571DF">
        <w:t xml:space="preserve"> Ethernet)</w:t>
      </w:r>
    </w:p>
    <w:p w14:paraId="5E3D1636" w14:textId="124D08E7" w:rsidR="005972D7" w:rsidRPr="005C2FEB" w:rsidRDefault="005972D7" w:rsidP="00DC6814">
      <w:pPr>
        <w:pStyle w:val="Bullet1"/>
        <w:rPr>
          <w:b/>
        </w:rPr>
      </w:pPr>
      <w:r w:rsidRPr="005C2FEB">
        <w:rPr>
          <w:b/>
        </w:rPr>
        <w:t>CSMA/CA</w:t>
      </w:r>
      <w:r w:rsidRPr="005C2FEB">
        <w:rPr>
          <w:b/>
        </w:rPr>
        <w:tab/>
        <w:t>(Carrier Sense Multiple Access with Collision</w:t>
      </w:r>
      <w:r w:rsidR="00244121" w:rsidRPr="005C2FEB">
        <w:rPr>
          <w:b/>
        </w:rPr>
        <w:t xml:space="preserve"> </w:t>
      </w:r>
      <w:r w:rsidRPr="005C2FEB">
        <w:rPr>
          <w:b/>
        </w:rPr>
        <w:t>Avoidance e.g.</w:t>
      </w:r>
      <w:r w:rsidR="00F24D70">
        <w:rPr>
          <w:b/>
        </w:rPr>
        <w:t>,</w:t>
      </w:r>
      <w:r w:rsidRPr="005C2FEB">
        <w:rPr>
          <w:b/>
        </w:rPr>
        <w:t xml:space="preserve"> KNX)</w:t>
      </w:r>
    </w:p>
    <w:p w14:paraId="6889FDEA" w14:textId="77777777" w:rsidR="00CD2E05" w:rsidRPr="002571DF" w:rsidRDefault="00CD2E05" w:rsidP="005039A8">
      <w:pPr>
        <w:pStyle w:val="-mitEinzugJ"/>
        <w:spacing w:before="0"/>
        <w:ind w:left="0" w:firstLine="0"/>
        <w:rPr>
          <w:b/>
        </w:rPr>
      </w:pPr>
    </w:p>
    <w:p w14:paraId="10DEF438" w14:textId="795748D1" w:rsidR="00752DD5" w:rsidRPr="005C2FEB" w:rsidRDefault="00752DD5" w:rsidP="005C2FEB">
      <w:pPr>
        <w:pStyle w:val="Heading4"/>
      </w:pPr>
      <w:bookmarkStart w:id="18" w:name="_Toc106372391"/>
      <w:r w:rsidRPr="005C2FEB">
        <w:t xml:space="preserve">Types of </w:t>
      </w:r>
      <w:r w:rsidR="00D45CF7">
        <w:t>m</w:t>
      </w:r>
      <w:r w:rsidRPr="005C2FEB">
        <w:t>odulation</w:t>
      </w:r>
      <w:bookmarkEnd w:id="18"/>
    </w:p>
    <w:p w14:paraId="544BC5A2" w14:textId="77777777" w:rsidR="00752DD5" w:rsidRPr="005C2FEB" w:rsidRDefault="00752DD5" w:rsidP="005039A8">
      <w:pPr>
        <w:pStyle w:val="-mitEinzugJ"/>
        <w:spacing w:before="0"/>
        <w:ind w:left="0" w:firstLine="0"/>
      </w:pPr>
    </w:p>
    <w:p w14:paraId="79E9C804" w14:textId="07A8BE75" w:rsidR="00582E20" w:rsidRPr="005C2FEB" w:rsidRDefault="00582E20" w:rsidP="005039A8">
      <w:pPr>
        <w:pStyle w:val="-mitEinzugJ"/>
        <w:spacing w:before="0"/>
        <w:ind w:left="0" w:firstLine="0"/>
      </w:pPr>
      <w:r w:rsidRPr="005C2FEB">
        <w:t xml:space="preserve">The </w:t>
      </w:r>
      <w:r w:rsidR="00A504BF">
        <w:t>user signal</w:t>
      </w:r>
      <w:r w:rsidRPr="005C2FEB">
        <w:t xml:space="preserve"> </w:t>
      </w:r>
      <w:r w:rsidR="00A504BF" w:rsidRPr="005C2FEB">
        <w:t>(= no modulation imposed on yet)</w:t>
      </w:r>
      <w:r w:rsidR="00A504BF">
        <w:t xml:space="preserve"> </w:t>
      </w:r>
      <w:r w:rsidR="0005520D" w:rsidRPr="005C2FEB">
        <w:t xml:space="preserve">will change with the type of modulation </w:t>
      </w:r>
      <w:r w:rsidR="002C4CB9" w:rsidRPr="002571DF">
        <w:t>imposed</w:t>
      </w:r>
      <w:r w:rsidR="0005520D" w:rsidRPr="005C2FEB">
        <w:t xml:space="preserve"> on it. The shape of the signal will in other words change with the type of modulation used. The figure below represents the change of the shape of the signal with different modulation types.</w:t>
      </w:r>
    </w:p>
    <w:p w14:paraId="6248587B" w14:textId="77777777" w:rsidR="00DC6814" w:rsidRPr="002571DF" w:rsidRDefault="00CD2E05">
      <w:pPr>
        <w:spacing w:after="120"/>
      </w:pPr>
      <w:r w:rsidRPr="005C2FEB">
        <w:object w:dxaOrig="16154" w:dyaOrig="10180" w14:anchorId="2D09D929">
          <v:shape id="_x0000_i1028" type="#_x0000_t75" style="width:439.5pt;height:275.5pt" o:ole="">
            <v:imagedata r:id="rId12" o:title=""/>
          </v:shape>
          <o:OLEObject Type="Embed" ProgID="Visio.Drawing.15" ShapeID="_x0000_i1028" DrawAspect="Content" ObjectID="_1720337851" r:id="rId13"/>
        </w:object>
      </w:r>
    </w:p>
    <w:p w14:paraId="0C774B51" w14:textId="15F16E81" w:rsidR="003520AE" w:rsidRPr="002571DF" w:rsidRDefault="00E10B00" w:rsidP="00E10B00">
      <w:pPr>
        <w:pStyle w:val="Caption"/>
      </w:pPr>
      <w:r w:rsidRPr="002571DF">
        <w:t xml:space="preserve">Figure </w:t>
      </w:r>
      <w:fldSimple w:instr=" SEQ Figure \* ARABIC ">
        <w:r w:rsidR="00E12FDC">
          <w:rPr>
            <w:noProof/>
          </w:rPr>
          <w:t>3</w:t>
        </w:r>
      </w:fldSimple>
      <w:r w:rsidRPr="002571DF">
        <w:t>: Change of shape of signal with modulation</w:t>
      </w:r>
      <w:r w:rsidR="00DE457F" w:rsidRPr="002571DF">
        <w:t xml:space="preserve"> (Bit representation)</w:t>
      </w:r>
    </w:p>
    <w:p w14:paraId="579113BA" w14:textId="77777777" w:rsidR="00DE190A" w:rsidRPr="002571DF" w:rsidRDefault="00DE190A"/>
    <w:p w14:paraId="73AEB456" w14:textId="77777777" w:rsidR="00DE190A" w:rsidRPr="002571DF" w:rsidRDefault="00DE190A"/>
    <w:p w14:paraId="10494B6B" w14:textId="77777777" w:rsidR="005972D7" w:rsidRPr="002571DF" w:rsidRDefault="005972D7">
      <w:r w:rsidRPr="002571DF">
        <w:t xml:space="preserve">Modulation is used both for Frequency Division and </w:t>
      </w:r>
      <w:r w:rsidR="00B302F6" w:rsidRPr="002571DF">
        <w:t xml:space="preserve">for </w:t>
      </w:r>
      <w:r w:rsidRPr="002571DF">
        <w:t>Time Division Multiplexing.</w:t>
      </w:r>
    </w:p>
    <w:p w14:paraId="66DF0B3B" w14:textId="77777777" w:rsidR="00DE190A" w:rsidRPr="002571DF" w:rsidRDefault="00E10B00">
      <w:pPr>
        <w:pStyle w:val="BodyText3"/>
      </w:pPr>
      <w:r w:rsidRPr="002571DF">
        <w:br w:type="page"/>
      </w:r>
    </w:p>
    <w:p w14:paraId="15BEBB97" w14:textId="77777777" w:rsidR="00752DD5" w:rsidRPr="005C2FEB" w:rsidRDefault="00752DD5" w:rsidP="005C2FEB">
      <w:pPr>
        <w:pStyle w:val="Heading4"/>
      </w:pPr>
      <w:bookmarkStart w:id="19" w:name="_Toc106372392"/>
      <w:r w:rsidRPr="005C2FEB">
        <w:lastRenderedPageBreak/>
        <w:t>Baseband transmission:</w:t>
      </w:r>
      <w:bookmarkEnd w:id="19"/>
    </w:p>
    <w:p w14:paraId="512F4B93" w14:textId="77777777" w:rsidR="00752DD5" w:rsidRPr="005C2FEB" w:rsidRDefault="00752DD5" w:rsidP="005C2FEB"/>
    <w:p w14:paraId="1E731754" w14:textId="77777777" w:rsidR="00DE190A" w:rsidRPr="005C2FEB" w:rsidRDefault="00DE190A" w:rsidP="005C2FEB">
      <w:r w:rsidRPr="005C2FEB">
        <w:t xml:space="preserve">In baseband transmission, the data bits are directly converted into signals. </w:t>
      </w:r>
      <w:r w:rsidR="00F47C41" w:rsidRPr="005C2FEB">
        <w:t>The shape of the signal will change with baseban</w:t>
      </w:r>
      <w:r w:rsidR="00752DD5" w:rsidRPr="005C2FEB">
        <w:t xml:space="preserve">d transmission. In </w:t>
      </w:r>
      <w:r w:rsidR="00F34710" w:rsidRPr="005C2FEB">
        <w:t>KNX TP</w:t>
      </w:r>
      <w:r w:rsidR="00752DD5" w:rsidRPr="005C2FEB">
        <w:t xml:space="preserve">, the binary information is transmitted in the form of rectangular pulses where </w:t>
      </w:r>
      <w:r w:rsidR="00752DD5" w:rsidRPr="005C2FEB">
        <w:rPr>
          <w:b/>
        </w:rPr>
        <w:t>a</w:t>
      </w:r>
      <w:r w:rsidR="00752DD5" w:rsidRPr="005C2FEB">
        <w:t xml:space="preserve"> </w:t>
      </w:r>
      <w:r w:rsidR="00752DD5" w:rsidRPr="005C2FEB">
        <w:rPr>
          <w:b/>
        </w:rPr>
        <w:t>pulse</w:t>
      </w:r>
      <w:r w:rsidR="00752DD5" w:rsidRPr="005C2FEB">
        <w:t xml:space="preserve"> represents a “0” and where </w:t>
      </w:r>
      <w:r w:rsidR="00752DD5" w:rsidRPr="005C2FEB">
        <w:rPr>
          <w:b/>
        </w:rPr>
        <w:t>no pulse</w:t>
      </w:r>
      <w:r w:rsidR="00752DD5" w:rsidRPr="005C2FEB">
        <w:t xml:space="preserve"> represents a “1” on the bus.</w:t>
      </w:r>
    </w:p>
    <w:p w14:paraId="4052AB96" w14:textId="77777777" w:rsidR="00EA1CC6" w:rsidRPr="005C2FEB" w:rsidRDefault="00EA1CC6" w:rsidP="005C2FEB"/>
    <w:p w14:paraId="3E8D6A91" w14:textId="3A6211CB" w:rsidR="00EA1CC6" w:rsidRPr="005C2FEB" w:rsidRDefault="00EA1CC6" w:rsidP="005C2FEB">
      <w:r w:rsidRPr="005C2FEB">
        <w:t>In the figure below, you can find the typical encoding schemes of baseband transmission.</w:t>
      </w:r>
      <w:r w:rsidR="00891F7B">
        <w:t xml:space="preserve"> </w:t>
      </w:r>
      <w:r w:rsidR="00891F7B" w:rsidRPr="00891F7B">
        <w:t>You can also see here that 1), 2) and 4) only work with an additionally transmitted clock</w:t>
      </w:r>
      <w:r w:rsidR="00E976AA">
        <w:t xml:space="preserve"> signal</w:t>
      </w:r>
      <w:r w:rsidR="00891F7B" w:rsidRPr="00891F7B">
        <w:t xml:space="preserve">, while 3) and 5) </w:t>
      </w:r>
      <w:r w:rsidR="004627E3">
        <w:t>have the clock integrated in the signal</w:t>
      </w:r>
      <w:r w:rsidR="00891F7B" w:rsidRPr="00891F7B">
        <w:t>.</w:t>
      </w:r>
    </w:p>
    <w:p w14:paraId="090B92A5" w14:textId="77777777" w:rsidR="005972D7" w:rsidRPr="002571DF" w:rsidRDefault="005972D7" w:rsidP="00DE457F">
      <w:pPr>
        <w:pStyle w:val="NormalIndent"/>
        <w:widowControl w:val="0"/>
        <w:ind w:left="0"/>
      </w:pPr>
      <w:r w:rsidRPr="002571DF">
        <w:t>Example: Consider the bit sequence 00101100</w:t>
      </w:r>
    </w:p>
    <w:p w14:paraId="1C05897A" w14:textId="77777777" w:rsidR="00CD2E05" w:rsidRPr="002571DF" w:rsidRDefault="00B66048" w:rsidP="00CD2E05">
      <w:pPr>
        <w:pStyle w:val="Picture"/>
      </w:pPr>
      <w:r w:rsidRPr="005C2FEB">
        <w:object w:dxaOrig="16095" w:dyaOrig="11416" w14:anchorId="6DDCD0BC">
          <v:shape id="_x0000_i1029" type="#_x0000_t75" style="width:439.5pt;height:312.4pt" o:ole="">
            <v:imagedata r:id="rId14" o:title=""/>
          </v:shape>
          <o:OLEObject Type="Embed" ProgID="Visio.Drawing.15" ShapeID="_x0000_i1029" DrawAspect="Content" ObjectID="_1720337852" r:id="rId15"/>
        </w:object>
      </w:r>
    </w:p>
    <w:p w14:paraId="1B77D661" w14:textId="77777777" w:rsidR="00CD2E05" w:rsidRPr="002571DF" w:rsidRDefault="00CD2E05" w:rsidP="00CD2E05">
      <w:pPr>
        <w:pStyle w:val="Picture"/>
      </w:pPr>
    </w:p>
    <w:p w14:paraId="5F67FE89" w14:textId="57C1B350" w:rsidR="00DE457F" w:rsidRPr="002571DF" w:rsidRDefault="00DE457F" w:rsidP="00CD2E05">
      <w:pPr>
        <w:pStyle w:val="Caption"/>
      </w:pPr>
      <w:r w:rsidRPr="002571DF">
        <w:t xml:space="preserve">Figure </w:t>
      </w:r>
      <w:fldSimple w:instr=" SEQ Figure \* ARABIC ">
        <w:r w:rsidR="00E12FDC">
          <w:rPr>
            <w:noProof/>
          </w:rPr>
          <w:t>4</w:t>
        </w:r>
      </w:fldSimple>
      <w:r w:rsidRPr="002571DF">
        <w:t>: Change of shape of signal with Baseband transmission (Bit representation)</w:t>
      </w:r>
    </w:p>
    <w:p w14:paraId="339CA98F" w14:textId="77777777" w:rsidR="00617ADE" w:rsidRPr="002571DF" w:rsidRDefault="00617ADE">
      <w:pPr>
        <w:spacing w:before="0" w:after="0" w:line="240" w:lineRule="auto"/>
        <w:contextualSpacing w:val="0"/>
        <w:rPr>
          <w:rFonts w:eastAsia="Times New Roman"/>
          <w:b/>
          <w:bCs/>
        </w:rPr>
      </w:pPr>
      <w:bookmarkStart w:id="20" w:name="_Toc205864896"/>
      <w:bookmarkStart w:id="21" w:name="_Toc207613934"/>
      <w:bookmarkStart w:id="22" w:name="_Toc207614006"/>
      <w:r w:rsidRPr="002571DF">
        <w:br w:type="page"/>
      </w:r>
    </w:p>
    <w:p w14:paraId="11FDA1A0" w14:textId="77777777" w:rsidR="005972D7" w:rsidRPr="002571DF" w:rsidRDefault="005972D7" w:rsidP="006F4DC4">
      <w:pPr>
        <w:pStyle w:val="Heading1"/>
      </w:pPr>
      <w:bookmarkStart w:id="23" w:name="_Toc205864897"/>
      <w:bookmarkStart w:id="24" w:name="_Toc389457051"/>
      <w:bookmarkStart w:id="25" w:name="_Toc207613935"/>
      <w:bookmarkStart w:id="26" w:name="_Toc207614007"/>
      <w:bookmarkStart w:id="27" w:name="_Toc106372393"/>
      <w:bookmarkEnd w:id="20"/>
      <w:bookmarkEnd w:id="21"/>
      <w:bookmarkEnd w:id="22"/>
      <w:r w:rsidRPr="002571DF">
        <w:lastRenderedPageBreak/>
        <w:t>The OSI Reference Model (ISO</w:t>
      </w:r>
      <w:r w:rsidR="000B67D6" w:rsidRPr="002571DF">
        <w:t>/IEC</w:t>
      </w:r>
      <w:r w:rsidRPr="002571DF">
        <w:t xml:space="preserve"> 7498)</w:t>
      </w:r>
      <w:bookmarkEnd w:id="23"/>
      <w:bookmarkEnd w:id="24"/>
      <w:bookmarkEnd w:id="25"/>
      <w:bookmarkEnd w:id="26"/>
      <w:bookmarkEnd w:id="27"/>
    </w:p>
    <w:p w14:paraId="4A2E24AE" w14:textId="581308CC" w:rsidR="005972D7" w:rsidRPr="002571DF" w:rsidRDefault="005972D7" w:rsidP="006F4DC4">
      <w:pPr>
        <w:pStyle w:val="Heading2"/>
      </w:pPr>
      <w:bookmarkStart w:id="28" w:name="_Toc205864898"/>
      <w:bookmarkStart w:id="29" w:name="_Toc207613936"/>
      <w:bookmarkStart w:id="30" w:name="_Toc207614008"/>
      <w:bookmarkStart w:id="31" w:name="_Toc106372394"/>
      <w:r w:rsidRPr="002571DF">
        <w:t xml:space="preserve">Introduction to the OSI </w:t>
      </w:r>
      <w:r w:rsidR="00D45CF7">
        <w:t>r</w:t>
      </w:r>
      <w:r w:rsidRPr="002571DF">
        <w:t xml:space="preserve">eference </w:t>
      </w:r>
      <w:r w:rsidR="00D45CF7">
        <w:t>m</w:t>
      </w:r>
      <w:r w:rsidRPr="002571DF">
        <w:t>odel</w:t>
      </w:r>
      <w:bookmarkEnd w:id="28"/>
      <w:bookmarkEnd w:id="29"/>
      <w:bookmarkEnd w:id="30"/>
      <w:bookmarkEnd w:id="31"/>
    </w:p>
    <w:p w14:paraId="674211D5" w14:textId="4CFC11D1" w:rsidR="005972D7" w:rsidRPr="002571DF" w:rsidRDefault="005972D7" w:rsidP="006F4DC4">
      <w:pPr>
        <w:pStyle w:val="Heading3"/>
      </w:pPr>
      <w:bookmarkStart w:id="32" w:name="_Toc205864899"/>
      <w:bookmarkStart w:id="33" w:name="_Toc207613937"/>
      <w:bookmarkStart w:id="34" w:name="_Toc207614009"/>
      <w:bookmarkStart w:id="35" w:name="_Toc106372395"/>
      <w:r w:rsidRPr="002571DF">
        <w:t xml:space="preserve">Why are Standards </w:t>
      </w:r>
      <w:r w:rsidR="002C4CB9" w:rsidRPr="002571DF">
        <w:t>n</w:t>
      </w:r>
      <w:r w:rsidRPr="002571DF">
        <w:t>ecessary?</w:t>
      </w:r>
      <w:bookmarkEnd w:id="32"/>
      <w:bookmarkEnd w:id="33"/>
      <w:bookmarkEnd w:id="34"/>
      <w:bookmarkEnd w:id="35"/>
    </w:p>
    <w:p w14:paraId="6CB3046C" w14:textId="77777777" w:rsidR="005972D7" w:rsidRPr="002571DF" w:rsidRDefault="005972D7" w:rsidP="0067003C">
      <w:pPr>
        <w:numPr>
          <w:ilvl w:val="12"/>
          <w:numId w:val="0"/>
        </w:numPr>
      </w:pPr>
      <w:r w:rsidRPr="002571DF">
        <w:t xml:space="preserve">When data processing systems and communication networks of different manufacturers were first introduced, there was no compatibility between them. </w:t>
      </w:r>
      <w:r w:rsidR="009B20E3" w:rsidRPr="002571DF">
        <w:t xml:space="preserve">The interconnection of networks </w:t>
      </w:r>
      <w:r w:rsidRPr="002571DF">
        <w:t xml:space="preserve">was therefore difficult and only possible with great efforts. The </w:t>
      </w:r>
      <w:r w:rsidR="004F4393" w:rsidRPr="002571DF">
        <w:t xml:space="preserve">different </w:t>
      </w:r>
      <w:r w:rsidRPr="002571DF">
        <w:t>networks on the market were designed for very different purposes in the industry and business sectors. Each network was a self-contained system closed to communication with another.</w:t>
      </w:r>
    </w:p>
    <w:p w14:paraId="2ABDA097" w14:textId="3145F60F" w:rsidR="005972D7" w:rsidRPr="002571DF" w:rsidRDefault="005972D7" w:rsidP="006F4DC4">
      <w:pPr>
        <w:pStyle w:val="Heading3"/>
      </w:pPr>
      <w:bookmarkStart w:id="36" w:name="_Toc205864900"/>
      <w:bookmarkStart w:id="37" w:name="_Toc207613938"/>
      <w:bookmarkStart w:id="38" w:name="_Toc207614010"/>
      <w:bookmarkStart w:id="39" w:name="_Toc106372396"/>
      <w:r w:rsidRPr="002571DF">
        <w:t xml:space="preserve">Objective of the OSI </w:t>
      </w:r>
      <w:r w:rsidR="00D45CF7">
        <w:t>r</w:t>
      </w:r>
      <w:r w:rsidRPr="002571DF">
        <w:t xml:space="preserve">eference </w:t>
      </w:r>
      <w:r w:rsidR="00D45CF7">
        <w:t>m</w:t>
      </w:r>
      <w:r w:rsidRPr="002571DF">
        <w:t>odel</w:t>
      </w:r>
      <w:bookmarkEnd w:id="36"/>
      <w:bookmarkEnd w:id="37"/>
      <w:bookmarkEnd w:id="38"/>
      <w:bookmarkEnd w:id="39"/>
    </w:p>
    <w:p w14:paraId="47C69659" w14:textId="4072BB1A" w:rsidR="005972D7" w:rsidRPr="002571DF" w:rsidRDefault="005972D7" w:rsidP="0067003C">
      <w:pPr>
        <w:numPr>
          <w:ilvl w:val="12"/>
          <w:numId w:val="0"/>
        </w:numPr>
      </w:pPr>
      <w:r w:rsidRPr="002571DF">
        <w:t xml:space="preserve">The International </w:t>
      </w:r>
      <w:r w:rsidR="00FD4D72" w:rsidRPr="002571DF">
        <w:t>Standardization</w:t>
      </w:r>
      <w:r w:rsidRPr="002571DF">
        <w:t xml:space="preserve"> </w:t>
      </w:r>
      <w:r w:rsidR="00EB44C0" w:rsidRPr="002571DF">
        <w:t>Organization</w:t>
      </w:r>
      <w:r w:rsidRPr="002571DF">
        <w:t xml:space="preserve"> (ISO) in the </w:t>
      </w:r>
      <w:r w:rsidR="009B20E3" w:rsidRPr="002571DF">
        <w:t>late 1970s</w:t>
      </w:r>
      <w:r w:rsidRPr="002571DF">
        <w:t xml:space="preserve"> therefore decided to formulate a standard architecture for computer networks and information processing. The aim was to</w:t>
      </w:r>
      <w:r w:rsidR="009B20E3" w:rsidRPr="002571DF">
        <w:t>:</w:t>
      </w:r>
    </w:p>
    <w:p w14:paraId="2882B7D7" w14:textId="3DB9AE91" w:rsidR="005972D7" w:rsidRPr="002571DF" w:rsidRDefault="005972D7" w:rsidP="006F4DC4">
      <w:pPr>
        <w:pStyle w:val="Bullet1"/>
      </w:pPr>
      <w:r w:rsidRPr="002571DF">
        <w:t xml:space="preserve">develop a </w:t>
      </w:r>
      <w:r w:rsidR="00FD4D72" w:rsidRPr="002571DF">
        <w:t>standardized</w:t>
      </w:r>
      <w:r w:rsidRPr="002571DF">
        <w:t xml:space="preserve"> model in data communications on the basis of which distributed networks and systems could talk to each other</w:t>
      </w:r>
      <w:r w:rsidR="009B20E3" w:rsidRPr="002571DF">
        <w:t>;</w:t>
      </w:r>
    </w:p>
    <w:p w14:paraId="39D36EF9" w14:textId="77777777" w:rsidR="005972D7" w:rsidRPr="002571DF" w:rsidRDefault="005972D7" w:rsidP="006F4DC4">
      <w:pPr>
        <w:pStyle w:val="Bullet1"/>
      </w:pPr>
      <w:r w:rsidRPr="002571DF">
        <w:t>achieve compatibility among networks without insisting on implementation of the complete model for each network</w:t>
      </w:r>
      <w:r w:rsidR="009B20E3" w:rsidRPr="002571DF">
        <w:t>;</w:t>
      </w:r>
    </w:p>
    <w:p w14:paraId="7F552550" w14:textId="77777777" w:rsidR="002F72FF" w:rsidRPr="002571DF" w:rsidRDefault="005972D7" w:rsidP="006F4DC4">
      <w:pPr>
        <w:pStyle w:val="Bullet1"/>
      </w:pPr>
      <w:r w:rsidRPr="002571DF">
        <w:t>achieve open communication (</w:t>
      </w:r>
      <w:r w:rsidRPr="005C2FEB">
        <w:rPr>
          <w:b/>
          <w:bCs/>
        </w:rPr>
        <w:t>O</w:t>
      </w:r>
      <w:r w:rsidRPr="002571DF">
        <w:t xml:space="preserve">pen </w:t>
      </w:r>
      <w:r w:rsidRPr="005C2FEB">
        <w:rPr>
          <w:b/>
          <w:bCs/>
        </w:rPr>
        <w:t>S</w:t>
      </w:r>
      <w:r w:rsidRPr="002571DF">
        <w:t>ystem</w:t>
      </w:r>
      <w:r w:rsidR="0098105A" w:rsidRPr="002571DF">
        <w:t>s</w:t>
      </w:r>
      <w:r w:rsidRPr="002571DF">
        <w:t xml:space="preserve"> </w:t>
      </w:r>
      <w:r w:rsidRPr="005C2FEB">
        <w:rPr>
          <w:b/>
          <w:bCs/>
        </w:rPr>
        <w:t>I</w:t>
      </w:r>
      <w:r w:rsidRPr="002571DF">
        <w:t>nterconnection OSI) among all users of a heterogeneous computer network.</w:t>
      </w:r>
      <w:bookmarkStart w:id="40" w:name="_Toc326835349"/>
      <w:bookmarkStart w:id="41" w:name="_Toc389457057"/>
    </w:p>
    <w:p w14:paraId="00856C9F" w14:textId="1D93597C" w:rsidR="005972D7" w:rsidRPr="002571DF" w:rsidRDefault="005972D7" w:rsidP="00AE5095">
      <w:pPr>
        <w:pStyle w:val="Heading2"/>
      </w:pPr>
      <w:bookmarkStart w:id="42" w:name="_Toc205864901"/>
      <w:bookmarkStart w:id="43" w:name="_Toc207613939"/>
      <w:bookmarkStart w:id="44" w:name="_Toc207614011"/>
      <w:bookmarkStart w:id="45" w:name="_Toc106372397"/>
      <w:r w:rsidRPr="002571DF">
        <w:t xml:space="preserve">The </w:t>
      </w:r>
      <w:r w:rsidR="002C4CB9" w:rsidRPr="002571DF">
        <w:t>p</w:t>
      </w:r>
      <w:r w:rsidRPr="002571DF">
        <w:t xml:space="preserve">rinciple of the OSI </w:t>
      </w:r>
      <w:r w:rsidR="00D45CF7">
        <w:t>r</w:t>
      </w:r>
      <w:r w:rsidRPr="002571DF">
        <w:t xml:space="preserve">eference </w:t>
      </w:r>
      <w:r w:rsidR="00D45CF7">
        <w:t>m</w:t>
      </w:r>
      <w:r w:rsidRPr="002571DF">
        <w:t>odel</w:t>
      </w:r>
      <w:bookmarkEnd w:id="40"/>
      <w:bookmarkEnd w:id="41"/>
      <w:bookmarkEnd w:id="42"/>
      <w:bookmarkEnd w:id="43"/>
      <w:bookmarkEnd w:id="44"/>
      <w:bookmarkEnd w:id="45"/>
    </w:p>
    <w:p w14:paraId="19A4BB4C" w14:textId="77777777" w:rsidR="005972D7" w:rsidRPr="002571DF" w:rsidRDefault="005972D7" w:rsidP="0067003C">
      <w:pPr>
        <w:numPr>
          <w:ilvl w:val="12"/>
          <w:numId w:val="0"/>
        </w:numPr>
      </w:pPr>
      <w:r w:rsidRPr="002571DF">
        <w:t>OSI generally specifies the functions required for data communication and the interaction between these functions. The OSI model stipulates that higher-level functions build on lower-level functions according to well-defined rules. The result is therefore a hierarchical concept</w:t>
      </w:r>
      <w:r w:rsidR="00DD7AAB" w:rsidRPr="002571DF">
        <w:t xml:space="preserve"> consisting of layers</w:t>
      </w:r>
      <w:r w:rsidRPr="002571DF">
        <w:t>.</w:t>
      </w:r>
    </w:p>
    <w:p w14:paraId="5FB21A8A" w14:textId="77777777" w:rsidR="006F4DC4" w:rsidRPr="002571DF" w:rsidRDefault="006F4DC4" w:rsidP="0067003C">
      <w:pPr>
        <w:numPr>
          <w:ilvl w:val="12"/>
          <w:numId w:val="0"/>
        </w:numPr>
      </w:pPr>
    </w:p>
    <w:p w14:paraId="7925FF89" w14:textId="66706C75" w:rsidR="005972D7" w:rsidRPr="002571DF" w:rsidRDefault="00DD7AAB" w:rsidP="006F4DC4">
      <w:pPr>
        <w:pStyle w:val="Heading3"/>
      </w:pPr>
      <w:bookmarkStart w:id="46" w:name="_Toc326835353"/>
      <w:bookmarkStart w:id="47" w:name="_Toc389457061"/>
      <w:r w:rsidRPr="002571DF">
        <w:br w:type="page"/>
      </w:r>
      <w:bookmarkStart w:id="48" w:name="_Toc205864902"/>
      <w:bookmarkStart w:id="49" w:name="_Toc207613940"/>
      <w:bookmarkStart w:id="50" w:name="_Toc207614012"/>
      <w:bookmarkStart w:id="51" w:name="_Toc106372398"/>
      <w:bookmarkEnd w:id="46"/>
      <w:bookmarkEnd w:id="47"/>
      <w:r w:rsidR="005972D7" w:rsidRPr="002571DF">
        <w:lastRenderedPageBreak/>
        <w:t xml:space="preserve">The </w:t>
      </w:r>
      <w:r w:rsidR="002C4CB9" w:rsidRPr="002571DF">
        <w:t xml:space="preserve">7 </w:t>
      </w:r>
      <w:r w:rsidR="005972D7" w:rsidRPr="002571DF">
        <w:t>Layers of the OSI Reference Model</w:t>
      </w:r>
      <w:bookmarkEnd w:id="48"/>
      <w:bookmarkEnd w:id="49"/>
      <w:bookmarkEnd w:id="50"/>
      <w:bookmarkEnd w:id="51"/>
    </w:p>
    <w:p w14:paraId="41C9188A" w14:textId="77777777" w:rsidR="00AB1F4C" w:rsidRPr="005C2FEB" w:rsidRDefault="00AB1F4C" w:rsidP="005C2FEB">
      <w:pPr>
        <w:pStyle w:val="Bullet1"/>
        <w:numPr>
          <w:ilvl w:val="0"/>
          <w:numId w:val="0"/>
        </w:numPr>
        <w:ind w:left="360"/>
      </w:pPr>
      <w:bookmarkStart w:id="52" w:name="_Toc326835354"/>
    </w:p>
    <w:tbl>
      <w:tblPr>
        <w:tblW w:w="9214" w:type="dxa"/>
        <w:tblInd w:w="-5" w:type="dxa"/>
        <w:tblLook w:val="04A0" w:firstRow="1" w:lastRow="0" w:firstColumn="1" w:lastColumn="0" w:noHBand="0" w:noVBand="1"/>
      </w:tblPr>
      <w:tblGrid>
        <w:gridCol w:w="3969"/>
        <w:gridCol w:w="5245"/>
      </w:tblGrid>
      <w:tr w:rsidR="00AB1F4C" w:rsidRPr="002571DF" w14:paraId="6216C0F5" w14:textId="77777777" w:rsidTr="005C2FEB">
        <w:tc>
          <w:tcPr>
            <w:tcW w:w="3969" w:type="dxa"/>
            <w:tcBorders>
              <w:bottom w:val="single" w:sz="4" w:space="0" w:color="000000"/>
            </w:tcBorders>
          </w:tcPr>
          <w:p w14:paraId="62FDF94C" w14:textId="1EBC6DF7" w:rsidR="00AB1F4C" w:rsidRPr="002571DF" w:rsidRDefault="00704894" w:rsidP="000A0AC5">
            <w:pPr>
              <w:pStyle w:val="Bullet1"/>
              <w:numPr>
                <w:ilvl w:val="0"/>
                <w:numId w:val="0"/>
              </w:numPr>
            </w:pPr>
            <w:r w:rsidRPr="002571DF">
              <w:t>Layer</w:t>
            </w:r>
            <w:r w:rsidR="00AB1F4C" w:rsidRPr="002571DF">
              <w:t xml:space="preserve"> 7</w:t>
            </w:r>
            <w:r w:rsidR="000A0AC5" w:rsidRPr="002571DF">
              <w:t xml:space="preserve"> -</w:t>
            </w:r>
            <w:r w:rsidR="000A0AC5" w:rsidRPr="002571DF">
              <w:rPr>
                <w:caps/>
              </w:rPr>
              <w:t xml:space="preserve"> </w:t>
            </w:r>
            <w:r w:rsidR="00F114C3" w:rsidRPr="002571DF">
              <w:t>Application Layer</w:t>
            </w:r>
            <w:r w:rsidR="00AB1F4C" w:rsidRPr="002571DF">
              <w:t xml:space="preserve"> </w:t>
            </w:r>
          </w:p>
        </w:tc>
        <w:tc>
          <w:tcPr>
            <w:tcW w:w="5245" w:type="dxa"/>
            <w:tcBorders>
              <w:bottom w:val="single" w:sz="4" w:space="0" w:color="000000"/>
            </w:tcBorders>
          </w:tcPr>
          <w:p w14:paraId="10D54DCF" w14:textId="13E8BD4D" w:rsidR="00AB1F4C" w:rsidRPr="002571DF" w:rsidRDefault="00AB1F4C" w:rsidP="00037C7E">
            <w:pPr>
              <w:pStyle w:val="Bullet1"/>
              <w:numPr>
                <w:ilvl w:val="0"/>
                <w:numId w:val="10"/>
              </w:numPr>
            </w:pPr>
            <w:r w:rsidRPr="002571DF">
              <w:t>Can be freely defined by the application.</w:t>
            </w:r>
          </w:p>
        </w:tc>
      </w:tr>
      <w:tr w:rsidR="002C4CB9" w:rsidRPr="002571DF" w14:paraId="096E05CA" w14:textId="77777777" w:rsidTr="005C2FEB">
        <w:tc>
          <w:tcPr>
            <w:tcW w:w="3969" w:type="dxa"/>
            <w:shd w:val="clear" w:color="auto" w:fill="D9D9D9" w:themeFill="background1" w:themeFillShade="D9"/>
          </w:tcPr>
          <w:p w14:paraId="1743FA37" w14:textId="4D2D713D" w:rsidR="002C4CB9" w:rsidRPr="002571DF" w:rsidRDefault="00704894" w:rsidP="000A0AC5">
            <w:pPr>
              <w:pStyle w:val="Bullet1"/>
              <w:numPr>
                <w:ilvl w:val="0"/>
                <w:numId w:val="0"/>
              </w:numPr>
              <w:rPr>
                <w:caps/>
              </w:rPr>
            </w:pPr>
            <w:r w:rsidRPr="002571DF">
              <w:t xml:space="preserve">Layer </w:t>
            </w:r>
            <w:r w:rsidR="002C4CB9" w:rsidRPr="002571DF">
              <w:rPr>
                <w:caps/>
              </w:rPr>
              <w:t>6</w:t>
            </w:r>
            <w:r w:rsidR="000A0AC5" w:rsidRPr="002571DF">
              <w:rPr>
                <w:caps/>
              </w:rPr>
              <w:t xml:space="preserve"> - </w:t>
            </w:r>
            <w:r w:rsidR="002C4CB9" w:rsidRPr="002571DF">
              <w:t>Presentation Layer</w:t>
            </w:r>
          </w:p>
        </w:tc>
        <w:tc>
          <w:tcPr>
            <w:tcW w:w="5245" w:type="dxa"/>
            <w:shd w:val="clear" w:color="auto" w:fill="D9D9D9" w:themeFill="background1" w:themeFillShade="D9"/>
          </w:tcPr>
          <w:p w14:paraId="25E2D0B9" w14:textId="45657C42" w:rsidR="002C4CB9" w:rsidRPr="002571DF" w:rsidRDefault="002C4CB9" w:rsidP="00037C7E">
            <w:pPr>
              <w:pStyle w:val="Bullet1"/>
              <w:numPr>
                <w:ilvl w:val="0"/>
                <w:numId w:val="10"/>
              </w:numPr>
            </w:pPr>
            <w:r w:rsidRPr="002571DF">
              <w:t>Data format conversions, data compression, message coding</w:t>
            </w:r>
            <w:r w:rsidRPr="002571DF">
              <w:rPr>
                <w:i/>
              </w:rPr>
              <w:t xml:space="preserve"> </w:t>
            </w:r>
            <w:r w:rsidRPr="002571DF">
              <w:rPr>
                <w:i/>
                <w:color w:val="FF0000"/>
              </w:rPr>
              <w:t>(</w:t>
            </w:r>
            <w:r w:rsidRPr="002571DF">
              <w:rPr>
                <w:i/>
                <w:color w:val="FF0000"/>
                <w:u w:val="single"/>
              </w:rPr>
              <w:t>not used in KNX</w:t>
            </w:r>
            <w:r w:rsidRPr="002571DF">
              <w:rPr>
                <w:i/>
                <w:color w:val="FF0000"/>
              </w:rPr>
              <w:t>)</w:t>
            </w:r>
            <w:r w:rsidRPr="002571DF">
              <w:t>.</w:t>
            </w:r>
          </w:p>
        </w:tc>
      </w:tr>
      <w:tr w:rsidR="002C4CB9" w:rsidRPr="002571DF" w14:paraId="0B46F5B9" w14:textId="77777777" w:rsidTr="005C2FEB">
        <w:tc>
          <w:tcPr>
            <w:tcW w:w="3969" w:type="dxa"/>
            <w:shd w:val="clear" w:color="auto" w:fill="D9D9D9" w:themeFill="background1" w:themeFillShade="D9"/>
          </w:tcPr>
          <w:p w14:paraId="1FF1700E" w14:textId="3DD359A6" w:rsidR="002C4CB9" w:rsidRPr="002571DF" w:rsidRDefault="00704894" w:rsidP="000A0AC5">
            <w:pPr>
              <w:pStyle w:val="Bullet1"/>
              <w:numPr>
                <w:ilvl w:val="0"/>
                <w:numId w:val="0"/>
              </w:numPr>
              <w:rPr>
                <w:caps/>
              </w:rPr>
            </w:pPr>
            <w:r w:rsidRPr="002571DF">
              <w:t xml:space="preserve">Layer </w:t>
            </w:r>
            <w:r w:rsidR="002C4CB9" w:rsidRPr="002571DF">
              <w:rPr>
                <w:caps/>
              </w:rPr>
              <w:t>5</w:t>
            </w:r>
            <w:r w:rsidR="000A0AC5" w:rsidRPr="002571DF">
              <w:rPr>
                <w:caps/>
              </w:rPr>
              <w:t xml:space="preserve"> - </w:t>
            </w:r>
            <w:r w:rsidR="002C4CB9" w:rsidRPr="002571DF">
              <w:t xml:space="preserve">Session Layer </w:t>
            </w:r>
          </w:p>
        </w:tc>
        <w:tc>
          <w:tcPr>
            <w:tcW w:w="5245" w:type="dxa"/>
            <w:shd w:val="clear" w:color="auto" w:fill="D9D9D9" w:themeFill="background1" w:themeFillShade="D9"/>
          </w:tcPr>
          <w:p w14:paraId="0C649F7B" w14:textId="23D5702E" w:rsidR="002C4CB9" w:rsidRPr="002571DF" w:rsidRDefault="002C4CB9" w:rsidP="00037C7E">
            <w:pPr>
              <w:pStyle w:val="Bullet1"/>
              <w:numPr>
                <w:ilvl w:val="0"/>
                <w:numId w:val="10"/>
              </w:numPr>
            </w:pPr>
            <w:r w:rsidRPr="002571DF">
              <w:t xml:space="preserve">Control of logical connections, link to the application process, buffer management </w:t>
            </w:r>
            <w:r w:rsidRPr="002571DF">
              <w:rPr>
                <w:i/>
                <w:color w:val="FF0000"/>
              </w:rPr>
              <w:t>(</w:t>
            </w:r>
            <w:r w:rsidRPr="002571DF">
              <w:rPr>
                <w:i/>
                <w:color w:val="FF0000"/>
                <w:u w:val="single"/>
              </w:rPr>
              <w:t>not used in KNX</w:t>
            </w:r>
            <w:r w:rsidRPr="002571DF">
              <w:rPr>
                <w:i/>
                <w:color w:val="FF0000"/>
              </w:rPr>
              <w:t>)</w:t>
            </w:r>
          </w:p>
        </w:tc>
      </w:tr>
      <w:tr w:rsidR="002C4CB9" w:rsidRPr="002571DF" w14:paraId="25D10E79" w14:textId="77777777" w:rsidTr="00793B99">
        <w:tc>
          <w:tcPr>
            <w:tcW w:w="3969" w:type="dxa"/>
          </w:tcPr>
          <w:p w14:paraId="0378D463" w14:textId="0A28C5B7" w:rsidR="002C4CB9" w:rsidRPr="002571DF" w:rsidRDefault="00704894" w:rsidP="000A0AC5">
            <w:pPr>
              <w:pStyle w:val="Bullet1"/>
              <w:numPr>
                <w:ilvl w:val="0"/>
                <w:numId w:val="0"/>
              </w:numPr>
              <w:rPr>
                <w:caps/>
              </w:rPr>
            </w:pPr>
            <w:r w:rsidRPr="002571DF">
              <w:t xml:space="preserve">Layer </w:t>
            </w:r>
            <w:r w:rsidR="002C4CB9" w:rsidRPr="002571DF">
              <w:rPr>
                <w:caps/>
              </w:rPr>
              <w:t>4</w:t>
            </w:r>
            <w:r w:rsidR="000A0AC5" w:rsidRPr="002571DF">
              <w:rPr>
                <w:caps/>
              </w:rPr>
              <w:t xml:space="preserve"> - </w:t>
            </w:r>
            <w:r w:rsidR="00F114C3" w:rsidRPr="002571DF">
              <w:t>Transport Layer</w:t>
            </w:r>
          </w:p>
        </w:tc>
        <w:tc>
          <w:tcPr>
            <w:tcW w:w="5245" w:type="dxa"/>
          </w:tcPr>
          <w:p w14:paraId="4D7893F5" w14:textId="04BCEA08" w:rsidR="002C4CB9" w:rsidRPr="002571DF" w:rsidRDefault="002C4CB9" w:rsidP="00037C7E">
            <w:pPr>
              <w:pStyle w:val="Bullet1"/>
              <w:numPr>
                <w:ilvl w:val="0"/>
                <w:numId w:val="10"/>
              </w:numPr>
            </w:pPr>
            <w:r w:rsidRPr="002571DF">
              <w:t>End-to-end control, transport control.</w:t>
            </w:r>
            <w:r w:rsidRPr="002571DF">
              <w:br/>
              <w:t>Layer 4 is responsible for the transport of the entire data volume (i.e.</w:t>
            </w:r>
            <w:r w:rsidR="0038003B">
              <w:t>,</w:t>
            </w:r>
            <w:r w:rsidRPr="002571DF">
              <w:t xml:space="preserve"> of all the blocks or packets); packet organization, multiplexing.</w:t>
            </w:r>
          </w:p>
        </w:tc>
      </w:tr>
      <w:tr w:rsidR="002C4CB9" w:rsidRPr="002571DF" w14:paraId="1817CB5D" w14:textId="77777777" w:rsidTr="00793B99">
        <w:tc>
          <w:tcPr>
            <w:tcW w:w="3969" w:type="dxa"/>
          </w:tcPr>
          <w:p w14:paraId="12DE1ACC" w14:textId="52857A2C" w:rsidR="002C4CB9" w:rsidRPr="002571DF" w:rsidRDefault="00704894" w:rsidP="000A0AC5">
            <w:pPr>
              <w:pStyle w:val="Bullet1"/>
              <w:numPr>
                <w:ilvl w:val="0"/>
                <w:numId w:val="0"/>
              </w:numPr>
              <w:rPr>
                <w:caps/>
              </w:rPr>
            </w:pPr>
            <w:r w:rsidRPr="002571DF">
              <w:t xml:space="preserve">Layer </w:t>
            </w:r>
            <w:r w:rsidR="002C4CB9" w:rsidRPr="002571DF">
              <w:rPr>
                <w:caps/>
              </w:rPr>
              <w:t>3</w:t>
            </w:r>
            <w:r w:rsidR="000A0AC5" w:rsidRPr="002571DF">
              <w:rPr>
                <w:caps/>
              </w:rPr>
              <w:t xml:space="preserve"> - </w:t>
            </w:r>
            <w:r w:rsidR="00F114C3" w:rsidRPr="002571DF">
              <w:t>Network Layer</w:t>
            </w:r>
            <w:r w:rsidR="002C4CB9" w:rsidRPr="002571DF">
              <w:t xml:space="preserve"> </w:t>
            </w:r>
          </w:p>
        </w:tc>
        <w:tc>
          <w:tcPr>
            <w:tcW w:w="5245" w:type="dxa"/>
          </w:tcPr>
          <w:p w14:paraId="6DB6C7B1" w14:textId="4E283A7D" w:rsidR="002C4CB9" w:rsidRPr="002571DF" w:rsidRDefault="002C4CB9" w:rsidP="00037C7E">
            <w:pPr>
              <w:pStyle w:val="Bullet1"/>
              <w:numPr>
                <w:ilvl w:val="0"/>
                <w:numId w:val="10"/>
              </w:numPr>
            </w:pPr>
            <w:r w:rsidRPr="002571DF">
              <w:t>Determination of suitable paths for data transmission and switching the links involved (routing), packet control, transport protocol through the entire network.</w:t>
            </w:r>
          </w:p>
        </w:tc>
      </w:tr>
      <w:tr w:rsidR="002C4CB9" w:rsidRPr="002571DF" w14:paraId="09D302A5" w14:textId="77777777" w:rsidTr="00793B99">
        <w:tc>
          <w:tcPr>
            <w:tcW w:w="3969" w:type="dxa"/>
          </w:tcPr>
          <w:p w14:paraId="0021CBBC" w14:textId="6B4531F0" w:rsidR="002C4CB9" w:rsidRPr="002571DF" w:rsidRDefault="00704894" w:rsidP="000A0AC5">
            <w:pPr>
              <w:pStyle w:val="Bullet1"/>
              <w:numPr>
                <w:ilvl w:val="0"/>
                <w:numId w:val="0"/>
              </w:numPr>
              <w:rPr>
                <w:caps/>
              </w:rPr>
            </w:pPr>
            <w:r w:rsidRPr="002571DF">
              <w:t xml:space="preserve">Layer </w:t>
            </w:r>
            <w:r w:rsidR="002C4CB9" w:rsidRPr="002571DF">
              <w:rPr>
                <w:caps/>
              </w:rPr>
              <w:t>2</w:t>
            </w:r>
            <w:r w:rsidR="000A0AC5" w:rsidRPr="002571DF">
              <w:rPr>
                <w:caps/>
              </w:rPr>
              <w:t xml:space="preserve"> - </w:t>
            </w:r>
            <w:r w:rsidR="002C4CB9" w:rsidRPr="002571DF">
              <w:t>(Data) Link layer</w:t>
            </w:r>
          </w:p>
        </w:tc>
        <w:tc>
          <w:tcPr>
            <w:tcW w:w="5245" w:type="dxa"/>
          </w:tcPr>
          <w:p w14:paraId="2B918CCB" w14:textId="332D206C" w:rsidR="002C4CB9" w:rsidRPr="002571DF" w:rsidRDefault="002C4CB9" w:rsidP="00037C7E">
            <w:pPr>
              <w:pStyle w:val="Bullet1"/>
              <w:numPr>
                <w:ilvl w:val="0"/>
                <w:numId w:val="10"/>
              </w:numPr>
            </w:pPr>
            <w:r w:rsidRPr="002571DF">
              <w:t xml:space="preserve">Layer for connections and procedures; line protocol, synchronization, data </w:t>
            </w:r>
            <w:r w:rsidR="00BA5249">
              <w:t>consistency</w:t>
            </w:r>
            <w:r w:rsidRPr="002571DF">
              <w:t>, error handling.</w:t>
            </w:r>
          </w:p>
        </w:tc>
      </w:tr>
      <w:tr w:rsidR="002C4CB9" w:rsidRPr="002571DF" w14:paraId="77118A04" w14:textId="77777777" w:rsidTr="00793B99">
        <w:tc>
          <w:tcPr>
            <w:tcW w:w="3969" w:type="dxa"/>
          </w:tcPr>
          <w:p w14:paraId="268161C9" w14:textId="1B752015" w:rsidR="002C4CB9" w:rsidRPr="002571DF" w:rsidRDefault="00704894" w:rsidP="000A0AC5">
            <w:pPr>
              <w:pStyle w:val="Bullet1"/>
              <w:numPr>
                <w:ilvl w:val="0"/>
                <w:numId w:val="0"/>
              </w:numPr>
              <w:rPr>
                <w:caps/>
              </w:rPr>
            </w:pPr>
            <w:r w:rsidRPr="002571DF">
              <w:t xml:space="preserve">Layer </w:t>
            </w:r>
            <w:r w:rsidR="002C4CB9" w:rsidRPr="002571DF">
              <w:rPr>
                <w:caps/>
              </w:rPr>
              <w:t>1</w:t>
            </w:r>
            <w:r w:rsidR="000A0AC5" w:rsidRPr="002571DF">
              <w:rPr>
                <w:caps/>
              </w:rPr>
              <w:t xml:space="preserve"> - </w:t>
            </w:r>
            <w:r w:rsidR="002C4CB9" w:rsidRPr="002571DF">
              <w:t>Physical Layer</w:t>
            </w:r>
          </w:p>
        </w:tc>
        <w:tc>
          <w:tcPr>
            <w:tcW w:w="5245" w:type="dxa"/>
          </w:tcPr>
          <w:p w14:paraId="1309D9E3" w14:textId="77777777" w:rsidR="002C4CB9" w:rsidRPr="002571DF" w:rsidRDefault="002C4CB9" w:rsidP="00037C7E">
            <w:pPr>
              <w:pStyle w:val="Bullet1"/>
              <w:numPr>
                <w:ilvl w:val="0"/>
                <w:numId w:val="9"/>
              </w:numPr>
            </w:pPr>
            <w:r w:rsidRPr="002571DF">
              <w:t>Generation of electrical signals, depending on the transmission medium used; connector pin assignment, control signals, bit coding.</w:t>
            </w:r>
          </w:p>
          <w:p w14:paraId="4C9123A7" w14:textId="4919682D" w:rsidR="002C4CB9" w:rsidRPr="002571DF" w:rsidRDefault="002C4CB9" w:rsidP="00037C7E">
            <w:pPr>
              <w:pStyle w:val="Bullet1"/>
              <w:numPr>
                <w:ilvl w:val="0"/>
                <w:numId w:val="9"/>
              </w:numPr>
            </w:pPr>
            <w:r w:rsidRPr="002571DF">
              <w:t>Conversion of digital signals into analog and vice versa.</w:t>
            </w:r>
          </w:p>
        </w:tc>
      </w:tr>
    </w:tbl>
    <w:p w14:paraId="1DF57124" w14:textId="287B2926" w:rsidR="00AB1F4C" w:rsidRPr="002571DF" w:rsidRDefault="00AB1F4C" w:rsidP="00AA647A">
      <w:pPr>
        <w:pStyle w:val="Bullet1"/>
        <w:numPr>
          <w:ilvl w:val="0"/>
          <w:numId w:val="0"/>
        </w:numPr>
        <w:ind w:left="360" w:hanging="360"/>
      </w:pPr>
    </w:p>
    <w:p w14:paraId="449B02E7" w14:textId="090C4BDE" w:rsidR="00AA647A" w:rsidRPr="005C2FEB" w:rsidRDefault="00AA647A" w:rsidP="00AA647A">
      <w:r w:rsidRPr="005C2FEB">
        <w:t xml:space="preserve">In KNX, each layer will contribute to a part of the telegram when a device generates a telegram and will decode part of the telegram when receiving. In other words: </w:t>
      </w:r>
    </w:p>
    <w:p w14:paraId="7573A5FF" w14:textId="77BF1559" w:rsidR="009D2CD5" w:rsidRPr="005C2FEB" w:rsidRDefault="009D2CD5" w:rsidP="00C0336B">
      <w:pPr>
        <w:pStyle w:val="Bullet1"/>
      </w:pPr>
      <w:r w:rsidRPr="005C2FEB">
        <w:t>When creating a telegram</w:t>
      </w:r>
      <w:r w:rsidRPr="002571DF">
        <w:t>: each layer will insert its relevant information before passing on the data to the lower layers.</w:t>
      </w:r>
    </w:p>
    <w:p w14:paraId="17E665B5" w14:textId="3781CEFD" w:rsidR="00AA647A" w:rsidRPr="002571DF" w:rsidRDefault="00AA647A" w:rsidP="005C2FEB">
      <w:pPr>
        <w:pStyle w:val="Bullet1"/>
      </w:pPr>
      <w:r w:rsidRPr="005C2FEB">
        <w:t>When receiving a telegram</w:t>
      </w:r>
      <w:r w:rsidR="009D2CD5" w:rsidRPr="002571DF">
        <w:t>: each layer will process</w:t>
      </w:r>
      <w:r w:rsidR="003D0831">
        <w:t xml:space="preserve"> (=decode)</w:t>
      </w:r>
      <w:r w:rsidR="009D2CD5" w:rsidRPr="002571DF">
        <w:t xml:space="preserve"> its relevant information before passing the data on to the upper layers.</w:t>
      </w:r>
    </w:p>
    <w:p w14:paraId="7230B466" w14:textId="77777777" w:rsidR="00AA647A" w:rsidRPr="002571DF" w:rsidRDefault="00AA647A" w:rsidP="005C2FEB">
      <w:pPr>
        <w:pStyle w:val="Bullet1"/>
        <w:numPr>
          <w:ilvl w:val="0"/>
          <w:numId w:val="0"/>
        </w:numPr>
        <w:ind w:left="360" w:hanging="360"/>
      </w:pPr>
    </w:p>
    <w:p w14:paraId="19EA2712" w14:textId="77777777" w:rsidR="005C2FEB" w:rsidRDefault="005C2FEB">
      <w:pPr>
        <w:spacing w:before="0" w:after="0" w:line="240" w:lineRule="auto"/>
        <w:contextualSpacing w:val="0"/>
        <w:rPr>
          <w:rFonts w:eastAsia="Times New Roman"/>
          <w:b/>
          <w:bCs/>
        </w:rPr>
      </w:pPr>
      <w:r>
        <w:br w:type="page"/>
      </w:r>
    </w:p>
    <w:p w14:paraId="6C022866" w14:textId="36DEBC4A" w:rsidR="00F82F9F" w:rsidRPr="005C2FEB" w:rsidRDefault="00F82F9F" w:rsidP="005C2FEB">
      <w:pPr>
        <w:pStyle w:val="Heading3"/>
        <w:rPr>
          <w:b w:val="0"/>
        </w:rPr>
      </w:pPr>
      <w:bookmarkStart w:id="53" w:name="_Toc106372399"/>
      <w:r w:rsidRPr="005C2FEB">
        <w:lastRenderedPageBreak/>
        <w:t xml:space="preserve">The </w:t>
      </w:r>
      <w:r w:rsidR="00704894" w:rsidRPr="005C2FEB">
        <w:t>2</w:t>
      </w:r>
      <w:r w:rsidRPr="005C2FEB">
        <w:t xml:space="preserve"> </w:t>
      </w:r>
      <w:r w:rsidR="00704894" w:rsidRPr="005C2FEB">
        <w:t>t</w:t>
      </w:r>
      <w:r w:rsidRPr="005C2FEB">
        <w:t xml:space="preserve">ypes of </w:t>
      </w:r>
      <w:r w:rsidR="00704894" w:rsidRPr="005C2FEB">
        <w:t>c</w:t>
      </w:r>
      <w:r w:rsidRPr="005C2FEB">
        <w:t>ommunication</w:t>
      </w:r>
      <w:bookmarkEnd w:id="53"/>
    </w:p>
    <w:p w14:paraId="29D4C558" w14:textId="587AE4AF" w:rsidR="005972D7" w:rsidRPr="002571DF" w:rsidRDefault="005972D7" w:rsidP="006C188C">
      <w:pPr>
        <w:pStyle w:val="Heading4"/>
      </w:pPr>
      <w:bookmarkStart w:id="54" w:name="_Toc106372400"/>
      <w:bookmarkEnd w:id="52"/>
      <w:r w:rsidRPr="002571DF">
        <w:t xml:space="preserve">Connection-oriented </w:t>
      </w:r>
      <w:r w:rsidR="00E74688">
        <w:t>c</w:t>
      </w:r>
      <w:r w:rsidRPr="002571DF">
        <w:t>ommunication:</w:t>
      </w:r>
      <w:bookmarkEnd w:id="54"/>
    </w:p>
    <w:p w14:paraId="62A39736" w14:textId="77777777" w:rsidR="005972D7" w:rsidRPr="002571DF" w:rsidRDefault="005972D7">
      <w:r w:rsidRPr="002571DF">
        <w:t xml:space="preserve">The </w:t>
      </w:r>
      <w:r w:rsidR="006D0AF1" w:rsidRPr="002571DF">
        <w:t xml:space="preserve">established </w:t>
      </w:r>
      <w:r w:rsidRPr="002571DF">
        <w:t>connection constitutes a logical link between</w:t>
      </w:r>
      <w:r w:rsidR="00C85F64" w:rsidRPr="002571DF">
        <w:t xml:space="preserve"> maximum</w:t>
      </w:r>
      <w:r w:rsidRPr="002571DF">
        <w:t xml:space="preserve"> two communication partners. Both partners </w:t>
      </w:r>
      <w:r w:rsidR="006D0AF1" w:rsidRPr="002571DF">
        <w:t xml:space="preserve">regard </w:t>
      </w:r>
      <w:r w:rsidRPr="002571DF">
        <w:t>this connection as a link that only exists between the</w:t>
      </w:r>
      <w:r w:rsidR="006D0AF1" w:rsidRPr="002571DF">
        <w:t>m</w:t>
      </w:r>
      <w:r w:rsidRPr="002571DF">
        <w:t xml:space="preserve"> (point-to-point </w:t>
      </w:r>
      <w:r w:rsidR="009A7136" w:rsidRPr="002571DF">
        <w:t xml:space="preserve">[P2P] </w:t>
      </w:r>
      <w:r w:rsidRPr="002571DF">
        <w:t>connection) and that can only be used by the</w:t>
      </w:r>
      <w:r w:rsidR="006D0AF1" w:rsidRPr="002571DF">
        <w:t>m</w:t>
      </w:r>
      <w:r w:rsidRPr="002571DF">
        <w:t>.</w:t>
      </w:r>
    </w:p>
    <w:p w14:paraId="38ECCF14" w14:textId="77777777" w:rsidR="005972D7" w:rsidRPr="002571DF" w:rsidRDefault="005972D7"/>
    <w:p w14:paraId="6FD111A6" w14:textId="77777777" w:rsidR="005972D7" w:rsidRPr="002571DF" w:rsidRDefault="005972D7">
      <w:r w:rsidRPr="002571DF">
        <w:t xml:space="preserve">The server </w:t>
      </w:r>
      <w:r w:rsidR="006D0AF1" w:rsidRPr="002571DF">
        <w:t xml:space="preserve">(= the device wishing to establish a communication) </w:t>
      </w:r>
      <w:r w:rsidRPr="002571DF">
        <w:t xml:space="preserve">must establish this connection according to some specified criteria (quality, cost, time delays, etc.) and uses resources to do so. In addition, a protocol or parameters, such as the </w:t>
      </w:r>
      <w:r w:rsidR="00890127" w:rsidRPr="002571DF">
        <w:t xml:space="preserve">data </w:t>
      </w:r>
      <w:r w:rsidRPr="002571DF">
        <w:t xml:space="preserve">block length may be defined. When the connection is established, the actual data exchange (data transport) is executed according to the protocol. </w:t>
      </w:r>
    </w:p>
    <w:p w14:paraId="429EEFE9" w14:textId="77777777" w:rsidR="005972D7" w:rsidRPr="002571DF" w:rsidRDefault="005972D7"/>
    <w:p w14:paraId="666698FB" w14:textId="77777777" w:rsidR="005972D7" w:rsidRPr="002571DF" w:rsidRDefault="005972D7">
      <w:r w:rsidRPr="002571DF">
        <w:t>The connection may be aborted at any time by any of the partners (disconnection). The resources used for the link are then released and made available to other functions.</w:t>
      </w:r>
    </w:p>
    <w:p w14:paraId="0907BF23" w14:textId="77777777" w:rsidR="005972D7" w:rsidRPr="002571DF" w:rsidRDefault="005972D7"/>
    <w:p w14:paraId="093C4F0D" w14:textId="4FD90729" w:rsidR="006D0AF1" w:rsidRPr="002571DF" w:rsidRDefault="006D0AF1">
      <w:r w:rsidRPr="002571DF">
        <w:t xml:space="preserve">Such communication is highly </w:t>
      </w:r>
      <w:r w:rsidR="009651A3">
        <w:t>reliable</w:t>
      </w:r>
      <w:r w:rsidRPr="002571DF">
        <w:t>, but is not very bandwidth effective (i.e.</w:t>
      </w:r>
      <w:r w:rsidR="00704894" w:rsidRPr="002571DF">
        <w:t>,</w:t>
      </w:r>
      <w:r w:rsidRPr="002571DF">
        <w:t xml:space="preserve"> a lot of communication is needed to reach only one single communication partner). </w:t>
      </w:r>
    </w:p>
    <w:p w14:paraId="69B15513" w14:textId="0B1C44BB" w:rsidR="006D0AF1" w:rsidRPr="002571DF" w:rsidRDefault="006D0AF1">
      <w:r w:rsidRPr="002571DF">
        <w:t xml:space="preserve">When considering the OSI model, during this communication the </w:t>
      </w:r>
      <w:r w:rsidR="00F114C3" w:rsidRPr="002571DF">
        <w:rPr>
          <w:b/>
        </w:rPr>
        <w:t>Transport Layer</w:t>
      </w:r>
      <w:r w:rsidRPr="002571DF">
        <w:rPr>
          <w:b/>
        </w:rPr>
        <w:t xml:space="preserve"> </w:t>
      </w:r>
      <w:r w:rsidR="00CF7F12" w:rsidRPr="002571DF">
        <w:rPr>
          <w:b/>
        </w:rPr>
        <w:t xml:space="preserve">as well as </w:t>
      </w:r>
      <w:r w:rsidRPr="002571DF">
        <w:rPr>
          <w:b/>
        </w:rPr>
        <w:t>the Link Layer</w:t>
      </w:r>
      <w:r w:rsidR="00CF7F12" w:rsidRPr="002571DF">
        <w:rPr>
          <w:b/>
        </w:rPr>
        <w:t xml:space="preserve"> </w:t>
      </w:r>
      <w:r w:rsidR="00CF7F12" w:rsidRPr="002571DF">
        <w:t>will generate messages confirming reception of data</w:t>
      </w:r>
      <w:r w:rsidRPr="002571DF">
        <w:t xml:space="preserve">. </w:t>
      </w:r>
    </w:p>
    <w:p w14:paraId="5319B250" w14:textId="77777777" w:rsidR="006D0AF1" w:rsidRPr="002571DF" w:rsidRDefault="006D0AF1">
      <w:r w:rsidRPr="002571DF">
        <w:t xml:space="preserve">This type of communication can be compared to talking to one single person and checking after each question, whether he/she understood the question. </w:t>
      </w:r>
    </w:p>
    <w:p w14:paraId="1BDA7CEF" w14:textId="77777777" w:rsidR="006D0AF1" w:rsidRPr="002571DF" w:rsidRDefault="006D0AF1"/>
    <w:p w14:paraId="27F79672" w14:textId="77777777" w:rsidR="005972D7" w:rsidRPr="002571DF" w:rsidRDefault="00DE102F">
      <w:pPr>
        <w:rPr>
          <w:b/>
        </w:rPr>
      </w:pPr>
      <w:r w:rsidRPr="002571DF">
        <w:rPr>
          <w:b/>
        </w:rPr>
        <w:t>Use in KNX</w:t>
      </w:r>
      <w:r w:rsidR="005972D7" w:rsidRPr="002571DF">
        <w:rPr>
          <w:b/>
        </w:rPr>
        <w:t>:</w:t>
      </w:r>
    </w:p>
    <w:p w14:paraId="47285BAF" w14:textId="78FEA333" w:rsidR="00984FB7" w:rsidRPr="002571DF" w:rsidRDefault="005972D7" w:rsidP="00890127">
      <w:r w:rsidRPr="002571DF">
        <w:t>Downloading</w:t>
      </w:r>
      <w:r w:rsidR="00984FB7" w:rsidRPr="002571DF">
        <w:t xml:space="preserve"> </w:t>
      </w:r>
      <w:r w:rsidR="00DE102F" w:rsidRPr="002571DF">
        <w:t>group addresses, parameters and/or application program</w:t>
      </w:r>
      <w:r w:rsidRPr="002571DF">
        <w:t xml:space="preserve"> from the PC </w:t>
      </w:r>
      <w:r w:rsidR="00DE102F" w:rsidRPr="002571DF">
        <w:t xml:space="preserve">(= ETS) </w:t>
      </w:r>
      <w:r w:rsidRPr="002571DF">
        <w:t xml:space="preserve">into the KNX </w:t>
      </w:r>
      <w:r w:rsidR="00984FB7" w:rsidRPr="002571DF">
        <w:t>device</w:t>
      </w:r>
      <w:r w:rsidR="003314F6">
        <w:t xml:space="preserve">, </w:t>
      </w:r>
      <w:r w:rsidR="009651A3">
        <w:t>reading the device information</w:t>
      </w:r>
      <w:r w:rsidR="00984FB7" w:rsidRPr="002571DF">
        <w:t>.</w:t>
      </w:r>
    </w:p>
    <w:p w14:paraId="79BE9D5D" w14:textId="174FF862" w:rsidR="005972D7" w:rsidRPr="002571DF" w:rsidRDefault="005972D7" w:rsidP="00890127">
      <w:pPr>
        <w:pStyle w:val="Heading4"/>
      </w:pPr>
      <w:bookmarkStart w:id="55" w:name="_Ref481138227"/>
      <w:bookmarkStart w:id="56" w:name="_Toc106372401"/>
      <w:r w:rsidRPr="002571DF">
        <w:t xml:space="preserve">Connectionless </w:t>
      </w:r>
      <w:r w:rsidR="00E74688">
        <w:t>c</w:t>
      </w:r>
      <w:r w:rsidRPr="002571DF">
        <w:t>ommunication</w:t>
      </w:r>
      <w:bookmarkEnd w:id="55"/>
      <w:bookmarkEnd w:id="56"/>
    </w:p>
    <w:p w14:paraId="20A7E5BC" w14:textId="77777777" w:rsidR="005972D7" w:rsidRPr="002571DF" w:rsidRDefault="005972D7">
      <w:r w:rsidRPr="002571DF">
        <w:t>This type of communication uses no connection</w:t>
      </w:r>
      <w:r w:rsidR="00665E08" w:rsidRPr="002571DF">
        <w:t xml:space="preserve"> set-up / disconnection rules</w:t>
      </w:r>
      <w:r w:rsidRPr="002571DF">
        <w:t>. It is therefore not possible</w:t>
      </w:r>
      <w:r w:rsidR="00CF7F12" w:rsidRPr="002571DF">
        <w:t xml:space="preserve"> for the involved devices</w:t>
      </w:r>
      <w:r w:rsidR="00665E08" w:rsidRPr="002571DF">
        <w:t>:</w:t>
      </w:r>
    </w:p>
    <w:p w14:paraId="642514F7" w14:textId="77777777" w:rsidR="005972D7" w:rsidRPr="002571DF" w:rsidRDefault="005972D7" w:rsidP="006C188C">
      <w:pPr>
        <w:pStyle w:val="Bullet1"/>
      </w:pPr>
      <w:r w:rsidRPr="002571DF">
        <w:t xml:space="preserve">to agree upon a protocol or parameters </w:t>
      </w:r>
    </w:p>
    <w:p w14:paraId="7DA2465B" w14:textId="77777777" w:rsidR="005972D7" w:rsidRPr="002571DF" w:rsidRDefault="005972D7" w:rsidP="006C188C">
      <w:pPr>
        <w:pStyle w:val="Bullet1"/>
      </w:pPr>
      <w:r w:rsidRPr="002571DF">
        <w:t>to fix criteria such as service quality, cost, etc.</w:t>
      </w:r>
    </w:p>
    <w:p w14:paraId="55721036" w14:textId="733008AB" w:rsidR="005972D7" w:rsidRPr="002571DF" w:rsidRDefault="005972D7">
      <w:r w:rsidRPr="002571DF">
        <w:t>As there is no connection</w:t>
      </w:r>
      <w:r w:rsidR="00665E08" w:rsidRPr="002571DF">
        <w:t xml:space="preserve"> set-up nor disconnection rule</w:t>
      </w:r>
      <w:r w:rsidR="008C3DFE" w:rsidRPr="002571DF">
        <w:t xml:space="preserve"> (no prior arrangement)</w:t>
      </w:r>
      <w:r w:rsidRPr="002571DF">
        <w:t xml:space="preserve">, the address must be sent together with the useful data </w:t>
      </w:r>
      <w:r w:rsidR="00BA5249">
        <w:t>with</w:t>
      </w:r>
      <w:r w:rsidRPr="002571DF">
        <w:t xml:space="preserve"> each data request. There is no confirmation of the data received and the </w:t>
      </w:r>
      <w:r w:rsidR="00CF7F12" w:rsidRPr="002571DF">
        <w:t>device sending the information (=</w:t>
      </w:r>
      <w:r w:rsidRPr="002571DF">
        <w:t>server</w:t>
      </w:r>
      <w:r w:rsidR="00CF7F12" w:rsidRPr="002571DF">
        <w:t>)</w:t>
      </w:r>
      <w:r w:rsidRPr="002571DF">
        <w:t xml:space="preserve"> does not guarantee the correct order of the transmitted data blocks.</w:t>
      </w:r>
    </w:p>
    <w:p w14:paraId="13E4CAE6" w14:textId="77777777" w:rsidR="00F10F5B" w:rsidRPr="002571DF" w:rsidRDefault="00F10F5B" w:rsidP="00CF7F12"/>
    <w:p w14:paraId="4B48A6E1" w14:textId="77777777" w:rsidR="00CF7F12" w:rsidRPr="002571DF" w:rsidRDefault="00665E08" w:rsidP="00CF7F12">
      <w:r w:rsidRPr="005C2FEB">
        <w:rPr>
          <w:b/>
        </w:rPr>
        <w:t xml:space="preserve">This kind of </w:t>
      </w:r>
      <w:r w:rsidR="00CF7F12" w:rsidRPr="005C2FEB">
        <w:rPr>
          <w:b/>
        </w:rPr>
        <w:t>communication is not secure, but very bandwidth effective</w:t>
      </w:r>
      <w:r w:rsidR="00CF7F12" w:rsidRPr="002571DF">
        <w:t xml:space="preserve">: </w:t>
      </w:r>
      <w:r w:rsidR="006048FE" w:rsidRPr="002571DF">
        <w:t xml:space="preserve">there is no need to establish or break down a communication connection and </w:t>
      </w:r>
      <w:r w:rsidR="00CF7F12" w:rsidRPr="002571DF">
        <w:t>with one single message</w:t>
      </w:r>
      <w:r w:rsidR="00C0362E" w:rsidRPr="002571DF">
        <w:t>,</w:t>
      </w:r>
      <w:r w:rsidR="0086603D" w:rsidRPr="002571DF">
        <w:t xml:space="preserve"> </w:t>
      </w:r>
      <w:r w:rsidR="00CF7F12" w:rsidRPr="002571DF">
        <w:t xml:space="preserve">it is possible to reach all devices included in the installation. </w:t>
      </w:r>
      <w:r w:rsidR="00CF7F12" w:rsidRPr="005C2FEB">
        <w:rPr>
          <w:b/>
        </w:rPr>
        <w:t>However, only one common acknowledgement of receipt is received</w:t>
      </w:r>
      <w:r w:rsidR="00CF7F12" w:rsidRPr="002571DF">
        <w:t xml:space="preserve">. It can therefore not be ensured that all devices have correctly received the sent message. </w:t>
      </w:r>
    </w:p>
    <w:p w14:paraId="3D36F0F6" w14:textId="77777777" w:rsidR="00CF7F12" w:rsidRPr="002571DF" w:rsidRDefault="00CF7F12" w:rsidP="00CF7F12"/>
    <w:p w14:paraId="7FC6E46E" w14:textId="77777777" w:rsidR="00CF7F12" w:rsidRPr="002571DF" w:rsidRDefault="00CF7F12" w:rsidP="00CF7F12">
      <w:r w:rsidRPr="002571DF">
        <w:t xml:space="preserve">When considering the OSI model, during this communication </w:t>
      </w:r>
      <w:r w:rsidRPr="002571DF">
        <w:rPr>
          <w:b/>
        </w:rPr>
        <w:t xml:space="preserve">only the Link </w:t>
      </w:r>
      <w:r w:rsidR="00890127" w:rsidRPr="002571DF">
        <w:rPr>
          <w:b/>
        </w:rPr>
        <w:t>Layer</w:t>
      </w:r>
      <w:r w:rsidR="00890127" w:rsidRPr="002571DF">
        <w:t xml:space="preserve"> </w:t>
      </w:r>
      <w:r w:rsidRPr="002571DF">
        <w:t xml:space="preserve">will generate acknowledgements of receipt. </w:t>
      </w:r>
    </w:p>
    <w:p w14:paraId="0C3652B7" w14:textId="77777777" w:rsidR="00CF7F12" w:rsidRPr="002571DF" w:rsidRDefault="00CF7F12" w:rsidP="00CF7F12"/>
    <w:p w14:paraId="1B0FE89C" w14:textId="77777777" w:rsidR="00CF7F12" w:rsidRPr="002571DF" w:rsidRDefault="00CF7F12" w:rsidP="00CF7F12">
      <w:r w:rsidRPr="002571DF">
        <w:t xml:space="preserve">This type of communication can be compared to talking to a group of persons and continuing with the next question if at least one person confirms that he/she understood the message. </w:t>
      </w:r>
    </w:p>
    <w:p w14:paraId="4C5B7001" w14:textId="77777777" w:rsidR="00CF7F12" w:rsidRPr="002571DF" w:rsidRDefault="00CF7F12"/>
    <w:p w14:paraId="6AE4AD34" w14:textId="77777777" w:rsidR="005972D7" w:rsidRPr="002571DF" w:rsidRDefault="00DE102F">
      <w:pPr>
        <w:rPr>
          <w:b/>
        </w:rPr>
      </w:pPr>
      <w:r w:rsidRPr="002571DF">
        <w:rPr>
          <w:b/>
        </w:rPr>
        <w:t>Use in KNX</w:t>
      </w:r>
      <w:r w:rsidR="005972D7" w:rsidRPr="002571DF">
        <w:rPr>
          <w:b/>
        </w:rPr>
        <w:t>:</w:t>
      </w:r>
    </w:p>
    <w:p w14:paraId="61D591BC" w14:textId="7B277C62" w:rsidR="005972D7" w:rsidRPr="002571DF" w:rsidRDefault="005972D7" w:rsidP="006C188C">
      <w:pPr>
        <w:pStyle w:val="Bullet1"/>
      </w:pPr>
      <w:r w:rsidRPr="002571DF">
        <w:t>Normal operating mode of the KNX (telegrams with group</w:t>
      </w:r>
      <w:r w:rsidR="006D0AF1" w:rsidRPr="002571DF">
        <w:t xml:space="preserve"> </w:t>
      </w:r>
      <w:r w:rsidRPr="002571DF">
        <w:t xml:space="preserve">addresses, </w:t>
      </w:r>
      <w:r w:rsidR="00704894" w:rsidRPr="002571DF">
        <w:t>m</w:t>
      </w:r>
      <w:r w:rsidRPr="002571DF">
        <w:t>ulticast</w:t>
      </w:r>
      <w:r w:rsidR="00704894" w:rsidRPr="002571DF">
        <w:t xml:space="preserve"> (</w:t>
      </w:r>
      <w:r w:rsidR="00CF7F12" w:rsidRPr="002571DF">
        <w:t>one to many communication</w:t>
      </w:r>
      <w:r w:rsidRPr="002571DF">
        <w:t>)</w:t>
      </w:r>
    </w:p>
    <w:p w14:paraId="5944BE39" w14:textId="77777777" w:rsidR="005972D7" w:rsidRPr="002571DF" w:rsidRDefault="005972D7" w:rsidP="006C188C">
      <w:pPr>
        <w:pStyle w:val="Bullet1"/>
      </w:pPr>
      <w:r w:rsidRPr="002571DF">
        <w:t>Broadcast</w:t>
      </w:r>
      <w:r w:rsidR="00CF7F12" w:rsidRPr="002571DF">
        <w:t xml:space="preserve"> </w:t>
      </w:r>
      <w:r w:rsidR="008C3DFE" w:rsidRPr="002571DF">
        <w:t xml:space="preserve">communication </w:t>
      </w:r>
      <w:r w:rsidR="00CF7F12" w:rsidRPr="002571DF">
        <w:t>(one to all communication)</w:t>
      </w:r>
    </w:p>
    <w:p w14:paraId="3CEF0455" w14:textId="77777777" w:rsidR="005C2FEB" w:rsidRDefault="005C2FEB" w:rsidP="005C2FEB">
      <w:bookmarkStart w:id="57" w:name="_Toc326835364"/>
      <w:bookmarkStart w:id="58" w:name="_Toc389457072"/>
      <w:bookmarkStart w:id="59" w:name="_Toc205864904"/>
      <w:bookmarkStart w:id="60" w:name="_Toc207613942"/>
      <w:bookmarkStart w:id="61" w:name="_Toc207614014"/>
    </w:p>
    <w:p w14:paraId="3D42843F" w14:textId="72C2F99E" w:rsidR="005972D7" w:rsidRPr="002571DF" w:rsidRDefault="005972D7" w:rsidP="005C2FEB">
      <w:pPr>
        <w:pStyle w:val="Heading3"/>
      </w:pPr>
      <w:bookmarkStart w:id="62" w:name="_Toc106372402"/>
      <w:r w:rsidRPr="002571DF">
        <w:t>Protocol Data Units (PDUs)</w:t>
      </w:r>
      <w:bookmarkEnd w:id="57"/>
      <w:bookmarkEnd w:id="58"/>
      <w:bookmarkEnd w:id="59"/>
      <w:bookmarkEnd w:id="60"/>
      <w:bookmarkEnd w:id="61"/>
      <w:bookmarkEnd w:id="62"/>
    </w:p>
    <w:p w14:paraId="3BD8422C" w14:textId="77777777" w:rsidR="00FA2766" w:rsidRPr="002571DF" w:rsidRDefault="008C3DFE">
      <w:r w:rsidRPr="002571DF">
        <w:t>This term is used to describe data as it moves from one lay</w:t>
      </w:r>
      <w:r w:rsidR="003B5842" w:rsidRPr="002571DF">
        <w:t xml:space="preserve">er of the OSI model to another. </w:t>
      </w:r>
      <w:r w:rsidR="00FA2766" w:rsidRPr="002571DF">
        <w:t xml:space="preserve">The </w:t>
      </w:r>
      <w:r w:rsidR="00CF7F12" w:rsidRPr="002571DF">
        <w:t xml:space="preserve">Protocol </w:t>
      </w:r>
      <w:r w:rsidR="003B5842" w:rsidRPr="002571DF">
        <w:t>D</w:t>
      </w:r>
      <w:r w:rsidR="00CF7F12" w:rsidRPr="002571DF">
        <w:t xml:space="preserve">ata </w:t>
      </w:r>
      <w:r w:rsidR="00FA2766" w:rsidRPr="002571DF">
        <w:t xml:space="preserve">Unit of an OSI layer </w:t>
      </w:r>
      <w:r w:rsidR="00CF7F12" w:rsidRPr="002571DF">
        <w:t>constitute</w:t>
      </w:r>
      <w:r w:rsidR="00FA2766" w:rsidRPr="002571DF">
        <w:t>s</w:t>
      </w:r>
    </w:p>
    <w:p w14:paraId="726F714A" w14:textId="53005FFA" w:rsidR="00FA2766" w:rsidRPr="002571DF" w:rsidRDefault="00CF7F12" w:rsidP="00AE5095">
      <w:pPr>
        <w:pStyle w:val="Bullet1"/>
      </w:pPr>
      <w:r w:rsidRPr="002571DF">
        <w:t xml:space="preserve">the data that is contributed </w:t>
      </w:r>
      <w:r w:rsidR="00FA2766" w:rsidRPr="002571DF">
        <w:t xml:space="preserve">by this Layer to the telegram when </w:t>
      </w:r>
      <w:r w:rsidR="00BA5249">
        <w:t>sent</w:t>
      </w:r>
      <w:r w:rsidR="00FA2766" w:rsidRPr="002571DF">
        <w:t xml:space="preserve">; </w:t>
      </w:r>
    </w:p>
    <w:p w14:paraId="385A25E2" w14:textId="77777777" w:rsidR="005972D7" w:rsidRPr="002571DF" w:rsidRDefault="00FA2766" w:rsidP="00AE5095">
      <w:pPr>
        <w:pStyle w:val="Bullet1"/>
      </w:pPr>
      <w:r w:rsidRPr="002571DF">
        <w:t xml:space="preserve">The data </w:t>
      </w:r>
      <w:r w:rsidR="009A7136" w:rsidRPr="002571DF">
        <w:t>that</w:t>
      </w:r>
      <w:r w:rsidRPr="002571DF">
        <w:t xml:space="preserve"> is decoded by this Layer from the telegram when received; </w:t>
      </w:r>
    </w:p>
    <w:p w14:paraId="1DE87BF7" w14:textId="77777777" w:rsidR="005C2FEB" w:rsidRDefault="005C2FEB">
      <w:pPr>
        <w:spacing w:before="0" w:after="0" w:line="240" w:lineRule="auto"/>
        <w:contextualSpacing w:val="0"/>
        <w:rPr>
          <w:rFonts w:eastAsia="Times New Roman"/>
          <w:b/>
          <w:bCs/>
          <w:kern w:val="32"/>
          <w:sz w:val="28"/>
          <w:szCs w:val="28"/>
        </w:rPr>
      </w:pPr>
      <w:r>
        <w:br w:type="page"/>
      </w:r>
    </w:p>
    <w:p w14:paraId="756C2EA2" w14:textId="4AC738A7" w:rsidR="00E53BFD" w:rsidRPr="002571DF" w:rsidRDefault="00E53BFD" w:rsidP="00CD534D">
      <w:pPr>
        <w:pStyle w:val="Heading1"/>
      </w:pPr>
      <w:bookmarkStart w:id="63" w:name="_Toc106372403"/>
      <w:r w:rsidRPr="002571DF">
        <w:lastRenderedPageBreak/>
        <w:t xml:space="preserve">Principle </w:t>
      </w:r>
      <w:r w:rsidR="007570D1">
        <w:t>f</w:t>
      </w:r>
      <w:r w:rsidRPr="002571DF">
        <w:t>unctions of the Layers – Implementation in KNX</w:t>
      </w:r>
      <w:bookmarkEnd w:id="63"/>
    </w:p>
    <w:p w14:paraId="54C9125F" w14:textId="77777777" w:rsidR="00AA3BEC" w:rsidRPr="002571DF" w:rsidRDefault="00AA3BEC" w:rsidP="00DC7DAF">
      <w:bookmarkStart w:id="64" w:name="_Toc326835366"/>
      <w:bookmarkStart w:id="65" w:name="_Toc389457074"/>
    </w:p>
    <w:p w14:paraId="5FB10EEF" w14:textId="1C89BA5C" w:rsidR="00DC7DAF" w:rsidRPr="002571DF" w:rsidRDefault="00DC7DAF" w:rsidP="00DC7DAF">
      <w:r w:rsidRPr="002571DF">
        <w:t xml:space="preserve">The underneath description focuses on the </w:t>
      </w:r>
      <w:r w:rsidR="002D0A34" w:rsidRPr="002571DF">
        <w:t>realization</w:t>
      </w:r>
      <w:r w:rsidRPr="002571DF">
        <w:t xml:space="preserve"> of KNX on the TP medium. For deviations to this for different media, please consult the relevant chapter in this documentation. </w:t>
      </w:r>
    </w:p>
    <w:p w14:paraId="2696DF76" w14:textId="1DC35261" w:rsidR="005972D7" w:rsidRPr="002571DF" w:rsidRDefault="00F114C3" w:rsidP="00CD534D">
      <w:pPr>
        <w:pStyle w:val="Heading2"/>
      </w:pPr>
      <w:bookmarkStart w:id="66" w:name="_Toc205864907"/>
      <w:bookmarkStart w:id="67" w:name="_Toc207613945"/>
      <w:bookmarkStart w:id="68" w:name="_Toc207614017"/>
      <w:bookmarkStart w:id="69" w:name="_Toc106372404"/>
      <w:r w:rsidRPr="002571DF">
        <w:t>Application Layer</w:t>
      </w:r>
      <w:bookmarkEnd w:id="64"/>
      <w:bookmarkEnd w:id="65"/>
      <w:bookmarkEnd w:id="66"/>
      <w:bookmarkEnd w:id="67"/>
      <w:bookmarkEnd w:id="68"/>
      <w:bookmarkEnd w:id="69"/>
    </w:p>
    <w:p w14:paraId="6AA4DBD8" w14:textId="77777777" w:rsidR="00DD7BA1" w:rsidRPr="002571DF" w:rsidRDefault="00DD7BA1"/>
    <w:p w14:paraId="0B36625C" w14:textId="6D51F438" w:rsidR="00DD7BA1" w:rsidRPr="002571DF" w:rsidRDefault="00DD7BA1">
      <w:r w:rsidRPr="002571DF">
        <w:t xml:space="preserve">The </w:t>
      </w:r>
      <w:r w:rsidR="00F114C3" w:rsidRPr="002571DF">
        <w:t>Application Layer</w:t>
      </w:r>
      <w:r w:rsidRPr="002571DF">
        <w:t xml:space="preserve"> is the link between the application program and the rest of the </w:t>
      </w:r>
      <w:r w:rsidRPr="00382611">
        <w:t>communication stack.</w:t>
      </w:r>
      <w:r w:rsidR="002B1C2F" w:rsidRPr="00382611">
        <w:t xml:space="preserve"> It is </w:t>
      </w:r>
      <w:r w:rsidR="00BB4590" w:rsidRPr="00382611">
        <w:t xml:space="preserve">amongst others </w:t>
      </w:r>
      <w:r w:rsidR="002B1C2F" w:rsidRPr="00382611">
        <w:t>responsible for the correct handling of the group object values of an application program.</w:t>
      </w:r>
    </w:p>
    <w:p w14:paraId="75D894FD" w14:textId="77777777" w:rsidR="00DD7BA1" w:rsidRPr="002571DF" w:rsidRDefault="00DD7BA1"/>
    <w:p w14:paraId="3010696F" w14:textId="77777777" w:rsidR="00DD7BA1" w:rsidRPr="002571DF" w:rsidRDefault="00DD7BA1" w:rsidP="00DD7BA1">
      <w:r w:rsidRPr="002571DF">
        <w:t>Two cases can be distinguished in this context:</w:t>
      </w:r>
    </w:p>
    <w:p w14:paraId="00A98E96" w14:textId="66C97DBF" w:rsidR="00DD7BA1" w:rsidRPr="002571DF" w:rsidRDefault="00DD7BA1" w:rsidP="00DD7BA1"/>
    <w:p w14:paraId="31B80DA2" w14:textId="77777777" w:rsidR="00997218" w:rsidRPr="005C2FEB" w:rsidRDefault="00997218" w:rsidP="00037C7E">
      <w:pPr>
        <w:pStyle w:val="ListParagraph"/>
        <w:numPr>
          <w:ilvl w:val="0"/>
          <w:numId w:val="17"/>
        </w:numPr>
        <w:rPr>
          <w:u w:val="single"/>
        </w:rPr>
      </w:pPr>
      <w:r w:rsidRPr="005C2FEB">
        <w:rPr>
          <w:u w:val="single"/>
        </w:rPr>
        <w:t>Function when sending a telegram:</w:t>
      </w:r>
    </w:p>
    <w:p w14:paraId="7CEFC2AF" w14:textId="77777777" w:rsidR="00997218" w:rsidRPr="002571DF" w:rsidRDefault="00997218" w:rsidP="00997218"/>
    <w:p w14:paraId="150CB4AE" w14:textId="3DBEA164" w:rsidR="00997218" w:rsidRPr="00502578" w:rsidRDefault="007B19F2" w:rsidP="00037C7E">
      <w:pPr>
        <w:pStyle w:val="ListParagraph"/>
        <w:numPr>
          <w:ilvl w:val="0"/>
          <w:numId w:val="19"/>
        </w:numPr>
      </w:pPr>
      <w:r w:rsidRPr="002571DF">
        <w:t>T</w:t>
      </w:r>
      <w:r w:rsidR="00997218" w:rsidRPr="002571DF">
        <w:t xml:space="preserve">he application </w:t>
      </w:r>
      <w:r w:rsidR="00997218" w:rsidRPr="00502578">
        <w:t xml:space="preserve">program </w:t>
      </w:r>
      <w:r w:rsidRPr="00502578">
        <w:t>checks</w:t>
      </w:r>
      <w:r w:rsidR="00997218" w:rsidRPr="00502578">
        <w:t xml:space="preserve"> e.g., </w:t>
      </w:r>
      <w:r w:rsidR="003F216C" w:rsidRPr="00502578">
        <w:t xml:space="preserve">via the </w:t>
      </w:r>
      <w:r w:rsidR="00997218" w:rsidRPr="00502578">
        <w:t xml:space="preserve">flags </w:t>
      </w:r>
      <w:r w:rsidR="003F216C" w:rsidRPr="00502578">
        <w:t>s</w:t>
      </w:r>
      <w:r w:rsidRPr="00502578">
        <w:t xml:space="preserve">et </w:t>
      </w:r>
      <w:r w:rsidR="00997218" w:rsidRPr="00502578">
        <w:t>in RAM</w:t>
      </w:r>
      <w:r w:rsidR="00502578" w:rsidRPr="00502578">
        <w:rPr>
          <w:rStyle w:val="FootnoteReference"/>
        </w:rPr>
        <w:footnoteReference w:id="1"/>
      </w:r>
      <w:r w:rsidR="00997218" w:rsidRPr="00502578">
        <w:t xml:space="preserve">, </w:t>
      </w:r>
      <w:r w:rsidRPr="00502578">
        <w:t xml:space="preserve">for possible </w:t>
      </w:r>
      <w:r w:rsidR="00997218" w:rsidRPr="00502578">
        <w:t>user events</w:t>
      </w:r>
      <w:r w:rsidR="005C2FEB" w:rsidRPr="00502578">
        <w:t xml:space="preserve"> </w:t>
      </w:r>
    </w:p>
    <w:p w14:paraId="237C297D" w14:textId="217C2278" w:rsidR="00997218" w:rsidRPr="005C2FEB" w:rsidRDefault="003F216C" w:rsidP="00037C7E">
      <w:pPr>
        <w:pStyle w:val="ListParagraph"/>
        <w:numPr>
          <w:ilvl w:val="0"/>
          <w:numId w:val="19"/>
        </w:numPr>
      </w:pPr>
      <w:r w:rsidRPr="005C2FEB">
        <w:t>O</w:t>
      </w:r>
      <w:r w:rsidR="00997218" w:rsidRPr="005C2FEB">
        <w:t xml:space="preserve">ne of the tasks of the </w:t>
      </w:r>
      <w:r w:rsidR="00F114C3" w:rsidRPr="005C2FEB">
        <w:t>Application Layer</w:t>
      </w:r>
      <w:r w:rsidR="00997218" w:rsidRPr="005C2FEB">
        <w:t xml:space="preserve"> is to check for </w:t>
      </w:r>
      <w:r w:rsidRPr="005C2FEB">
        <w:t xml:space="preserve">these </w:t>
      </w:r>
      <w:r w:rsidR="00997218" w:rsidRPr="005C2FEB">
        <w:t>user events</w:t>
      </w:r>
    </w:p>
    <w:p w14:paraId="6D5075AD" w14:textId="385E515A" w:rsidR="00997218" w:rsidRPr="005C2FEB" w:rsidRDefault="003F216C" w:rsidP="00037C7E">
      <w:pPr>
        <w:pStyle w:val="ListParagraph"/>
        <w:numPr>
          <w:ilvl w:val="0"/>
          <w:numId w:val="19"/>
        </w:numPr>
      </w:pPr>
      <w:r w:rsidRPr="005C2FEB">
        <w:t>A user event could be e.g., a rocker manipulation (or temperature measurement etc.) which will result in a GroupValueWrite telegram that will be sent on to the bus (</w:t>
      </w:r>
      <w:r w:rsidRPr="005C2FEB">
        <w:sym w:font="Wingdings" w:char="F0E0"/>
      </w:r>
      <w:r w:rsidRPr="005C2FEB">
        <w:t xml:space="preserve"> </w:t>
      </w:r>
      <w:r w:rsidR="00A53EC3" w:rsidRPr="005C2FEB">
        <w:t>via</w:t>
      </w:r>
      <w:r w:rsidRPr="005C2FEB">
        <w:t xml:space="preserve"> the lower layers).</w:t>
      </w:r>
      <w:r w:rsidR="00997218" w:rsidRPr="005C2FEB">
        <w:t xml:space="preserve"> </w:t>
      </w:r>
    </w:p>
    <w:p w14:paraId="28EB79B4" w14:textId="6CA8C48E" w:rsidR="00997218" w:rsidRPr="002571DF" w:rsidRDefault="00997218" w:rsidP="00DD7BA1"/>
    <w:p w14:paraId="03CFBA02" w14:textId="793F5493" w:rsidR="00DD7BA1" w:rsidRPr="005C2FEB" w:rsidRDefault="00DD7BA1" w:rsidP="00037C7E">
      <w:pPr>
        <w:pStyle w:val="ListParagraph"/>
        <w:numPr>
          <w:ilvl w:val="0"/>
          <w:numId w:val="17"/>
        </w:numPr>
        <w:rPr>
          <w:u w:val="single"/>
        </w:rPr>
      </w:pPr>
      <w:r w:rsidRPr="005C2FEB">
        <w:rPr>
          <w:u w:val="single"/>
        </w:rPr>
        <w:t>Function when receiving a telegram:</w:t>
      </w:r>
    </w:p>
    <w:p w14:paraId="0D9C8610" w14:textId="77777777" w:rsidR="00997218" w:rsidRPr="002571DF" w:rsidRDefault="00997218" w:rsidP="005C2FEB">
      <w:pPr>
        <w:pStyle w:val="ListParagraph"/>
        <w:ind w:left="360"/>
      </w:pPr>
    </w:p>
    <w:p w14:paraId="531F83F7" w14:textId="66C2CB2E" w:rsidR="00DD7BA1" w:rsidRPr="002571DF" w:rsidRDefault="00DD7BA1" w:rsidP="00037C7E">
      <w:pPr>
        <w:pStyle w:val="ListParagraph"/>
        <w:numPr>
          <w:ilvl w:val="0"/>
          <w:numId w:val="18"/>
        </w:numPr>
      </w:pPr>
      <w:r w:rsidRPr="002571DF">
        <w:t xml:space="preserve">The </w:t>
      </w:r>
      <w:r w:rsidR="00F114C3" w:rsidRPr="002571DF">
        <w:t>Application Layer</w:t>
      </w:r>
      <w:r w:rsidR="003D36F3">
        <w:t xml:space="preserve"> </w:t>
      </w:r>
      <w:r w:rsidR="005C2FEB">
        <w:t>signals</w:t>
      </w:r>
      <w:r w:rsidRPr="002571DF">
        <w:t xml:space="preserve"> e.g., via </w:t>
      </w:r>
      <w:r w:rsidR="00997218" w:rsidRPr="002571DF">
        <w:t xml:space="preserve">the </w:t>
      </w:r>
      <w:r w:rsidRPr="002571DF">
        <w:t>flags</w:t>
      </w:r>
      <w:r w:rsidR="00CA4B9D" w:rsidRPr="002571DF">
        <w:t xml:space="preserve"> set</w:t>
      </w:r>
      <w:r w:rsidRPr="002571DF">
        <w:t xml:space="preserve"> in RAM</w:t>
      </w:r>
      <w:r w:rsidR="00CA4B9D" w:rsidRPr="002571DF">
        <w:t xml:space="preserve">, </w:t>
      </w:r>
      <w:r w:rsidR="00CA4B9D" w:rsidRPr="005C2FEB">
        <w:t xml:space="preserve">that </w:t>
      </w:r>
      <w:r w:rsidRPr="005C2FEB">
        <w:t xml:space="preserve">data </w:t>
      </w:r>
      <w:r w:rsidR="00997218" w:rsidRPr="005C2FEB">
        <w:t>are being</w:t>
      </w:r>
      <w:r w:rsidRPr="005C2FEB">
        <w:t xml:space="preserve"> u</w:t>
      </w:r>
      <w:r w:rsidRPr="002571DF">
        <w:t>pdated</w:t>
      </w:r>
      <w:r w:rsidR="00BA5249">
        <w:t xml:space="preserve"> by the underlying communication stack; </w:t>
      </w:r>
    </w:p>
    <w:p w14:paraId="7B168AA1" w14:textId="7418CCEF" w:rsidR="00DD7BA1" w:rsidRPr="002571DF" w:rsidRDefault="00CA4B9D" w:rsidP="00037C7E">
      <w:pPr>
        <w:pStyle w:val="ListParagraph"/>
        <w:numPr>
          <w:ilvl w:val="0"/>
          <w:numId w:val="18"/>
        </w:numPr>
      </w:pPr>
      <w:r w:rsidRPr="002571DF">
        <w:t>O</w:t>
      </w:r>
      <w:r w:rsidR="00DD7BA1" w:rsidRPr="002571DF">
        <w:t xml:space="preserve">ne of the routine tasks of the </w:t>
      </w:r>
      <w:r w:rsidR="00997218" w:rsidRPr="002571DF">
        <w:t>a</w:t>
      </w:r>
      <w:r w:rsidR="00DD7BA1" w:rsidRPr="002571DF">
        <w:t xml:space="preserve">pplication </w:t>
      </w:r>
      <w:r w:rsidR="00997218" w:rsidRPr="002571DF">
        <w:t>p</w:t>
      </w:r>
      <w:r w:rsidR="00DD7BA1" w:rsidRPr="002571DF">
        <w:t xml:space="preserve">rogram is to check for data </w:t>
      </w:r>
      <w:r w:rsidR="00997218" w:rsidRPr="002571DF">
        <w:t xml:space="preserve">that are </w:t>
      </w:r>
      <w:r w:rsidRPr="002571DF">
        <w:t xml:space="preserve">being </w:t>
      </w:r>
      <w:r w:rsidR="00DD7BA1" w:rsidRPr="002571DF">
        <w:t>updated</w:t>
      </w:r>
    </w:p>
    <w:p w14:paraId="21BDBD87" w14:textId="198934B9" w:rsidR="00DD7BA1" w:rsidRPr="002571DF" w:rsidRDefault="005C2FEB" w:rsidP="00037C7E">
      <w:pPr>
        <w:pStyle w:val="ListParagraph"/>
        <w:numPr>
          <w:ilvl w:val="0"/>
          <w:numId w:val="18"/>
        </w:numPr>
      </w:pPr>
      <w:r>
        <w:t>I</w:t>
      </w:r>
      <w:r w:rsidR="00DD7BA1" w:rsidRPr="005C2FEB">
        <w:t>n case of e.g.</w:t>
      </w:r>
      <w:r w:rsidR="00997218" w:rsidRPr="005C2FEB">
        <w:t>,</w:t>
      </w:r>
      <w:r w:rsidR="00DD7BA1" w:rsidRPr="005C2FEB">
        <w:t xml:space="preserve"> a switch actuator: based on the updated data, the </w:t>
      </w:r>
      <w:r w:rsidR="00997218" w:rsidRPr="005C2FEB">
        <w:t>a</w:t>
      </w:r>
      <w:r w:rsidR="00DD7BA1" w:rsidRPr="005C2FEB">
        <w:t xml:space="preserve">pplication </w:t>
      </w:r>
      <w:r w:rsidR="00997218" w:rsidRPr="005C2FEB">
        <w:t>p</w:t>
      </w:r>
      <w:r w:rsidR="00DD7BA1" w:rsidRPr="005C2FEB">
        <w:t>rogram e.g.</w:t>
      </w:r>
      <w:r w:rsidR="00997218" w:rsidRPr="005C2FEB">
        <w:t>,</w:t>
      </w:r>
      <w:r w:rsidR="00DD7BA1" w:rsidRPr="002571DF">
        <w:t xml:space="preserve"> </w:t>
      </w:r>
      <w:r w:rsidR="00CA4B9D" w:rsidRPr="002571DF">
        <w:t>will open or close a relay</w:t>
      </w:r>
      <w:r w:rsidR="00502578">
        <w:t>.</w:t>
      </w:r>
    </w:p>
    <w:p w14:paraId="06651B54" w14:textId="2F80B240" w:rsidR="00997218" w:rsidRPr="00382611" w:rsidRDefault="00BD1D64" w:rsidP="00997218">
      <w:pPr>
        <w:ind w:left="360"/>
        <w:rPr>
          <w:bCs/>
        </w:rPr>
      </w:pPr>
      <w:r w:rsidRPr="00382611">
        <w:rPr>
          <w:bCs/>
        </w:rPr>
        <w:t xml:space="preserve">Please note that the Application Layer </w:t>
      </w:r>
      <w:r w:rsidR="00382611">
        <w:rPr>
          <w:bCs/>
        </w:rPr>
        <w:t xml:space="preserve">is </w:t>
      </w:r>
      <w:r w:rsidRPr="00382611">
        <w:rPr>
          <w:bCs/>
        </w:rPr>
        <w:t xml:space="preserve">only aware of its specific data, </w:t>
      </w:r>
      <w:r w:rsidR="00166B15" w:rsidRPr="00382611">
        <w:rPr>
          <w:bCs/>
        </w:rPr>
        <w:t>e.g.,</w:t>
      </w:r>
      <w:r w:rsidRPr="00382611">
        <w:rPr>
          <w:bCs/>
        </w:rPr>
        <w:t xml:space="preserve"> the individual address of the sender of this data is unknown to the Application Layer.</w:t>
      </w:r>
    </w:p>
    <w:p w14:paraId="24EEF07D" w14:textId="77777777" w:rsidR="005C2FEB" w:rsidRDefault="005C2FEB">
      <w:pPr>
        <w:spacing w:before="0" w:after="0" w:line="240" w:lineRule="auto"/>
        <w:contextualSpacing w:val="0"/>
        <w:rPr>
          <w:rFonts w:eastAsia="Times New Roman"/>
          <w:b/>
          <w:bCs/>
          <w:iCs/>
          <w:sz w:val="26"/>
          <w:szCs w:val="26"/>
        </w:rPr>
      </w:pPr>
      <w:bookmarkStart w:id="70" w:name="_Toc326835367"/>
      <w:bookmarkStart w:id="71" w:name="_Toc389457075"/>
      <w:bookmarkStart w:id="72" w:name="_Toc207613946"/>
      <w:bookmarkStart w:id="73" w:name="_Toc207614018"/>
      <w:r>
        <w:br w:type="page"/>
      </w:r>
    </w:p>
    <w:p w14:paraId="3FD80906" w14:textId="16DC8535" w:rsidR="005972D7" w:rsidRPr="002571DF" w:rsidRDefault="005972D7" w:rsidP="00CD534D">
      <w:pPr>
        <w:pStyle w:val="Heading2"/>
      </w:pPr>
      <w:bookmarkStart w:id="74" w:name="_Toc106372405"/>
      <w:r w:rsidRPr="002571DF">
        <w:lastRenderedPageBreak/>
        <w:t>Presentation Layer</w:t>
      </w:r>
      <w:bookmarkEnd w:id="70"/>
      <w:bookmarkEnd w:id="71"/>
      <w:bookmarkEnd w:id="72"/>
      <w:bookmarkEnd w:id="73"/>
      <w:r w:rsidR="00704894" w:rsidRPr="002571DF">
        <w:t xml:space="preserve"> (Not used in KNX)</w:t>
      </w:r>
      <w:bookmarkEnd w:id="74"/>
    </w:p>
    <w:p w14:paraId="30D052A5" w14:textId="77777777" w:rsidR="00B76641" w:rsidRDefault="00B76641">
      <w:pPr>
        <w:spacing w:after="120"/>
      </w:pPr>
    </w:p>
    <w:p w14:paraId="5DDF08FD" w14:textId="1097567C" w:rsidR="005972D7" w:rsidRPr="002571DF" w:rsidRDefault="005972D7">
      <w:pPr>
        <w:spacing w:after="120"/>
      </w:pPr>
      <w:r w:rsidRPr="002571DF">
        <w:t xml:space="preserve">This layer of the OSI model has the task of shielding </w:t>
      </w:r>
      <w:r w:rsidR="006A4E56" w:rsidRPr="002571DF">
        <w:t>L</w:t>
      </w:r>
      <w:r w:rsidRPr="002571DF">
        <w:t>ayer 7 and the application program from the duty of having to deal with different forms of representation of the transmitted data. It interprets and, if necessary, adjusts or converts the syntax of the message.</w:t>
      </w:r>
    </w:p>
    <w:p w14:paraId="5068BBA2" w14:textId="77777777" w:rsidR="005972D7" w:rsidRPr="002571DF" w:rsidRDefault="005972D7">
      <w:pPr>
        <w:spacing w:after="120"/>
      </w:pPr>
      <w:r w:rsidRPr="002571DF">
        <w:t>For example, a file containing the particulars of a group of persons must be transmitted from one bus device to another. The first device uses data records containing fields in the order "name, first name", whereas the second device uses the reverse order. In this case</w:t>
      </w:r>
      <w:r w:rsidR="006A4E56" w:rsidRPr="002571DF">
        <w:t>,</w:t>
      </w:r>
      <w:r w:rsidRPr="002571DF">
        <w:t xml:space="preserve"> it would be the task of the presentation layer to ensure that each device receives the data record in the correct order; layer 6 must therefore automatically switch the order of the data record fields as required.</w:t>
      </w:r>
    </w:p>
    <w:p w14:paraId="5CF31B01" w14:textId="20FDDA86" w:rsidR="005972D7" w:rsidRPr="005C2FEB" w:rsidRDefault="005972D7">
      <w:pPr>
        <w:rPr>
          <w:bCs/>
          <w:iCs/>
        </w:rPr>
      </w:pPr>
      <w:r w:rsidRPr="002571DF">
        <w:t xml:space="preserve">With field buses in general, and </w:t>
      </w:r>
      <w:r w:rsidR="0039394C" w:rsidRPr="002571DF">
        <w:t xml:space="preserve">thus </w:t>
      </w:r>
      <w:r w:rsidRPr="002571DF">
        <w:t xml:space="preserve">also </w:t>
      </w:r>
      <w:r w:rsidR="002F5A73" w:rsidRPr="002571DF">
        <w:t xml:space="preserve">in </w:t>
      </w:r>
      <w:r w:rsidRPr="002571DF">
        <w:t xml:space="preserve">KNX, the problem of converting the form of representation in the transmitted data does not arise. </w:t>
      </w:r>
      <w:r w:rsidR="002F5A73" w:rsidRPr="002571DF">
        <w:t>H</w:t>
      </w:r>
      <w:r w:rsidRPr="002571DF">
        <w:t>ence</w:t>
      </w:r>
      <w:r w:rsidR="002F5A73" w:rsidRPr="002571DF">
        <w:t xml:space="preserve">, </w:t>
      </w:r>
      <w:r w:rsidR="002F5A73" w:rsidRPr="005C2FEB">
        <w:rPr>
          <w:bCs/>
          <w:iCs/>
        </w:rPr>
        <w:t xml:space="preserve">KNX devices do not need </w:t>
      </w:r>
      <w:r w:rsidR="00704894" w:rsidRPr="002571DF">
        <w:rPr>
          <w:bCs/>
          <w:iCs/>
        </w:rPr>
        <w:t>a Presentation Layer</w:t>
      </w:r>
      <w:r w:rsidR="002F5A73" w:rsidRPr="005C2FEB">
        <w:rPr>
          <w:bCs/>
          <w:iCs/>
        </w:rPr>
        <w:t>.</w:t>
      </w:r>
    </w:p>
    <w:p w14:paraId="755FD771" w14:textId="4DF2DF6A" w:rsidR="005972D7" w:rsidRPr="002571DF" w:rsidRDefault="005972D7" w:rsidP="00CD534D">
      <w:pPr>
        <w:pStyle w:val="Heading2"/>
      </w:pPr>
      <w:bookmarkStart w:id="75" w:name="_Toc326835368"/>
      <w:bookmarkStart w:id="76" w:name="_Toc389457076"/>
      <w:bookmarkStart w:id="77" w:name="_Toc205864908"/>
      <w:bookmarkStart w:id="78" w:name="_Toc207613947"/>
      <w:bookmarkStart w:id="79" w:name="_Toc207614019"/>
      <w:bookmarkStart w:id="80" w:name="_Toc106372406"/>
      <w:r w:rsidRPr="002571DF">
        <w:t>Session Layer</w:t>
      </w:r>
      <w:bookmarkEnd w:id="75"/>
      <w:bookmarkEnd w:id="76"/>
      <w:bookmarkEnd w:id="77"/>
      <w:bookmarkEnd w:id="78"/>
      <w:bookmarkEnd w:id="79"/>
      <w:r w:rsidR="00704894" w:rsidRPr="002571DF">
        <w:t xml:space="preserve"> (Not used in KNX)</w:t>
      </w:r>
      <w:bookmarkEnd w:id="80"/>
    </w:p>
    <w:p w14:paraId="78D90155" w14:textId="1722975B" w:rsidR="005972D7" w:rsidRPr="002571DF" w:rsidRDefault="005972D7">
      <w:r w:rsidRPr="002571DF">
        <w:t xml:space="preserve">The </w:t>
      </w:r>
      <w:r w:rsidR="005C2FEB" w:rsidRPr="002571DF">
        <w:t>principal</w:t>
      </w:r>
      <w:r w:rsidRPr="002571DF">
        <w:t xml:space="preserve"> task of </w:t>
      </w:r>
      <w:r w:rsidR="006A4E56" w:rsidRPr="002571DF">
        <w:t>L</w:t>
      </w:r>
      <w:r w:rsidRPr="002571DF">
        <w:t>ayer 5 according to OSI is to control the communication between two communication partners. This involves:</w:t>
      </w:r>
    </w:p>
    <w:p w14:paraId="381520AD" w14:textId="77777777" w:rsidR="005972D7" w:rsidRPr="002571DF" w:rsidRDefault="005972D7" w:rsidP="00BD144C">
      <w:pPr>
        <w:pStyle w:val="Bullet1"/>
      </w:pPr>
      <w:r w:rsidRPr="002571DF">
        <w:t>opening a dialog,</w:t>
      </w:r>
    </w:p>
    <w:p w14:paraId="1D935DFF" w14:textId="77777777" w:rsidR="005972D7" w:rsidRPr="002571DF" w:rsidRDefault="005972D7" w:rsidP="00BD144C">
      <w:pPr>
        <w:pStyle w:val="Bullet1"/>
      </w:pPr>
      <w:r w:rsidRPr="002571DF">
        <w:t>closing a dialog,</w:t>
      </w:r>
    </w:p>
    <w:p w14:paraId="3989CE9D" w14:textId="77777777" w:rsidR="005972D7" w:rsidRPr="002571DF" w:rsidRDefault="005972D7" w:rsidP="00BD144C">
      <w:pPr>
        <w:pStyle w:val="Bullet1"/>
      </w:pPr>
      <w:r w:rsidRPr="002571DF">
        <w:t>aborting or interrupting a dialog,</w:t>
      </w:r>
    </w:p>
    <w:p w14:paraId="76C821BE" w14:textId="77777777" w:rsidR="005972D7" w:rsidRPr="002571DF" w:rsidRDefault="005972D7" w:rsidP="00BD144C">
      <w:pPr>
        <w:pStyle w:val="Bullet1"/>
      </w:pPr>
      <w:r w:rsidRPr="002571DF">
        <w:t>continuing a dialog at a later stage,</w:t>
      </w:r>
    </w:p>
    <w:p w14:paraId="76C36584" w14:textId="77777777" w:rsidR="005972D7" w:rsidRPr="002571DF" w:rsidRDefault="005972D7" w:rsidP="00BD144C">
      <w:pPr>
        <w:pStyle w:val="Bullet1"/>
      </w:pPr>
      <w:r w:rsidRPr="002571DF">
        <w:t>picking up a dialog at a defined, backdated point of time in the event of detected errors, so that a faulty data transmission can be repeated correctly.</w:t>
      </w:r>
    </w:p>
    <w:p w14:paraId="6B3D35DD" w14:textId="230F37B7" w:rsidR="005C2FEB" w:rsidRDefault="005972D7" w:rsidP="003314F6">
      <w:pPr>
        <w:spacing w:before="120"/>
        <w:rPr>
          <w:rFonts w:eastAsia="Times New Roman"/>
          <w:b/>
          <w:bCs/>
          <w:iCs/>
          <w:sz w:val="26"/>
          <w:szCs w:val="26"/>
        </w:rPr>
      </w:pPr>
      <w:r w:rsidRPr="002571DF">
        <w:t>As the messages exchanged in field buses are sh</w:t>
      </w:r>
      <w:r w:rsidR="00BD144C" w:rsidRPr="002571DF">
        <w:t xml:space="preserve">ort (measured values), </w:t>
      </w:r>
      <w:r w:rsidR="006A4E56" w:rsidRPr="002571DF">
        <w:t xml:space="preserve">an </w:t>
      </w:r>
      <w:r w:rsidRPr="002571DF">
        <w:t>explicit communication control</w:t>
      </w:r>
      <w:r w:rsidR="006A4E56" w:rsidRPr="002571DF">
        <w:t xml:space="preserve"> is not required</w:t>
      </w:r>
      <w:r w:rsidR="00DF6451" w:rsidRPr="002571DF">
        <w:t xml:space="preserve">. </w:t>
      </w:r>
      <w:r w:rsidR="00DF6451" w:rsidRPr="005C2FEB">
        <w:rPr>
          <w:bCs/>
          <w:iCs/>
        </w:rPr>
        <w:t>Hence, KNX devices do not need a</w:t>
      </w:r>
      <w:r w:rsidR="00704894" w:rsidRPr="002571DF">
        <w:rPr>
          <w:bCs/>
          <w:iCs/>
        </w:rPr>
        <w:t xml:space="preserve"> Session Layer</w:t>
      </w:r>
      <w:r w:rsidRPr="005C2FEB">
        <w:rPr>
          <w:bCs/>
          <w:iCs/>
        </w:rPr>
        <w:t>.</w:t>
      </w:r>
      <w:bookmarkStart w:id="81" w:name="_Toc326835369"/>
      <w:bookmarkStart w:id="82" w:name="_Toc389457077"/>
      <w:bookmarkStart w:id="83" w:name="_Toc205864909"/>
      <w:bookmarkStart w:id="84" w:name="_Toc207613948"/>
      <w:bookmarkStart w:id="85" w:name="_Toc207614020"/>
      <w:r w:rsidR="005C2FEB">
        <w:br w:type="page"/>
      </w:r>
    </w:p>
    <w:p w14:paraId="2B84F4DF" w14:textId="030F88F5" w:rsidR="005972D7" w:rsidRPr="002571DF" w:rsidRDefault="00F114C3" w:rsidP="00CD534D">
      <w:pPr>
        <w:pStyle w:val="Heading2"/>
      </w:pPr>
      <w:bookmarkStart w:id="86" w:name="_Toc106372407"/>
      <w:r w:rsidRPr="002571DF">
        <w:lastRenderedPageBreak/>
        <w:t>Transport Layer</w:t>
      </w:r>
      <w:bookmarkEnd w:id="81"/>
      <w:bookmarkEnd w:id="82"/>
      <w:bookmarkEnd w:id="83"/>
      <w:bookmarkEnd w:id="84"/>
      <w:bookmarkEnd w:id="85"/>
      <w:bookmarkEnd w:id="86"/>
    </w:p>
    <w:p w14:paraId="5D9EAA4F" w14:textId="3D20D010" w:rsidR="00606E6E" w:rsidRPr="002571DF" w:rsidRDefault="00E25B9C" w:rsidP="0038003B">
      <w:pPr>
        <w:rPr>
          <w:shd w:val="clear" w:color="auto" w:fill="FFFFFF"/>
        </w:rPr>
      </w:pPr>
      <w:r>
        <w:rPr>
          <w:shd w:val="clear" w:color="auto" w:fill="FFFFFF"/>
        </w:rPr>
        <w:t>I</w:t>
      </w:r>
      <w:r w:rsidR="00606E6E" w:rsidRPr="002571DF">
        <w:rPr>
          <w:shd w:val="clear" w:color="auto" w:fill="FFFFFF"/>
        </w:rPr>
        <w:t>t has two roles</w:t>
      </w:r>
      <w:r>
        <w:rPr>
          <w:shd w:val="clear" w:color="auto" w:fill="FFFFFF"/>
        </w:rPr>
        <w:t>:</w:t>
      </w:r>
    </w:p>
    <w:p w14:paraId="5AB972C4" w14:textId="055BD534" w:rsidR="00606E6E" w:rsidRPr="005C2FEB" w:rsidRDefault="00606E6E" w:rsidP="005C2FEB">
      <w:pPr>
        <w:pStyle w:val="Heading3"/>
        <w:rPr>
          <w:shd w:val="clear" w:color="auto" w:fill="FFFFFF"/>
        </w:rPr>
      </w:pPr>
      <w:bookmarkStart w:id="87" w:name="_Toc106372408"/>
      <w:r w:rsidRPr="005C2FEB">
        <w:rPr>
          <w:shd w:val="clear" w:color="auto" w:fill="FFFFFF"/>
        </w:rPr>
        <w:t xml:space="preserve">Role 1: </w:t>
      </w:r>
      <w:r w:rsidR="00E25B9C">
        <w:rPr>
          <w:shd w:val="clear" w:color="auto" w:fill="FFFFFF"/>
        </w:rPr>
        <w:t xml:space="preserve">Actual transport of the </w:t>
      </w:r>
      <w:r w:rsidRPr="005C2FEB">
        <w:rPr>
          <w:shd w:val="clear" w:color="auto" w:fill="FFFFFF"/>
        </w:rPr>
        <w:t>data</w:t>
      </w:r>
      <w:bookmarkEnd w:id="87"/>
    </w:p>
    <w:p w14:paraId="05C45179" w14:textId="22E3B888" w:rsidR="0072674E" w:rsidRPr="002571DF" w:rsidRDefault="0072674E" w:rsidP="0038003B">
      <w:pPr>
        <w:rPr>
          <w:shd w:val="clear" w:color="auto" w:fill="FFFFFF"/>
        </w:rPr>
      </w:pPr>
      <w:r w:rsidRPr="002571DF">
        <w:rPr>
          <w:shd w:val="clear" w:color="auto" w:fill="FFFFFF"/>
        </w:rPr>
        <w:t xml:space="preserve">4 different ‘transport’ </w:t>
      </w:r>
      <w:r w:rsidR="00A357DC" w:rsidRPr="002571DF">
        <w:rPr>
          <w:shd w:val="clear" w:color="auto" w:fill="FFFFFF"/>
        </w:rPr>
        <w:t>data</w:t>
      </w:r>
      <w:r w:rsidR="00F42D2F">
        <w:rPr>
          <w:shd w:val="clear" w:color="auto" w:fill="FFFFFF"/>
        </w:rPr>
        <w:t xml:space="preserve"> types can be distinguished</w:t>
      </w:r>
      <w:r w:rsidRPr="002571DF">
        <w:rPr>
          <w:shd w:val="clear" w:color="auto" w:fill="FFFFFF"/>
        </w:rPr>
        <w:t>:</w:t>
      </w:r>
    </w:p>
    <w:p w14:paraId="713E2970" w14:textId="78C8A65B" w:rsidR="0072674E" w:rsidRPr="002571DF" w:rsidRDefault="0072674E" w:rsidP="0072674E">
      <w:pPr>
        <w:rPr>
          <w:shd w:val="clear" w:color="auto" w:fill="FFFFFF"/>
        </w:rPr>
      </w:pPr>
    </w:p>
    <w:p w14:paraId="44A2F29C" w14:textId="2460E63A" w:rsidR="0072674E" w:rsidRPr="00871EF6" w:rsidRDefault="0072674E" w:rsidP="00037C7E">
      <w:pPr>
        <w:pStyle w:val="ListParagraph"/>
        <w:numPr>
          <w:ilvl w:val="0"/>
          <w:numId w:val="28"/>
        </w:numPr>
        <w:rPr>
          <w:u w:val="single"/>
          <w:shd w:val="clear" w:color="auto" w:fill="FFFFFF"/>
        </w:rPr>
      </w:pPr>
      <w:r w:rsidRPr="00871EF6">
        <w:rPr>
          <w:u w:val="single"/>
          <w:shd w:val="clear" w:color="auto" w:fill="FFFFFF"/>
        </w:rPr>
        <w:t xml:space="preserve">Data </w:t>
      </w:r>
      <w:r w:rsidR="00E25B9C">
        <w:rPr>
          <w:u w:val="single"/>
          <w:shd w:val="clear" w:color="auto" w:fill="FFFFFF"/>
        </w:rPr>
        <w:t xml:space="preserve">Packet </w:t>
      </w:r>
      <w:r w:rsidRPr="00871EF6">
        <w:rPr>
          <w:u w:val="single"/>
          <w:shd w:val="clear" w:color="auto" w:fill="FFFFFF"/>
        </w:rPr>
        <w:t>without sequence number:</w:t>
      </w:r>
    </w:p>
    <w:p w14:paraId="4C10F5F9" w14:textId="07BC2463" w:rsidR="0072674E" w:rsidRPr="002571DF" w:rsidRDefault="0072674E" w:rsidP="0038003B">
      <w:pPr>
        <w:pStyle w:val="Bullet2"/>
        <w:rPr>
          <w:shd w:val="clear" w:color="auto" w:fill="FFFFFF"/>
        </w:rPr>
      </w:pPr>
      <w:r w:rsidRPr="002571DF">
        <w:rPr>
          <w:shd w:val="clear" w:color="auto" w:fill="FFFFFF"/>
        </w:rPr>
        <w:t>This is typically between sensors and actuators</w:t>
      </w:r>
    </w:p>
    <w:p w14:paraId="57CC9400" w14:textId="7EEE4A38" w:rsidR="0072674E" w:rsidRPr="002571DF" w:rsidRDefault="0072674E" w:rsidP="0038003B">
      <w:pPr>
        <w:pStyle w:val="Bullet2"/>
        <w:rPr>
          <w:shd w:val="clear" w:color="auto" w:fill="FFFFFF"/>
        </w:rPr>
      </w:pPr>
      <w:r w:rsidRPr="002571DF">
        <w:rPr>
          <w:shd w:val="clear" w:color="auto" w:fill="FFFFFF"/>
        </w:rPr>
        <w:t xml:space="preserve">This concerns runtime telegrams, such as </w:t>
      </w:r>
      <w:r w:rsidR="00E25B9C">
        <w:rPr>
          <w:shd w:val="clear" w:color="auto" w:fill="FFFFFF"/>
        </w:rPr>
        <w:t xml:space="preserve">communication between group objects (by </w:t>
      </w:r>
      <w:r w:rsidRPr="002571DF">
        <w:rPr>
          <w:shd w:val="clear" w:color="auto" w:fill="FFFFFF"/>
        </w:rPr>
        <w:t>GroupValueWrite telegrams</w:t>
      </w:r>
      <w:r w:rsidR="00E25B9C">
        <w:rPr>
          <w:shd w:val="clear" w:color="auto" w:fill="FFFFFF"/>
        </w:rPr>
        <w:t>)</w:t>
      </w:r>
    </w:p>
    <w:p w14:paraId="0A361694" w14:textId="580CEA54" w:rsidR="0072674E" w:rsidRPr="002571DF" w:rsidRDefault="0072674E" w:rsidP="0072674E">
      <w:pPr>
        <w:rPr>
          <w:shd w:val="clear" w:color="auto" w:fill="FFFFFF"/>
        </w:rPr>
      </w:pPr>
    </w:p>
    <w:p w14:paraId="02868C0F" w14:textId="0EDC4294" w:rsidR="0072674E" w:rsidRPr="00382611" w:rsidRDefault="0072674E" w:rsidP="00037C7E">
      <w:pPr>
        <w:pStyle w:val="ListParagraph"/>
        <w:numPr>
          <w:ilvl w:val="0"/>
          <w:numId w:val="28"/>
        </w:numPr>
        <w:rPr>
          <w:u w:val="single"/>
          <w:shd w:val="clear" w:color="auto" w:fill="FFFFFF"/>
        </w:rPr>
      </w:pPr>
      <w:r w:rsidRPr="00382611">
        <w:rPr>
          <w:u w:val="single"/>
          <w:shd w:val="clear" w:color="auto" w:fill="FFFFFF"/>
        </w:rPr>
        <w:t>Data</w:t>
      </w:r>
      <w:r w:rsidR="00E25B9C">
        <w:rPr>
          <w:u w:val="single"/>
          <w:shd w:val="clear" w:color="auto" w:fill="FFFFFF"/>
        </w:rPr>
        <w:t xml:space="preserve"> Packet</w:t>
      </w:r>
      <w:r w:rsidRPr="00382611">
        <w:rPr>
          <w:u w:val="single"/>
          <w:shd w:val="clear" w:color="auto" w:fill="FFFFFF"/>
        </w:rPr>
        <w:t xml:space="preserve"> with sequence number:</w:t>
      </w:r>
    </w:p>
    <w:p w14:paraId="66FF4CB9" w14:textId="40356DF1" w:rsidR="0072674E" w:rsidRPr="002571DF" w:rsidRDefault="0072674E" w:rsidP="0038003B">
      <w:pPr>
        <w:pStyle w:val="Bullet2"/>
        <w:rPr>
          <w:shd w:val="clear" w:color="auto" w:fill="FFFFFF"/>
        </w:rPr>
      </w:pPr>
      <w:r w:rsidRPr="002571DF">
        <w:rPr>
          <w:shd w:val="clear" w:color="auto" w:fill="FFFFFF"/>
        </w:rPr>
        <w:t>This is typically initiated by an interface, i.e., during device commissioning;</w:t>
      </w:r>
    </w:p>
    <w:p w14:paraId="5CC799C1" w14:textId="4BAA8753" w:rsidR="0072674E" w:rsidRPr="002571DF" w:rsidRDefault="0072674E" w:rsidP="0038003B">
      <w:pPr>
        <w:pStyle w:val="Bullet2"/>
        <w:rPr>
          <w:shd w:val="clear" w:color="auto" w:fill="FFFFFF"/>
        </w:rPr>
      </w:pPr>
      <w:r w:rsidRPr="002571DF">
        <w:rPr>
          <w:shd w:val="clear" w:color="auto" w:fill="FFFFFF"/>
        </w:rPr>
        <w:t xml:space="preserve">This concerns </w:t>
      </w:r>
      <w:r w:rsidR="00166B15" w:rsidRPr="002571DF">
        <w:rPr>
          <w:shd w:val="clear" w:color="auto" w:fill="FFFFFF"/>
        </w:rPr>
        <w:t>e.g.,</w:t>
      </w:r>
      <w:r w:rsidR="00E25B9C">
        <w:rPr>
          <w:shd w:val="clear" w:color="auto" w:fill="FFFFFF"/>
        </w:rPr>
        <w:t xml:space="preserve"> the writing of memory of devices (by</w:t>
      </w:r>
      <w:r w:rsidRPr="002571DF">
        <w:rPr>
          <w:shd w:val="clear" w:color="auto" w:fill="FFFFFF"/>
        </w:rPr>
        <w:t xml:space="preserve"> a MemoryWrite telegram</w:t>
      </w:r>
      <w:r w:rsidR="00E25B9C">
        <w:rPr>
          <w:shd w:val="clear" w:color="auto" w:fill="FFFFFF"/>
        </w:rPr>
        <w:t>)</w:t>
      </w:r>
    </w:p>
    <w:p w14:paraId="155886B1" w14:textId="34A84811" w:rsidR="0072674E" w:rsidRPr="002571DF" w:rsidRDefault="0072674E" w:rsidP="0038003B">
      <w:pPr>
        <w:pStyle w:val="Bullet2"/>
        <w:rPr>
          <w:shd w:val="clear" w:color="auto" w:fill="FFFFFF"/>
        </w:rPr>
      </w:pPr>
      <w:r w:rsidRPr="002571DF">
        <w:rPr>
          <w:shd w:val="clear" w:color="auto" w:fill="FFFFFF"/>
        </w:rPr>
        <w:t>The sequence numbers serve the purpose of checking the commissioning completeness</w:t>
      </w:r>
    </w:p>
    <w:p w14:paraId="64C02177" w14:textId="77777777" w:rsidR="0072674E" w:rsidRPr="005C2FEB" w:rsidRDefault="0072674E" w:rsidP="0072674E">
      <w:pPr>
        <w:pStyle w:val="ListParagraph"/>
        <w:spacing w:before="0" w:after="0" w:line="240" w:lineRule="auto"/>
        <w:ind w:left="360"/>
        <w:contextualSpacing w:val="0"/>
        <w:rPr>
          <w:rFonts w:eastAsia="Times New Roman"/>
          <w:color w:val="4A4A4A"/>
          <w:shd w:val="clear" w:color="auto" w:fill="FFFFFF"/>
          <w:lang w:eastAsia="ja-JP"/>
        </w:rPr>
      </w:pPr>
    </w:p>
    <w:p w14:paraId="0FE1B881" w14:textId="1BECB861" w:rsidR="0072674E" w:rsidRPr="00382611" w:rsidRDefault="0072674E" w:rsidP="00037C7E">
      <w:pPr>
        <w:pStyle w:val="ListParagraph"/>
        <w:numPr>
          <w:ilvl w:val="0"/>
          <w:numId w:val="28"/>
        </w:numPr>
        <w:rPr>
          <w:rFonts w:ascii="Times New Roman" w:hAnsi="Times New Roman" w:cs="Times New Roman"/>
          <w:u w:val="single"/>
          <w:lang w:eastAsia="ja-JP"/>
        </w:rPr>
      </w:pPr>
      <w:r w:rsidRPr="00382611">
        <w:rPr>
          <w:u w:val="single"/>
          <w:shd w:val="clear" w:color="auto" w:fill="FFFFFF"/>
          <w:lang w:eastAsia="ja-JP"/>
        </w:rPr>
        <w:t>Control data without sequence number</w:t>
      </w:r>
    </w:p>
    <w:p w14:paraId="616FEF3F" w14:textId="75BCD428" w:rsidR="0072674E" w:rsidRPr="005C2FEB" w:rsidRDefault="0072674E" w:rsidP="0038003B">
      <w:pPr>
        <w:pStyle w:val="Bullet2"/>
        <w:rPr>
          <w:lang w:eastAsia="ja-JP"/>
        </w:rPr>
      </w:pPr>
      <w:r w:rsidRPr="005C2FEB">
        <w:rPr>
          <w:lang w:eastAsia="ja-JP"/>
        </w:rPr>
        <w:t xml:space="preserve">This is typically initiated by an interface, </w:t>
      </w:r>
      <w:r w:rsidR="00166B15" w:rsidRPr="005C2FEB">
        <w:rPr>
          <w:lang w:eastAsia="ja-JP"/>
        </w:rPr>
        <w:t>i.e.,</w:t>
      </w:r>
      <w:r w:rsidRPr="005C2FEB">
        <w:rPr>
          <w:lang w:eastAsia="ja-JP"/>
        </w:rPr>
        <w:t xml:space="preserve"> in order to start and stop a device commission session</w:t>
      </w:r>
    </w:p>
    <w:p w14:paraId="1E3A418B" w14:textId="5DE911CB" w:rsidR="0072674E" w:rsidRPr="005C2FEB" w:rsidRDefault="0072674E" w:rsidP="0038003B">
      <w:pPr>
        <w:pStyle w:val="Bullet2"/>
        <w:rPr>
          <w:lang w:eastAsia="ja-JP"/>
        </w:rPr>
      </w:pPr>
      <w:r w:rsidRPr="005C2FEB">
        <w:rPr>
          <w:lang w:eastAsia="ja-JP"/>
        </w:rPr>
        <w:t>T</w:t>
      </w:r>
      <w:r w:rsidR="00606E6E" w:rsidRPr="005C2FEB">
        <w:rPr>
          <w:lang w:eastAsia="ja-JP"/>
        </w:rPr>
        <w:t xml:space="preserve">wo types of </w:t>
      </w:r>
      <w:r w:rsidRPr="005C2FEB">
        <w:rPr>
          <w:lang w:eastAsia="ja-JP"/>
        </w:rPr>
        <w:t>telegrams</w:t>
      </w:r>
      <w:r w:rsidR="00606E6E" w:rsidRPr="005C2FEB">
        <w:rPr>
          <w:lang w:eastAsia="ja-JP"/>
        </w:rPr>
        <w:t xml:space="preserve"> exist in this case</w:t>
      </w:r>
      <w:r w:rsidRPr="005C2FEB">
        <w:rPr>
          <w:lang w:eastAsia="ja-JP"/>
        </w:rPr>
        <w:t>:</w:t>
      </w:r>
    </w:p>
    <w:p w14:paraId="3BF13C6D" w14:textId="488A8CBC" w:rsidR="0072674E" w:rsidRPr="005C2FEB" w:rsidRDefault="0072674E" w:rsidP="0038003B">
      <w:pPr>
        <w:pStyle w:val="Bullet3"/>
        <w:rPr>
          <w:lang w:eastAsia="ja-JP"/>
        </w:rPr>
      </w:pPr>
      <w:r w:rsidRPr="005C2FEB">
        <w:rPr>
          <w:lang w:eastAsia="ja-JP"/>
        </w:rPr>
        <w:t>T_Connect: to start a commissioning session</w:t>
      </w:r>
    </w:p>
    <w:p w14:paraId="30A7EDA7" w14:textId="5332F01D" w:rsidR="0072674E" w:rsidRDefault="0072674E" w:rsidP="0038003B">
      <w:pPr>
        <w:pStyle w:val="Bullet3"/>
        <w:rPr>
          <w:lang w:eastAsia="ja-JP"/>
        </w:rPr>
      </w:pPr>
      <w:r w:rsidRPr="005C2FEB">
        <w:rPr>
          <w:lang w:eastAsia="ja-JP"/>
        </w:rPr>
        <w:t>T_Disconnect: to end the commissioning session</w:t>
      </w:r>
    </w:p>
    <w:p w14:paraId="53A56308" w14:textId="2F007C83" w:rsidR="0038003B" w:rsidRDefault="0038003B" w:rsidP="0038003B">
      <w:pPr>
        <w:pStyle w:val="Bullet3"/>
        <w:numPr>
          <w:ilvl w:val="0"/>
          <w:numId w:val="0"/>
        </w:numPr>
        <w:ind w:left="851" w:hanging="425"/>
        <w:rPr>
          <w:lang w:eastAsia="ja-JP"/>
        </w:rPr>
      </w:pPr>
    </w:p>
    <w:p w14:paraId="39CAFAA1" w14:textId="5C47ED07" w:rsidR="00F939FA" w:rsidRPr="00382611" w:rsidRDefault="00F939FA" w:rsidP="00F939FA">
      <w:pPr>
        <w:numPr>
          <w:ilvl w:val="12"/>
          <w:numId w:val="0"/>
        </w:numPr>
      </w:pPr>
      <w:r w:rsidRPr="00382611">
        <w:rPr>
          <w:b/>
          <w:bCs/>
        </w:rPr>
        <w:t>Note</w:t>
      </w:r>
      <w:r w:rsidRPr="00382611">
        <w:t xml:space="preserve">: The established connection is automatically </w:t>
      </w:r>
      <w:r w:rsidR="009300E9">
        <w:t>closed</w:t>
      </w:r>
      <w:r w:rsidRPr="00382611">
        <w:t xml:space="preserve"> (T_Disconnect) by the sender under the following conditions:</w:t>
      </w:r>
    </w:p>
    <w:p w14:paraId="3AFDB2ED" w14:textId="77777777" w:rsidR="00F939FA" w:rsidRPr="00382611" w:rsidRDefault="00F939FA" w:rsidP="00037C7E">
      <w:pPr>
        <w:pStyle w:val="ListParagraph"/>
        <w:numPr>
          <w:ilvl w:val="0"/>
          <w:numId w:val="8"/>
        </w:numPr>
      </w:pPr>
      <w:r w:rsidRPr="00382611">
        <w:t>If a telegram cannot be transmitted within the set time span (Connection-oriented communication is monitored by means of timers);</w:t>
      </w:r>
    </w:p>
    <w:p w14:paraId="377F0A12" w14:textId="77777777" w:rsidR="009300E9" w:rsidRDefault="00F939FA" w:rsidP="00037C7E">
      <w:pPr>
        <w:pStyle w:val="ListParagraph"/>
        <w:numPr>
          <w:ilvl w:val="0"/>
          <w:numId w:val="8"/>
        </w:numPr>
      </w:pPr>
      <w:r w:rsidRPr="00382611">
        <w:t>If neither T_ACK nor T_NAK is sent by the receiver</w:t>
      </w:r>
    </w:p>
    <w:p w14:paraId="6074C107" w14:textId="786AE278" w:rsidR="0038003B" w:rsidRDefault="00F939FA" w:rsidP="00037C7E">
      <w:pPr>
        <w:pStyle w:val="ListParagraph"/>
        <w:numPr>
          <w:ilvl w:val="0"/>
          <w:numId w:val="8"/>
        </w:numPr>
      </w:pPr>
      <w:r w:rsidRPr="00382611">
        <w:t xml:space="preserve">If the sequence number sent by the sender does not have the value expected by the receiver (first the message will be repeated up to three times by the sender before </w:t>
      </w:r>
      <w:r w:rsidR="009300E9">
        <w:t>closing</w:t>
      </w:r>
      <w:r w:rsidRPr="00382611">
        <w:t xml:space="preserve"> the connection)</w:t>
      </w:r>
    </w:p>
    <w:p w14:paraId="6E82E22C" w14:textId="77777777" w:rsidR="00382611" w:rsidRPr="005C2FEB" w:rsidRDefault="00382611" w:rsidP="00382611"/>
    <w:p w14:paraId="6700F068" w14:textId="74A29117" w:rsidR="00FC23F3" w:rsidRPr="00382611" w:rsidRDefault="00FC23F3" w:rsidP="00037C7E">
      <w:pPr>
        <w:pStyle w:val="ListParagraph"/>
        <w:numPr>
          <w:ilvl w:val="0"/>
          <w:numId w:val="28"/>
        </w:numPr>
        <w:rPr>
          <w:rFonts w:ascii="Times New Roman" w:hAnsi="Times New Roman" w:cs="Times New Roman"/>
          <w:u w:val="single"/>
          <w:lang w:eastAsia="ja-JP"/>
        </w:rPr>
      </w:pPr>
      <w:r w:rsidRPr="00382611">
        <w:rPr>
          <w:u w:val="single"/>
          <w:shd w:val="clear" w:color="auto" w:fill="FFFFFF"/>
          <w:lang w:eastAsia="ja-JP"/>
        </w:rPr>
        <w:t>Control data with sequence number</w:t>
      </w:r>
    </w:p>
    <w:p w14:paraId="518B5E25" w14:textId="210730DA" w:rsidR="00FC23F3" w:rsidRPr="005C2FEB" w:rsidRDefault="00606E6E" w:rsidP="00CA0FCE">
      <w:pPr>
        <w:pStyle w:val="Bullet2"/>
        <w:rPr>
          <w:lang w:eastAsia="ja-JP"/>
        </w:rPr>
      </w:pPr>
      <w:r w:rsidRPr="005C2FEB">
        <w:rPr>
          <w:lang w:eastAsia="ja-JP"/>
        </w:rPr>
        <w:t xml:space="preserve">These </w:t>
      </w:r>
      <w:r w:rsidR="00FC23F3" w:rsidRPr="005C2FEB">
        <w:rPr>
          <w:lang w:eastAsia="ja-JP"/>
        </w:rPr>
        <w:t>are typically exchanged during a commissioning session</w:t>
      </w:r>
      <w:r w:rsidR="00803D9E">
        <w:rPr>
          <w:lang w:eastAsia="ja-JP"/>
        </w:rPr>
        <w:t xml:space="preserve">, when </w:t>
      </w:r>
      <w:r w:rsidR="00FC23F3" w:rsidRPr="005C2FEB">
        <w:rPr>
          <w:lang w:eastAsia="ja-JP"/>
        </w:rPr>
        <w:t>e.g.</w:t>
      </w:r>
      <w:r w:rsidRPr="005C2FEB">
        <w:rPr>
          <w:lang w:eastAsia="ja-JP"/>
        </w:rPr>
        <w:t>,</w:t>
      </w:r>
      <w:r w:rsidR="00FC23F3" w:rsidRPr="005C2FEB">
        <w:rPr>
          <w:lang w:eastAsia="ja-JP"/>
        </w:rPr>
        <w:t xml:space="preserve"> </w:t>
      </w:r>
      <w:r w:rsidR="00803D9E">
        <w:rPr>
          <w:lang w:eastAsia="ja-JP"/>
        </w:rPr>
        <w:t>writing</w:t>
      </w:r>
      <w:r w:rsidR="00FC23F3" w:rsidRPr="005C2FEB">
        <w:rPr>
          <w:lang w:eastAsia="ja-JP"/>
        </w:rPr>
        <w:t xml:space="preserve"> memory of the </w:t>
      </w:r>
      <w:r w:rsidRPr="005C2FEB">
        <w:rPr>
          <w:lang w:eastAsia="ja-JP"/>
        </w:rPr>
        <w:t>destination</w:t>
      </w:r>
      <w:r w:rsidR="00FC23F3" w:rsidRPr="005C2FEB">
        <w:rPr>
          <w:lang w:eastAsia="ja-JP"/>
        </w:rPr>
        <w:t xml:space="preserve"> device</w:t>
      </w:r>
    </w:p>
    <w:p w14:paraId="6AA785F5" w14:textId="246448DF" w:rsidR="00FC23F3" w:rsidRPr="005C2FEB" w:rsidRDefault="00606E6E" w:rsidP="0038003B">
      <w:pPr>
        <w:pStyle w:val="Bullet2"/>
        <w:rPr>
          <w:lang w:eastAsia="ja-JP"/>
        </w:rPr>
      </w:pPr>
      <w:r w:rsidRPr="005C2FEB">
        <w:rPr>
          <w:lang w:eastAsia="ja-JP"/>
        </w:rPr>
        <w:t xml:space="preserve">The control data with sequence number are </w:t>
      </w:r>
      <w:r w:rsidR="00FC23F3" w:rsidRPr="005C2FEB">
        <w:rPr>
          <w:lang w:eastAsia="ja-JP"/>
        </w:rPr>
        <w:t>exchanged in 2 directions:</w:t>
      </w:r>
    </w:p>
    <w:p w14:paraId="37CB0403" w14:textId="32A475BA" w:rsidR="00FC23F3" w:rsidRPr="005C2FEB" w:rsidRDefault="00FC23F3" w:rsidP="0038003B">
      <w:pPr>
        <w:pStyle w:val="Bullet3"/>
        <w:rPr>
          <w:lang w:eastAsia="ja-JP"/>
        </w:rPr>
      </w:pPr>
      <w:r w:rsidRPr="005C2FEB">
        <w:rPr>
          <w:lang w:eastAsia="ja-JP"/>
        </w:rPr>
        <w:t xml:space="preserve">from interface to </w:t>
      </w:r>
      <w:r w:rsidR="00606E6E" w:rsidRPr="005C2FEB">
        <w:rPr>
          <w:lang w:eastAsia="ja-JP"/>
        </w:rPr>
        <w:t>destination</w:t>
      </w:r>
      <w:r w:rsidRPr="005C2FEB">
        <w:rPr>
          <w:lang w:eastAsia="ja-JP"/>
        </w:rPr>
        <w:t xml:space="preserve"> device and vice versa</w:t>
      </w:r>
    </w:p>
    <w:p w14:paraId="0265B22C" w14:textId="698A8F33" w:rsidR="00FC23F3" w:rsidRPr="005C2FEB" w:rsidRDefault="00FC23F3" w:rsidP="0038003B">
      <w:pPr>
        <w:pStyle w:val="Bullet3"/>
        <w:rPr>
          <w:lang w:eastAsia="ja-JP"/>
        </w:rPr>
      </w:pPr>
      <w:r w:rsidRPr="005C2FEB">
        <w:rPr>
          <w:lang w:eastAsia="ja-JP"/>
        </w:rPr>
        <w:t>i.e.</w:t>
      </w:r>
      <w:r w:rsidR="00606E6E" w:rsidRPr="005C2FEB">
        <w:rPr>
          <w:lang w:eastAsia="ja-JP"/>
        </w:rPr>
        <w:t>,</w:t>
      </w:r>
      <w:r w:rsidRPr="005C2FEB">
        <w:rPr>
          <w:lang w:eastAsia="ja-JP"/>
        </w:rPr>
        <w:t xml:space="preserve"> per direction: a </w:t>
      </w:r>
      <w:r w:rsidR="00803D9E">
        <w:rPr>
          <w:lang w:eastAsia="ja-JP"/>
        </w:rPr>
        <w:t xml:space="preserve">separate </w:t>
      </w:r>
      <w:r w:rsidRPr="005C2FEB">
        <w:rPr>
          <w:lang w:eastAsia="ja-JP"/>
        </w:rPr>
        <w:t>sequence number (counter) from 0</w:t>
      </w:r>
      <w:r w:rsidR="00606E6E" w:rsidRPr="005C2FEB">
        <w:rPr>
          <w:lang w:eastAsia="ja-JP"/>
        </w:rPr>
        <w:t>…</w:t>
      </w:r>
      <w:r w:rsidRPr="005C2FEB">
        <w:rPr>
          <w:lang w:eastAsia="ja-JP"/>
        </w:rPr>
        <w:t xml:space="preserve">15 (4-bit) is </w:t>
      </w:r>
      <w:r w:rsidR="00841971" w:rsidRPr="005C2FEB">
        <w:rPr>
          <w:lang w:eastAsia="ja-JP"/>
        </w:rPr>
        <w:t>used</w:t>
      </w:r>
    </w:p>
    <w:p w14:paraId="226407FB" w14:textId="77777777" w:rsidR="00606E6E" w:rsidRPr="005C2FEB" w:rsidRDefault="00606E6E" w:rsidP="0038003B">
      <w:pPr>
        <w:pStyle w:val="Bullet2"/>
        <w:rPr>
          <w:lang w:eastAsia="ja-JP"/>
        </w:rPr>
      </w:pPr>
      <w:r w:rsidRPr="005C2FEB">
        <w:rPr>
          <w:lang w:eastAsia="ja-JP"/>
        </w:rPr>
        <w:t>Two types of telegrams exist in this case:</w:t>
      </w:r>
    </w:p>
    <w:p w14:paraId="128B4149" w14:textId="77777777" w:rsidR="00FC23F3" w:rsidRPr="005C2FEB" w:rsidRDefault="00FC23F3" w:rsidP="0038003B">
      <w:pPr>
        <w:pStyle w:val="Bullet3"/>
        <w:rPr>
          <w:lang w:eastAsia="ja-JP"/>
        </w:rPr>
      </w:pPr>
      <w:r w:rsidRPr="005C2FEB">
        <w:rPr>
          <w:lang w:eastAsia="ja-JP"/>
        </w:rPr>
        <w:t>T_ACK: to indicate that the received telegram is/can be processed as expected</w:t>
      </w:r>
    </w:p>
    <w:p w14:paraId="03544F50" w14:textId="196B259A" w:rsidR="00FC23F3" w:rsidRDefault="00FC23F3" w:rsidP="0038003B">
      <w:pPr>
        <w:pStyle w:val="Bullet3"/>
        <w:rPr>
          <w:lang w:eastAsia="ja-JP"/>
        </w:rPr>
      </w:pPr>
      <w:r w:rsidRPr="005C2FEB">
        <w:rPr>
          <w:lang w:eastAsia="ja-JP"/>
        </w:rPr>
        <w:t>T_NAK: to indicate that the received telegram is NOT/can NOT be processed as expected</w:t>
      </w:r>
      <w:r w:rsidR="00841971" w:rsidRPr="005C2FEB">
        <w:rPr>
          <w:lang w:eastAsia="ja-JP"/>
        </w:rPr>
        <w:t xml:space="preserve">. </w:t>
      </w:r>
      <w:r w:rsidR="00841971" w:rsidRPr="005C2FEB">
        <w:t>In this case, the message will be repeated up to three times by the sender. The repetition parameter is fixed in the system software.</w:t>
      </w:r>
    </w:p>
    <w:p w14:paraId="3E8E4B74" w14:textId="77777777" w:rsidR="00CF2F9F" w:rsidRPr="005C2FEB" w:rsidRDefault="00CF2F9F" w:rsidP="00CF2F9F">
      <w:pPr>
        <w:pStyle w:val="Bullet3"/>
        <w:numPr>
          <w:ilvl w:val="0"/>
          <w:numId w:val="0"/>
        </w:numPr>
        <w:ind w:left="851"/>
        <w:rPr>
          <w:lang w:eastAsia="ja-JP"/>
        </w:rPr>
      </w:pPr>
    </w:p>
    <w:p w14:paraId="0BC27D99" w14:textId="348BB118" w:rsidR="00606E6E" w:rsidRPr="002571DF" w:rsidRDefault="00606E6E" w:rsidP="00606E6E">
      <w:pPr>
        <w:pStyle w:val="Heading3"/>
        <w:rPr>
          <w:shd w:val="clear" w:color="auto" w:fill="FFFFFF"/>
        </w:rPr>
      </w:pPr>
      <w:bookmarkStart w:id="88" w:name="_Toc106372409"/>
      <w:r w:rsidRPr="002571DF">
        <w:rPr>
          <w:shd w:val="clear" w:color="auto" w:fill="FFFFFF"/>
        </w:rPr>
        <w:lastRenderedPageBreak/>
        <w:t>Role 2: Serv</w:t>
      </w:r>
      <w:r w:rsidR="00803D9E">
        <w:rPr>
          <w:shd w:val="clear" w:color="auto" w:fill="FFFFFF"/>
        </w:rPr>
        <w:t>ing</w:t>
      </w:r>
      <w:r w:rsidRPr="002571DF">
        <w:rPr>
          <w:shd w:val="clear" w:color="auto" w:fill="FFFFFF"/>
        </w:rPr>
        <w:t xml:space="preserve"> the </w:t>
      </w:r>
      <w:r w:rsidR="00F114C3" w:rsidRPr="002571DF">
        <w:rPr>
          <w:shd w:val="clear" w:color="auto" w:fill="FFFFFF"/>
        </w:rPr>
        <w:t>Application Layer</w:t>
      </w:r>
      <w:bookmarkEnd w:id="88"/>
    </w:p>
    <w:p w14:paraId="32639D83" w14:textId="329E700D" w:rsidR="00606E6E" w:rsidRPr="002571DF" w:rsidRDefault="00606E6E" w:rsidP="00606E6E"/>
    <w:p w14:paraId="033D64D0" w14:textId="01F6AEB3" w:rsidR="00606E6E" w:rsidRPr="002571DF" w:rsidRDefault="00841971" w:rsidP="00606E6E">
      <w:r w:rsidRPr="002571DF">
        <w:t>Two different functions can be distinguished here:</w:t>
      </w:r>
    </w:p>
    <w:p w14:paraId="6F98C8DD" w14:textId="535EBD33" w:rsidR="00841971" w:rsidRPr="002571DF" w:rsidRDefault="00841971" w:rsidP="00606E6E"/>
    <w:p w14:paraId="748D221E" w14:textId="55413B7A" w:rsidR="00841971" w:rsidRPr="005C2FEB" w:rsidRDefault="00841971" w:rsidP="00037C7E">
      <w:pPr>
        <w:pStyle w:val="ListParagraph"/>
        <w:numPr>
          <w:ilvl w:val="0"/>
          <w:numId w:val="20"/>
        </w:numPr>
        <w:rPr>
          <w:u w:val="single"/>
        </w:rPr>
      </w:pPr>
      <w:r w:rsidRPr="005C2FEB">
        <w:rPr>
          <w:u w:val="single"/>
        </w:rPr>
        <w:t>Function during commissioning</w:t>
      </w:r>
    </w:p>
    <w:p w14:paraId="78508A98" w14:textId="77777777" w:rsidR="00606E6E" w:rsidRPr="005C2FEB" w:rsidRDefault="00606E6E" w:rsidP="005C2FEB"/>
    <w:p w14:paraId="0E888DA4" w14:textId="3BBA4184" w:rsidR="00841971" w:rsidRPr="002571DF" w:rsidRDefault="00841971" w:rsidP="0038003B">
      <w:pPr>
        <w:pStyle w:val="Bullet2"/>
      </w:pPr>
      <w:r w:rsidRPr="002571DF">
        <w:t xml:space="preserve">Received telegram: </w:t>
      </w:r>
      <w:r w:rsidR="00F114C3" w:rsidRPr="002571DF">
        <w:t>The</w:t>
      </w:r>
      <w:r w:rsidRPr="002571DF">
        <w:t xml:space="preserve"> </w:t>
      </w:r>
      <w:r w:rsidR="00F114C3" w:rsidRPr="002571DF">
        <w:t>Transport Layer</w:t>
      </w:r>
      <w:r w:rsidRPr="002571DF">
        <w:t xml:space="preserve"> forwards data to the </w:t>
      </w:r>
      <w:r w:rsidR="00F114C3" w:rsidRPr="002571DF">
        <w:t>Application Layer</w:t>
      </w:r>
      <w:r w:rsidRPr="002571DF">
        <w:t xml:space="preserve"> if the destination address of the telegram is the individual address of the device</w:t>
      </w:r>
    </w:p>
    <w:p w14:paraId="1264957F" w14:textId="32B5D3F9" w:rsidR="0072674E" w:rsidRPr="002571DF" w:rsidRDefault="00841971" w:rsidP="0038003B">
      <w:pPr>
        <w:pStyle w:val="Bullet2"/>
      </w:pPr>
      <w:r w:rsidRPr="002571DF">
        <w:t xml:space="preserve">Send telegram: </w:t>
      </w:r>
      <w:r w:rsidR="00F114C3" w:rsidRPr="002571DF">
        <w:t>The</w:t>
      </w:r>
      <w:r w:rsidRPr="002571DF">
        <w:t xml:space="preserve"> </w:t>
      </w:r>
      <w:r w:rsidR="00F114C3" w:rsidRPr="002571DF">
        <w:t>Application Layer</w:t>
      </w:r>
      <w:r w:rsidRPr="002571DF">
        <w:t xml:space="preserve"> forwards data to the </w:t>
      </w:r>
      <w:r w:rsidR="00F114C3" w:rsidRPr="002571DF">
        <w:t>Transport Layer</w:t>
      </w:r>
      <w:r w:rsidRPr="002571DF">
        <w:t xml:space="preserve"> in order to communicate with the initiator of the commissioning session, i.e.</w:t>
      </w:r>
      <w:r w:rsidR="00957CB7" w:rsidRPr="002571DF">
        <w:t>,</w:t>
      </w:r>
      <w:r w:rsidRPr="002571DF">
        <w:t xml:space="preserve"> the interface</w:t>
      </w:r>
    </w:p>
    <w:p w14:paraId="1FBB3ECE" w14:textId="6D652BDE" w:rsidR="00606E6E" w:rsidRPr="002571DF" w:rsidRDefault="00606E6E" w:rsidP="0072674E"/>
    <w:p w14:paraId="61197711" w14:textId="0B26B50A" w:rsidR="00841971" w:rsidRPr="00C24ED9" w:rsidRDefault="00841971" w:rsidP="00037C7E">
      <w:pPr>
        <w:pStyle w:val="ListParagraph"/>
        <w:numPr>
          <w:ilvl w:val="0"/>
          <w:numId w:val="20"/>
        </w:numPr>
        <w:rPr>
          <w:u w:val="single"/>
        </w:rPr>
      </w:pPr>
      <w:r w:rsidRPr="00C24ED9">
        <w:rPr>
          <w:u w:val="single"/>
        </w:rPr>
        <w:t>Function during runtime</w:t>
      </w:r>
    </w:p>
    <w:p w14:paraId="66FC08B6" w14:textId="77777777" w:rsidR="00F114C3" w:rsidRPr="00C24ED9" w:rsidRDefault="00F114C3" w:rsidP="0038003B">
      <w:pPr>
        <w:pStyle w:val="Bullet2"/>
        <w:numPr>
          <w:ilvl w:val="0"/>
          <w:numId w:val="0"/>
        </w:numPr>
        <w:ind w:left="360"/>
      </w:pPr>
    </w:p>
    <w:p w14:paraId="1A973181" w14:textId="3CE9B492" w:rsidR="00841971" w:rsidRPr="00C24ED9" w:rsidRDefault="00841971" w:rsidP="0038003B">
      <w:pPr>
        <w:pStyle w:val="Bullet2"/>
      </w:pPr>
      <w:r w:rsidRPr="00C24ED9">
        <w:t xml:space="preserve">Received telegram: </w:t>
      </w:r>
      <w:r w:rsidR="00F114C3" w:rsidRPr="00C24ED9">
        <w:t>The</w:t>
      </w:r>
      <w:r w:rsidRPr="00C24ED9">
        <w:t xml:space="preserve"> </w:t>
      </w:r>
      <w:r w:rsidR="00F114C3" w:rsidRPr="00C24ED9">
        <w:t>Transport Layer</w:t>
      </w:r>
      <w:r w:rsidRPr="00C24ED9">
        <w:t xml:space="preserve"> consults the </w:t>
      </w:r>
      <w:r w:rsidR="00A23AB8">
        <w:t>Association table</w:t>
      </w:r>
      <w:r w:rsidRPr="00C24ED9">
        <w:t xml:space="preserve"> in order to update the value of the destination </w:t>
      </w:r>
      <w:r w:rsidR="00957CB7" w:rsidRPr="00C24ED9">
        <w:t xml:space="preserve">group </w:t>
      </w:r>
      <w:r w:rsidRPr="00C24ED9">
        <w:t>object(s)</w:t>
      </w:r>
      <w:r w:rsidR="00957CB7" w:rsidRPr="00C24ED9">
        <w:t>. A</w:t>
      </w:r>
      <w:r w:rsidRPr="00C24ED9">
        <w:t xml:space="preserve">fter this it informs the </w:t>
      </w:r>
      <w:r w:rsidR="00F114C3" w:rsidRPr="00C24ED9">
        <w:t>Application Layer</w:t>
      </w:r>
      <w:r w:rsidRPr="00C24ED9">
        <w:t xml:space="preserve"> about the update</w:t>
      </w:r>
    </w:p>
    <w:p w14:paraId="5D50C4FB" w14:textId="483D6A3D" w:rsidR="00606E6E" w:rsidRPr="00C24ED9" w:rsidRDefault="00841971" w:rsidP="0038003B">
      <w:pPr>
        <w:pStyle w:val="Bullet2"/>
      </w:pPr>
      <w:r w:rsidRPr="00C24ED9">
        <w:t xml:space="preserve">Send telegram: </w:t>
      </w:r>
      <w:r w:rsidR="00F114C3" w:rsidRPr="00C24ED9">
        <w:t>The</w:t>
      </w:r>
      <w:r w:rsidRPr="00C24ED9">
        <w:t xml:space="preserve"> </w:t>
      </w:r>
      <w:r w:rsidR="00F114C3" w:rsidRPr="00C24ED9">
        <w:t>Application Layer</w:t>
      </w:r>
      <w:r w:rsidRPr="00C24ED9">
        <w:t xml:space="preserve"> informs the </w:t>
      </w:r>
      <w:r w:rsidR="00F114C3" w:rsidRPr="00C24ED9">
        <w:t>Transport Layer</w:t>
      </w:r>
      <w:r w:rsidRPr="00C24ED9">
        <w:t xml:space="preserve"> that the value of a</w:t>
      </w:r>
      <w:r w:rsidR="00957CB7" w:rsidRPr="00C24ED9">
        <w:t xml:space="preserve"> group</w:t>
      </w:r>
      <w:r w:rsidRPr="00C24ED9">
        <w:t xml:space="preserve"> object is updated</w:t>
      </w:r>
      <w:r w:rsidR="00957CB7" w:rsidRPr="00C24ED9">
        <w:t>. A</w:t>
      </w:r>
      <w:r w:rsidRPr="00C24ED9">
        <w:t xml:space="preserve">fter this it consults the </w:t>
      </w:r>
      <w:r w:rsidR="00A23AB8">
        <w:t>Association table</w:t>
      </w:r>
      <w:r w:rsidRPr="00C24ED9">
        <w:t xml:space="preserve"> in order to put the correct group address (sending </w:t>
      </w:r>
      <w:r w:rsidR="00F114C3" w:rsidRPr="00C24ED9">
        <w:t>group address</w:t>
      </w:r>
      <w:r w:rsidRPr="00C24ED9">
        <w:t>) in the telegram</w:t>
      </w:r>
      <w:r w:rsidR="0087389F">
        <w:t>.</w:t>
      </w:r>
    </w:p>
    <w:p w14:paraId="0FA8B7DA" w14:textId="6BF73245" w:rsidR="00E76588" w:rsidRPr="002571DF" w:rsidRDefault="00D72838" w:rsidP="00C24ED9">
      <w:pPr>
        <w:pStyle w:val="Heading3"/>
        <w:rPr>
          <w:b w:val="0"/>
          <w:bCs w:val="0"/>
        </w:rPr>
      </w:pPr>
      <w:r w:rsidRPr="00C24ED9">
        <w:rPr>
          <w:b w:val="0"/>
          <w:bCs w:val="0"/>
        </w:rPr>
        <w:br w:type="page"/>
      </w:r>
      <w:bookmarkStart w:id="89" w:name="_Toc326835370"/>
      <w:bookmarkStart w:id="90" w:name="_Toc389457078"/>
      <w:bookmarkStart w:id="91" w:name="_Toc207613949"/>
      <w:bookmarkStart w:id="92" w:name="_Toc207614021"/>
    </w:p>
    <w:p w14:paraId="56A1DA0B" w14:textId="17138EF1" w:rsidR="005972D7" w:rsidRPr="002571DF" w:rsidRDefault="00F114C3" w:rsidP="00CD534D">
      <w:pPr>
        <w:pStyle w:val="Heading2"/>
      </w:pPr>
      <w:bookmarkStart w:id="93" w:name="_Ref64979582"/>
      <w:bookmarkStart w:id="94" w:name="_Toc106372410"/>
      <w:r w:rsidRPr="002571DF">
        <w:lastRenderedPageBreak/>
        <w:t>Network Layer</w:t>
      </w:r>
      <w:bookmarkEnd w:id="89"/>
      <w:bookmarkEnd w:id="90"/>
      <w:bookmarkEnd w:id="91"/>
      <w:bookmarkEnd w:id="92"/>
      <w:bookmarkEnd w:id="93"/>
      <w:bookmarkEnd w:id="94"/>
    </w:p>
    <w:p w14:paraId="7CB2DB7B" w14:textId="77777777" w:rsidR="00841971" w:rsidRPr="002571DF" w:rsidRDefault="00841971" w:rsidP="0067003C">
      <w:pPr>
        <w:numPr>
          <w:ilvl w:val="12"/>
          <w:numId w:val="0"/>
        </w:numPr>
      </w:pPr>
    </w:p>
    <w:p w14:paraId="7AC28B59" w14:textId="1AF6D952" w:rsidR="00841971" w:rsidRPr="002571DF" w:rsidRDefault="00841971" w:rsidP="0067003C">
      <w:pPr>
        <w:numPr>
          <w:ilvl w:val="12"/>
          <w:numId w:val="0"/>
        </w:numPr>
      </w:pPr>
      <w:r w:rsidRPr="002571DF">
        <w:t xml:space="preserve">The </w:t>
      </w:r>
      <w:r w:rsidR="00F114C3" w:rsidRPr="002571DF">
        <w:t>Network Layer</w:t>
      </w:r>
      <w:r w:rsidRPr="002571DF">
        <w:t xml:space="preserve"> functions according to the following principle:</w:t>
      </w:r>
    </w:p>
    <w:p w14:paraId="41D5A43F" w14:textId="3C0ADDD4" w:rsidR="00841971" w:rsidRPr="002571DF" w:rsidRDefault="00841971" w:rsidP="0067003C">
      <w:pPr>
        <w:numPr>
          <w:ilvl w:val="12"/>
          <w:numId w:val="0"/>
        </w:numPr>
      </w:pPr>
    </w:p>
    <w:p w14:paraId="2F6F6CE3" w14:textId="6E470572" w:rsidR="000316AD" w:rsidRPr="002571DF" w:rsidRDefault="000316AD" w:rsidP="00037C7E">
      <w:pPr>
        <w:pStyle w:val="ListParagraph"/>
        <w:numPr>
          <w:ilvl w:val="0"/>
          <w:numId w:val="21"/>
        </w:numPr>
      </w:pPr>
      <w:r w:rsidRPr="002571DF">
        <w:t>There shall only be one path between any set of communication partners</w:t>
      </w:r>
    </w:p>
    <w:p w14:paraId="07ECD8CC" w14:textId="27937BF7" w:rsidR="00841971" w:rsidRPr="002571DF" w:rsidRDefault="000316AD" w:rsidP="00037C7E">
      <w:pPr>
        <w:pStyle w:val="ListParagraph"/>
        <w:numPr>
          <w:ilvl w:val="0"/>
          <w:numId w:val="21"/>
        </w:numPr>
      </w:pPr>
      <w:r w:rsidRPr="002571DF">
        <w:t>There shall be a maximum of 6 hops between any set of communication partners</w:t>
      </w:r>
    </w:p>
    <w:p w14:paraId="12455801" w14:textId="77777777" w:rsidR="00841971" w:rsidRPr="002571DF" w:rsidRDefault="00841971" w:rsidP="0067003C">
      <w:pPr>
        <w:numPr>
          <w:ilvl w:val="12"/>
          <w:numId w:val="0"/>
        </w:numPr>
      </w:pPr>
    </w:p>
    <w:p w14:paraId="253101AC" w14:textId="773D3E86" w:rsidR="000316AD" w:rsidRPr="002571DF" w:rsidRDefault="000316AD" w:rsidP="000316AD">
      <w:pPr>
        <w:numPr>
          <w:ilvl w:val="12"/>
          <w:numId w:val="0"/>
        </w:numPr>
      </w:pPr>
      <w:r w:rsidRPr="002571DF">
        <w:t xml:space="preserve">This means in other words that the </w:t>
      </w:r>
      <w:r w:rsidR="00F114C3" w:rsidRPr="002571DF">
        <w:t>Network Layer</w:t>
      </w:r>
      <w:r w:rsidRPr="002571DF">
        <w:t xml:space="preserve"> of any KNX device focuses on keeping track and/or processing of the so-called hop count</w:t>
      </w:r>
      <w:r w:rsidR="00382611">
        <w:rPr>
          <w:rStyle w:val="FootnoteReference"/>
        </w:rPr>
        <w:footnoteReference w:id="2"/>
      </w:r>
      <w:r w:rsidRPr="002571DF">
        <w:t>, further abbreviated as HC.</w:t>
      </w:r>
      <w:r w:rsidR="0087389F">
        <w:t xml:space="preserve"> This </w:t>
      </w:r>
      <w:r w:rsidR="005600B2">
        <w:t>HC</w:t>
      </w:r>
      <w:r w:rsidR="0087389F">
        <w:t xml:space="preserve"> is</w:t>
      </w:r>
      <w:r w:rsidR="00297CFC">
        <w:t xml:space="preserve"> included in each telegram sent by the device.</w:t>
      </w:r>
    </w:p>
    <w:p w14:paraId="6419FB99" w14:textId="77777777" w:rsidR="000316AD" w:rsidRPr="002571DF" w:rsidRDefault="000316AD" w:rsidP="000316AD">
      <w:pPr>
        <w:numPr>
          <w:ilvl w:val="12"/>
          <w:numId w:val="0"/>
        </w:numPr>
      </w:pPr>
    </w:p>
    <w:p w14:paraId="53D60DCC" w14:textId="076B1FF1" w:rsidR="000316AD" w:rsidRPr="002571DF" w:rsidRDefault="000316AD" w:rsidP="000316AD">
      <w:pPr>
        <w:numPr>
          <w:ilvl w:val="12"/>
          <w:numId w:val="0"/>
        </w:numPr>
      </w:pPr>
      <w:r w:rsidRPr="002571DF">
        <w:t xml:space="preserve">The term 'hop' refers to </w:t>
      </w:r>
      <w:r w:rsidR="005600B2">
        <w:t xml:space="preserve">the passing of </w:t>
      </w:r>
      <w:r w:rsidRPr="002571DF">
        <w:t>any device having two segments such as a coupler or repeater.</w:t>
      </w:r>
    </w:p>
    <w:p w14:paraId="55DC368E" w14:textId="77777777" w:rsidR="000316AD" w:rsidRPr="002571DF" w:rsidRDefault="000316AD" w:rsidP="000316AD">
      <w:pPr>
        <w:numPr>
          <w:ilvl w:val="12"/>
          <w:numId w:val="0"/>
        </w:numPr>
      </w:pPr>
    </w:p>
    <w:p w14:paraId="050FE43B" w14:textId="1DAB4E92" w:rsidR="000316AD" w:rsidRPr="00C24ED9" w:rsidRDefault="000316AD" w:rsidP="00C24ED9">
      <w:pPr>
        <w:pStyle w:val="Heading3"/>
      </w:pPr>
      <w:bookmarkStart w:id="95" w:name="_Toc106372411"/>
      <w:r w:rsidRPr="00C24ED9">
        <w:t>Device behavior</w:t>
      </w:r>
      <w:bookmarkEnd w:id="95"/>
    </w:p>
    <w:p w14:paraId="664C61CF" w14:textId="1B513631" w:rsidR="000316AD" w:rsidRPr="002571DF" w:rsidRDefault="000316AD" w:rsidP="0067003C">
      <w:pPr>
        <w:numPr>
          <w:ilvl w:val="12"/>
          <w:numId w:val="0"/>
        </w:numPr>
      </w:pPr>
    </w:p>
    <w:p w14:paraId="2C76F746" w14:textId="66B5D2C9" w:rsidR="000316AD" w:rsidRPr="00C24ED9" w:rsidRDefault="000316AD" w:rsidP="000316AD">
      <w:pPr>
        <w:numPr>
          <w:ilvl w:val="12"/>
          <w:numId w:val="0"/>
        </w:numPr>
        <w:rPr>
          <w:b/>
          <w:bCs/>
          <w:u w:val="single"/>
        </w:rPr>
      </w:pPr>
      <w:r w:rsidRPr="002571DF">
        <w:rPr>
          <w:b/>
          <w:bCs/>
          <w:u w:val="single"/>
        </w:rPr>
        <w:t>I</w:t>
      </w:r>
      <w:r w:rsidRPr="00C24ED9">
        <w:rPr>
          <w:b/>
          <w:bCs/>
          <w:u w:val="single"/>
        </w:rPr>
        <w:t>nterfaces</w:t>
      </w:r>
    </w:p>
    <w:p w14:paraId="6AF910C5" w14:textId="025A635D" w:rsidR="000316AD" w:rsidRPr="002571DF" w:rsidRDefault="00F978B2" w:rsidP="00037C7E">
      <w:pPr>
        <w:pStyle w:val="Bullet2"/>
        <w:numPr>
          <w:ilvl w:val="0"/>
          <w:numId w:val="29"/>
        </w:numPr>
      </w:pPr>
      <w:r>
        <w:t xml:space="preserve">have the </w:t>
      </w:r>
      <w:r w:rsidR="008F4476">
        <w:t xml:space="preserve">possibility to </w:t>
      </w:r>
      <w:r w:rsidR="000316AD" w:rsidRPr="002571DF">
        <w:t>send out telegrams with HC = 7</w:t>
      </w:r>
      <w:r>
        <w:t xml:space="preserve"> if clients use this value (ETS does not)</w:t>
      </w:r>
    </w:p>
    <w:p w14:paraId="4F7CE58E" w14:textId="77777777" w:rsidR="000316AD" w:rsidRPr="002571DF" w:rsidRDefault="000316AD" w:rsidP="000316AD">
      <w:pPr>
        <w:numPr>
          <w:ilvl w:val="12"/>
          <w:numId w:val="0"/>
        </w:numPr>
      </w:pPr>
    </w:p>
    <w:p w14:paraId="70053552" w14:textId="3383FEC3" w:rsidR="000316AD" w:rsidRPr="00C24ED9" w:rsidRDefault="000316AD" w:rsidP="000316AD">
      <w:pPr>
        <w:numPr>
          <w:ilvl w:val="12"/>
          <w:numId w:val="0"/>
        </w:numPr>
        <w:rPr>
          <w:b/>
          <w:bCs/>
        </w:rPr>
      </w:pPr>
      <w:r w:rsidRPr="00C24ED9">
        <w:rPr>
          <w:b/>
          <w:bCs/>
          <w:u w:val="single"/>
        </w:rPr>
        <w:t>Regular devices (sensors and actuator</w:t>
      </w:r>
      <w:r w:rsidR="003F493F">
        <w:rPr>
          <w:b/>
          <w:bCs/>
          <w:u w:val="single"/>
        </w:rPr>
        <w:t>s</w:t>
      </w:r>
      <w:r w:rsidRPr="00C24ED9">
        <w:rPr>
          <w:b/>
          <w:bCs/>
          <w:u w:val="single"/>
        </w:rPr>
        <w:t>)</w:t>
      </w:r>
      <w:r w:rsidRPr="00C24ED9">
        <w:rPr>
          <w:b/>
          <w:bCs/>
        </w:rPr>
        <w:t>:</w:t>
      </w:r>
    </w:p>
    <w:p w14:paraId="12DB9064" w14:textId="26C12E77" w:rsidR="000316AD" w:rsidRPr="002571DF" w:rsidRDefault="000316AD" w:rsidP="0038003B">
      <w:pPr>
        <w:pStyle w:val="Bullet2"/>
      </w:pPr>
      <w:r w:rsidRPr="002571DF">
        <w:t>send out telegrams with HC = 6 (maximum)</w:t>
      </w:r>
    </w:p>
    <w:p w14:paraId="0856595C" w14:textId="77777777" w:rsidR="000316AD" w:rsidRPr="002571DF" w:rsidRDefault="000316AD" w:rsidP="000316AD">
      <w:pPr>
        <w:numPr>
          <w:ilvl w:val="12"/>
          <w:numId w:val="0"/>
        </w:numPr>
      </w:pPr>
    </w:p>
    <w:p w14:paraId="0C3EFAB6" w14:textId="0B162080" w:rsidR="000316AD" w:rsidRPr="00C24ED9" w:rsidRDefault="000316AD" w:rsidP="00C24ED9">
      <w:pPr>
        <w:rPr>
          <w:b/>
          <w:bCs/>
          <w:u w:val="single"/>
        </w:rPr>
      </w:pPr>
      <w:r w:rsidRPr="00C24ED9">
        <w:rPr>
          <w:b/>
          <w:bCs/>
          <w:u w:val="single"/>
        </w:rPr>
        <w:t>Couplers, at reception:</w:t>
      </w:r>
    </w:p>
    <w:p w14:paraId="1598B02C" w14:textId="572CB670" w:rsidR="000316AD" w:rsidRPr="00C24ED9" w:rsidRDefault="000316AD" w:rsidP="0038003B">
      <w:pPr>
        <w:pStyle w:val="Bullet2"/>
      </w:pPr>
      <w:r w:rsidRPr="00C24ED9">
        <w:t xml:space="preserve">telegrams with </w:t>
      </w:r>
      <w:r w:rsidR="002E2BC0">
        <w:t xml:space="preserve">1 ≤ </w:t>
      </w:r>
      <w:r w:rsidRPr="00C24ED9">
        <w:t xml:space="preserve">HC </w:t>
      </w:r>
      <w:r w:rsidR="00F978B2">
        <w:t>≤</w:t>
      </w:r>
      <w:r w:rsidRPr="00C24ED9">
        <w:t xml:space="preserve"> 7 shall be forwarded with HC-1</w:t>
      </w:r>
    </w:p>
    <w:p w14:paraId="239DCAD3" w14:textId="0858E09D" w:rsidR="000316AD" w:rsidRPr="00C24ED9" w:rsidRDefault="000316AD" w:rsidP="0038003B">
      <w:pPr>
        <w:pStyle w:val="Bullet2"/>
      </w:pPr>
      <w:r w:rsidRPr="00C24ED9">
        <w:t>telegrams with HC = 0 shall be blocked</w:t>
      </w:r>
    </w:p>
    <w:p w14:paraId="65564AE4" w14:textId="3A83ED1D" w:rsidR="000316AD" w:rsidRPr="002571DF" w:rsidRDefault="000316AD" w:rsidP="0067003C">
      <w:pPr>
        <w:numPr>
          <w:ilvl w:val="12"/>
          <w:numId w:val="0"/>
        </w:numPr>
      </w:pPr>
    </w:p>
    <w:p w14:paraId="16DBA041" w14:textId="2C46417F" w:rsidR="000316AD" w:rsidRPr="002571DF" w:rsidRDefault="000316AD" w:rsidP="0038003B">
      <w:r w:rsidRPr="002571DF">
        <w:t xml:space="preserve">The routing mechanism works in </w:t>
      </w:r>
      <w:r w:rsidR="00D60260">
        <w:t>the same</w:t>
      </w:r>
      <w:r w:rsidRPr="002571DF">
        <w:t xml:space="preserve"> way in media couplers between TP and RF, IP routers ... For more information, see chapter “Couplers” of the KNX Advanced course.</w:t>
      </w:r>
    </w:p>
    <w:p w14:paraId="3290BBDF" w14:textId="77777777" w:rsidR="000316AD" w:rsidRPr="002571DF" w:rsidRDefault="000316AD" w:rsidP="0067003C">
      <w:pPr>
        <w:numPr>
          <w:ilvl w:val="12"/>
          <w:numId w:val="0"/>
        </w:numPr>
      </w:pPr>
    </w:p>
    <w:p w14:paraId="6B75877C" w14:textId="77777777" w:rsidR="000316AD" w:rsidRPr="002571DF" w:rsidRDefault="000316AD" w:rsidP="0067003C">
      <w:pPr>
        <w:numPr>
          <w:ilvl w:val="12"/>
          <w:numId w:val="0"/>
        </w:numPr>
      </w:pPr>
    </w:p>
    <w:p w14:paraId="60080F8F" w14:textId="77777777" w:rsidR="00A943A1" w:rsidRPr="002571DF" w:rsidRDefault="00A943A1">
      <w:pPr>
        <w:spacing w:before="0" w:after="0" w:line="240" w:lineRule="auto"/>
        <w:contextualSpacing w:val="0"/>
      </w:pPr>
    </w:p>
    <w:p w14:paraId="1B164073" w14:textId="77777777" w:rsidR="00A943A1" w:rsidRPr="002571DF" w:rsidRDefault="00A943A1">
      <w:pPr>
        <w:spacing w:before="0" w:after="0" w:line="240" w:lineRule="auto"/>
        <w:contextualSpacing w:val="0"/>
      </w:pPr>
    </w:p>
    <w:p w14:paraId="59A41136" w14:textId="77777777" w:rsidR="00A943A1" w:rsidRPr="002571DF" w:rsidRDefault="00A943A1">
      <w:pPr>
        <w:spacing w:before="0" w:after="0" w:line="240" w:lineRule="auto"/>
        <w:contextualSpacing w:val="0"/>
      </w:pPr>
    </w:p>
    <w:p w14:paraId="1465242B" w14:textId="3FB33925" w:rsidR="00A91030" w:rsidRPr="002571DF" w:rsidRDefault="00A91030">
      <w:pPr>
        <w:spacing w:before="0" w:after="0" w:line="240" w:lineRule="auto"/>
        <w:contextualSpacing w:val="0"/>
        <w:rPr>
          <w:rFonts w:eastAsia="Times New Roman"/>
          <w:b/>
          <w:bCs/>
        </w:rPr>
      </w:pPr>
      <w:r w:rsidRPr="002571DF">
        <w:br w:type="page"/>
      </w:r>
    </w:p>
    <w:p w14:paraId="4A2F89FB" w14:textId="4B68E1FC" w:rsidR="00A943A1" w:rsidRPr="00C24ED9" w:rsidRDefault="00A943A1" w:rsidP="00C24ED9">
      <w:pPr>
        <w:pStyle w:val="Heading2"/>
      </w:pPr>
      <w:bookmarkStart w:id="96" w:name="_Toc106372412"/>
      <w:r w:rsidRPr="00C24ED9">
        <w:lastRenderedPageBreak/>
        <w:t>Link Layer</w:t>
      </w:r>
      <w:bookmarkEnd w:id="96"/>
    </w:p>
    <w:p w14:paraId="5B456E83" w14:textId="2225400D" w:rsidR="00A943A1" w:rsidRPr="002571DF" w:rsidRDefault="00A943A1" w:rsidP="00A943A1"/>
    <w:p w14:paraId="0A16F1E4" w14:textId="19A49B3F" w:rsidR="00A943A1" w:rsidRPr="007B1A57" w:rsidRDefault="00A943A1" w:rsidP="00A943A1">
      <w:r w:rsidRPr="00382611">
        <w:rPr>
          <w:shd w:val="clear" w:color="auto" w:fill="FFFFFF"/>
        </w:rPr>
        <w:t xml:space="preserve">The Link Layer </w:t>
      </w:r>
      <w:r w:rsidR="00D60260">
        <w:rPr>
          <w:shd w:val="clear" w:color="auto" w:fill="FFFFFF"/>
        </w:rPr>
        <w:t>handles the following tasks</w:t>
      </w:r>
      <w:r w:rsidRPr="00382611">
        <w:rPr>
          <w:shd w:val="clear" w:color="auto" w:fill="FFFFFF"/>
        </w:rPr>
        <w:t>:</w:t>
      </w:r>
    </w:p>
    <w:p w14:paraId="390E12FB" w14:textId="77777777" w:rsidR="00A943A1" w:rsidRPr="002571DF" w:rsidRDefault="00A943A1" w:rsidP="00A943A1"/>
    <w:p w14:paraId="274C37D2" w14:textId="78DCA23A" w:rsidR="00A943A1" w:rsidRPr="007B1A57" w:rsidRDefault="00A943A1" w:rsidP="00037C7E">
      <w:pPr>
        <w:pStyle w:val="ListParagraph"/>
        <w:numPr>
          <w:ilvl w:val="0"/>
          <w:numId w:val="25"/>
        </w:numPr>
      </w:pPr>
      <w:r w:rsidRPr="007B1A57">
        <w:rPr>
          <w:b/>
          <w:bCs/>
        </w:rPr>
        <w:t>Format</w:t>
      </w:r>
      <w:r w:rsidRPr="007B1A57">
        <w:t xml:space="preserve">: The Link Layer checks whether all received telegrams and all telegrams to be sent, are error-free. </w:t>
      </w:r>
    </w:p>
    <w:p w14:paraId="5D5B98D2" w14:textId="0A8C188E" w:rsidR="00A943A1" w:rsidRPr="00382611" w:rsidRDefault="00A943A1" w:rsidP="00037C7E">
      <w:pPr>
        <w:numPr>
          <w:ilvl w:val="0"/>
          <w:numId w:val="25"/>
        </w:numPr>
        <w:shd w:val="clear" w:color="auto" w:fill="FFFFFF"/>
        <w:spacing w:before="100" w:beforeAutospacing="1" w:after="100" w:afterAutospacing="1" w:line="240" w:lineRule="auto"/>
        <w:contextualSpacing w:val="0"/>
        <w:rPr>
          <w:rFonts w:eastAsia="Times New Roman"/>
          <w:sz w:val="24"/>
          <w:szCs w:val="24"/>
        </w:rPr>
      </w:pPr>
      <w:r w:rsidRPr="00382611">
        <w:rPr>
          <w:b/>
          <w:bCs/>
        </w:rPr>
        <w:t>Content</w:t>
      </w:r>
      <w:r w:rsidRPr="00382611">
        <w:t xml:space="preserve">: The Link Layer parses all received telegrams and builds up all telegrams to be sent </w:t>
      </w:r>
      <w:r w:rsidR="005600B2">
        <w:t xml:space="preserve">via an interface </w:t>
      </w:r>
      <w:r w:rsidRPr="00382611">
        <w:t xml:space="preserve">according to the KNX standardized </w:t>
      </w:r>
      <w:r w:rsidR="00CA291D" w:rsidRPr="00382611">
        <w:t>'</w:t>
      </w:r>
      <w:hyperlink r:id="rId16" w:tgtFrame="_self" w:history="1">
        <w:r w:rsidR="00CA291D">
          <w:rPr>
            <w:rStyle w:val="Hyperlink"/>
            <w:color w:val="auto"/>
          </w:rPr>
          <w:t>Common</w:t>
        </w:r>
      </w:hyperlink>
      <w:r w:rsidR="00CA291D">
        <w:rPr>
          <w:rStyle w:val="Hyperlink"/>
          <w:color w:val="auto"/>
        </w:rPr>
        <w:t xml:space="preserve"> External Message Interface</w:t>
      </w:r>
      <w:r w:rsidRPr="00382611">
        <w:t>' (cEMI).</w:t>
      </w:r>
    </w:p>
    <w:p w14:paraId="2057CCC9" w14:textId="3DD9510F" w:rsidR="00A943A1" w:rsidRPr="002571DF" w:rsidRDefault="00A943A1" w:rsidP="00C24ED9">
      <w:r w:rsidRPr="002571DF">
        <w:t>In order to detect possible errors in telegrams, the Link Layer uses information from the Physical Layer:</w:t>
      </w:r>
    </w:p>
    <w:p w14:paraId="635806EC" w14:textId="1B719359" w:rsidR="00A943A1" w:rsidRPr="002571DF" w:rsidRDefault="00A943A1" w:rsidP="00037C7E">
      <w:pPr>
        <w:pStyle w:val="ListParagraph"/>
        <w:numPr>
          <w:ilvl w:val="0"/>
          <w:numId w:val="26"/>
        </w:numPr>
      </w:pPr>
      <w:r w:rsidRPr="002571DF">
        <w:t>the parity bit of each individual octet</w:t>
      </w:r>
      <w:r w:rsidR="00B03BC9" w:rsidRPr="002571DF">
        <w:t xml:space="preserve"> (</w:t>
      </w:r>
      <w:r w:rsidRPr="002571DF">
        <w:t>see</w:t>
      </w:r>
      <w:r w:rsidR="00C2537C" w:rsidRPr="00C24ED9">
        <w:t xml:space="preserve"> </w:t>
      </w:r>
      <w:r w:rsidR="00C2537C" w:rsidRPr="00C24ED9">
        <w:fldChar w:fldCharType="begin"/>
      </w:r>
      <w:r w:rsidR="00C2537C" w:rsidRPr="00C24ED9">
        <w:instrText xml:space="preserve"> REF _Ref67066568 \r \h </w:instrText>
      </w:r>
      <w:r w:rsidR="00C2537C" w:rsidRPr="002571DF">
        <w:instrText xml:space="preserve"> \* MERGEFORMAT </w:instrText>
      </w:r>
      <w:r w:rsidR="00C2537C" w:rsidRPr="00C24ED9">
        <w:fldChar w:fldCharType="separate"/>
      </w:r>
      <w:r w:rsidR="00E12FDC">
        <w:t>0</w:t>
      </w:r>
      <w:r w:rsidR="00C2537C" w:rsidRPr="00C24ED9">
        <w:fldChar w:fldCharType="end"/>
      </w:r>
      <w:r w:rsidR="00B03BC9" w:rsidRPr="002571DF">
        <w:t>)</w:t>
      </w:r>
    </w:p>
    <w:p w14:paraId="430E65A6" w14:textId="1EBAAC13" w:rsidR="00A943A1" w:rsidRPr="002571DF" w:rsidRDefault="00A943A1" w:rsidP="00037C7E">
      <w:pPr>
        <w:pStyle w:val="ListParagraph"/>
        <w:numPr>
          <w:ilvl w:val="0"/>
          <w:numId w:val="26"/>
        </w:numPr>
      </w:pPr>
      <w:r w:rsidRPr="002571DF">
        <w:t>the check octet</w:t>
      </w:r>
    </w:p>
    <w:p w14:paraId="728D11C3" w14:textId="1D35989B" w:rsidR="00A943A1" w:rsidRDefault="00A943A1" w:rsidP="00A943A1"/>
    <w:p w14:paraId="68D34823" w14:textId="77777777" w:rsidR="007D2785" w:rsidRPr="002571DF" w:rsidRDefault="007D2785" w:rsidP="00A943A1"/>
    <w:p w14:paraId="3A0D910D" w14:textId="3E8F863C" w:rsidR="00D87C26" w:rsidRPr="002571DF" w:rsidRDefault="00D87C26" w:rsidP="00D87C26">
      <w:r w:rsidRPr="002571DF">
        <w:t>By means of the parity bit</w:t>
      </w:r>
      <w:r w:rsidR="00B03BC9" w:rsidRPr="002571DF">
        <w:rPr>
          <w:rStyle w:val="FootnoteReference"/>
        </w:rPr>
        <w:footnoteReference w:id="3"/>
      </w:r>
      <w:r w:rsidRPr="002571DF">
        <w:t xml:space="preserve">, </w:t>
      </w:r>
      <w:r w:rsidR="007015E2" w:rsidRPr="002571DF">
        <w:t xml:space="preserve">the </w:t>
      </w:r>
      <w:r w:rsidRPr="002571DF">
        <w:t xml:space="preserve">Link Layer conducts per individual </w:t>
      </w:r>
      <w:r w:rsidRPr="00382611">
        <w:rPr>
          <w:b/>
          <w:bCs/>
        </w:rPr>
        <w:t>octet</w:t>
      </w:r>
      <w:r w:rsidRPr="002571DF">
        <w:t xml:space="preserve"> a so called </w:t>
      </w:r>
      <w:r w:rsidR="00CA291D" w:rsidRPr="00B2411A">
        <w:rPr>
          <w:b/>
          <w:bCs/>
          <w:i/>
          <w:iCs/>
        </w:rPr>
        <w:t>horizontal</w:t>
      </w:r>
      <w:r w:rsidR="00CA291D" w:rsidRPr="00C24ED9">
        <w:rPr>
          <w:b/>
          <w:bCs/>
          <w:i/>
          <w:iCs/>
        </w:rPr>
        <w:t xml:space="preserve"> </w:t>
      </w:r>
      <w:r w:rsidRPr="00C24ED9">
        <w:rPr>
          <w:b/>
          <w:bCs/>
          <w:i/>
          <w:iCs/>
        </w:rPr>
        <w:t>parity check</w:t>
      </w:r>
      <w:r w:rsidRPr="002571DF">
        <w:t xml:space="preserve">'. In case of KNX TP1 this is an </w:t>
      </w:r>
      <w:r w:rsidRPr="00C24ED9">
        <w:rPr>
          <w:b/>
          <w:bCs/>
          <w:i/>
          <w:iCs/>
        </w:rPr>
        <w:t>even parity check</w:t>
      </w:r>
      <w:r w:rsidRPr="002571DF">
        <w:t xml:space="preserve">: if the number of individual bits of an octet </w:t>
      </w:r>
      <w:r w:rsidR="00B4632A">
        <w:t xml:space="preserve">that </w:t>
      </w:r>
      <w:r w:rsidR="00B03BC9" w:rsidRPr="002571DF">
        <w:t xml:space="preserve">are </w:t>
      </w:r>
      <w:r w:rsidRPr="002571DF">
        <w:t>set to '1' is an even number</w:t>
      </w:r>
      <w:r w:rsidR="00B03BC9" w:rsidRPr="002571DF">
        <w:t>,</w:t>
      </w:r>
      <w:r w:rsidRPr="002571DF">
        <w:t xml:space="preserve"> then the parity bit shall be set to </w:t>
      </w:r>
      <w:r w:rsidR="002968A0" w:rsidRPr="002571DF">
        <w:t>'</w:t>
      </w:r>
      <w:r w:rsidR="002968A0">
        <w:t>0</w:t>
      </w:r>
      <w:r w:rsidR="002968A0" w:rsidRPr="002571DF">
        <w:t>'</w:t>
      </w:r>
      <w:r w:rsidRPr="002571DF">
        <w:t>.</w:t>
      </w:r>
    </w:p>
    <w:p w14:paraId="358268A1" w14:textId="77777777" w:rsidR="00D87C26" w:rsidRPr="002571DF" w:rsidRDefault="00D87C26" w:rsidP="00D87C26"/>
    <w:p w14:paraId="3D13BDAE" w14:textId="2D9E6EC7" w:rsidR="00D87C26" w:rsidRPr="002571DF" w:rsidRDefault="00D87C26">
      <w:r w:rsidRPr="002571DF">
        <w:t xml:space="preserve">By means of the check octet, Link Layer conducts per </w:t>
      </w:r>
      <w:r w:rsidRPr="00382611">
        <w:rPr>
          <w:b/>
          <w:bCs/>
        </w:rPr>
        <w:t>telegram</w:t>
      </w:r>
      <w:r w:rsidRPr="002571DF">
        <w:t xml:space="preserve"> a so</w:t>
      </w:r>
      <w:r w:rsidR="00C15751" w:rsidRPr="002571DF">
        <w:t>-c</w:t>
      </w:r>
      <w:r w:rsidRPr="002571DF">
        <w:t xml:space="preserve">alled </w:t>
      </w:r>
      <w:r w:rsidR="00CA291D">
        <w:t>‘</w:t>
      </w:r>
      <w:r w:rsidR="00CA291D" w:rsidRPr="00B2411A">
        <w:rPr>
          <w:b/>
          <w:bCs/>
          <w:i/>
          <w:iCs/>
        </w:rPr>
        <w:t>vertical</w:t>
      </w:r>
      <w:r w:rsidR="00CA291D" w:rsidRPr="00C24ED9">
        <w:rPr>
          <w:b/>
          <w:bCs/>
          <w:i/>
          <w:iCs/>
        </w:rPr>
        <w:t xml:space="preserve"> </w:t>
      </w:r>
      <w:r w:rsidRPr="00C24ED9">
        <w:rPr>
          <w:b/>
          <w:bCs/>
          <w:i/>
          <w:iCs/>
        </w:rPr>
        <w:t>parity check</w:t>
      </w:r>
      <w:r w:rsidRPr="002571DF">
        <w:t xml:space="preserve">'. In case of KNX TP1 this is a </w:t>
      </w:r>
      <w:r w:rsidRPr="00C24ED9">
        <w:rPr>
          <w:b/>
          <w:bCs/>
          <w:i/>
          <w:iCs/>
        </w:rPr>
        <w:t>NOT XOR</w:t>
      </w:r>
      <w:r w:rsidRPr="002571DF">
        <w:t xml:space="preserve"> function: </w:t>
      </w:r>
      <w:r w:rsidRPr="00C24ED9">
        <w:t>the value of the check octet shall be the result of this logical function applied upon all proceeding octets of the telegram.</w:t>
      </w:r>
    </w:p>
    <w:p w14:paraId="69D90C73" w14:textId="77777777" w:rsidR="00A943A1" w:rsidRPr="002571DF" w:rsidRDefault="00A943A1">
      <w:pPr>
        <w:spacing w:before="0" w:after="0" w:line="240" w:lineRule="auto"/>
        <w:contextualSpacing w:val="0"/>
      </w:pPr>
    </w:p>
    <w:p w14:paraId="5DD17B41" w14:textId="707F3713" w:rsidR="00B03BC9" w:rsidRPr="002571DF" w:rsidRDefault="007015E2" w:rsidP="00B03BC9">
      <w:pPr>
        <w:keepNext/>
      </w:pPr>
      <w:r w:rsidRPr="00C24ED9">
        <w:object w:dxaOrig="12989" w:dyaOrig="8398" w14:anchorId="0A997C3B">
          <v:shape id="_x0000_i1030" type="#_x0000_t75" style="width:347.5pt;height:224.75pt" o:ole="">
            <v:imagedata r:id="rId17" o:title=""/>
          </v:shape>
          <o:OLEObject Type="Embed" ProgID="Visio.Drawing.15" ShapeID="_x0000_i1030" DrawAspect="Content" ObjectID="_1720337853" r:id="rId18"/>
        </w:object>
      </w:r>
    </w:p>
    <w:p w14:paraId="4872464D" w14:textId="4E944CEA" w:rsidR="00B03BC9" w:rsidRPr="002571DF" w:rsidRDefault="00B03BC9" w:rsidP="00B03BC9">
      <w:pPr>
        <w:pStyle w:val="Caption"/>
      </w:pPr>
      <w:r w:rsidRPr="002571DF">
        <w:t xml:space="preserve">Figure </w:t>
      </w:r>
      <w:r w:rsidR="00E418EC" w:rsidRPr="00C24ED9">
        <w:fldChar w:fldCharType="begin"/>
      </w:r>
      <w:r w:rsidR="00E418EC" w:rsidRPr="002571DF">
        <w:instrText xml:space="preserve"> SEQ Figure \* ARABIC </w:instrText>
      </w:r>
      <w:r w:rsidR="00E418EC" w:rsidRPr="00C24ED9">
        <w:fldChar w:fldCharType="separate"/>
      </w:r>
      <w:r w:rsidR="00E12FDC">
        <w:rPr>
          <w:noProof/>
        </w:rPr>
        <w:t>5</w:t>
      </w:r>
      <w:r w:rsidR="00E418EC" w:rsidRPr="00C24ED9">
        <w:fldChar w:fldCharType="end"/>
      </w:r>
      <w:r w:rsidRPr="002571DF">
        <w:t xml:space="preserve">: Structure of the check </w:t>
      </w:r>
      <w:r w:rsidR="00C15751" w:rsidRPr="002571DF">
        <w:t>octet</w:t>
      </w:r>
    </w:p>
    <w:p w14:paraId="4A60DF5F" w14:textId="3FC47E5C" w:rsidR="00B03BC9" w:rsidRPr="00C24ED9" w:rsidRDefault="00B03BC9" w:rsidP="00C24ED9">
      <w:pPr>
        <w:pStyle w:val="Heading3"/>
      </w:pPr>
      <w:bookmarkStart w:id="97" w:name="_Toc106372413"/>
      <w:r w:rsidRPr="00C24ED9">
        <w:lastRenderedPageBreak/>
        <w:t>Some examples</w:t>
      </w:r>
      <w:bookmarkEnd w:id="97"/>
    </w:p>
    <w:p w14:paraId="74E51B82" w14:textId="77777777" w:rsidR="007D2785" w:rsidRPr="002571DF" w:rsidRDefault="007D2785" w:rsidP="00B03BC9">
      <w:pPr>
        <w:pStyle w:val="Bullet1"/>
        <w:numPr>
          <w:ilvl w:val="0"/>
          <w:numId w:val="0"/>
        </w:numPr>
        <w:rPr>
          <w:b/>
          <w:i/>
        </w:rPr>
      </w:pPr>
    </w:p>
    <w:p w14:paraId="71BDE0AF" w14:textId="0D8E8EFD" w:rsidR="00B03BC9" w:rsidRPr="002571DF" w:rsidRDefault="00B03BC9" w:rsidP="00B03BC9">
      <w:pPr>
        <w:pStyle w:val="Caption"/>
        <w:keepNext/>
      </w:pPr>
      <w:r w:rsidRPr="002571DF">
        <w:t xml:space="preserve">Table </w:t>
      </w:r>
      <w:r w:rsidR="00E418EC" w:rsidRPr="00C24ED9">
        <w:fldChar w:fldCharType="begin"/>
      </w:r>
      <w:r w:rsidR="00E418EC" w:rsidRPr="002571DF">
        <w:instrText xml:space="preserve"> SEQ Table \* ARABIC </w:instrText>
      </w:r>
      <w:r w:rsidR="00E418EC" w:rsidRPr="00C24ED9">
        <w:fldChar w:fldCharType="separate"/>
      </w:r>
      <w:r w:rsidR="00E12FDC">
        <w:rPr>
          <w:noProof/>
        </w:rPr>
        <w:t>1</w:t>
      </w:r>
      <w:r w:rsidR="00E418EC" w:rsidRPr="00C24ED9">
        <w:fldChar w:fldCharType="end"/>
      </w:r>
      <w:r w:rsidRPr="002571DF">
        <w:t xml:space="preserve">: Even </w:t>
      </w:r>
      <w:r w:rsidR="00EB08B0">
        <w:t>vertical</w:t>
      </w:r>
      <w:r w:rsidR="00EB08B0" w:rsidRPr="002571DF">
        <w:t xml:space="preserve"> </w:t>
      </w:r>
      <w:r w:rsidRPr="002571DF">
        <w:t xml:space="preserve">parity check </w:t>
      </w:r>
      <w:r w:rsidR="00FF2F07">
        <w:t xml:space="preserve">(vertical parity) </w:t>
      </w:r>
      <w:r w:rsidRPr="002571DF">
        <w:t xml:space="preserve">after each character and odd </w:t>
      </w:r>
      <w:r w:rsidR="00AD364C">
        <w:t>horizontal</w:t>
      </w:r>
      <w:r w:rsidR="00AD364C" w:rsidRPr="002571DF">
        <w:t xml:space="preserve"> </w:t>
      </w:r>
      <w:r w:rsidRPr="002571DF">
        <w:t>parity</w:t>
      </w:r>
      <w:r w:rsidR="00912DFA">
        <w:t xml:space="preserve"> check</w:t>
      </w:r>
      <w:r w:rsidRPr="002571DF">
        <w:t xml:space="preserve"> (Checksum</w:t>
      </w:r>
      <w:r w:rsidR="00FF2F07">
        <w:t>, horizontal</w:t>
      </w:r>
      <w:r w:rsidR="009A146D">
        <w:t xml:space="preserve"> parity</w:t>
      </w:r>
      <w:r w:rsidRPr="002571DF">
        <w:t>) after each telegram</w:t>
      </w:r>
    </w:p>
    <w:tbl>
      <w:tblPr>
        <w:tblW w:w="8044" w:type="dxa"/>
        <w:tblInd w:w="28" w:type="dxa"/>
        <w:tblLayout w:type="fixed"/>
        <w:tblCellMar>
          <w:left w:w="28" w:type="dxa"/>
          <w:right w:w="28" w:type="dxa"/>
        </w:tblCellMar>
        <w:tblLook w:val="0000" w:firstRow="0" w:lastRow="0" w:firstColumn="0" w:lastColumn="0" w:noHBand="0" w:noVBand="0"/>
      </w:tblPr>
      <w:tblGrid>
        <w:gridCol w:w="1949"/>
        <w:gridCol w:w="533"/>
        <w:gridCol w:w="533"/>
        <w:gridCol w:w="533"/>
        <w:gridCol w:w="533"/>
        <w:gridCol w:w="533"/>
        <w:gridCol w:w="533"/>
        <w:gridCol w:w="533"/>
        <w:gridCol w:w="533"/>
        <w:gridCol w:w="555"/>
        <w:gridCol w:w="1276"/>
      </w:tblGrid>
      <w:tr w:rsidR="00B03BC9" w:rsidRPr="002571DF" w14:paraId="33103B3D" w14:textId="77777777" w:rsidTr="00C15751">
        <w:trPr>
          <w:cantSplit/>
          <w:trHeight w:val="536"/>
        </w:trPr>
        <w:tc>
          <w:tcPr>
            <w:tcW w:w="1949" w:type="dxa"/>
            <w:tcBorders>
              <w:top w:val="single" w:sz="6" w:space="0" w:color="auto"/>
              <w:left w:val="single" w:sz="6" w:space="0" w:color="auto"/>
              <w:bottom w:val="single" w:sz="6" w:space="0" w:color="auto"/>
              <w:right w:val="single" w:sz="6" w:space="0" w:color="auto"/>
            </w:tcBorders>
            <w:shd w:val="clear" w:color="auto" w:fill="00B0F0"/>
            <w:vAlign w:val="center"/>
          </w:tcPr>
          <w:p w14:paraId="1C61833A" w14:textId="77777777" w:rsidR="00B03BC9" w:rsidRPr="002571DF" w:rsidRDefault="00B03BC9" w:rsidP="00234A91">
            <w:pPr>
              <w:pStyle w:val="Tabelle"/>
              <w:keepLines/>
              <w:numPr>
                <w:ilvl w:val="12"/>
                <w:numId w:val="0"/>
              </w:numPr>
              <w:ind w:left="113" w:right="-28"/>
              <w:jc w:val="center"/>
              <w:rPr>
                <w:b/>
                <w:color w:val="FFFFFF"/>
              </w:rPr>
            </w:pPr>
            <w:r w:rsidRPr="002571DF">
              <w:rPr>
                <w:b/>
                <w:color w:val="FFFFFF"/>
              </w:rPr>
              <w:t>Character</w:t>
            </w:r>
          </w:p>
        </w:tc>
        <w:tc>
          <w:tcPr>
            <w:tcW w:w="4819" w:type="dxa"/>
            <w:gridSpan w:val="9"/>
            <w:tcBorders>
              <w:top w:val="single" w:sz="6" w:space="0" w:color="auto"/>
              <w:left w:val="single" w:sz="6" w:space="0" w:color="auto"/>
              <w:bottom w:val="single" w:sz="6" w:space="0" w:color="auto"/>
              <w:right w:val="single" w:sz="6" w:space="0" w:color="auto"/>
            </w:tcBorders>
            <w:shd w:val="clear" w:color="auto" w:fill="00B0F0"/>
            <w:vAlign w:val="center"/>
          </w:tcPr>
          <w:p w14:paraId="63F4000A" w14:textId="77777777" w:rsidR="00B03BC9" w:rsidRPr="002571DF" w:rsidRDefault="00B03BC9" w:rsidP="00234A91">
            <w:pPr>
              <w:pStyle w:val="Tabelle"/>
              <w:keepLines/>
              <w:numPr>
                <w:ilvl w:val="12"/>
                <w:numId w:val="0"/>
              </w:numPr>
              <w:ind w:left="113"/>
              <w:jc w:val="center"/>
              <w:rPr>
                <w:b/>
                <w:color w:val="FFFFFF"/>
              </w:rPr>
            </w:pPr>
            <w:r w:rsidRPr="002571DF">
              <w:rPr>
                <w:b/>
                <w:color w:val="FFFFFF"/>
              </w:rPr>
              <w:t>Octet</w:t>
            </w:r>
          </w:p>
        </w:tc>
        <w:tc>
          <w:tcPr>
            <w:tcW w:w="1276" w:type="dxa"/>
            <w:tcBorders>
              <w:top w:val="single" w:sz="6" w:space="0" w:color="auto"/>
              <w:left w:val="single" w:sz="6" w:space="0" w:color="auto"/>
              <w:bottom w:val="single" w:sz="6" w:space="0" w:color="auto"/>
              <w:right w:val="single" w:sz="6" w:space="0" w:color="auto"/>
            </w:tcBorders>
            <w:shd w:val="clear" w:color="auto" w:fill="00B0F0"/>
            <w:vAlign w:val="center"/>
          </w:tcPr>
          <w:p w14:paraId="22B273C6" w14:textId="1DFE6654" w:rsidR="00B03BC9" w:rsidRPr="002571DF" w:rsidRDefault="00B03BC9" w:rsidP="00234A91">
            <w:pPr>
              <w:pStyle w:val="Tabelle"/>
              <w:keepLines/>
              <w:numPr>
                <w:ilvl w:val="12"/>
                <w:numId w:val="0"/>
              </w:numPr>
              <w:ind w:left="113"/>
              <w:jc w:val="center"/>
              <w:rPr>
                <w:b/>
                <w:color w:val="FFFFFF"/>
              </w:rPr>
            </w:pPr>
            <w:r w:rsidRPr="002571DF">
              <w:rPr>
                <w:b/>
                <w:color w:val="FFFFFF"/>
              </w:rPr>
              <w:t>Even vertical parity bit</w:t>
            </w:r>
          </w:p>
        </w:tc>
      </w:tr>
      <w:tr w:rsidR="00B03BC9" w:rsidRPr="002571DF" w14:paraId="4B7F40EA" w14:textId="77777777" w:rsidTr="00C15751">
        <w:trPr>
          <w:cantSplit/>
          <w:trHeight w:val="278"/>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10BD5181" w14:textId="77777777" w:rsidR="00B03BC9" w:rsidRPr="002571DF" w:rsidRDefault="00B03BC9" w:rsidP="00234A91">
            <w:pPr>
              <w:pStyle w:val="Tabelle"/>
              <w:keepLines/>
              <w:numPr>
                <w:ilvl w:val="12"/>
                <w:numId w:val="0"/>
              </w:numPr>
              <w:ind w:left="113"/>
              <w:jc w:val="center"/>
            </w:pPr>
            <w:r w:rsidRPr="002571DF">
              <w:t>1</w:t>
            </w:r>
          </w:p>
        </w:tc>
        <w:tc>
          <w:tcPr>
            <w:tcW w:w="533" w:type="dxa"/>
            <w:tcBorders>
              <w:top w:val="single" w:sz="6" w:space="0" w:color="auto"/>
            </w:tcBorders>
            <w:shd w:val="clear" w:color="auto" w:fill="auto"/>
            <w:vAlign w:val="center"/>
          </w:tcPr>
          <w:p w14:paraId="49EC7A22"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10165401"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3A1622F"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21408B47"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442BF357"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6523348F"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12A437A1"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40F6E19F"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right w:val="single" w:sz="6" w:space="0" w:color="auto"/>
            </w:tcBorders>
            <w:shd w:val="clear" w:color="auto" w:fill="auto"/>
            <w:vAlign w:val="center"/>
          </w:tcPr>
          <w:p w14:paraId="5A3A6B33" w14:textId="77777777" w:rsidR="00B03BC9" w:rsidRPr="002571DF" w:rsidRDefault="00B03BC9" w:rsidP="00234A91">
            <w:pPr>
              <w:pStyle w:val="Tabelle"/>
              <w:keepLines/>
              <w:numPr>
                <w:ilvl w:val="12"/>
                <w:numId w:val="0"/>
              </w:numPr>
              <w:ind w:left="113"/>
            </w:pPr>
            <w:r w:rsidRPr="002571DF">
              <w:t>0</w:t>
            </w:r>
          </w:p>
        </w:tc>
        <w:tc>
          <w:tcPr>
            <w:tcW w:w="1276" w:type="dxa"/>
            <w:tcBorders>
              <w:top w:val="single" w:sz="6" w:space="0" w:color="auto"/>
              <w:bottom w:val="single" w:sz="6" w:space="0" w:color="auto"/>
              <w:right w:val="single" w:sz="6" w:space="0" w:color="auto"/>
            </w:tcBorders>
            <w:shd w:val="clear" w:color="auto" w:fill="F2F2F2"/>
            <w:vAlign w:val="center"/>
          </w:tcPr>
          <w:p w14:paraId="0E2F6696" w14:textId="77777777" w:rsidR="00B03BC9" w:rsidRPr="002571DF" w:rsidRDefault="00B03BC9" w:rsidP="00234A91">
            <w:pPr>
              <w:pStyle w:val="Tabelle"/>
              <w:keepLines/>
              <w:numPr>
                <w:ilvl w:val="12"/>
                <w:numId w:val="0"/>
              </w:numPr>
              <w:ind w:left="113"/>
              <w:jc w:val="center"/>
            </w:pPr>
            <w:r w:rsidRPr="002571DF">
              <w:t>1</w:t>
            </w:r>
          </w:p>
        </w:tc>
      </w:tr>
      <w:tr w:rsidR="00B03BC9" w:rsidRPr="002571DF" w14:paraId="0AA9EC13"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6BEA223A" w14:textId="77777777" w:rsidR="00B03BC9" w:rsidRPr="002571DF" w:rsidRDefault="00B03BC9" w:rsidP="00234A91">
            <w:pPr>
              <w:pStyle w:val="Tabelle"/>
              <w:keepLines/>
              <w:numPr>
                <w:ilvl w:val="12"/>
                <w:numId w:val="0"/>
              </w:numPr>
              <w:ind w:left="113"/>
              <w:jc w:val="center"/>
            </w:pPr>
            <w:r w:rsidRPr="002571DF">
              <w:t>2</w:t>
            </w:r>
          </w:p>
        </w:tc>
        <w:tc>
          <w:tcPr>
            <w:tcW w:w="533" w:type="dxa"/>
            <w:tcBorders>
              <w:top w:val="single" w:sz="6" w:space="0" w:color="auto"/>
            </w:tcBorders>
            <w:shd w:val="clear" w:color="auto" w:fill="auto"/>
            <w:vAlign w:val="center"/>
          </w:tcPr>
          <w:p w14:paraId="10300761"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1D97D4E7"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64CF7264"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05644351"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72773DDC"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638D0D0B"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353A3D0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1644342D"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right w:val="single" w:sz="6" w:space="0" w:color="auto"/>
            </w:tcBorders>
            <w:shd w:val="clear" w:color="auto" w:fill="auto"/>
            <w:vAlign w:val="center"/>
          </w:tcPr>
          <w:p w14:paraId="519254C6" w14:textId="77777777" w:rsidR="00B03BC9" w:rsidRPr="002571DF" w:rsidRDefault="00B03BC9" w:rsidP="00234A91">
            <w:pPr>
              <w:pStyle w:val="Tabelle"/>
              <w:keepLines/>
              <w:numPr>
                <w:ilvl w:val="12"/>
                <w:numId w:val="0"/>
              </w:numPr>
              <w:ind w:left="113"/>
            </w:pPr>
            <w:r w:rsidRPr="002571DF">
              <w:t>1</w:t>
            </w:r>
          </w:p>
        </w:tc>
        <w:tc>
          <w:tcPr>
            <w:tcW w:w="1276" w:type="dxa"/>
            <w:tcBorders>
              <w:top w:val="single" w:sz="6" w:space="0" w:color="auto"/>
              <w:bottom w:val="single" w:sz="6" w:space="0" w:color="auto"/>
              <w:right w:val="single" w:sz="6" w:space="0" w:color="auto"/>
            </w:tcBorders>
            <w:shd w:val="clear" w:color="auto" w:fill="F2F2F2"/>
            <w:vAlign w:val="center"/>
          </w:tcPr>
          <w:p w14:paraId="75CB1322" w14:textId="77777777" w:rsidR="00B03BC9" w:rsidRPr="002571DF" w:rsidRDefault="00B03BC9" w:rsidP="00234A91">
            <w:pPr>
              <w:pStyle w:val="Tabelle"/>
              <w:keepLines/>
              <w:numPr>
                <w:ilvl w:val="12"/>
                <w:numId w:val="0"/>
              </w:numPr>
              <w:ind w:left="113"/>
              <w:jc w:val="center"/>
            </w:pPr>
            <w:r w:rsidRPr="002571DF">
              <w:t>1</w:t>
            </w:r>
          </w:p>
        </w:tc>
      </w:tr>
      <w:tr w:rsidR="00B03BC9" w:rsidRPr="002571DF" w14:paraId="666DE7BE" w14:textId="77777777" w:rsidTr="00C15751">
        <w:trPr>
          <w:cantSplit/>
          <w:trHeight w:val="118"/>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33D25DF5" w14:textId="77777777" w:rsidR="00B03BC9" w:rsidRPr="002571DF" w:rsidRDefault="00B03BC9" w:rsidP="00234A91">
            <w:pPr>
              <w:pStyle w:val="Tabelle"/>
              <w:keepLines/>
              <w:numPr>
                <w:ilvl w:val="12"/>
                <w:numId w:val="0"/>
              </w:numPr>
              <w:ind w:left="113"/>
              <w:jc w:val="center"/>
            </w:pPr>
            <w:r w:rsidRPr="002571DF">
              <w:t>3</w:t>
            </w:r>
          </w:p>
        </w:tc>
        <w:tc>
          <w:tcPr>
            <w:tcW w:w="533" w:type="dxa"/>
            <w:tcBorders>
              <w:top w:val="single" w:sz="6" w:space="0" w:color="auto"/>
            </w:tcBorders>
            <w:shd w:val="clear" w:color="auto" w:fill="auto"/>
            <w:vAlign w:val="center"/>
          </w:tcPr>
          <w:p w14:paraId="286B5DAB"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39F51E8C"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0BA1A7E5"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53B2B729"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0A2977DD"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73E81633"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29A8963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397A734" w14:textId="77777777" w:rsidR="00B03BC9" w:rsidRPr="002571DF" w:rsidRDefault="00B03BC9" w:rsidP="00234A91">
            <w:pPr>
              <w:pStyle w:val="Tabelle"/>
              <w:keepLines/>
              <w:numPr>
                <w:ilvl w:val="12"/>
                <w:numId w:val="0"/>
              </w:numPr>
              <w:ind w:left="113"/>
            </w:pPr>
            <w:r w:rsidRPr="002571DF">
              <w:t>1</w:t>
            </w:r>
          </w:p>
        </w:tc>
        <w:tc>
          <w:tcPr>
            <w:tcW w:w="555" w:type="dxa"/>
            <w:tcBorders>
              <w:top w:val="single" w:sz="6" w:space="0" w:color="auto"/>
              <w:right w:val="single" w:sz="6" w:space="0" w:color="auto"/>
            </w:tcBorders>
            <w:shd w:val="clear" w:color="auto" w:fill="auto"/>
            <w:vAlign w:val="center"/>
          </w:tcPr>
          <w:p w14:paraId="2BF64CF5" w14:textId="77777777" w:rsidR="00B03BC9" w:rsidRPr="002571DF" w:rsidRDefault="00B03BC9" w:rsidP="00234A91">
            <w:pPr>
              <w:pStyle w:val="Tabelle"/>
              <w:keepLines/>
              <w:numPr>
                <w:ilvl w:val="12"/>
                <w:numId w:val="0"/>
              </w:numPr>
              <w:ind w:left="113"/>
            </w:pPr>
            <w:r w:rsidRPr="002571DF">
              <w:t>0</w:t>
            </w:r>
          </w:p>
        </w:tc>
        <w:tc>
          <w:tcPr>
            <w:tcW w:w="1276" w:type="dxa"/>
            <w:tcBorders>
              <w:top w:val="single" w:sz="6" w:space="0" w:color="auto"/>
              <w:bottom w:val="single" w:sz="6" w:space="0" w:color="auto"/>
              <w:right w:val="single" w:sz="6" w:space="0" w:color="auto"/>
            </w:tcBorders>
            <w:shd w:val="clear" w:color="auto" w:fill="F2F2F2"/>
            <w:vAlign w:val="center"/>
          </w:tcPr>
          <w:p w14:paraId="22F32F65" w14:textId="77777777" w:rsidR="00B03BC9" w:rsidRPr="002571DF" w:rsidRDefault="00B03BC9" w:rsidP="00234A91">
            <w:pPr>
              <w:pStyle w:val="Tabelle"/>
              <w:keepLines/>
              <w:numPr>
                <w:ilvl w:val="12"/>
                <w:numId w:val="0"/>
              </w:numPr>
              <w:ind w:left="113"/>
              <w:jc w:val="center"/>
            </w:pPr>
            <w:r w:rsidRPr="002571DF">
              <w:t>0</w:t>
            </w:r>
          </w:p>
        </w:tc>
      </w:tr>
      <w:tr w:rsidR="00B03BC9" w:rsidRPr="002571DF" w14:paraId="7A7183AC"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21604AC1" w14:textId="77777777" w:rsidR="00B03BC9" w:rsidRPr="002571DF" w:rsidRDefault="00B03BC9" w:rsidP="00234A91">
            <w:pPr>
              <w:pStyle w:val="Tabelle"/>
              <w:keepLines/>
              <w:numPr>
                <w:ilvl w:val="12"/>
                <w:numId w:val="0"/>
              </w:numPr>
              <w:ind w:left="113"/>
              <w:jc w:val="center"/>
            </w:pPr>
            <w:r w:rsidRPr="002571DF">
              <w:t>4</w:t>
            </w:r>
          </w:p>
        </w:tc>
        <w:tc>
          <w:tcPr>
            <w:tcW w:w="533" w:type="dxa"/>
            <w:tcBorders>
              <w:top w:val="single" w:sz="6" w:space="0" w:color="auto"/>
              <w:right w:val="single" w:sz="6" w:space="0" w:color="auto"/>
            </w:tcBorders>
            <w:shd w:val="clear" w:color="auto" w:fill="auto"/>
            <w:vAlign w:val="center"/>
          </w:tcPr>
          <w:p w14:paraId="062082B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left w:val="single" w:sz="6" w:space="0" w:color="auto"/>
              <w:bottom w:val="single" w:sz="6" w:space="0" w:color="auto"/>
              <w:right w:val="single" w:sz="6" w:space="0" w:color="auto"/>
            </w:tcBorders>
            <w:shd w:val="clear" w:color="auto" w:fill="auto"/>
            <w:vAlign w:val="center"/>
          </w:tcPr>
          <w:p w14:paraId="28436D97" w14:textId="77777777" w:rsidR="00B03BC9" w:rsidRPr="002571DF" w:rsidRDefault="00B03BC9" w:rsidP="00234A91">
            <w:pPr>
              <w:pStyle w:val="Tabelle"/>
              <w:keepLines/>
              <w:numPr>
                <w:ilvl w:val="12"/>
                <w:numId w:val="0"/>
              </w:numPr>
              <w:ind w:left="113"/>
              <w:rPr>
                <w:color w:val="FF0000"/>
                <w:highlight w:val="yellow"/>
              </w:rPr>
            </w:pPr>
            <w:r w:rsidRPr="002571DF">
              <w:rPr>
                <w:b/>
                <w:color w:val="FF0000"/>
                <w:highlight w:val="cyan"/>
              </w:rPr>
              <w:t>1</w:t>
            </w:r>
          </w:p>
        </w:tc>
        <w:tc>
          <w:tcPr>
            <w:tcW w:w="533" w:type="dxa"/>
            <w:tcBorders>
              <w:top w:val="single" w:sz="6" w:space="0" w:color="auto"/>
              <w:left w:val="single" w:sz="6" w:space="0" w:color="auto"/>
            </w:tcBorders>
            <w:shd w:val="clear" w:color="auto" w:fill="auto"/>
            <w:vAlign w:val="center"/>
          </w:tcPr>
          <w:p w14:paraId="3DCFFBCB"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6EFB6E97"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3ECE7A83"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123EBD8C"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0BFA620E"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1F905D6C"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right w:val="single" w:sz="6" w:space="0" w:color="auto"/>
            </w:tcBorders>
            <w:shd w:val="clear" w:color="auto" w:fill="auto"/>
            <w:vAlign w:val="center"/>
          </w:tcPr>
          <w:p w14:paraId="005CC3C4" w14:textId="77777777" w:rsidR="00B03BC9" w:rsidRPr="002571DF" w:rsidRDefault="00B03BC9" w:rsidP="00234A91">
            <w:pPr>
              <w:pStyle w:val="Tabelle"/>
              <w:keepLines/>
              <w:numPr>
                <w:ilvl w:val="12"/>
                <w:numId w:val="0"/>
              </w:numPr>
              <w:ind w:left="113"/>
            </w:pPr>
            <w:r w:rsidRPr="002571DF">
              <w:t>0</w:t>
            </w:r>
          </w:p>
        </w:tc>
        <w:tc>
          <w:tcPr>
            <w:tcW w:w="1276" w:type="dxa"/>
            <w:tcBorders>
              <w:top w:val="single" w:sz="6" w:space="0" w:color="auto"/>
              <w:bottom w:val="single" w:sz="6" w:space="0" w:color="auto"/>
              <w:right w:val="single" w:sz="6" w:space="0" w:color="auto"/>
            </w:tcBorders>
            <w:shd w:val="clear" w:color="auto" w:fill="F2F2F2"/>
            <w:vAlign w:val="center"/>
          </w:tcPr>
          <w:p w14:paraId="01CEED48" w14:textId="77777777" w:rsidR="00B03BC9" w:rsidRPr="002571DF" w:rsidRDefault="00B03BC9" w:rsidP="00234A91">
            <w:pPr>
              <w:pStyle w:val="Tabelle"/>
              <w:keepLines/>
              <w:numPr>
                <w:ilvl w:val="12"/>
                <w:numId w:val="0"/>
              </w:numPr>
              <w:ind w:left="113"/>
              <w:jc w:val="center"/>
              <w:rPr>
                <w:color w:val="FF0000"/>
              </w:rPr>
            </w:pPr>
            <w:r w:rsidRPr="002571DF">
              <w:t>1</w:t>
            </w:r>
          </w:p>
        </w:tc>
      </w:tr>
      <w:tr w:rsidR="00B03BC9" w:rsidRPr="002571DF" w14:paraId="46E8677B"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6FD5659D" w14:textId="77777777" w:rsidR="00B03BC9" w:rsidRPr="002571DF" w:rsidRDefault="00B03BC9" w:rsidP="00234A91">
            <w:pPr>
              <w:pStyle w:val="Tabelle"/>
              <w:keepLines/>
              <w:numPr>
                <w:ilvl w:val="12"/>
                <w:numId w:val="0"/>
              </w:numPr>
              <w:ind w:left="113"/>
              <w:jc w:val="center"/>
            </w:pPr>
            <w:r w:rsidRPr="002571DF">
              <w:t>5</w:t>
            </w:r>
          </w:p>
        </w:tc>
        <w:tc>
          <w:tcPr>
            <w:tcW w:w="533" w:type="dxa"/>
            <w:tcBorders>
              <w:top w:val="single" w:sz="6" w:space="0" w:color="auto"/>
            </w:tcBorders>
            <w:shd w:val="clear" w:color="auto" w:fill="auto"/>
            <w:vAlign w:val="center"/>
          </w:tcPr>
          <w:p w14:paraId="68A83A09"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18C74ACE"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308D8B04"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11AEB8D"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0CB448F"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5111EE9A"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37FB5CD1"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12493B8"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right w:val="single" w:sz="6" w:space="0" w:color="auto"/>
            </w:tcBorders>
            <w:shd w:val="clear" w:color="auto" w:fill="auto"/>
            <w:vAlign w:val="center"/>
          </w:tcPr>
          <w:p w14:paraId="3343D2DC" w14:textId="77777777" w:rsidR="00B03BC9" w:rsidRPr="002571DF" w:rsidRDefault="00B03BC9" w:rsidP="00234A91">
            <w:pPr>
              <w:pStyle w:val="Tabelle"/>
              <w:keepLines/>
              <w:numPr>
                <w:ilvl w:val="12"/>
                <w:numId w:val="0"/>
              </w:numPr>
              <w:ind w:left="113"/>
            </w:pPr>
            <w:r w:rsidRPr="002571DF">
              <w:t>1</w:t>
            </w:r>
          </w:p>
        </w:tc>
        <w:tc>
          <w:tcPr>
            <w:tcW w:w="1276" w:type="dxa"/>
            <w:tcBorders>
              <w:top w:val="single" w:sz="6" w:space="0" w:color="auto"/>
              <w:bottom w:val="single" w:sz="6" w:space="0" w:color="auto"/>
              <w:right w:val="single" w:sz="6" w:space="0" w:color="auto"/>
            </w:tcBorders>
            <w:shd w:val="clear" w:color="auto" w:fill="F2F2F2"/>
            <w:vAlign w:val="center"/>
          </w:tcPr>
          <w:p w14:paraId="4BFD13AB" w14:textId="77777777" w:rsidR="00B03BC9" w:rsidRPr="002571DF" w:rsidRDefault="00B03BC9" w:rsidP="00234A91">
            <w:pPr>
              <w:pStyle w:val="Tabelle"/>
              <w:keepLines/>
              <w:numPr>
                <w:ilvl w:val="12"/>
                <w:numId w:val="0"/>
              </w:numPr>
              <w:ind w:left="113"/>
              <w:jc w:val="center"/>
            </w:pPr>
            <w:r w:rsidRPr="002571DF">
              <w:t>1</w:t>
            </w:r>
          </w:p>
        </w:tc>
      </w:tr>
      <w:tr w:rsidR="00B03BC9" w:rsidRPr="002571DF" w14:paraId="731CE33E"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5CD6A3C9" w14:textId="77777777" w:rsidR="00B03BC9" w:rsidRPr="002571DF" w:rsidRDefault="00B03BC9" w:rsidP="00234A91">
            <w:pPr>
              <w:pStyle w:val="Tabelle"/>
              <w:keepLines/>
              <w:numPr>
                <w:ilvl w:val="12"/>
                <w:numId w:val="0"/>
              </w:numPr>
              <w:ind w:left="113"/>
              <w:jc w:val="center"/>
            </w:pPr>
            <w:r w:rsidRPr="002571DF">
              <w:t>6</w:t>
            </w:r>
          </w:p>
        </w:tc>
        <w:tc>
          <w:tcPr>
            <w:tcW w:w="533" w:type="dxa"/>
            <w:tcBorders>
              <w:top w:val="single" w:sz="6" w:space="0" w:color="auto"/>
            </w:tcBorders>
            <w:shd w:val="clear" w:color="auto" w:fill="auto"/>
            <w:vAlign w:val="center"/>
          </w:tcPr>
          <w:p w14:paraId="31564883"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5628920B"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6D77A2A2"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tcBorders>
            <w:shd w:val="clear" w:color="auto" w:fill="auto"/>
            <w:vAlign w:val="center"/>
          </w:tcPr>
          <w:p w14:paraId="21A71D9C"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2327ADC9"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4442AFC4"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D5DD170"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23388A5C"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right w:val="single" w:sz="6" w:space="0" w:color="auto"/>
            </w:tcBorders>
            <w:shd w:val="clear" w:color="auto" w:fill="auto"/>
            <w:vAlign w:val="center"/>
          </w:tcPr>
          <w:p w14:paraId="4B20A8A3" w14:textId="77777777" w:rsidR="00B03BC9" w:rsidRPr="002571DF" w:rsidRDefault="00B03BC9" w:rsidP="00234A91">
            <w:pPr>
              <w:pStyle w:val="Tabelle"/>
              <w:keepLines/>
              <w:numPr>
                <w:ilvl w:val="12"/>
                <w:numId w:val="0"/>
              </w:numPr>
              <w:ind w:left="113"/>
            </w:pPr>
            <w:r w:rsidRPr="002571DF">
              <w:t>1</w:t>
            </w:r>
          </w:p>
        </w:tc>
        <w:tc>
          <w:tcPr>
            <w:tcW w:w="1276" w:type="dxa"/>
            <w:tcBorders>
              <w:top w:val="single" w:sz="6" w:space="0" w:color="auto"/>
              <w:bottom w:val="single" w:sz="6" w:space="0" w:color="auto"/>
              <w:right w:val="single" w:sz="6" w:space="0" w:color="auto"/>
            </w:tcBorders>
            <w:shd w:val="clear" w:color="auto" w:fill="F2F2F2"/>
            <w:vAlign w:val="center"/>
          </w:tcPr>
          <w:p w14:paraId="3EF25E6A" w14:textId="77777777" w:rsidR="00B03BC9" w:rsidRPr="002571DF" w:rsidRDefault="00B03BC9" w:rsidP="00234A91">
            <w:pPr>
              <w:pStyle w:val="Tabelle"/>
              <w:keepLines/>
              <w:numPr>
                <w:ilvl w:val="12"/>
                <w:numId w:val="0"/>
              </w:numPr>
              <w:ind w:left="113"/>
              <w:jc w:val="center"/>
            </w:pPr>
            <w:r w:rsidRPr="002571DF">
              <w:t>0</w:t>
            </w:r>
          </w:p>
        </w:tc>
      </w:tr>
      <w:tr w:rsidR="00B03BC9" w:rsidRPr="002571DF" w14:paraId="11E05323"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3646C074" w14:textId="77777777" w:rsidR="00B03BC9" w:rsidRPr="002571DF" w:rsidRDefault="00B03BC9" w:rsidP="00234A91">
            <w:pPr>
              <w:pStyle w:val="Tabelle"/>
              <w:keepLines/>
              <w:numPr>
                <w:ilvl w:val="12"/>
                <w:numId w:val="0"/>
              </w:numPr>
              <w:ind w:left="113"/>
              <w:jc w:val="center"/>
            </w:pPr>
            <w:r w:rsidRPr="002571DF">
              <w:t>7</w:t>
            </w:r>
          </w:p>
        </w:tc>
        <w:tc>
          <w:tcPr>
            <w:tcW w:w="533" w:type="dxa"/>
            <w:tcBorders>
              <w:top w:val="single" w:sz="6" w:space="0" w:color="auto"/>
            </w:tcBorders>
            <w:shd w:val="clear" w:color="auto" w:fill="auto"/>
            <w:vAlign w:val="center"/>
          </w:tcPr>
          <w:p w14:paraId="5351F097"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0987B184"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35B1D491"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0234A0B0"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38052387" w14:textId="77777777" w:rsidR="00B03BC9" w:rsidRPr="002571DF" w:rsidRDefault="00B03BC9" w:rsidP="00234A91">
            <w:pPr>
              <w:pStyle w:val="Tabelle"/>
              <w:keepLines/>
              <w:numPr>
                <w:ilvl w:val="12"/>
                <w:numId w:val="0"/>
              </w:numPr>
              <w:ind w:left="113"/>
            </w:pPr>
          </w:p>
        </w:tc>
        <w:tc>
          <w:tcPr>
            <w:tcW w:w="533" w:type="dxa"/>
            <w:tcBorders>
              <w:top w:val="single" w:sz="6" w:space="0" w:color="auto"/>
            </w:tcBorders>
            <w:shd w:val="clear" w:color="auto" w:fill="auto"/>
            <w:vAlign w:val="center"/>
          </w:tcPr>
          <w:p w14:paraId="3830D69A"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44A5934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tcBorders>
            <w:shd w:val="clear" w:color="auto" w:fill="auto"/>
            <w:vAlign w:val="center"/>
          </w:tcPr>
          <w:p w14:paraId="1F1019FC"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right w:val="single" w:sz="6" w:space="0" w:color="auto"/>
            </w:tcBorders>
            <w:shd w:val="clear" w:color="auto" w:fill="auto"/>
            <w:vAlign w:val="center"/>
          </w:tcPr>
          <w:p w14:paraId="47C19071" w14:textId="77777777" w:rsidR="00B03BC9" w:rsidRPr="002571DF" w:rsidRDefault="00B03BC9" w:rsidP="00234A91">
            <w:pPr>
              <w:pStyle w:val="Tabelle"/>
              <w:keepLines/>
              <w:numPr>
                <w:ilvl w:val="12"/>
                <w:numId w:val="0"/>
              </w:numPr>
              <w:ind w:left="113"/>
            </w:pPr>
            <w:r w:rsidRPr="002571DF">
              <w:t>0</w:t>
            </w:r>
          </w:p>
        </w:tc>
        <w:tc>
          <w:tcPr>
            <w:tcW w:w="1276" w:type="dxa"/>
            <w:tcBorders>
              <w:top w:val="single" w:sz="6" w:space="0" w:color="auto"/>
              <w:bottom w:val="single" w:sz="6" w:space="0" w:color="auto"/>
              <w:right w:val="single" w:sz="6" w:space="0" w:color="auto"/>
            </w:tcBorders>
            <w:shd w:val="clear" w:color="auto" w:fill="F2F2F2"/>
            <w:vAlign w:val="center"/>
          </w:tcPr>
          <w:p w14:paraId="67CF2C38" w14:textId="77777777" w:rsidR="00B03BC9" w:rsidRPr="002571DF" w:rsidRDefault="00B03BC9" w:rsidP="00234A91">
            <w:pPr>
              <w:pStyle w:val="Tabelle"/>
              <w:keepLines/>
              <w:numPr>
                <w:ilvl w:val="12"/>
                <w:numId w:val="0"/>
              </w:numPr>
              <w:ind w:left="113"/>
              <w:jc w:val="center"/>
            </w:pPr>
            <w:r w:rsidRPr="002571DF">
              <w:t>0</w:t>
            </w:r>
          </w:p>
        </w:tc>
      </w:tr>
      <w:tr w:rsidR="00B03BC9" w:rsidRPr="002571DF" w14:paraId="20F7ECBE"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auto"/>
            <w:vAlign w:val="center"/>
          </w:tcPr>
          <w:p w14:paraId="65E223AE" w14:textId="77777777" w:rsidR="00B03BC9" w:rsidRPr="002571DF" w:rsidRDefault="00B03BC9" w:rsidP="00234A91">
            <w:pPr>
              <w:pStyle w:val="Tabelle"/>
              <w:keepLines/>
              <w:numPr>
                <w:ilvl w:val="12"/>
                <w:numId w:val="0"/>
              </w:numPr>
              <w:ind w:left="113"/>
              <w:jc w:val="center"/>
            </w:pPr>
            <w:r w:rsidRPr="002571DF">
              <w:t>8</w:t>
            </w:r>
          </w:p>
        </w:tc>
        <w:tc>
          <w:tcPr>
            <w:tcW w:w="533" w:type="dxa"/>
            <w:tcBorders>
              <w:top w:val="single" w:sz="6" w:space="0" w:color="auto"/>
              <w:bottom w:val="single" w:sz="6" w:space="0" w:color="auto"/>
            </w:tcBorders>
            <w:shd w:val="clear" w:color="auto" w:fill="auto"/>
            <w:vAlign w:val="center"/>
          </w:tcPr>
          <w:p w14:paraId="2F7FAC5E"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bottom w:val="single" w:sz="6" w:space="0" w:color="auto"/>
            </w:tcBorders>
            <w:shd w:val="clear" w:color="auto" w:fill="auto"/>
            <w:vAlign w:val="center"/>
          </w:tcPr>
          <w:p w14:paraId="50046A0A"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5464DDF2"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3CA35E5D"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6267DA45" w14:textId="77777777" w:rsidR="00B03BC9" w:rsidRPr="002571DF" w:rsidRDefault="00B03BC9" w:rsidP="00234A91">
            <w:pPr>
              <w:pStyle w:val="Tabelle"/>
              <w:keepLines/>
              <w:numPr>
                <w:ilvl w:val="12"/>
                <w:numId w:val="0"/>
              </w:numPr>
              <w:ind w:left="113"/>
            </w:pPr>
          </w:p>
        </w:tc>
        <w:tc>
          <w:tcPr>
            <w:tcW w:w="533" w:type="dxa"/>
            <w:tcBorders>
              <w:top w:val="single" w:sz="6" w:space="0" w:color="auto"/>
              <w:bottom w:val="single" w:sz="6" w:space="0" w:color="auto"/>
            </w:tcBorders>
            <w:shd w:val="clear" w:color="auto" w:fill="auto"/>
            <w:vAlign w:val="center"/>
          </w:tcPr>
          <w:p w14:paraId="452D63A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7954EEA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4A549FF0"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bottom w:val="single" w:sz="6" w:space="0" w:color="auto"/>
              <w:right w:val="single" w:sz="6" w:space="0" w:color="auto"/>
            </w:tcBorders>
            <w:shd w:val="clear" w:color="auto" w:fill="auto"/>
            <w:vAlign w:val="center"/>
          </w:tcPr>
          <w:p w14:paraId="2B888C3C" w14:textId="77777777" w:rsidR="00B03BC9" w:rsidRPr="002571DF" w:rsidRDefault="00B03BC9" w:rsidP="00234A91">
            <w:pPr>
              <w:pStyle w:val="Tabelle"/>
              <w:keepLines/>
              <w:numPr>
                <w:ilvl w:val="12"/>
                <w:numId w:val="0"/>
              </w:numPr>
              <w:ind w:left="113"/>
            </w:pPr>
            <w:r w:rsidRPr="002571DF">
              <w:t>0</w:t>
            </w:r>
          </w:p>
        </w:tc>
        <w:tc>
          <w:tcPr>
            <w:tcW w:w="1276" w:type="dxa"/>
            <w:tcBorders>
              <w:top w:val="single" w:sz="6" w:space="0" w:color="auto"/>
              <w:bottom w:val="single" w:sz="6" w:space="0" w:color="auto"/>
              <w:right w:val="single" w:sz="6" w:space="0" w:color="auto"/>
            </w:tcBorders>
            <w:shd w:val="clear" w:color="auto" w:fill="F2F2F2"/>
            <w:vAlign w:val="center"/>
          </w:tcPr>
          <w:p w14:paraId="3078AFAA" w14:textId="77777777" w:rsidR="00B03BC9" w:rsidRPr="002571DF" w:rsidRDefault="00B03BC9" w:rsidP="00234A91">
            <w:pPr>
              <w:pStyle w:val="Tabelle"/>
              <w:keepLines/>
              <w:numPr>
                <w:ilvl w:val="12"/>
                <w:numId w:val="0"/>
              </w:numPr>
              <w:ind w:left="113"/>
              <w:jc w:val="center"/>
            </w:pPr>
            <w:r w:rsidRPr="002571DF">
              <w:t>1</w:t>
            </w:r>
          </w:p>
        </w:tc>
      </w:tr>
      <w:tr w:rsidR="00B03BC9" w:rsidRPr="002571DF" w14:paraId="0D7A8DDF" w14:textId="77777777" w:rsidTr="00234A91">
        <w:trPr>
          <w:cantSplit/>
        </w:trPr>
        <w:tc>
          <w:tcPr>
            <w:tcW w:w="1949" w:type="dxa"/>
            <w:tcBorders>
              <w:top w:val="single" w:sz="6" w:space="0" w:color="auto"/>
              <w:left w:val="single" w:sz="6" w:space="0" w:color="auto"/>
              <w:bottom w:val="single" w:sz="6" w:space="0" w:color="auto"/>
              <w:right w:val="single" w:sz="6" w:space="0" w:color="auto"/>
            </w:tcBorders>
            <w:shd w:val="clear" w:color="auto" w:fill="00B0F0"/>
            <w:vAlign w:val="center"/>
          </w:tcPr>
          <w:p w14:paraId="624202A6" w14:textId="1C4CDAE3" w:rsidR="00B03BC9" w:rsidRPr="002571DF" w:rsidRDefault="00B03BC9" w:rsidP="00234A91">
            <w:pPr>
              <w:pStyle w:val="Tabelle"/>
              <w:keepLines/>
              <w:numPr>
                <w:ilvl w:val="12"/>
                <w:numId w:val="0"/>
              </w:numPr>
              <w:ind w:left="113"/>
              <w:jc w:val="center"/>
            </w:pPr>
            <w:r w:rsidRPr="002571DF">
              <w:rPr>
                <w:b/>
                <w:color w:val="FFFFFF" w:themeColor="background1"/>
              </w:rPr>
              <w:t>Odd horizontal parity bit</w:t>
            </w:r>
          </w:p>
        </w:tc>
        <w:tc>
          <w:tcPr>
            <w:tcW w:w="533" w:type="dxa"/>
            <w:tcBorders>
              <w:top w:val="single" w:sz="6" w:space="0" w:color="auto"/>
              <w:bottom w:val="single" w:sz="6" w:space="0" w:color="auto"/>
            </w:tcBorders>
            <w:shd w:val="clear" w:color="auto" w:fill="auto"/>
            <w:vAlign w:val="center"/>
          </w:tcPr>
          <w:p w14:paraId="196C7B0A"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71B8F536"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bottom w:val="single" w:sz="6" w:space="0" w:color="auto"/>
            </w:tcBorders>
            <w:shd w:val="clear" w:color="auto" w:fill="auto"/>
            <w:vAlign w:val="center"/>
          </w:tcPr>
          <w:p w14:paraId="5FA41CDD"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bottom w:val="single" w:sz="6" w:space="0" w:color="auto"/>
            </w:tcBorders>
            <w:shd w:val="clear" w:color="auto" w:fill="auto"/>
            <w:vAlign w:val="center"/>
          </w:tcPr>
          <w:p w14:paraId="35F43B0E" w14:textId="77777777" w:rsidR="00B03BC9" w:rsidRPr="002571DF" w:rsidRDefault="00B03BC9" w:rsidP="00234A91">
            <w:pPr>
              <w:pStyle w:val="Tabelle"/>
              <w:keepLines/>
              <w:numPr>
                <w:ilvl w:val="12"/>
                <w:numId w:val="0"/>
              </w:numPr>
              <w:ind w:left="113"/>
            </w:pPr>
            <w:r w:rsidRPr="002571DF">
              <w:t>1</w:t>
            </w:r>
          </w:p>
        </w:tc>
        <w:tc>
          <w:tcPr>
            <w:tcW w:w="533" w:type="dxa"/>
            <w:tcBorders>
              <w:top w:val="single" w:sz="6" w:space="0" w:color="auto"/>
              <w:bottom w:val="single" w:sz="6" w:space="0" w:color="auto"/>
            </w:tcBorders>
            <w:shd w:val="clear" w:color="auto" w:fill="auto"/>
            <w:vAlign w:val="center"/>
          </w:tcPr>
          <w:p w14:paraId="758A49B8" w14:textId="77777777" w:rsidR="00B03BC9" w:rsidRPr="002571DF" w:rsidRDefault="00B03BC9" w:rsidP="00234A91">
            <w:pPr>
              <w:pStyle w:val="Tabelle"/>
              <w:keepLines/>
              <w:numPr>
                <w:ilvl w:val="12"/>
                <w:numId w:val="0"/>
              </w:numPr>
              <w:ind w:left="113"/>
            </w:pPr>
          </w:p>
        </w:tc>
        <w:tc>
          <w:tcPr>
            <w:tcW w:w="533" w:type="dxa"/>
            <w:tcBorders>
              <w:top w:val="single" w:sz="6" w:space="0" w:color="auto"/>
              <w:bottom w:val="single" w:sz="6" w:space="0" w:color="auto"/>
            </w:tcBorders>
            <w:shd w:val="clear" w:color="auto" w:fill="auto"/>
            <w:vAlign w:val="center"/>
          </w:tcPr>
          <w:p w14:paraId="553B1C8A"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57C2CE58" w14:textId="77777777" w:rsidR="00B03BC9" w:rsidRPr="002571DF" w:rsidRDefault="00B03BC9" w:rsidP="00234A91">
            <w:pPr>
              <w:pStyle w:val="Tabelle"/>
              <w:keepLines/>
              <w:numPr>
                <w:ilvl w:val="12"/>
                <w:numId w:val="0"/>
              </w:numPr>
              <w:ind w:left="113"/>
            </w:pPr>
            <w:r w:rsidRPr="002571DF">
              <w:t>0</w:t>
            </w:r>
          </w:p>
        </w:tc>
        <w:tc>
          <w:tcPr>
            <w:tcW w:w="533" w:type="dxa"/>
            <w:tcBorders>
              <w:top w:val="single" w:sz="6" w:space="0" w:color="auto"/>
              <w:bottom w:val="single" w:sz="6" w:space="0" w:color="auto"/>
            </w:tcBorders>
            <w:shd w:val="clear" w:color="auto" w:fill="auto"/>
            <w:vAlign w:val="center"/>
          </w:tcPr>
          <w:p w14:paraId="6772FB9B" w14:textId="77777777" w:rsidR="00B03BC9" w:rsidRPr="002571DF" w:rsidRDefault="00B03BC9" w:rsidP="00234A91">
            <w:pPr>
              <w:pStyle w:val="Tabelle"/>
              <w:keepLines/>
              <w:numPr>
                <w:ilvl w:val="12"/>
                <w:numId w:val="0"/>
              </w:numPr>
              <w:ind w:left="113"/>
            </w:pPr>
            <w:r w:rsidRPr="002571DF">
              <w:t>0</w:t>
            </w:r>
          </w:p>
        </w:tc>
        <w:tc>
          <w:tcPr>
            <w:tcW w:w="555" w:type="dxa"/>
            <w:tcBorders>
              <w:top w:val="single" w:sz="6" w:space="0" w:color="auto"/>
              <w:bottom w:val="single" w:sz="6" w:space="0" w:color="auto"/>
              <w:right w:val="single" w:sz="6" w:space="0" w:color="auto"/>
            </w:tcBorders>
            <w:shd w:val="clear" w:color="auto" w:fill="auto"/>
            <w:vAlign w:val="center"/>
          </w:tcPr>
          <w:p w14:paraId="412B49E4" w14:textId="77777777" w:rsidR="00B03BC9" w:rsidRPr="002571DF" w:rsidRDefault="00B03BC9" w:rsidP="00234A91">
            <w:pPr>
              <w:pStyle w:val="Tabelle"/>
              <w:keepLines/>
              <w:numPr>
                <w:ilvl w:val="12"/>
                <w:numId w:val="0"/>
              </w:numPr>
              <w:ind w:left="113"/>
            </w:pPr>
            <w:r w:rsidRPr="002571DF">
              <w:t>0</w:t>
            </w:r>
          </w:p>
        </w:tc>
        <w:tc>
          <w:tcPr>
            <w:tcW w:w="1276" w:type="dxa"/>
            <w:tcBorders>
              <w:top w:val="single" w:sz="6" w:space="0" w:color="auto"/>
            </w:tcBorders>
            <w:shd w:val="clear" w:color="auto" w:fill="auto"/>
            <w:vAlign w:val="center"/>
          </w:tcPr>
          <w:p w14:paraId="34BE8ED7" w14:textId="77777777" w:rsidR="00B03BC9" w:rsidRPr="002571DF" w:rsidRDefault="00B03BC9" w:rsidP="00234A91">
            <w:pPr>
              <w:pStyle w:val="Tabelle"/>
              <w:keepLines/>
              <w:numPr>
                <w:ilvl w:val="12"/>
                <w:numId w:val="0"/>
              </w:numPr>
              <w:ind w:left="113"/>
              <w:jc w:val="center"/>
            </w:pPr>
          </w:p>
        </w:tc>
      </w:tr>
    </w:tbl>
    <w:p w14:paraId="31A16D98" w14:textId="77777777" w:rsidR="00B03BC9" w:rsidRPr="002571DF" w:rsidRDefault="00B03BC9" w:rsidP="00B03BC9">
      <w:pPr>
        <w:pStyle w:val="Index1"/>
        <w:numPr>
          <w:ilvl w:val="12"/>
          <w:numId w:val="0"/>
        </w:numPr>
        <w:spacing w:line="280" w:lineRule="atLeast"/>
      </w:pPr>
    </w:p>
    <w:p w14:paraId="18F621EF" w14:textId="77777777" w:rsidR="00B03BC9" w:rsidRPr="002571DF" w:rsidRDefault="00B03BC9" w:rsidP="00B03BC9">
      <w:pPr>
        <w:numPr>
          <w:ilvl w:val="12"/>
          <w:numId w:val="0"/>
        </w:numPr>
      </w:pPr>
      <w:r w:rsidRPr="002571DF">
        <w:t>There is a single-bit error in the 4</w:t>
      </w:r>
      <w:r w:rsidRPr="002571DF">
        <w:rPr>
          <w:vertAlign w:val="superscript"/>
        </w:rPr>
        <w:t>th</w:t>
      </w:r>
      <w:r w:rsidRPr="002571DF">
        <w:t xml:space="preserve"> character. This error is detected by </w:t>
      </w:r>
    </w:p>
    <w:p w14:paraId="35808CC4" w14:textId="19ABF821" w:rsidR="00B03BC9" w:rsidRPr="002571DF" w:rsidRDefault="00B03BC9" w:rsidP="00B03BC9">
      <w:pPr>
        <w:pStyle w:val="Bullet2"/>
      </w:pPr>
      <w:r w:rsidRPr="002571DF">
        <w:t xml:space="preserve">the even vertical parity check, because the total number of ones in the data – </w:t>
      </w:r>
      <w:r w:rsidRPr="002571DF">
        <w:rPr>
          <w:b/>
        </w:rPr>
        <w:t>plus the parity bit</w:t>
      </w:r>
      <w:r w:rsidRPr="002571DF">
        <w:t xml:space="preserve"> – is odd instead of even</w:t>
      </w:r>
    </w:p>
    <w:p w14:paraId="1FA504DC" w14:textId="3864EA66" w:rsidR="00B03BC9" w:rsidRPr="002571DF" w:rsidRDefault="00B03BC9" w:rsidP="00B03BC9">
      <w:pPr>
        <w:pStyle w:val="Bullet2"/>
      </w:pPr>
      <w:r w:rsidRPr="002571DF">
        <w:t xml:space="preserve">whereas the exact position of the incorrect bit is recognized by the odd horizontal parity check (because the total number of ones in the data – </w:t>
      </w:r>
      <w:r w:rsidRPr="002571DF">
        <w:rPr>
          <w:b/>
        </w:rPr>
        <w:t>plus the parity bit</w:t>
      </w:r>
      <w:r w:rsidRPr="002571DF">
        <w:t xml:space="preserve"> – is even instead of odd). This makes it possible to correct errors.</w:t>
      </w:r>
    </w:p>
    <w:p w14:paraId="6DC6D920" w14:textId="77777777" w:rsidR="00B03BC9" w:rsidRPr="002571DF" w:rsidRDefault="00B03BC9" w:rsidP="00B03BC9">
      <w:pPr>
        <w:numPr>
          <w:ilvl w:val="12"/>
          <w:numId w:val="0"/>
        </w:numPr>
        <w:rPr>
          <w:b/>
          <w:i/>
        </w:rPr>
      </w:pPr>
    </w:p>
    <w:p w14:paraId="00849106" w14:textId="47FCB9CE" w:rsidR="00B03BC9" w:rsidRPr="002571DF" w:rsidRDefault="00B03BC9" w:rsidP="00B03BC9">
      <w:pPr>
        <w:pStyle w:val="Caption"/>
        <w:keepNext/>
      </w:pPr>
      <w:r w:rsidRPr="002571DF">
        <w:t xml:space="preserve">Table </w:t>
      </w:r>
      <w:r w:rsidR="00E418EC" w:rsidRPr="00C24ED9">
        <w:fldChar w:fldCharType="begin"/>
      </w:r>
      <w:r w:rsidR="00E418EC" w:rsidRPr="002571DF">
        <w:instrText xml:space="preserve"> SEQ Table \* ARABIC </w:instrText>
      </w:r>
      <w:r w:rsidR="00E418EC" w:rsidRPr="00C24ED9">
        <w:fldChar w:fldCharType="separate"/>
      </w:r>
      <w:r w:rsidR="00E12FDC">
        <w:rPr>
          <w:noProof/>
        </w:rPr>
        <w:t>2</w:t>
      </w:r>
      <w:r w:rsidR="00E418EC" w:rsidRPr="00C24ED9">
        <w:fldChar w:fldCharType="end"/>
      </w:r>
      <w:r w:rsidRPr="002571DF">
        <w:t xml:space="preserve">: Even </w:t>
      </w:r>
      <w:r w:rsidR="00AD364C">
        <w:t xml:space="preserve">vertical </w:t>
      </w:r>
      <w:r w:rsidR="009A146D">
        <w:t>parity check (vertical parity)</w:t>
      </w:r>
      <w:r w:rsidR="00CA291D" w:rsidRPr="002571DF">
        <w:t xml:space="preserve"> </w:t>
      </w:r>
      <w:r w:rsidRPr="002571DF">
        <w:t xml:space="preserve">after each character and odd </w:t>
      </w:r>
      <w:r w:rsidR="00AD364C">
        <w:t>horizontal</w:t>
      </w:r>
      <w:r w:rsidR="00AD364C" w:rsidRPr="002571DF">
        <w:t xml:space="preserve"> </w:t>
      </w:r>
      <w:r w:rsidRPr="002571DF">
        <w:t xml:space="preserve">parity </w:t>
      </w:r>
      <w:r w:rsidR="009A146D">
        <w:t xml:space="preserve">check (Checksum, horizontal parity) </w:t>
      </w:r>
      <w:r w:rsidRPr="002571DF">
        <w:t>after each telegram</w:t>
      </w:r>
    </w:p>
    <w:tbl>
      <w:tblPr>
        <w:tblW w:w="8789" w:type="dxa"/>
        <w:tblInd w:w="28" w:type="dxa"/>
        <w:tblLayout w:type="fixed"/>
        <w:tblCellMar>
          <w:left w:w="28" w:type="dxa"/>
          <w:right w:w="28" w:type="dxa"/>
        </w:tblCellMar>
        <w:tblLook w:val="0000" w:firstRow="0" w:lastRow="0" w:firstColumn="0" w:lastColumn="0" w:noHBand="0" w:noVBand="0"/>
      </w:tblPr>
      <w:tblGrid>
        <w:gridCol w:w="1701"/>
        <w:gridCol w:w="567"/>
        <w:gridCol w:w="567"/>
        <w:gridCol w:w="567"/>
        <w:gridCol w:w="567"/>
        <w:gridCol w:w="567"/>
        <w:gridCol w:w="567"/>
        <w:gridCol w:w="567"/>
        <w:gridCol w:w="567"/>
        <w:gridCol w:w="1098"/>
        <w:gridCol w:w="1454"/>
      </w:tblGrid>
      <w:tr w:rsidR="00B03BC9" w:rsidRPr="002571DF" w14:paraId="58FA1100" w14:textId="77777777" w:rsidTr="00C15751">
        <w:trPr>
          <w:cantSplit/>
          <w:trHeight w:val="487"/>
        </w:trPr>
        <w:tc>
          <w:tcPr>
            <w:tcW w:w="1701" w:type="dxa"/>
            <w:tcBorders>
              <w:top w:val="single" w:sz="6" w:space="0" w:color="auto"/>
              <w:left w:val="single" w:sz="6" w:space="0" w:color="auto"/>
              <w:bottom w:val="single" w:sz="6" w:space="0" w:color="auto"/>
              <w:right w:val="single" w:sz="6" w:space="0" w:color="auto"/>
            </w:tcBorders>
            <w:shd w:val="clear" w:color="auto" w:fill="00B0F0"/>
            <w:vAlign w:val="center"/>
          </w:tcPr>
          <w:p w14:paraId="78BC31F9" w14:textId="77777777" w:rsidR="00B03BC9" w:rsidRPr="002571DF" w:rsidRDefault="00B03BC9" w:rsidP="00C15751">
            <w:pPr>
              <w:numPr>
                <w:ilvl w:val="12"/>
                <w:numId w:val="0"/>
              </w:numPr>
              <w:spacing w:before="120" w:after="120" w:line="240" w:lineRule="auto"/>
              <w:jc w:val="center"/>
              <w:rPr>
                <w:b/>
                <w:color w:val="FFFFFF"/>
                <w:sz w:val="20"/>
                <w:szCs w:val="20"/>
              </w:rPr>
            </w:pPr>
            <w:r w:rsidRPr="002571DF">
              <w:rPr>
                <w:b/>
                <w:color w:val="FFFFFF"/>
                <w:sz w:val="20"/>
                <w:szCs w:val="20"/>
              </w:rPr>
              <w:t>Character</w:t>
            </w:r>
          </w:p>
        </w:tc>
        <w:tc>
          <w:tcPr>
            <w:tcW w:w="5634" w:type="dxa"/>
            <w:gridSpan w:val="9"/>
            <w:tcBorders>
              <w:top w:val="single" w:sz="6" w:space="0" w:color="auto"/>
              <w:left w:val="single" w:sz="6" w:space="0" w:color="auto"/>
              <w:bottom w:val="single" w:sz="6" w:space="0" w:color="auto"/>
              <w:right w:val="single" w:sz="6" w:space="0" w:color="auto"/>
            </w:tcBorders>
            <w:shd w:val="clear" w:color="auto" w:fill="00B0F0"/>
            <w:vAlign w:val="center"/>
          </w:tcPr>
          <w:p w14:paraId="66D61065" w14:textId="77777777" w:rsidR="00B03BC9" w:rsidRPr="002571DF" w:rsidRDefault="00B03BC9" w:rsidP="00C15751">
            <w:pPr>
              <w:numPr>
                <w:ilvl w:val="12"/>
                <w:numId w:val="0"/>
              </w:numPr>
              <w:jc w:val="center"/>
              <w:rPr>
                <w:b/>
                <w:color w:val="FFFFFF"/>
                <w:sz w:val="20"/>
                <w:szCs w:val="20"/>
              </w:rPr>
            </w:pPr>
            <w:r w:rsidRPr="002571DF">
              <w:rPr>
                <w:b/>
                <w:color w:val="FFFFFF"/>
                <w:sz w:val="20"/>
                <w:szCs w:val="20"/>
              </w:rPr>
              <w:t>Octet</w:t>
            </w:r>
          </w:p>
        </w:tc>
        <w:tc>
          <w:tcPr>
            <w:tcW w:w="1454" w:type="dxa"/>
            <w:tcBorders>
              <w:top w:val="single" w:sz="6" w:space="0" w:color="auto"/>
              <w:left w:val="single" w:sz="6" w:space="0" w:color="auto"/>
              <w:bottom w:val="single" w:sz="6" w:space="0" w:color="auto"/>
              <w:right w:val="single" w:sz="6" w:space="0" w:color="auto"/>
            </w:tcBorders>
            <w:shd w:val="clear" w:color="auto" w:fill="00B0F0"/>
            <w:vAlign w:val="center"/>
          </w:tcPr>
          <w:p w14:paraId="3D3FF07F" w14:textId="0B41FE49" w:rsidR="00B03BC9" w:rsidRPr="002571DF" w:rsidRDefault="00B03BC9" w:rsidP="00C15751">
            <w:pPr>
              <w:pStyle w:val="FootnoteText"/>
              <w:numPr>
                <w:ilvl w:val="12"/>
                <w:numId w:val="0"/>
              </w:numPr>
              <w:spacing w:before="120" w:after="120" w:line="240" w:lineRule="auto"/>
              <w:jc w:val="center"/>
              <w:rPr>
                <w:b/>
                <w:color w:val="FFFFFF"/>
              </w:rPr>
            </w:pPr>
            <w:r w:rsidRPr="002571DF">
              <w:rPr>
                <w:b/>
                <w:color w:val="FFFFFF"/>
              </w:rPr>
              <w:t>Even vertical parity bit</w:t>
            </w:r>
          </w:p>
        </w:tc>
      </w:tr>
      <w:tr w:rsidR="00B03BC9" w:rsidRPr="002571DF" w14:paraId="0C331498" w14:textId="77777777" w:rsidTr="00C15751">
        <w:trPr>
          <w:cantSplit/>
          <w:trHeight w:val="200"/>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0C6B172D" w14:textId="77777777" w:rsidR="00B03BC9" w:rsidRPr="002571DF" w:rsidRDefault="00B03BC9" w:rsidP="00234A91">
            <w:pPr>
              <w:numPr>
                <w:ilvl w:val="12"/>
                <w:numId w:val="0"/>
              </w:numPr>
              <w:jc w:val="center"/>
              <w:rPr>
                <w:sz w:val="20"/>
                <w:szCs w:val="20"/>
              </w:rPr>
            </w:pPr>
            <w:r w:rsidRPr="002571DF">
              <w:rPr>
                <w:sz w:val="20"/>
                <w:szCs w:val="20"/>
              </w:rPr>
              <w:t>1</w:t>
            </w:r>
          </w:p>
        </w:tc>
        <w:tc>
          <w:tcPr>
            <w:tcW w:w="567" w:type="dxa"/>
            <w:tcBorders>
              <w:top w:val="single" w:sz="6" w:space="0" w:color="auto"/>
            </w:tcBorders>
            <w:shd w:val="clear" w:color="auto" w:fill="auto"/>
            <w:vAlign w:val="center"/>
          </w:tcPr>
          <w:p w14:paraId="0364DB97"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4F48D2D9"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37CDA201"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66CCCBAA"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59AE27A7"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093404EB"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2BAD5748"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33FA2991"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right w:val="single" w:sz="6" w:space="0" w:color="auto"/>
            </w:tcBorders>
            <w:shd w:val="clear" w:color="auto" w:fill="auto"/>
            <w:vAlign w:val="center"/>
          </w:tcPr>
          <w:p w14:paraId="1F19734C" w14:textId="77777777" w:rsidR="00B03BC9" w:rsidRPr="002571DF" w:rsidRDefault="00B03BC9" w:rsidP="00234A91">
            <w:pPr>
              <w:numPr>
                <w:ilvl w:val="12"/>
                <w:numId w:val="0"/>
              </w:numPr>
              <w:rPr>
                <w:sz w:val="20"/>
                <w:szCs w:val="20"/>
              </w:rPr>
            </w:pPr>
            <w:r w:rsidRPr="002571DF">
              <w:rPr>
                <w:sz w:val="20"/>
                <w:szCs w:val="20"/>
              </w:rPr>
              <w:t xml:space="preserve"> 0</w:t>
            </w:r>
          </w:p>
        </w:tc>
        <w:tc>
          <w:tcPr>
            <w:tcW w:w="1454" w:type="dxa"/>
            <w:tcBorders>
              <w:top w:val="single" w:sz="6" w:space="0" w:color="auto"/>
              <w:bottom w:val="single" w:sz="6" w:space="0" w:color="auto"/>
              <w:right w:val="single" w:sz="6" w:space="0" w:color="auto"/>
            </w:tcBorders>
            <w:shd w:val="clear" w:color="auto" w:fill="F2F2F2"/>
            <w:vAlign w:val="center"/>
          </w:tcPr>
          <w:p w14:paraId="2E68F95C" w14:textId="77777777" w:rsidR="00B03BC9" w:rsidRPr="002571DF" w:rsidRDefault="00B03BC9" w:rsidP="00234A91">
            <w:pPr>
              <w:numPr>
                <w:ilvl w:val="12"/>
                <w:numId w:val="0"/>
              </w:numPr>
              <w:jc w:val="center"/>
              <w:rPr>
                <w:sz w:val="20"/>
                <w:szCs w:val="20"/>
              </w:rPr>
            </w:pPr>
            <w:r w:rsidRPr="002571DF">
              <w:rPr>
                <w:sz w:val="20"/>
                <w:szCs w:val="20"/>
              </w:rPr>
              <w:t>1</w:t>
            </w:r>
          </w:p>
        </w:tc>
      </w:tr>
      <w:tr w:rsidR="00B03BC9" w:rsidRPr="002571DF" w14:paraId="483D1F79" w14:textId="77777777" w:rsidTr="00C15751">
        <w:trPr>
          <w:cantSplit/>
          <w:trHeight w:val="204"/>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1EA9BA5A" w14:textId="77777777" w:rsidR="00B03BC9" w:rsidRPr="002571DF" w:rsidRDefault="00B03BC9" w:rsidP="00234A91">
            <w:pPr>
              <w:numPr>
                <w:ilvl w:val="12"/>
                <w:numId w:val="0"/>
              </w:numPr>
              <w:jc w:val="center"/>
              <w:rPr>
                <w:sz w:val="20"/>
                <w:szCs w:val="20"/>
              </w:rPr>
            </w:pPr>
            <w:r w:rsidRPr="002571DF">
              <w:rPr>
                <w:sz w:val="20"/>
                <w:szCs w:val="20"/>
              </w:rPr>
              <w:t>2</w:t>
            </w:r>
          </w:p>
        </w:tc>
        <w:tc>
          <w:tcPr>
            <w:tcW w:w="567" w:type="dxa"/>
            <w:tcBorders>
              <w:top w:val="single" w:sz="6" w:space="0" w:color="auto"/>
            </w:tcBorders>
            <w:shd w:val="clear" w:color="auto" w:fill="auto"/>
            <w:vAlign w:val="center"/>
          </w:tcPr>
          <w:p w14:paraId="705ECBD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7FBEB2F8"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51E4D964"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374B090"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3EA658FB"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0EB078C4"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2315BA0B"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138EEC60"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right w:val="single" w:sz="6" w:space="0" w:color="auto"/>
            </w:tcBorders>
            <w:shd w:val="clear" w:color="auto" w:fill="auto"/>
            <w:vAlign w:val="center"/>
          </w:tcPr>
          <w:p w14:paraId="6D0ED113" w14:textId="77777777" w:rsidR="00B03BC9" w:rsidRPr="002571DF" w:rsidRDefault="00B03BC9" w:rsidP="00234A91">
            <w:pPr>
              <w:numPr>
                <w:ilvl w:val="12"/>
                <w:numId w:val="0"/>
              </w:numPr>
              <w:rPr>
                <w:sz w:val="20"/>
                <w:szCs w:val="20"/>
              </w:rPr>
            </w:pPr>
            <w:r w:rsidRPr="002571DF">
              <w:rPr>
                <w:sz w:val="20"/>
                <w:szCs w:val="20"/>
              </w:rPr>
              <w:t xml:space="preserve"> 1</w:t>
            </w:r>
          </w:p>
        </w:tc>
        <w:tc>
          <w:tcPr>
            <w:tcW w:w="1454" w:type="dxa"/>
            <w:tcBorders>
              <w:top w:val="single" w:sz="6" w:space="0" w:color="auto"/>
              <w:bottom w:val="single" w:sz="6" w:space="0" w:color="auto"/>
              <w:right w:val="single" w:sz="6" w:space="0" w:color="auto"/>
            </w:tcBorders>
            <w:shd w:val="clear" w:color="auto" w:fill="F2F2F2"/>
            <w:vAlign w:val="center"/>
          </w:tcPr>
          <w:p w14:paraId="6C77BA90" w14:textId="77777777" w:rsidR="00B03BC9" w:rsidRPr="002571DF" w:rsidRDefault="00B03BC9" w:rsidP="00234A91">
            <w:pPr>
              <w:numPr>
                <w:ilvl w:val="12"/>
                <w:numId w:val="0"/>
              </w:numPr>
              <w:jc w:val="center"/>
              <w:rPr>
                <w:sz w:val="20"/>
                <w:szCs w:val="20"/>
              </w:rPr>
            </w:pPr>
            <w:r w:rsidRPr="002571DF">
              <w:rPr>
                <w:sz w:val="20"/>
                <w:szCs w:val="20"/>
              </w:rPr>
              <w:t>1</w:t>
            </w:r>
          </w:p>
        </w:tc>
      </w:tr>
      <w:tr w:rsidR="00B03BC9" w:rsidRPr="002571DF" w14:paraId="62950AEC" w14:textId="77777777" w:rsidTr="00C15751">
        <w:trPr>
          <w:cantSplit/>
          <w:trHeight w:val="208"/>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6BED33DB" w14:textId="77777777" w:rsidR="00B03BC9" w:rsidRPr="002571DF" w:rsidRDefault="00B03BC9" w:rsidP="00234A91">
            <w:pPr>
              <w:numPr>
                <w:ilvl w:val="12"/>
                <w:numId w:val="0"/>
              </w:numPr>
              <w:jc w:val="center"/>
              <w:rPr>
                <w:sz w:val="20"/>
                <w:szCs w:val="20"/>
              </w:rPr>
            </w:pPr>
            <w:r w:rsidRPr="002571DF">
              <w:rPr>
                <w:sz w:val="20"/>
                <w:szCs w:val="20"/>
              </w:rPr>
              <w:t>3</w:t>
            </w:r>
          </w:p>
        </w:tc>
        <w:tc>
          <w:tcPr>
            <w:tcW w:w="567" w:type="dxa"/>
            <w:tcBorders>
              <w:top w:val="single" w:sz="6" w:space="0" w:color="auto"/>
            </w:tcBorders>
            <w:shd w:val="clear" w:color="auto" w:fill="auto"/>
            <w:vAlign w:val="center"/>
          </w:tcPr>
          <w:p w14:paraId="05EB3CAB"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2C831303"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3B7D17FB"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490DD35F"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3272BF86"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772A539D"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2DD6A95E"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1F2C5464" w14:textId="77777777" w:rsidR="00B03BC9" w:rsidRPr="002571DF" w:rsidRDefault="00B03BC9" w:rsidP="00234A91">
            <w:pPr>
              <w:numPr>
                <w:ilvl w:val="12"/>
                <w:numId w:val="0"/>
              </w:numPr>
              <w:rPr>
                <w:sz w:val="20"/>
                <w:szCs w:val="20"/>
              </w:rPr>
            </w:pPr>
            <w:r w:rsidRPr="002571DF">
              <w:rPr>
                <w:sz w:val="20"/>
                <w:szCs w:val="20"/>
              </w:rPr>
              <w:t xml:space="preserve"> 1</w:t>
            </w:r>
          </w:p>
        </w:tc>
        <w:tc>
          <w:tcPr>
            <w:tcW w:w="1098" w:type="dxa"/>
            <w:tcBorders>
              <w:top w:val="single" w:sz="6" w:space="0" w:color="auto"/>
              <w:right w:val="single" w:sz="6" w:space="0" w:color="auto"/>
            </w:tcBorders>
            <w:shd w:val="clear" w:color="auto" w:fill="auto"/>
            <w:vAlign w:val="center"/>
          </w:tcPr>
          <w:p w14:paraId="02AE409F" w14:textId="77777777" w:rsidR="00B03BC9" w:rsidRPr="002571DF" w:rsidRDefault="00B03BC9" w:rsidP="00234A91">
            <w:pPr>
              <w:numPr>
                <w:ilvl w:val="12"/>
                <w:numId w:val="0"/>
              </w:numPr>
              <w:rPr>
                <w:sz w:val="20"/>
                <w:szCs w:val="20"/>
              </w:rPr>
            </w:pPr>
            <w:r w:rsidRPr="002571DF">
              <w:rPr>
                <w:sz w:val="20"/>
                <w:szCs w:val="20"/>
              </w:rPr>
              <w:t xml:space="preserve"> 0</w:t>
            </w:r>
          </w:p>
        </w:tc>
        <w:tc>
          <w:tcPr>
            <w:tcW w:w="1454" w:type="dxa"/>
            <w:tcBorders>
              <w:top w:val="single" w:sz="6" w:space="0" w:color="auto"/>
              <w:bottom w:val="single" w:sz="6" w:space="0" w:color="auto"/>
              <w:right w:val="single" w:sz="6" w:space="0" w:color="auto"/>
            </w:tcBorders>
            <w:shd w:val="clear" w:color="auto" w:fill="F2F2F2"/>
            <w:vAlign w:val="center"/>
          </w:tcPr>
          <w:p w14:paraId="71F1C164" w14:textId="77777777" w:rsidR="00B03BC9" w:rsidRPr="002571DF" w:rsidRDefault="00B03BC9" w:rsidP="00234A91">
            <w:pPr>
              <w:numPr>
                <w:ilvl w:val="12"/>
                <w:numId w:val="0"/>
              </w:numPr>
              <w:jc w:val="center"/>
              <w:rPr>
                <w:sz w:val="20"/>
                <w:szCs w:val="20"/>
              </w:rPr>
            </w:pPr>
            <w:r w:rsidRPr="002571DF">
              <w:rPr>
                <w:sz w:val="20"/>
                <w:szCs w:val="20"/>
              </w:rPr>
              <w:t>0</w:t>
            </w:r>
          </w:p>
        </w:tc>
      </w:tr>
      <w:tr w:rsidR="00B03BC9" w:rsidRPr="002571DF" w14:paraId="1534C0E4" w14:textId="77777777" w:rsidTr="00C15751">
        <w:trPr>
          <w:cantSplit/>
          <w:trHeight w:val="212"/>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0AD0D861" w14:textId="77777777" w:rsidR="00B03BC9" w:rsidRPr="002571DF" w:rsidRDefault="00B03BC9" w:rsidP="00234A91">
            <w:pPr>
              <w:numPr>
                <w:ilvl w:val="12"/>
                <w:numId w:val="0"/>
              </w:numPr>
              <w:jc w:val="center"/>
              <w:rPr>
                <w:sz w:val="20"/>
                <w:szCs w:val="20"/>
              </w:rPr>
            </w:pPr>
            <w:r w:rsidRPr="002571DF">
              <w:rPr>
                <w:sz w:val="20"/>
                <w:szCs w:val="20"/>
              </w:rPr>
              <w:t>4</w:t>
            </w:r>
          </w:p>
        </w:tc>
        <w:tc>
          <w:tcPr>
            <w:tcW w:w="567" w:type="dxa"/>
            <w:tcBorders>
              <w:top w:val="single" w:sz="6" w:space="0" w:color="auto"/>
            </w:tcBorders>
            <w:shd w:val="clear" w:color="auto" w:fill="auto"/>
            <w:vAlign w:val="center"/>
          </w:tcPr>
          <w:p w14:paraId="0909B02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3B74A0A" w14:textId="77777777" w:rsidR="00B03BC9" w:rsidRPr="002571DF" w:rsidRDefault="00B03BC9" w:rsidP="00234A91">
            <w:pPr>
              <w:numPr>
                <w:ilvl w:val="12"/>
                <w:numId w:val="0"/>
              </w:numPr>
              <w:rPr>
                <w:sz w:val="20"/>
                <w:szCs w:val="20"/>
              </w:rPr>
            </w:pPr>
            <w:r w:rsidRPr="002571DF">
              <w:rPr>
                <w:sz w:val="20"/>
                <w:szCs w:val="20"/>
              </w:rPr>
              <w:t xml:space="preserve"> </w:t>
            </w:r>
            <w:r w:rsidRPr="002571DF">
              <w:rPr>
                <w:b/>
                <w:color w:val="FF0000"/>
                <w:sz w:val="20"/>
                <w:szCs w:val="20"/>
              </w:rPr>
              <w:t>1</w:t>
            </w:r>
            <w:r w:rsidRPr="002571DF">
              <w:rPr>
                <w:color w:val="FF0000"/>
                <w:position w:val="6"/>
                <w:sz w:val="20"/>
                <w:szCs w:val="20"/>
              </w:rPr>
              <w:sym w:font="Symbol" w:char="F02A"/>
            </w:r>
          </w:p>
        </w:tc>
        <w:tc>
          <w:tcPr>
            <w:tcW w:w="567" w:type="dxa"/>
            <w:tcBorders>
              <w:top w:val="single" w:sz="6" w:space="0" w:color="auto"/>
            </w:tcBorders>
            <w:shd w:val="clear" w:color="auto" w:fill="auto"/>
            <w:vAlign w:val="center"/>
          </w:tcPr>
          <w:p w14:paraId="39A0503A"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6329ECE"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6F032797"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6712B521" w14:textId="77777777" w:rsidR="00B03BC9" w:rsidRPr="002571DF" w:rsidRDefault="00B03BC9" w:rsidP="00234A91">
            <w:pPr>
              <w:numPr>
                <w:ilvl w:val="12"/>
                <w:numId w:val="0"/>
              </w:numPr>
              <w:rPr>
                <w:sz w:val="20"/>
                <w:szCs w:val="20"/>
              </w:rPr>
            </w:pPr>
            <w:r w:rsidRPr="002571DF">
              <w:rPr>
                <w:sz w:val="20"/>
                <w:szCs w:val="20"/>
              </w:rPr>
              <w:t xml:space="preserve"> </w:t>
            </w:r>
            <w:r w:rsidRPr="002571DF">
              <w:rPr>
                <w:b/>
                <w:color w:val="FF0000"/>
                <w:sz w:val="20"/>
                <w:szCs w:val="20"/>
              </w:rPr>
              <w:t>0</w:t>
            </w:r>
            <w:r w:rsidRPr="002571DF">
              <w:rPr>
                <w:color w:val="FF0000"/>
                <w:position w:val="6"/>
                <w:sz w:val="20"/>
                <w:szCs w:val="20"/>
              </w:rPr>
              <w:sym w:font="Symbol" w:char="F02A"/>
            </w:r>
          </w:p>
        </w:tc>
        <w:tc>
          <w:tcPr>
            <w:tcW w:w="567" w:type="dxa"/>
            <w:tcBorders>
              <w:top w:val="single" w:sz="6" w:space="0" w:color="auto"/>
            </w:tcBorders>
            <w:shd w:val="clear" w:color="auto" w:fill="auto"/>
            <w:vAlign w:val="center"/>
          </w:tcPr>
          <w:p w14:paraId="53BB94C5"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E4724FA"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right w:val="single" w:sz="6" w:space="0" w:color="auto"/>
            </w:tcBorders>
            <w:shd w:val="clear" w:color="auto" w:fill="auto"/>
            <w:vAlign w:val="center"/>
          </w:tcPr>
          <w:p w14:paraId="6A627BBC" w14:textId="77777777" w:rsidR="00B03BC9" w:rsidRPr="002571DF" w:rsidRDefault="00B03BC9" w:rsidP="00234A91">
            <w:pPr>
              <w:numPr>
                <w:ilvl w:val="12"/>
                <w:numId w:val="0"/>
              </w:numPr>
              <w:rPr>
                <w:sz w:val="20"/>
                <w:szCs w:val="20"/>
              </w:rPr>
            </w:pPr>
            <w:r w:rsidRPr="002571DF">
              <w:rPr>
                <w:sz w:val="20"/>
                <w:szCs w:val="20"/>
              </w:rPr>
              <w:t xml:space="preserve"> 0</w:t>
            </w:r>
          </w:p>
        </w:tc>
        <w:tc>
          <w:tcPr>
            <w:tcW w:w="1454" w:type="dxa"/>
            <w:tcBorders>
              <w:top w:val="single" w:sz="6" w:space="0" w:color="auto"/>
              <w:bottom w:val="single" w:sz="6" w:space="0" w:color="auto"/>
              <w:right w:val="single" w:sz="6" w:space="0" w:color="auto"/>
            </w:tcBorders>
            <w:shd w:val="clear" w:color="auto" w:fill="F2F2F2"/>
            <w:vAlign w:val="center"/>
          </w:tcPr>
          <w:p w14:paraId="5F31D13C" w14:textId="77777777" w:rsidR="00B03BC9" w:rsidRPr="002571DF" w:rsidRDefault="00B03BC9" w:rsidP="00234A91">
            <w:pPr>
              <w:numPr>
                <w:ilvl w:val="12"/>
                <w:numId w:val="0"/>
              </w:numPr>
              <w:jc w:val="center"/>
              <w:rPr>
                <w:sz w:val="20"/>
                <w:szCs w:val="20"/>
              </w:rPr>
            </w:pPr>
            <w:r w:rsidRPr="002571DF">
              <w:rPr>
                <w:sz w:val="20"/>
                <w:szCs w:val="20"/>
              </w:rPr>
              <w:t>1</w:t>
            </w:r>
          </w:p>
        </w:tc>
      </w:tr>
      <w:tr w:rsidR="00B03BC9" w:rsidRPr="002571DF" w14:paraId="52528A28" w14:textId="77777777" w:rsidTr="00C15751">
        <w:trPr>
          <w:cantSplit/>
          <w:trHeight w:val="288"/>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23D8B95B" w14:textId="77777777" w:rsidR="00B03BC9" w:rsidRPr="002571DF" w:rsidRDefault="00B03BC9" w:rsidP="00234A91">
            <w:pPr>
              <w:numPr>
                <w:ilvl w:val="12"/>
                <w:numId w:val="0"/>
              </w:numPr>
              <w:jc w:val="center"/>
              <w:rPr>
                <w:sz w:val="20"/>
                <w:szCs w:val="20"/>
              </w:rPr>
            </w:pPr>
            <w:r w:rsidRPr="002571DF">
              <w:rPr>
                <w:sz w:val="20"/>
                <w:szCs w:val="20"/>
              </w:rPr>
              <w:t>5</w:t>
            </w:r>
          </w:p>
        </w:tc>
        <w:tc>
          <w:tcPr>
            <w:tcW w:w="567" w:type="dxa"/>
            <w:tcBorders>
              <w:top w:val="single" w:sz="6" w:space="0" w:color="auto"/>
            </w:tcBorders>
            <w:shd w:val="clear" w:color="auto" w:fill="auto"/>
            <w:vAlign w:val="center"/>
          </w:tcPr>
          <w:p w14:paraId="4C4B9952"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0B45C0A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0DFC5C53"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256EA29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20602471"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2362D5A0"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21AA150C"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14F63080"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right w:val="single" w:sz="6" w:space="0" w:color="auto"/>
            </w:tcBorders>
            <w:shd w:val="clear" w:color="auto" w:fill="auto"/>
            <w:vAlign w:val="center"/>
          </w:tcPr>
          <w:p w14:paraId="43AF4863" w14:textId="77777777" w:rsidR="00B03BC9" w:rsidRPr="002571DF" w:rsidRDefault="00B03BC9" w:rsidP="00234A91">
            <w:pPr>
              <w:numPr>
                <w:ilvl w:val="12"/>
                <w:numId w:val="0"/>
              </w:numPr>
              <w:rPr>
                <w:sz w:val="20"/>
                <w:szCs w:val="20"/>
              </w:rPr>
            </w:pPr>
            <w:r w:rsidRPr="002571DF">
              <w:rPr>
                <w:sz w:val="20"/>
                <w:szCs w:val="20"/>
              </w:rPr>
              <w:t xml:space="preserve"> 1</w:t>
            </w:r>
          </w:p>
        </w:tc>
        <w:tc>
          <w:tcPr>
            <w:tcW w:w="1454" w:type="dxa"/>
            <w:tcBorders>
              <w:top w:val="single" w:sz="6" w:space="0" w:color="auto"/>
              <w:bottom w:val="single" w:sz="6" w:space="0" w:color="auto"/>
              <w:right w:val="single" w:sz="6" w:space="0" w:color="auto"/>
            </w:tcBorders>
            <w:shd w:val="clear" w:color="auto" w:fill="F2F2F2"/>
            <w:vAlign w:val="center"/>
          </w:tcPr>
          <w:p w14:paraId="3678C60C" w14:textId="77777777" w:rsidR="00B03BC9" w:rsidRPr="002571DF" w:rsidRDefault="00B03BC9" w:rsidP="00234A91">
            <w:pPr>
              <w:numPr>
                <w:ilvl w:val="12"/>
                <w:numId w:val="0"/>
              </w:numPr>
              <w:jc w:val="center"/>
              <w:rPr>
                <w:sz w:val="20"/>
                <w:szCs w:val="20"/>
              </w:rPr>
            </w:pPr>
            <w:r w:rsidRPr="002571DF">
              <w:rPr>
                <w:sz w:val="20"/>
                <w:szCs w:val="20"/>
              </w:rPr>
              <w:t>1</w:t>
            </w:r>
          </w:p>
        </w:tc>
      </w:tr>
      <w:tr w:rsidR="00B03BC9" w:rsidRPr="002571DF" w14:paraId="328E92E7" w14:textId="77777777" w:rsidTr="00C15751">
        <w:trPr>
          <w:cantSplit/>
          <w:trHeight w:val="122"/>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438B0B87" w14:textId="77777777" w:rsidR="00B03BC9" w:rsidRPr="002571DF" w:rsidRDefault="00B03BC9" w:rsidP="00234A91">
            <w:pPr>
              <w:numPr>
                <w:ilvl w:val="12"/>
                <w:numId w:val="0"/>
              </w:numPr>
              <w:jc w:val="center"/>
              <w:rPr>
                <w:sz w:val="20"/>
                <w:szCs w:val="20"/>
              </w:rPr>
            </w:pPr>
            <w:r w:rsidRPr="002571DF">
              <w:rPr>
                <w:sz w:val="20"/>
                <w:szCs w:val="20"/>
              </w:rPr>
              <w:t>6</w:t>
            </w:r>
          </w:p>
        </w:tc>
        <w:tc>
          <w:tcPr>
            <w:tcW w:w="567" w:type="dxa"/>
            <w:tcBorders>
              <w:top w:val="single" w:sz="6" w:space="0" w:color="auto"/>
            </w:tcBorders>
            <w:shd w:val="clear" w:color="auto" w:fill="auto"/>
            <w:vAlign w:val="center"/>
          </w:tcPr>
          <w:p w14:paraId="48462291"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45A8FD6D"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7F0F15E3"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tcBorders>
            <w:shd w:val="clear" w:color="auto" w:fill="auto"/>
            <w:vAlign w:val="center"/>
          </w:tcPr>
          <w:p w14:paraId="00C796C3"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03EF5C88"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10BD8EE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31FC31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048C000A"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right w:val="single" w:sz="6" w:space="0" w:color="auto"/>
            </w:tcBorders>
            <w:shd w:val="clear" w:color="auto" w:fill="auto"/>
            <w:vAlign w:val="center"/>
          </w:tcPr>
          <w:p w14:paraId="09EA2B8B" w14:textId="77777777" w:rsidR="00B03BC9" w:rsidRPr="002571DF" w:rsidRDefault="00B03BC9" w:rsidP="00234A91">
            <w:pPr>
              <w:numPr>
                <w:ilvl w:val="12"/>
                <w:numId w:val="0"/>
              </w:numPr>
              <w:rPr>
                <w:sz w:val="20"/>
                <w:szCs w:val="20"/>
              </w:rPr>
            </w:pPr>
            <w:r w:rsidRPr="002571DF">
              <w:rPr>
                <w:sz w:val="20"/>
                <w:szCs w:val="20"/>
              </w:rPr>
              <w:t xml:space="preserve"> 1</w:t>
            </w:r>
          </w:p>
        </w:tc>
        <w:tc>
          <w:tcPr>
            <w:tcW w:w="1454" w:type="dxa"/>
            <w:tcBorders>
              <w:top w:val="single" w:sz="6" w:space="0" w:color="auto"/>
              <w:bottom w:val="single" w:sz="6" w:space="0" w:color="auto"/>
              <w:right w:val="single" w:sz="6" w:space="0" w:color="auto"/>
            </w:tcBorders>
            <w:shd w:val="clear" w:color="auto" w:fill="F2F2F2"/>
            <w:vAlign w:val="center"/>
          </w:tcPr>
          <w:p w14:paraId="779537E7" w14:textId="77777777" w:rsidR="00B03BC9" w:rsidRPr="002571DF" w:rsidRDefault="00B03BC9" w:rsidP="00234A91">
            <w:pPr>
              <w:numPr>
                <w:ilvl w:val="12"/>
                <w:numId w:val="0"/>
              </w:numPr>
              <w:jc w:val="center"/>
              <w:rPr>
                <w:sz w:val="20"/>
                <w:szCs w:val="20"/>
              </w:rPr>
            </w:pPr>
            <w:r w:rsidRPr="002571DF">
              <w:rPr>
                <w:sz w:val="20"/>
                <w:szCs w:val="20"/>
              </w:rPr>
              <w:t>0</w:t>
            </w:r>
          </w:p>
        </w:tc>
      </w:tr>
      <w:tr w:rsidR="00B03BC9" w:rsidRPr="002571DF" w14:paraId="49DCD76F" w14:textId="77777777" w:rsidTr="00C15751">
        <w:trPr>
          <w:cantSplit/>
          <w:trHeight w:val="126"/>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22A676AB" w14:textId="77777777" w:rsidR="00B03BC9" w:rsidRPr="002571DF" w:rsidRDefault="00B03BC9" w:rsidP="00234A91">
            <w:pPr>
              <w:numPr>
                <w:ilvl w:val="12"/>
                <w:numId w:val="0"/>
              </w:numPr>
              <w:jc w:val="center"/>
              <w:rPr>
                <w:sz w:val="20"/>
                <w:szCs w:val="20"/>
              </w:rPr>
            </w:pPr>
            <w:r w:rsidRPr="002571DF">
              <w:rPr>
                <w:sz w:val="20"/>
                <w:szCs w:val="20"/>
              </w:rPr>
              <w:t>7</w:t>
            </w:r>
          </w:p>
        </w:tc>
        <w:tc>
          <w:tcPr>
            <w:tcW w:w="567" w:type="dxa"/>
            <w:tcBorders>
              <w:top w:val="single" w:sz="6" w:space="0" w:color="auto"/>
            </w:tcBorders>
            <w:shd w:val="clear" w:color="auto" w:fill="auto"/>
            <w:vAlign w:val="center"/>
          </w:tcPr>
          <w:p w14:paraId="67235449"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1657060"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3B94F661"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CBCC978"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5189DF74" w14:textId="77777777" w:rsidR="00B03BC9" w:rsidRPr="002571DF" w:rsidRDefault="00B03BC9" w:rsidP="00234A91">
            <w:pPr>
              <w:numPr>
                <w:ilvl w:val="12"/>
                <w:numId w:val="0"/>
              </w:numPr>
              <w:rPr>
                <w:sz w:val="20"/>
                <w:szCs w:val="20"/>
              </w:rPr>
            </w:pPr>
          </w:p>
        </w:tc>
        <w:tc>
          <w:tcPr>
            <w:tcW w:w="567" w:type="dxa"/>
            <w:tcBorders>
              <w:top w:val="single" w:sz="6" w:space="0" w:color="auto"/>
            </w:tcBorders>
            <w:shd w:val="clear" w:color="auto" w:fill="auto"/>
            <w:vAlign w:val="center"/>
          </w:tcPr>
          <w:p w14:paraId="314E3D55"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2193B7B4"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tcBorders>
            <w:shd w:val="clear" w:color="auto" w:fill="auto"/>
            <w:vAlign w:val="center"/>
          </w:tcPr>
          <w:p w14:paraId="3AFB355B"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right w:val="single" w:sz="6" w:space="0" w:color="auto"/>
            </w:tcBorders>
            <w:shd w:val="clear" w:color="auto" w:fill="auto"/>
            <w:vAlign w:val="center"/>
          </w:tcPr>
          <w:p w14:paraId="523AAA0A" w14:textId="77777777" w:rsidR="00B03BC9" w:rsidRPr="002571DF" w:rsidRDefault="00B03BC9" w:rsidP="00234A91">
            <w:pPr>
              <w:numPr>
                <w:ilvl w:val="12"/>
                <w:numId w:val="0"/>
              </w:numPr>
              <w:rPr>
                <w:sz w:val="20"/>
                <w:szCs w:val="20"/>
              </w:rPr>
            </w:pPr>
            <w:r w:rsidRPr="002571DF">
              <w:rPr>
                <w:sz w:val="20"/>
                <w:szCs w:val="20"/>
              </w:rPr>
              <w:t xml:space="preserve"> 0</w:t>
            </w:r>
          </w:p>
        </w:tc>
        <w:tc>
          <w:tcPr>
            <w:tcW w:w="1454" w:type="dxa"/>
            <w:tcBorders>
              <w:top w:val="single" w:sz="6" w:space="0" w:color="auto"/>
              <w:bottom w:val="single" w:sz="6" w:space="0" w:color="auto"/>
              <w:right w:val="single" w:sz="6" w:space="0" w:color="auto"/>
            </w:tcBorders>
            <w:shd w:val="clear" w:color="auto" w:fill="F2F2F2"/>
            <w:vAlign w:val="center"/>
          </w:tcPr>
          <w:p w14:paraId="2F9A3480" w14:textId="77777777" w:rsidR="00B03BC9" w:rsidRPr="002571DF" w:rsidRDefault="00B03BC9" w:rsidP="00234A91">
            <w:pPr>
              <w:numPr>
                <w:ilvl w:val="12"/>
                <w:numId w:val="0"/>
              </w:numPr>
              <w:jc w:val="center"/>
              <w:rPr>
                <w:sz w:val="20"/>
                <w:szCs w:val="20"/>
              </w:rPr>
            </w:pPr>
            <w:r w:rsidRPr="002571DF">
              <w:rPr>
                <w:sz w:val="20"/>
                <w:szCs w:val="20"/>
              </w:rPr>
              <w:t>0</w:t>
            </w:r>
          </w:p>
        </w:tc>
      </w:tr>
      <w:tr w:rsidR="00B03BC9" w:rsidRPr="002571DF" w14:paraId="087BB459" w14:textId="77777777" w:rsidTr="00C15751">
        <w:trPr>
          <w:cantSplit/>
          <w:trHeight w:val="272"/>
        </w:trPr>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38419B5C" w14:textId="77777777" w:rsidR="00B03BC9" w:rsidRPr="002571DF" w:rsidRDefault="00B03BC9" w:rsidP="00234A91">
            <w:pPr>
              <w:numPr>
                <w:ilvl w:val="12"/>
                <w:numId w:val="0"/>
              </w:numPr>
              <w:jc w:val="center"/>
              <w:rPr>
                <w:sz w:val="20"/>
                <w:szCs w:val="20"/>
              </w:rPr>
            </w:pPr>
            <w:r w:rsidRPr="002571DF">
              <w:rPr>
                <w:sz w:val="20"/>
                <w:szCs w:val="20"/>
              </w:rPr>
              <w:t>8</w:t>
            </w:r>
          </w:p>
        </w:tc>
        <w:tc>
          <w:tcPr>
            <w:tcW w:w="567" w:type="dxa"/>
            <w:tcBorders>
              <w:top w:val="single" w:sz="6" w:space="0" w:color="auto"/>
              <w:bottom w:val="single" w:sz="6" w:space="0" w:color="auto"/>
            </w:tcBorders>
            <w:shd w:val="clear" w:color="auto" w:fill="auto"/>
            <w:vAlign w:val="center"/>
          </w:tcPr>
          <w:p w14:paraId="47F1F0B0"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bottom w:val="single" w:sz="6" w:space="0" w:color="auto"/>
            </w:tcBorders>
            <w:shd w:val="clear" w:color="auto" w:fill="auto"/>
            <w:vAlign w:val="center"/>
          </w:tcPr>
          <w:p w14:paraId="27AB68BB"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auto"/>
            <w:vAlign w:val="center"/>
          </w:tcPr>
          <w:p w14:paraId="75DD8AC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auto"/>
            <w:vAlign w:val="center"/>
          </w:tcPr>
          <w:p w14:paraId="4F21BAA6"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auto"/>
            <w:vAlign w:val="center"/>
          </w:tcPr>
          <w:p w14:paraId="5C0261B9" w14:textId="77777777" w:rsidR="00B03BC9" w:rsidRPr="002571DF" w:rsidRDefault="00B03BC9" w:rsidP="00234A91">
            <w:pPr>
              <w:numPr>
                <w:ilvl w:val="12"/>
                <w:numId w:val="0"/>
              </w:numPr>
              <w:rPr>
                <w:sz w:val="20"/>
                <w:szCs w:val="20"/>
              </w:rPr>
            </w:pPr>
          </w:p>
        </w:tc>
        <w:tc>
          <w:tcPr>
            <w:tcW w:w="567" w:type="dxa"/>
            <w:tcBorders>
              <w:top w:val="single" w:sz="6" w:space="0" w:color="auto"/>
              <w:bottom w:val="single" w:sz="6" w:space="0" w:color="auto"/>
            </w:tcBorders>
            <w:shd w:val="clear" w:color="auto" w:fill="auto"/>
            <w:vAlign w:val="center"/>
          </w:tcPr>
          <w:p w14:paraId="626BD3DE"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auto"/>
            <w:vAlign w:val="center"/>
          </w:tcPr>
          <w:p w14:paraId="5DABC76F"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auto"/>
            <w:vAlign w:val="center"/>
          </w:tcPr>
          <w:p w14:paraId="220EDAB9"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bottom w:val="single" w:sz="6" w:space="0" w:color="auto"/>
              <w:right w:val="single" w:sz="6" w:space="0" w:color="auto"/>
            </w:tcBorders>
            <w:shd w:val="clear" w:color="auto" w:fill="auto"/>
            <w:vAlign w:val="center"/>
          </w:tcPr>
          <w:p w14:paraId="2EE9A62D" w14:textId="77777777" w:rsidR="00B03BC9" w:rsidRPr="002571DF" w:rsidRDefault="00B03BC9" w:rsidP="00234A91">
            <w:pPr>
              <w:numPr>
                <w:ilvl w:val="12"/>
                <w:numId w:val="0"/>
              </w:numPr>
              <w:rPr>
                <w:sz w:val="20"/>
                <w:szCs w:val="20"/>
              </w:rPr>
            </w:pPr>
            <w:r w:rsidRPr="002571DF">
              <w:rPr>
                <w:sz w:val="20"/>
                <w:szCs w:val="20"/>
              </w:rPr>
              <w:t xml:space="preserve"> 0</w:t>
            </w:r>
          </w:p>
        </w:tc>
        <w:tc>
          <w:tcPr>
            <w:tcW w:w="1454" w:type="dxa"/>
            <w:tcBorders>
              <w:top w:val="single" w:sz="6" w:space="0" w:color="auto"/>
              <w:bottom w:val="single" w:sz="6" w:space="0" w:color="auto"/>
              <w:right w:val="single" w:sz="6" w:space="0" w:color="auto"/>
            </w:tcBorders>
            <w:shd w:val="clear" w:color="auto" w:fill="F2F2F2"/>
            <w:vAlign w:val="center"/>
          </w:tcPr>
          <w:p w14:paraId="5498E450" w14:textId="77777777" w:rsidR="00B03BC9" w:rsidRPr="002571DF" w:rsidRDefault="00B03BC9" w:rsidP="00234A91">
            <w:pPr>
              <w:numPr>
                <w:ilvl w:val="12"/>
                <w:numId w:val="0"/>
              </w:numPr>
              <w:jc w:val="center"/>
              <w:rPr>
                <w:sz w:val="20"/>
                <w:szCs w:val="20"/>
              </w:rPr>
            </w:pPr>
            <w:r w:rsidRPr="002571DF">
              <w:rPr>
                <w:sz w:val="20"/>
                <w:szCs w:val="20"/>
              </w:rPr>
              <w:t>1</w:t>
            </w:r>
          </w:p>
        </w:tc>
      </w:tr>
      <w:tr w:rsidR="00B03BC9" w:rsidRPr="002571DF" w14:paraId="3E67E075" w14:textId="77777777" w:rsidTr="00C15751">
        <w:trPr>
          <w:gridAfter w:val="1"/>
          <w:wAfter w:w="1454" w:type="dxa"/>
          <w:cantSplit/>
          <w:trHeight w:val="404"/>
        </w:trPr>
        <w:tc>
          <w:tcPr>
            <w:tcW w:w="1701" w:type="dxa"/>
            <w:tcBorders>
              <w:left w:val="single" w:sz="6" w:space="0" w:color="auto"/>
              <w:bottom w:val="single" w:sz="6" w:space="0" w:color="auto"/>
            </w:tcBorders>
            <w:shd w:val="clear" w:color="auto" w:fill="00B0F0"/>
            <w:vAlign w:val="center"/>
          </w:tcPr>
          <w:p w14:paraId="0CC2614C" w14:textId="080699A8" w:rsidR="00B03BC9" w:rsidRPr="002571DF" w:rsidRDefault="00B03BC9" w:rsidP="00234A91">
            <w:pPr>
              <w:pStyle w:val="FootnoteText"/>
              <w:numPr>
                <w:ilvl w:val="12"/>
                <w:numId w:val="0"/>
              </w:numPr>
              <w:spacing w:before="120" w:after="120" w:line="240" w:lineRule="auto"/>
              <w:jc w:val="center"/>
              <w:rPr>
                <w:b/>
                <w:color w:val="FFFFFF"/>
              </w:rPr>
            </w:pPr>
            <w:r w:rsidRPr="002571DF">
              <w:rPr>
                <w:b/>
                <w:color w:val="FFFFFF"/>
              </w:rPr>
              <w:t>Odd horizontal parity bit</w:t>
            </w:r>
          </w:p>
        </w:tc>
        <w:tc>
          <w:tcPr>
            <w:tcW w:w="567" w:type="dxa"/>
            <w:tcBorders>
              <w:top w:val="single" w:sz="6" w:space="0" w:color="auto"/>
              <w:left w:val="single" w:sz="6" w:space="0" w:color="auto"/>
              <w:bottom w:val="single" w:sz="6" w:space="0" w:color="auto"/>
            </w:tcBorders>
            <w:shd w:val="clear" w:color="auto" w:fill="F2F2F2"/>
            <w:vAlign w:val="center"/>
          </w:tcPr>
          <w:p w14:paraId="181B6579"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F2F2F2"/>
            <w:vAlign w:val="center"/>
          </w:tcPr>
          <w:p w14:paraId="6E1083A8" w14:textId="77777777" w:rsidR="00B03BC9" w:rsidRPr="002571DF" w:rsidRDefault="00B03BC9" w:rsidP="00234A91">
            <w:pPr>
              <w:numPr>
                <w:ilvl w:val="12"/>
                <w:numId w:val="0"/>
              </w:numPr>
              <w:rPr>
                <w:sz w:val="20"/>
                <w:szCs w:val="20"/>
              </w:rPr>
            </w:pPr>
            <w:r w:rsidRPr="002571DF">
              <w:rPr>
                <w:sz w:val="20"/>
                <w:szCs w:val="20"/>
              </w:rPr>
              <w:t xml:space="preserve"> </w:t>
            </w:r>
            <w:r w:rsidRPr="002571DF">
              <w:rPr>
                <w:b/>
                <w:color w:val="FF0000"/>
                <w:sz w:val="20"/>
                <w:szCs w:val="20"/>
              </w:rPr>
              <w:t>1</w:t>
            </w:r>
            <w:r w:rsidRPr="002571DF">
              <w:rPr>
                <w:color w:val="FF0000"/>
                <w:position w:val="6"/>
                <w:sz w:val="20"/>
                <w:szCs w:val="20"/>
              </w:rPr>
              <w:sym w:font="Symbol" w:char="F02A"/>
            </w:r>
            <w:r w:rsidRPr="002571DF">
              <w:rPr>
                <w:color w:val="FF0000"/>
                <w:position w:val="6"/>
                <w:sz w:val="20"/>
                <w:szCs w:val="20"/>
              </w:rPr>
              <w:sym w:font="Symbol" w:char="F02A"/>
            </w:r>
          </w:p>
        </w:tc>
        <w:tc>
          <w:tcPr>
            <w:tcW w:w="567" w:type="dxa"/>
            <w:tcBorders>
              <w:top w:val="single" w:sz="6" w:space="0" w:color="auto"/>
              <w:bottom w:val="single" w:sz="6" w:space="0" w:color="auto"/>
            </w:tcBorders>
            <w:shd w:val="clear" w:color="auto" w:fill="F2F2F2"/>
            <w:vAlign w:val="center"/>
          </w:tcPr>
          <w:p w14:paraId="0A97C6C9"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bottom w:val="single" w:sz="6" w:space="0" w:color="auto"/>
            </w:tcBorders>
            <w:shd w:val="clear" w:color="auto" w:fill="F2F2F2"/>
            <w:vAlign w:val="center"/>
          </w:tcPr>
          <w:p w14:paraId="7BB1BF25" w14:textId="77777777" w:rsidR="00B03BC9" w:rsidRPr="002571DF" w:rsidRDefault="00B03BC9" w:rsidP="00234A91">
            <w:pPr>
              <w:numPr>
                <w:ilvl w:val="12"/>
                <w:numId w:val="0"/>
              </w:numPr>
              <w:rPr>
                <w:sz w:val="20"/>
                <w:szCs w:val="20"/>
              </w:rPr>
            </w:pPr>
            <w:r w:rsidRPr="002571DF">
              <w:rPr>
                <w:sz w:val="20"/>
                <w:szCs w:val="20"/>
              </w:rPr>
              <w:t xml:space="preserve"> 1</w:t>
            </w:r>
          </w:p>
        </w:tc>
        <w:tc>
          <w:tcPr>
            <w:tcW w:w="567" w:type="dxa"/>
            <w:tcBorders>
              <w:top w:val="single" w:sz="6" w:space="0" w:color="auto"/>
              <w:bottom w:val="single" w:sz="6" w:space="0" w:color="auto"/>
            </w:tcBorders>
            <w:shd w:val="clear" w:color="auto" w:fill="F2F2F2"/>
            <w:vAlign w:val="center"/>
          </w:tcPr>
          <w:p w14:paraId="6CFEDC22" w14:textId="77777777" w:rsidR="00B03BC9" w:rsidRPr="002571DF" w:rsidRDefault="00B03BC9" w:rsidP="00234A91">
            <w:pPr>
              <w:numPr>
                <w:ilvl w:val="12"/>
                <w:numId w:val="0"/>
              </w:numPr>
              <w:rPr>
                <w:sz w:val="20"/>
                <w:szCs w:val="20"/>
              </w:rPr>
            </w:pPr>
          </w:p>
        </w:tc>
        <w:tc>
          <w:tcPr>
            <w:tcW w:w="567" w:type="dxa"/>
            <w:tcBorders>
              <w:top w:val="single" w:sz="6" w:space="0" w:color="auto"/>
              <w:bottom w:val="single" w:sz="6" w:space="0" w:color="auto"/>
            </w:tcBorders>
            <w:shd w:val="clear" w:color="auto" w:fill="F2F2F2"/>
            <w:vAlign w:val="center"/>
          </w:tcPr>
          <w:p w14:paraId="0850018F" w14:textId="77777777" w:rsidR="00B03BC9" w:rsidRPr="002571DF" w:rsidRDefault="00B03BC9" w:rsidP="00234A91">
            <w:pPr>
              <w:numPr>
                <w:ilvl w:val="12"/>
                <w:numId w:val="0"/>
              </w:numPr>
              <w:rPr>
                <w:sz w:val="20"/>
                <w:szCs w:val="20"/>
              </w:rPr>
            </w:pPr>
            <w:r w:rsidRPr="002571DF">
              <w:rPr>
                <w:sz w:val="20"/>
                <w:szCs w:val="20"/>
              </w:rPr>
              <w:t xml:space="preserve"> </w:t>
            </w:r>
            <w:r w:rsidRPr="002571DF">
              <w:rPr>
                <w:b/>
                <w:color w:val="FF0000"/>
                <w:sz w:val="20"/>
                <w:szCs w:val="20"/>
              </w:rPr>
              <w:t>0</w:t>
            </w:r>
            <w:r w:rsidRPr="002571DF">
              <w:rPr>
                <w:color w:val="FF0000"/>
                <w:position w:val="6"/>
                <w:sz w:val="20"/>
                <w:szCs w:val="20"/>
              </w:rPr>
              <w:sym w:font="Symbol" w:char="F02A"/>
            </w:r>
            <w:r w:rsidRPr="002571DF">
              <w:rPr>
                <w:color w:val="FF0000"/>
                <w:position w:val="6"/>
                <w:sz w:val="20"/>
                <w:szCs w:val="20"/>
              </w:rPr>
              <w:sym w:font="Symbol" w:char="F02A"/>
            </w:r>
          </w:p>
        </w:tc>
        <w:tc>
          <w:tcPr>
            <w:tcW w:w="567" w:type="dxa"/>
            <w:tcBorders>
              <w:top w:val="single" w:sz="6" w:space="0" w:color="auto"/>
              <w:bottom w:val="single" w:sz="6" w:space="0" w:color="auto"/>
            </w:tcBorders>
            <w:shd w:val="clear" w:color="auto" w:fill="F2F2F2"/>
            <w:vAlign w:val="center"/>
          </w:tcPr>
          <w:p w14:paraId="00589283" w14:textId="77777777" w:rsidR="00B03BC9" w:rsidRPr="002571DF" w:rsidRDefault="00B03BC9" w:rsidP="00234A91">
            <w:pPr>
              <w:numPr>
                <w:ilvl w:val="12"/>
                <w:numId w:val="0"/>
              </w:numPr>
              <w:rPr>
                <w:sz w:val="20"/>
                <w:szCs w:val="20"/>
              </w:rPr>
            </w:pPr>
            <w:r w:rsidRPr="002571DF">
              <w:rPr>
                <w:sz w:val="20"/>
                <w:szCs w:val="20"/>
              </w:rPr>
              <w:t xml:space="preserve"> 0</w:t>
            </w:r>
          </w:p>
        </w:tc>
        <w:tc>
          <w:tcPr>
            <w:tcW w:w="567" w:type="dxa"/>
            <w:tcBorders>
              <w:top w:val="single" w:sz="6" w:space="0" w:color="auto"/>
              <w:bottom w:val="single" w:sz="6" w:space="0" w:color="auto"/>
            </w:tcBorders>
            <w:shd w:val="clear" w:color="auto" w:fill="F2F2F2"/>
            <w:vAlign w:val="center"/>
          </w:tcPr>
          <w:p w14:paraId="60F94A9C" w14:textId="77777777" w:rsidR="00B03BC9" w:rsidRPr="002571DF" w:rsidRDefault="00B03BC9" w:rsidP="00234A91">
            <w:pPr>
              <w:numPr>
                <w:ilvl w:val="12"/>
                <w:numId w:val="0"/>
              </w:numPr>
              <w:rPr>
                <w:sz w:val="20"/>
                <w:szCs w:val="20"/>
              </w:rPr>
            </w:pPr>
            <w:r w:rsidRPr="002571DF">
              <w:rPr>
                <w:sz w:val="20"/>
                <w:szCs w:val="20"/>
              </w:rPr>
              <w:t xml:space="preserve"> 0</w:t>
            </w:r>
          </w:p>
        </w:tc>
        <w:tc>
          <w:tcPr>
            <w:tcW w:w="1098" w:type="dxa"/>
            <w:tcBorders>
              <w:top w:val="single" w:sz="6" w:space="0" w:color="auto"/>
              <w:bottom w:val="single" w:sz="6" w:space="0" w:color="auto"/>
              <w:right w:val="single" w:sz="6" w:space="0" w:color="auto"/>
            </w:tcBorders>
            <w:shd w:val="clear" w:color="auto" w:fill="F2F2F2"/>
            <w:vAlign w:val="center"/>
          </w:tcPr>
          <w:p w14:paraId="56B02427" w14:textId="77777777" w:rsidR="00B03BC9" w:rsidRPr="002571DF" w:rsidRDefault="00B03BC9" w:rsidP="00234A91">
            <w:pPr>
              <w:numPr>
                <w:ilvl w:val="12"/>
                <w:numId w:val="0"/>
              </w:numPr>
              <w:rPr>
                <w:sz w:val="20"/>
                <w:szCs w:val="20"/>
              </w:rPr>
            </w:pPr>
            <w:r w:rsidRPr="002571DF">
              <w:rPr>
                <w:sz w:val="20"/>
                <w:szCs w:val="20"/>
              </w:rPr>
              <w:t xml:space="preserve"> 0</w:t>
            </w:r>
          </w:p>
        </w:tc>
      </w:tr>
    </w:tbl>
    <w:p w14:paraId="321ABEBF" w14:textId="77777777" w:rsidR="00B03BC9" w:rsidRPr="002571DF" w:rsidRDefault="00B03BC9" w:rsidP="00B03BC9">
      <w:pPr>
        <w:pStyle w:val="NormalIndent"/>
        <w:numPr>
          <w:ilvl w:val="12"/>
          <w:numId w:val="0"/>
        </w:numPr>
      </w:pPr>
      <w:r w:rsidRPr="002571DF">
        <w:sym w:font="Symbol" w:char="F02A"/>
      </w:r>
      <w:r w:rsidRPr="002571DF">
        <w:t xml:space="preserve"> Bit error</w:t>
      </w:r>
      <w:r w:rsidRPr="002571DF">
        <w:tab/>
      </w:r>
      <w:r w:rsidRPr="002571DF">
        <w:tab/>
      </w:r>
      <w:r w:rsidRPr="002571DF">
        <w:sym w:font="Symbol" w:char="F02A"/>
      </w:r>
      <w:r w:rsidRPr="002571DF">
        <w:sym w:font="Symbol" w:char="F02A"/>
      </w:r>
      <w:r w:rsidRPr="002571DF">
        <w:t xml:space="preserve"> Bad parity</w:t>
      </w:r>
    </w:p>
    <w:p w14:paraId="1E2056D3" w14:textId="5820D8DF" w:rsidR="00A943A1" w:rsidRPr="002571DF" w:rsidRDefault="00B03BC9" w:rsidP="00C15751">
      <w:pPr>
        <w:numPr>
          <w:ilvl w:val="12"/>
          <w:numId w:val="0"/>
        </w:numPr>
      </w:pPr>
      <w:r w:rsidRPr="002571DF">
        <w:t>The 4</w:t>
      </w:r>
      <w:r w:rsidRPr="002571DF">
        <w:rPr>
          <w:vertAlign w:val="superscript"/>
        </w:rPr>
        <w:t>th</w:t>
      </w:r>
      <w:r w:rsidRPr="002571DF">
        <w:t xml:space="preserve"> character contains a 2-bit error which remains undetected by the even vertical parity check but is recognized by the odd horizontal parity check.</w:t>
      </w:r>
      <w:r w:rsidR="009A146D">
        <w:t xml:space="preserve"> A correction is not possible here.</w:t>
      </w:r>
    </w:p>
    <w:p w14:paraId="3F3353EB" w14:textId="77777777" w:rsidR="00A943A1" w:rsidRPr="002571DF" w:rsidRDefault="00A943A1">
      <w:pPr>
        <w:spacing w:before="0" w:after="0" w:line="240" w:lineRule="auto"/>
        <w:contextualSpacing w:val="0"/>
      </w:pPr>
    </w:p>
    <w:p w14:paraId="32E4A64F" w14:textId="67386FCF" w:rsidR="00C24ED9" w:rsidRDefault="009024EB" w:rsidP="009024EB">
      <w:pPr>
        <w:rPr>
          <w:rFonts w:eastAsia="Times New Roman"/>
          <w:b/>
          <w:bCs/>
        </w:rPr>
      </w:pPr>
      <w:bookmarkStart w:id="98" w:name="_Ref67066568"/>
      <w:r w:rsidRPr="009024EB">
        <w:lastRenderedPageBreak/>
        <w:t xml:space="preserve">A telegram conversion takes place between Link Layer and Physical Layer. An important aspect of this conversion is the fact that when sending, the Link Layer on TP will add information that is used for error detection, e.g., start, stop, parity bit and check octet. The check octet is </w:t>
      </w:r>
      <w:r w:rsidR="00834637">
        <w:t xml:space="preserve">only </w:t>
      </w:r>
      <w:r w:rsidRPr="009024EB">
        <w:t>used by the Link Layer of the receiver to check for possible errors (format). The check octet has no further significance</w:t>
      </w:r>
      <w:r w:rsidR="00AE4934">
        <w:t xml:space="preserve"> </w:t>
      </w:r>
      <w:r w:rsidRPr="009024EB">
        <w:t>(content) and is therefore not forwarded to the upper layers of the communication stack.</w:t>
      </w:r>
    </w:p>
    <w:p w14:paraId="641E30BC" w14:textId="77777777" w:rsidR="00B2411A" w:rsidRDefault="00B2411A">
      <w:pPr>
        <w:spacing w:before="0" w:after="0" w:line="240" w:lineRule="auto"/>
        <w:contextualSpacing w:val="0"/>
        <w:rPr>
          <w:rFonts w:eastAsia="Times New Roman"/>
          <w:b/>
          <w:bCs/>
        </w:rPr>
      </w:pPr>
      <w:r>
        <w:br w:type="page"/>
      </w:r>
    </w:p>
    <w:p w14:paraId="07294876" w14:textId="14999CB9" w:rsidR="009F6B11" w:rsidRPr="00C24ED9" w:rsidRDefault="009F6B11" w:rsidP="00C24ED9">
      <w:pPr>
        <w:pStyle w:val="Heading3"/>
      </w:pPr>
      <w:bookmarkStart w:id="99" w:name="_Toc106372414"/>
      <w:r w:rsidRPr="00C24ED9">
        <w:lastRenderedPageBreak/>
        <w:t>Telegram structure</w:t>
      </w:r>
      <w:r w:rsidR="00AA3BEC" w:rsidRPr="00C24ED9">
        <w:t xml:space="preserve"> according to cEMI</w:t>
      </w:r>
      <w:bookmarkEnd w:id="98"/>
      <w:bookmarkEnd w:id="99"/>
    </w:p>
    <w:p w14:paraId="3C05B82D" w14:textId="61A7D0DF" w:rsidR="00AA3BEC" w:rsidRPr="002571DF" w:rsidRDefault="00454542" w:rsidP="00454542">
      <w:pPr>
        <w:spacing w:before="0" w:after="0" w:line="240" w:lineRule="auto"/>
        <w:contextualSpacing w:val="0"/>
      </w:pPr>
      <w:r>
        <w:object w:dxaOrig="15252" w:dyaOrig="10957" w14:anchorId="5AB848F1">
          <v:shape id="_x0000_i1031" type="#_x0000_t75" style="width:439.5pt;height:315.55pt" o:ole="">
            <v:imagedata r:id="rId19" o:title=""/>
          </v:shape>
          <o:OLEObject Type="Embed" ProgID="Visio.Drawing.15" ShapeID="_x0000_i1031" DrawAspect="Content" ObjectID="_1720337854" r:id="rId20"/>
        </w:object>
      </w:r>
    </w:p>
    <w:p w14:paraId="42775B82" w14:textId="24781800" w:rsidR="00AA3BEC" w:rsidRPr="002571DF" w:rsidRDefault="00AA3BEC" w:rsidP="00AA3BEC">
      <w:pPr>
        <w:pStyle w:val="Caption"/>
      </w:pPr>
      <w:r w:rsidRPr="002571DF">
        <w:t xml:space="preserve">Figure </w:t>
      </w:r>
      <w:r w:rsidRPr="00C24ED9">
        <w:fldChar w:fldCharType="begin"/>
      </w:r>
      <w:r w:rsidRPr="002571DF">
        <w:instrText xml:space="preserve"> SEQ Figure \* ARABIC </w:instrText>
      </w:r>
      <w:r w:rsidRPr="00C24ED9">
        <w:fldChar w:fldCharType="separate"/>
      </w:r>
      <w:r w:rsidR="00E12FDC">
        <w:rPr>
          <w:noProof/>
        </w:rPr>
        <w:t>6</w:t>
      </w:r>
      <w:r w:rsidRPr="00C24ED9">
        <w:fldChar w:fldCharType="end"/>
      </w:r>
      <w:r w:rsidRPr="002571DF">
        <w:t>: Bus side (TP1) vs cEMI side</w:t>
      </w:r>
    </w:p>
    <w:p w14:paraId="2A257B96" w14:textId="77777777" w:rsidR="00AA3BEC" w:rsidRPr="002571DF" w:rsidRDefault="00AA3BEC" w:rsidP="00E5006F"/>
    <w:p w14:paraId="08B6B754" w14:textId="7D57BE1E" w:rsidR="00E5006F" w:rsidRPr="002571DF" w:rsidRDefault="00E5006F" w:rsidP="00E5006F">
      <w:r w:rsidRPr="002571DF">
        <w:t xml:space="preserve">The structure of KNX telegrams depends actually on </w:t>
      </w:r>
      <w:proofErr w:type="gramStart"/>
      <w:r w:rsidRPr="002571DF">
        <w:t>from</w:t>
      </w:r>
      <w:proofErr w:type="gramEnd"/>
      <w:r w:rsidRPr="002571DF">
        <w:t xml:space="preserve"> which “angle” one looks at a telegram. ETS records telegrams via a USB/TP or an IP/TP interface. Such interfaces have two sides: the </w:t>
      </w:r>
      <w:r w:rsidRPr="002571DF">
        <w:rPr>
          <w:b/>
          <w:i/>
        </w:rPr>
        <w:t>BUS-side</w:t>
      </w:r>
      <w:r w:rsidRPr="002571DF">
        <w:t xml:space="preserve"> and the </w:t>
      </w:r>
      <w:r w:rsidRPr="002571DF">
        <w:rPr>
          <w:b/>
          <w:i/>
        </w:rPr>
        <w:t>ETS-side</w:t>
      </w:r>
      <w:r w:rsidRPr="002571DF">
        <w:t>.</w:t>
      </w:r>
    </w:p>
    <w:p w14:paraId="64A3C238" w14:textId="77777777" w:rsidR="00E5006F" w:rsidRPr="002571DF" w:rsidRDefault="00E5006F" w:rsidP="00E5006F"/>
    <w:p w14:paraId="00BC956D" w14:textId="4871654A" w:rsidR="0025086E" w:rsidRPr="0025086E" w:rsidRDefault="0025086E" w:rsidP="00E5006F">
      <w:r w:rsidRPr="0025086E">
        <w:t>An E</w:t>
      </w:r>
      <w:r>
        <w:t>T</w:t>
      </w:r>
      <w:r w:rsidRPr="0025086E">
        <w:t>S monitor displays the</w:t>
      </w:r>
      <w:r>
        <w:t xml:space="preserve"> telegram in an ETS-side telegram structure, an oscilloscope would display the telegram on the Bus-side in a different telegram structure. </w:t>
      </w:r>
    </w:p>
    <w:p w14:paraId="422E7059" w14:textId="77777777" w:rsidR="00E5006F" w:rsidRPr="002571DF" w:rsidRDefault="00E5006F" w:rsidP="00E5006F"/>
    <w:p w14:paraId="0A98ED10" w14:textId="73864F19" w:rsidR="00E5006F" w:rsidRPr="002571DF" w:rsidRDefault="00E5006F" w:rsidP="00E5006F">
      <w:r w:rsidRPr="002571DF">
        <w:t xml:space="preserve">When a KNX device sends a telegram on to the bus, this telegram will have a structure according to the KNX </w:t>
      </w:r>
      <w:r w:rsidR="00F114C3" w:rsidRPr="002571DF">
        <w:t>Physical Layer</w:t>
      </w:r>
      <w:r w:rsidRPr="002571DF">
        <w:t xml:space="preserve"> specifications of the medium used. The interface receiving that telegram will of course have the same structure on its BUS-side. The interface will internally however convert the telegram, i.e.</w:t>
      </w:r>
      <w:r w:rsidR="00AA647A" w:rsidRPr="002571DF">
        <w:t>,</w:t>
      </w:r>
      <w:r w:rsidRPr="002571DF">
        <w:t xml:space="preserve"> the same telegram will have on its ETS-side a structure according to the so-called KNX cEMI specifications.</w:t>
      </w:r>
    </w:p>
    <w:p w14:paraId="27CB336A" w14:textId="77777777" w:rsidR="00E5006F" w:rsidRPr="002571DF" w:rsidRDefault="00E5006F" w:rsidP="00E5006F"/>
    <w:p w14:paraId="3980309E" w14:textId="384C48A2" w:rsidR="00E5006F" w:rsidRPr="002571DF" w:rsidRDefault="00E5006F" w:rsidP="00E5006F">
      <w:r w:rsidRPr="002571DF">
        <w:t>cEMI stands for “</w:t>
      </w:r>
      <w:r w:rsidRPr="002571DF">
        <w:rPr>
          <w:b/>
        </w:rPr>
        <w:t>c</w:t>
      </w:r>
      <w:r w:rsidRPr="002571DF">
        <w:t xml:space="preserve">ommon </w:t>
      </w:r>
      <w:r w:rsidRPr="002571DF">
        <w:rPr>
          <w:b/>
        </w:rPr>
        <w:t>E</w:t>
      </w:r>
      <w:r w:rsidRPr="002571DF">
        <w:t xml:space="preserve">xternal </w:t>
      </w:r>
      <w:r w:rsidRPr="002571DF">
        <w:rPr>
          <w:b/>
        </w:rPr>
        <w:t>M</w:t>
      </w:r>
      <w:r w:rsidRPr="002571DF">
        <w:t xml:space="preserve">essage </w:t>
      </w:r>
      <w:r w:rsidRPr="002571DF">
        <w:rPr>
          <w:b/>
        </w:rPr>
        <w:t>I</w:t>
      </w:r>
      <w:r w:rsidRPr="002571DF">
        <w:t>nterface” and is a protocol of which the responsibility is to ensure that messages sent on the BUS-side are correctly “converted” to external user applications (i.e.</w:t>
      </w:r>
      <w:r w:rsidR="00AA647A" w:rsidRPr="002571DF">
        <w:t>,</w:t>
      </w:r>
      <w:r w:rsidRPr="002571DF">
        <w:t xml:space="preserve"> the ETS-side) and vice versa. This requires of course that both the KNX interface manufacturers as well as the ETS software abide </w:t>
      </w:r>
      <w:r w:rsidR="0025086E">
        <w:t>by</w:t>
      </w:r>
      <w:r w:rsidRPr="002571DF">
        <w:t xml:space="preserve"> the same cEMI protocol</w:t>
      </w:r>
      <w:r w:rsidR="0025086E">
        <w:rPr>
          <w:rStyle w:val="FootnoteReference"/>
        </w:rPr>
        <w:footnoteReference w:id="4"/>
      </w:r>
      <w:r w:rsidRPr="002571DF">
        <w:t>.</w:t>
      </w:r>
    </w:p>
    <w:p w14:paraId="44A9675F" w14:textId="31EF828D" w:rsidR="00DD1772" w:rsidRPr="002571DF" w:rsidRDefault="00DD1772"/>
    <w:p w14:paraId="28FDB6E7" w14:textId="3733F4F3" w:rsidR="00FD6233" w:rsidRPr="002571DF" w:rsidRDefault="00ED6C94" w:rsidP="00FD6233">
      <w:r w:rsidRPr="002571DF">
        <w:t>Any further explanation related to the structure of KNX telegrams is according to the KNX cEMI specifications</w:t>
      </w:r>
      <w:r w:rsidR="00FD6233" w:rsidRPr="002571DF">
        <w:t xml:space="preserve"> (= ETS bus monitor)</w:t>
      </w:r>
      <w:r w:rsidRPr="002571DF">
        <w:t xml:space="preserve">. This approach has the advantage that the telegram (and its </w:t>
      </w:r>
      <w:r w:rsidRPr="002571DF">
        <w:lastRenderedPageBreak/>
        <w:t>structure) as recorded by the ETS monitor can be analyzed by the explanations given in this chapter.</w:t>
      </w:r>
      <w:r w:rsidR="00FD6233" w:rsidRPr="002571DF">
        <w:t xml:space="preserve"> </w:t>
      </w:r>
    </w:p>
    <w:p w14:paraId="5A5F58EE" w14:textId="698099BD" w:rsidR="005237D7" w:rsidRPr="00C24ED9" w:rsidRDefault="005237D7" w:rsidP="00C24ED9">
      <w:pPr>
        <w:pStyle w:val="Caption"/>
        <w:keepNext/>
      </w:pPr>
      <w:r w:rsidRPr="00C24ED9">
        <w:t xml:space="preserve">Table </w:t>
      </w:r>
      <w:fldSimple w:instr=" SEQ Table \* ARABIC ">
        <w:r w:rsidR="00E12FDC">
          <w:rPr>
            <w:noProof/>
          </w:rPr>
          <w:t>3</w:t>
        </w:r>
      </w:fldSimple>
      <w:r w:rsidRPr="00C24ED9">
        <w:t>: Basic frame structure for Link Layer Data messages (</w:t>
      </w:r>
      <w:proofErr w:type="spellStart"/>
      <w:r w:rsidRPr="00C24ED9">
        <w:t>L_Data</w:t>
      </w:r>
      <w:proofErr w:type="spellEnd"/>
      <w:r w:rsidRPr="00C24ED9">
        <w:t>)</w:t>
      </w:r>
      <w:r w:rsidR="00FD6233" w:rsidRPr="00C24ED9">
        <w:t xml:space="preserve"> according to cEMI</w:t>
      </w:r>
    </w:p>
    <w:tbl>
      <w:tblPr>
        <w:tblW w:w="9639" w:type="dxa"/>
        <w:tblLook w:val="04A0" w:firstRow="1" w:lastRow="0" w:firstColumn="1" w:lastColumn="0" w:noHBand="0" w:noVBand="1"/>
      </w:tblPr>
      <w:tblGrid>
        <w:gridCol w:w="944"/>
        <w:gridCol w:w="1004"/>
        <w:gridCol w:w="1005"/>
        <w:gridCol w:w="795"/>
        <w:gridCol w:w="795"/>
        <w:gridCol w:w="785"/>
        <w:gridCol w:w="835"/>
        <w:gridCol w:w="635"/>
        <w:gridCol w:w="635"/>
        <w:gridCol w:w="1113"/>
        <w:gridCol w:w="1093"/>
      </w:tblGrid>
      <w:tr w:rsidR="00513ABE" w:rsidRPr="002571DF" w14:paraId="4FE2E9F0" w14:textId="77777777" w:rsidTr="00B2411A">
        <w:tc>
          <w:tcPr>
            <w:tcW w:w="860" w:type="dxa"/>
            <w:tcBorders>
              <w:bottom w:val="single" w:sz="4" w:space="0" w:color="000000"/>
            </w:tcBorders>
            <w:vAlign w:val="center"/>
          </w:tcPr>
          <w:p w14:paraId="16E39B06" w14:textId="77777777" w:rsidR="00C314CA" w:rsidRPr="002571DF" w:rsidRDefault="00C314CA" w:rsidP="00C24ED9">
            <w:pPr>
              <w:spacing w:before="0" w:after="0" w:line="240" w:lineRule="auto"/>
              <w:contextualSpacing w:val="0"/>
              <w:jc w:val="center"/>
              <w:rPr>
                <w:sz w:val="18"/>
                <w:szCs w:val="18"/>
              </w:rPr>
            </w:pPr>
            <w:r w:rsidRPr="002571DF">
              <w:rPr>
                <w:sz w:val="18"/>
                <w:szCs w:val="18"/>
              </w:rPr>
              <w:t>1</w:t>
            </w:r>
          </w:p>
        </w:tc>
        <w:tc>
          <w:tcPr>
            <w:tcW w:w="1671" w:type="dxa"/>
            <w:tcBorders>
              <w:bottom w:val="single" w:sz="4" w:space="0" w:color="000000"/>
            </w:tcBorders>
            <w:vAlign w:val="center"/>
          </w:tcPr>
          <w:p w14:paraId="34BEF29F" w14:textId="77777777" w:rsidR="00C314CA" w:rsidRPr="002571DF" w:rsidRDefault="00C314CA">
            <w:pPr>
              <w:spacing w:before="0" w:after="0" w:line="240" w:lineRule="auto"/>
              <w:contextualSpacing w:val="0"/>
              <w:jc w:val="center"/>
              <w:rPr>
                <w:sz w:val="18"/>
                <w:szCs w:val="18"/>
              </w:rPr>
            </w:pPr>
            <w:r w:rsidRPr="002571DF">
              <w:rPr>
                <w:sz w:val="18"/>
                <w:szCs w:val="18"/>
              </w:rPr>
              <w:t>2</w:t>
            </w:r>
          </w:p>
        </w:tc>
        <w:tc>
          <w:tcPr>
            <w:tcW w:w="1297" w:type="dxa"/>
            <w:tcBorders>
              <w:bottom w:val="single" w:sz="4" w:space="0" w:color="000000"/>
            </w:tcBorders>
            <w:vAlign w:val="center"/>
          </w:tcPr>
          <w:p w14:paraId="1C6E9581" w14:textId="77777777" w:rsidR="00C314CA" w:rsidRPr="002571DF" w:rsidRDefault="00C314CA">
            <w:pPr>
              <w:spacing w:before="0" w:after="0" w:line="240" w:lineRule="auto"/>
              <w:contextualSpacing w:val="0"/>
              <w:jc w:val="center"/>
              <w:rPr>
                <w:sz w:val="18"/>
                <w:szCs w:val="18"/>
              </w:rPr>
            </w:pPr>
            <w:r w:rsidRPr="002571DF">
              <w:rPr>
                <w:sz w:val="18"/>
                <w:szCs w:val="18"/>
              </w:rPr>
              <w:t>3</w:t>
            </w:r>
          </w:p>
        </w:tc>
        <w:tc>
          <w:tcPr>
            <w:tcW w:w="430" w:type="dxa"/>
            <w:tcBorders>
              <w:bottom w:val="single" w:sz="4" w:space="0" w:color="000000"/>
            </w:tcBorders>
            <w:vAlign w:val="center"/>
          </w:tcPr>
          <w:p w14:paraId="596A443D" w14:textId="77777777" w:rsidR="00C314CA" w:rsidRPr="002571DF" w:rsidRDefault="00C314CA" w:rsidP="00C24ED9">
            <w:pPr>
              <w:spacing w:before="0" w:after="0" w:line="240" w:lineRule="auto"/>
              <w:contextualSpacing w:val="0"/>
              <w:jc w:val="center"/>
              <w:rPr>
                <w:sz w:val="18"/>
                <w:szCs w:val="18"/>
              </w:rPr>
            </w:pPr>
            <w:r w:rsidRPr="002571DF">
              <w:rPr>
                <w:sz w:val="18"/>
                <w:szCs w:val="18"/>
              </w:rPr>
              <w:t>4</w:t>
            </w:r>
          </w:p>
        </w:tc>
        <w:tc>
          <w:tcPr>
            <w:tcW w:w="727" w:type="dxa"/>
            <w:tcBorders>
              <w:bottom w:val="single" w:sz="4" w:space="0" w:color="000000"/>
            </w:tcBorders>
            <w:vAlign w:val="center"/>
          </w:tcPr>
          <w:p w14:paraId="5CC8B1D9" w14:textId="77777777" w:rsidR="00C314CA" w:rsidRPr="002571DF" w:rsidRDefault="00C314CA" w:rsidP="00C24ED9">
            <w:pPr>
              <w:spacing w:before="0" w:after="0" w:line="240" w:lineRule="auto"/>
              <w:contextualSpacing w:val="0"/>
              <w:jc w:val="center"/>
              <w:rPr>
                <w:sz w:val="18"/>
                <w:szCs w:val="18"/>
              </w:rPr>
            </w:pPr>
            <w:r w:rsidRPr="002571DF">
              <w:rPr>
                <w:sz w:val="18"/>
                <w:szCs w:val="18"/>
              </w:rPr>
              <w:t>5</w:t>
            </w:r>
          </w:p>
        </w:tc>
        <w:tc>
          <w:tcPr>
            <w:tcW w:w="719" w:type="dxa"/>
            <w:tcBorders>
              <w:bottom w:val="single" w:sz="4" w:space="0" w:color="000000"/>
            </w:tcBorders>
            <w:vAlign w:val="center"/>
          </w:tcPr>
          <w:p w14:paraId="1A5BBBEF" w14:textId="77777777" w:rsidR="00C314CA" w:rsidRPr="002571DF" w:rsidRDefault="00C314CA" w:rsidP="00C24ED9">
            <w:pPr>
              <w:spacing w:before="0" w:after="0" w:line="240" w:lineRule="auto"/>
              <w:contextualSpacing w:val="0"/>
              <w:jc w:val="center"/>
              <w:rPr>
                <w:sz w:val="18"/>
                <w:szCs w:val="18"/>
              </w:rPr>
            </w:pPr>
            <w:r w:rsidRPr="002571DF">
              <w:rPr>
                <w:sz w:val="18"/>
                <w:szCs w:val="18"/>
              </w:rPr>
              <w:t>6</w:t>
            </w:r>
          </w:p>
        </w:tc>
        <w:tc>
          <w:tcPr>
            <w:tcW w:w="763" w:type="dxa"/>
            <w:tcBorders>
              <w:bottom w:val="single" w:sz="4" w:space="0" w:color="000000"/>
            </w:tcBorders>
            <w:vAlign w:val="center"/>
          </w:tcPr>
          <w:p w14:paraId="4C457B18" w14:textId="77777777" w:rsidR="00C314CA" w:rsidRPr="002571DF" w:rsidRDefault="00C314CA" w:rsidP="00C24ED9">
            <w:pPr>
              <w:spacing w:before="0" w:after="0" w:line="240" w:lineRule="auto"/>
              <w:contextualSpacing w:val="0"/>
              <w:jc w:val="center"/>
              <w:rPr>
                <w:sz w:val="18"/>
                <w:szCs w:val="18"/>
              </w:rPr>
            </w:pPr>
            <w:r w:rsidRPr="002571DF">
              <w:rPr>
                <w:sz w:val="18"/>
                <w:szCs w:val="18"/>
              </w:rPr>
              <w:t>7</w:t>
            </w:r>
          </w:p>
        </w:tc>
        <w:tc>
          <w:tcPr>
            <w:tcW w:w="586" w:type="dxa"/>
            <w:tcBorders>
              <w:bottom w:val="single" w:sz="4" w:space="0" w:color="000000"/>
            </w:tcBorders>
            <w:vAlign w:val="center"/>
          </w:tcPr>
          <w:p w14:paraId="20901532" w14:textId="77777777" w:rsidR="00C314CA" w:rsidRPr="002571DF" w:rsidRDefault="00C314CA" w:rsidP="00C24ED9">
            <w:pPr>
              <w:spacing w:before="0" w:after="0" w:line="240" w:lineRule="auto"/>
              <w:contextualSpacing w:val="0"/>
              <w:jc w:val="center"/>
              <w:rPr>
                <w:sz w:val="18"/>
                <w:szCs w:val="18"/>
              </w:rPr>
            </w:pPr>
            <w:r w:rsidRPr="002571DF">
              <w:rPr>
                <w:sz w:val="18"/>
                <w:szCs w:val="18"/>
              </w:rPr>
              <w:t>8</w:t>
            </w:r>
          </w:p>
        </w:tc>
        <w:tc>
          <w:tcPr>
            <w:tcW w:w="586" w:type="dxa"/>
            <w:tcBorders>
              <w:bottom w:val="single" w:sz="4" w:space="0" w:color="000000"/>
            </w:tcBorders>
            <w:vAlign w:val="center"/>
          </w:tcPr>
          <w:p w14:paraId="5289F1F6" w14:textId="77777777" w:rsidR="00C314CA" w:rsidRPr="002571DF" w:rsidRDefault="00C314CA" w:rsidP="00C24ED9">
            <w:pPr>
              <w:spacing w:before="0" w:after="0" w:line="240" w:lineRule="auto"/>
              <w:contextualSpacing w:val="0"/>
              <w:jc w:val="center"/>
              <w:rPr>
                <w:sz w:val="18"/>
                <w:szCs w:val="18"/>
              </w:rPr>
            </w:pPr>
            <w:r w:rsidRPr="002571DF">
              <w:rPr>
                <w:sz w:val="18"/>
                <w:szCs w:val="18"/>
              </w:rPr>
              <w:t>9</w:t>
            </w:r>
          </w:p>
        </w:tc>
        <w:tc>
          <w:tcPr>
            <w:tcW w:w="2000" w:type="dxa"/>
            <w:gridSpan w:val="2"/>
            <w:tcBorders>
              <w:bottom w:val="single" w:sz="4" w:space="0" w:color="000000"/>
            </w:tcBorders>
            <w:vAlign w:val="center"/>
          </w:tcPr>
          <w:p w14:paraId="11143932" w14:textId="77777777" w:rsidR="00C314CA" w:rsidRPr="002571DF" w:rsidRDefault="00C314CA">
            <w:pPr>
              <w:spacing w:before="0" w:after="0" w:line="240" w:lineRule="auto"/>
              <w:contextualSpacing w:val="0"/>
              <w:jc w:val="center"/>
              <w:rPr>
                <w:sz w:val="18"/>
                <w:szCs w:val="18"/>
              </w:rPr>
            </w:pPr>
            <w:r w:rsidRPr="002571DF">
              <w:rPr>
                <w:sz w:val="18"/>
                <w:szCs w:val="18"/>
              </w:rPr>
              <w:t>10</w:t>
            </w:r>
          </w:p>
        </w:tc>
      </w:tr>
      <w:tr w:rsidR="00513ABE" w:rsidRPr="002571DF" w14:paraId="028D08D3" w14:textId="77777777" w:rsidTr="00B2411A">
        <w:tc>
          <w:tcPr>
            <w:tcW w:w="860" w:type="dxa"/>
            <w:tcBorders>
              <w:bottom w:val="single" w:sz="4" w:space="0" w:color="000000"/>
            </w:tcBorders>
            <w:vAlign w:val="center"/>
          </w:tcPr>
          <w:p w14:paraId="4F356D8F" w14:textId="77777777" w:rsidR="005237D7" w:rsidRPr="00C24ED9" w:rsidRDefault="005237D7" w:rsidP="00C24ED9">
            <w:pPr>
              <w:spacing w:before="0" w:after="0" w:line="240" w:lineRule="auto"/>
              <w:contextualSpacing w:val="0"/>
              <w:jc w:val="center"/>
              <w:rPr>
                <w:sz w:val="18"/>
                <w:szCs w:val="18"/>
              </w:rPr>
            </w:pPr>
            <w:r w:rsidRPr="002571DF">
              <w:rPr>
                <w:sz w:val="18"/>
                <w:szCs w:val="18"/>
              </w:rPr>
              <w:t>Message Code</w:t>
            </w:r>
          </w:p>
        </w:tc>
        <w:tc>
          <w:tcPr>
            <w:tcW w:w="1671" w:type="dxa"/>
            <w:tcBorders>
              <w:bottom w:val="single" w:sz="4" w:space="0" w:color="000000"/>
            </w:tcBorders>
            <w:vAlign w:val="center"/>
          </w:tcPr>
          <w:p w14:paraId="4FB8EAD4" w14:textId="77777777" w:rsidR="005237D7" w:rsidRPr="00C24ED9" w:rsidRDefault="005237D7" w:rsidP="00C24ED9">
            <w:pPr>
              <w:spacing w:before="0" w:after="0" w:line="240" w:lineRule="auto"/>
              <w:contextualSpacing w:val="0"/>
              <w:jc w:val="center"/>
              <w:rPr>
                <w:sz w:val="18"/>
                <w:szCs w:val="18"/>
              </w:rPr>
            </w:pPr>
            <w:r w:rsidRPr="002571DF">
              <w:rPr>
                <w:sz w:val="18"/>
                <w:szCs w:val="18"/>
              </w:rPr>
              <w:t>Additional Info Length</w:t>
            </w:r>
          </w:p>
        </w:tc>
        <w:tc>
          <w:tcPr>
            <w:tcW w:w="1297" w:type="dxa"/>
            <w:vMerge w:val="restart"/>
            <w:tcBorders>
              <w:bottom w:val="single" w:sz="4" w:space="0" w:color="000000"/>
            </w:tcBorders>
            <w:vAlign w:val="center"/>
          </w:tcPr>
          <w:p w14:paraId="0415A5BB" w14:textId="77777777" w:rsidR="005237D7" w:rsidRPr="00B2411A" w:rsidRDefault="005237D7" w:rsidP="00C24ED9">
            <w:pPr>
              <w:spacing w:before="0" w:after="0" w:line="240" w:lineRule="auto"/>
              <w:contextualSpacing w:val="0"/>
              <w:jc w:val="center"/>
              <w:rPr>
                <w:sz w:val="16"/>
                <w:szCs w:val="16"/>
              </w:rPr>
            </w:pPr>
            <w:r w:rsidRPr="00B2411A">
              <w:rPr>
                <w:sz w:val="16"/>
                <w:szCs w:val="16"/>
              </w:rPr>
              <w:t>Additional information</w:t>
            </w:r>
          </w:p>
          <w:p w14:paraId="4D839AD3" w14:textId="77777777" w:rsidR="005237D7" w:rsidRPr="00B2411A" w:rsidRDefault="005237D7" w:rsidP="00C24ED9">
            <w:pPr>
              <w:spacing w:before="0" w:after="0" w:line="240" w:lineRule="auto"/>
              <w:contextualSpacing w:val="0"/>
              <w:jc w:val="center"/>
              <w:rPr>
                <w:sz w:val="16"/>
                <w:szCs w:val="16"/>
              </w:rPr>
            </w:pPr>
          </w:p>
          <w:p w14:paraId="4CD76AB7" w14:textId="77777777" w:rsidR="005237D7" w:rsidRPr="00B2411A" w:rsidRDefault="005237D7" w:rsidP="00C24ED9">
            <w:pPr>
              <w:spacing w:before="0" w:after="0" w:line="240" w:lineRule="auto"/>
              <w:contextualSpacing w:val="0"/>
              <w:jc w:val="center"/>
              <w:rPr>
                <w:sz w:val="16"/>
                <w:szCs w:val="16"/>
              </w:rPr>
            </w:pPr>
            <w:r w:rsidRPr="00B2411A">
              <w:rPr>
                <w:sz w:val="16"/>
                <w:szCs w:val="16"/>
              </w:rPr>
              <w:t>…</w:t>
            </w:r>
          </w:p>
        </w:tc>
        <w:tc>
          <w:tcPr>
            <w:tcW w:w="430" w:type="dxa"/>
            <w:tcBorders>
              <w:bottom w:val="single" w:sz="4" w:space="0" w:color="000000"/>
            </w:tcBorders>
            <w:vAlign w:val="center"/>
          </w:tcPr>
          <w:p w14:paraId="7F25D50E" w14:textId="77777777" w:rsidR="005237D7" w:rsidRPr="00C24ED9" w:rsidRDefault="005237D7" w:rsidP="00C24ED9">
            <w:pPr>
              <w:spacing w:before="0" w:after="0" w:line="240" w:lineRule="auto"/>
              <w:contextualSpacing w:val="0"/>
              <w:jc w:val="center"/>
              <w:rPr>
                <w:sz w:val="18"/>
                <w:szCs w:val="18"/>
              </w:rPr>
            </w:pPr>
            <w:r w:rsidRPr="002571DF">
              <w:rPr>
                <w:sz w:val="18"/>
                <w:szCs w:val="18"/>
              </w:rPr>
              <w:t>Control field 1</w:t>
            </w:r>
          </w:p>
        </w:tc>
        <w:tc>
          <w:tcPr>
            <w:tcW w:w="727" w:type="dxa"/>
            <w:tcBorders>
              <w:bottom w:val="single" w:sz="4" w:space="0" w:color="000000"/>
            </w:tcBorders>
            <w:vAlign w:val="center"/>
          </w:tcPr>
          <w:p w14:paraId="696B6D79" w14:textId="77777777" w:rsidR="005237D7" w:rsidRPr="00C24ED9" w:rsidRDefault="005237D7" w:rsidP="00C24ED9">
            <w:pPr>
              <w:spacing w:before="0" w:after="0" w:line="240" w:lineRule="auto"/>
              <w:contextualSpacing w:val="0"/>
              <w:jc w:val="center"/>
              <w:rPr>
                <w:sz w:val="18"/>
                <w:szCs w:val="18"/>
              </w:rPr>
            </w:pPr>
            <w:r w:rsidRPr="002571DF">
              <w:rPr>
                <w:sz w:val="18"/>
                <w:szCs w:val="18"/>
              </w:rPr>
              <w:t>Control field 2</w:t>
            </w:r>
          </w:p>
        </w:tc>
        <w:tc>
          <w:tcPr>
            <w:tcW w:w="719" w:type="dxa"/>
            <w:tcBorders>
              <w:bottom w:val="single" w:sz="4" w:space="0" w:color="000000"/>
            </w:tcBorders>
            <w:vAlign w:val="center"/>
          </w:tcPr>
          <w:p w14:paraId="5953B0AB" w14:textId="5CB77495" w:rsidR="005237D7" w:rsidRPr="00C24ED9" w:rsidRDefault="00124ECD" w:rsidP="00C24ED9">
            <w:pPr>
              <w:spacing w:before="0" w:after="0" w:line="240" w:lineRule="auto"/>
              <w:contextualSpacing w:val="0"/>
              <w:jc w:val="center"/>
              <w:rPr>
                <w:sz w:val="18"/>
                <w:szCs w:val="18"/>
              </w:rPr>
            </w:pPr>
            <w:r w:rsidRPr="002571DF">
              <w:rPr>
                <w:sz w:val="18"/>
                <w:szCs w:val="18"/>
              </w:rPr>
              <w:t>Source</w:t>
            </w:r>
            <w:r w:rsidR="005237D7" w:rsidRPr="002571DF">
              <w:rPr>
                <w:sz w:val="18"/>
                <w:szCs w:val="18"/>
              </w:rPr>
              <w:t xml:space="preserve"> High</w:t>
            </w:r>
          </w:p>
        </w:tc>
        <w:tc>
          <w:tcPr>
            <w:tcW w:w="763" w:type="dxa"/>
            <w:tcBorders>
              <w:bottom w:val="single" w:sz="4" w:space="0" w:color="000000"/>
            </w:tcBorders>
            <w:vAlign w:val="center"/>
          </w:tcPr>
          <w:p w14:paraId="7AAD77AB" w14:textId="768C487A" w:rsidR="005237D7" w:rsidRPr="00C24ED9" w:rsidRDefault="00124ECD" w:rsidP="00C24ED9">
            <w:pPr>
              <w:spacing w:before="0" w:after="0" w:line="240" w:lineRule="auto"/>
              <w:contextualSpacing w:val="0"/>
              <w:jc w:val="center"/>
              <w:rPr>
                <w:sz w:val="18"/>
                <w:szCs w:val="18"/>
              </w:rPr>
            </w:pPr>
            <w:r w:rsidRPr="002571DF">
              <w:rPr>
                <w:sz w:val="18"/>
                <w:szCs w:val="18"/>
              </w:rPr>
              <w:t>Source</w:t>
            </w:r>
            <w:r w:rsidR="005237D7" w:rsidRPr="002571DF">
              <w:rPr>
                <w:sz w:val="18"/>
                <w:szCs w:val="18"/>
              </w:rPr>
              <w:t>. Low</w:t>
            </w:r>
          </w:p>
        </w:tc>
        <w:tc>
          <w:tcPr>
            <w:tcW w:w="586" w:type="dxa"/>
            <w:tcBorders>
              <w:bottom w:val="single" w:sz="4" w:space="0" w:color="000000"/>
            </w:tcBorders>
            <w:vAlign w:val="center"/>
          </w:tcPr>
          <w:p w14:paraId="6BD4DC5F" w14:textId="77777777" w:rsidR="005237D7" w:rsidRPr="00C24ED9" w:rsidRDefault="005237D7" w:rsidP="00C24ED9">
            <w:pPr>
              <w:spacing w:before="0" w:after="0" w:line="240" w:lineRule="auto"/>
              <w:contextualSpacing w:val="0"/>
              <w:jc w:val="center"/>
              <w:rPr>
                <w:sz w:val="18"/>
                <w:szCs w:val="18"/>
              </w:rPr>
            </w:pPr>
            <w:r w:rsidRPr="002571DF">
              <w:rPr>
                <w:sz w:val="18"/>
                <w:szCs w:val="18"/>
              </w:rPr>
              <w:t>Dest. High</w:t>
            </w:r>
          </w:p>
        </w:tc>
        <w:tc>
          <w:tcPr>
            <w:tcW w:w="586" w:type="dxa"/>
            <w:tcBorders>
              <w:bottom w:val="single" w:sz="4" w:space="0" w:color="000000"/>
            </w:tcBorders>
            <w:vAlign w:val="center"/>
          </w:tcPr>
          <w:p w14:paraId="60170F16" w14:textId="77777777" w:rsidR="005237D7" w:rsidRPr="00C24ED9" w:rsidRDefault="005237D7" w:rsidP="00C24ED9">
            <w:pPr>
              <w:spacing w:before="0" w:after="0" w:line="240" w:lineRule="auto"/>
              <w:contextualSpacing w:val="0"/>
              <w:jc w:val="center"/>
              <w:rPr>
                <w:sz w:val="18"/>
                <w:szCs w:val="18"/>
              </w:rPr>
            </w:pPr>
            <w:r w:rsidRPr="002571DF">
              <w:rPr>
                <w:sz w:val="18"/>
                <w:szCs w:val="18"/>
              </w:rPr>
              <w:t>Dest. Low</w:t>
            </w:r>
          </w:p>
        </w:tc>
        <w:tc>
          <w:tcPr>
            <w:tcW w:w="2000" w:type="dxa"/>
            <w:gridSpan w:val="2"/>
            <w:tcBorders>
              <w:bottom w:val="single" w:sz="4" w:space="0" w:color="000000"/>
            </w:tcBorders>
            <w:vAlign w:val="center"/>
          </w:tcPr>
          <w:p w14:paraId="6FAAB274" w14:textId="77777777" w:rsidR="005237D7" w:rsidRPr="00C24ED9" w:rsidRDefault="005237D7" w:rsidP="00C24ED9">
            <w:pPr>
              <w:spacing w:before="0" w:after="0" w:line="240" w:lineRule="auto"/>
              <w:contextualSpacing w:val="0"/>
              <w:jc w:val="center"/>
              <w:rPr>
                <w:sz w:val="18"/>
                <w:szCs w:val="18"/>
              </w:rPr>
            </w:pPr>
            <w:r w:rsidRPr="002571DF">
              <w:rPr>
                <w:sz w:val="18"/>
                <w:szCs w:val="18"/>
              </w:rPr>
              <w:t>NPDU</w:t>
            </w:r>
          </w:p>
        </w:tc>
      </w:tr>
      <w:tr w:rsidR="00B2411A" w:rsidRPr="002571DF" w14:paraId="4CC3A557" w14:textId="77777777" w:rsidTr="00B2411A">
        <w:tc>
          <w:tcPr>
            <w:tcW w:w="860" w:type="dxa"/>
            <w:shd w:val="clear" w:color="auto" w:fill="D9D9D9" w:themeFill="background1" w:themeFillShade="D9"/>
            <w:vAlign w:val="center"/>
          </w:tcPr>
          <w:p w14:paraId="779843B7" w14:textId="77777777" w:rsidR="005237D7" w:rsidRPr="00C24ED9" w:rsidRDefault="005237D7" w:rsidP="00C24ED9">
            <w:pPr>
              <w:spacing w:before="0" w:after="0" w:line="240" w:lineRule="auto"/>
              <w:contextualSpacing w:val="0"/>
              <w:jc w:val="center"/>
              <w:rPr>
                <w:sz w:val="18"/>
                <w:szCs w:val="18"/>
              </w:rPr>
            </w:pPr>
            <w:r w:rsidRPr="002571DF">
              <w:rPr>
                <w:sz w:val="18"/>
                <w:szCs w:val="18"/>
              </w:rPr>
              <w:t>MC</w:t>
            </w:r>
          </w:p>
        </w:tc>
        <w:tc>
          <w:tcPr>
            <w:tcW w:w="1671" w:type="dxa"/>
            <w:shd w:val="clear" w:color="auto" w:fill="D9D9D9" w:themeFill="background1" w:themeFillShade="D9"/>
            <w:vAlign w:val="center"/>
          </w:tcPr>
          <w:p w14:paraId="276AC51C" w14:textId="77777777" w:rsidR="005237D7" w:rsidRPr="00C24ED9" w:rsidRDefault="005237D7" w:rsidP="00C24ED9">
            <w:pPr>
              <w:spacing w:before="0" w:after="0" w:line="240" w:lineRule="auto"/>
              <w:contextualSpacing w:val="0"/>
              <w:jc w:val="center"/>
              <w:rPr>
                <w:sz w:val="18"/>
                <w:szCs w:val="18"/>
              </w:rPr>
            </w:pPr>
            <w:r w:rsidRPr="002571DF">
              <w:rPr>
                <w:sz w:val="18"/>
                <w:szCs w:val="18"/>
              </w:rPr>
              <w:t>AddIL</w:t>
            </w:r>
          </w:p>
        </w:tc>
        <w:tc>
          <w:tcPr>
            <w:tcW w:w="1297" w:type="dxa"/>
            <w:vMerge/>
            <w:shd w:val="clear" w:color="auto" w:fill="D9D9D9" w:themeFill="background1" w:themeFillShade="D9"/>
            <w:vAlign w:val="center"/>
          </w:tcPr>
          <w:p w14:paraId="461896DE" w14:textId="77777777" w:rsidR="005237D7" w:rsidRPr="00C24ED9" w:rsidRDefault="005237D7" w:rsidP="00C24ED9">
            <w:pPr>
              <w:spacing w:before="0" w:after="0" w:line="240" w:lineRule="auto"/>
              <w:contextualSpacing w:val="0"/>
              <w:jc w:val="center"/>
              <w:rPr>
                <w:sz w:val="18"/>
                <w:szCs w:val="18"/>
              </w:rPr>
            </w:pPr>
          </w:p>
        </w:tc>
        <w:tc>
          <w:tcPr>
            <w:tcW w:w="430" w:type="dxa"/>
            <w:shd w:val="clear" w:color="auto" w:fill="D9D9D9" w:themeFill="background1" w:themeFillShade="D9"/>
            <w:vAlign w:val="center"/>
          </w:tcPr>
          <w:p w14:paraId="3860985E" w14:textId="77777777" w:rsidR="005237D7" w:rsidRPr="00C24ED9" w:rsidRDefault="005237D7">
            <w:pPr>
              <w:spacing w:before="0" w:after="0" w:line="240" w:lineRule="auto"/>
              <w:contextualSpacing w:val="0"/>
              <w:rPr>
                <w:sz w:val="18"/>
                <w:szCs w:val="18"/>
              </w:rPr>
            </w:pPr>
            <w:r w:rsidRPr="002571DF">
              <w:rPr>
                <w:sz w:val="18"/>
                <w:szCs w:val="18"/>
              </w:rPr>
              <w:t>Ctrl1</w:t>
            </w:r>
          </w:p>
        </w:tc>
        <w:tc>
          <w:tcPr>
            <w:tcW w:w="727" w:type="dxa"/>
            <w:shd w:val="clear" w:color="auto" w:fill="D9D9D9" w:themeFill="background1" w:themeFillShade="D9"/>
            <w:vAlign w:val="center"/>
          </w:tcPr>
          <w:p w14:paraId="6CC22031" w14:textId="77777777" w:rsidR="005237D7" w:rsidRPr="00C24ED9" w:rsidRDefault="005237D7">
            <w:pPr>
              <w:spacing w:before="0" w:after="0" w:line="240" w:lineRule="auto"/>
              <w:contextualSpacing w:val="0"/>
              <w:rPr>
                <w:sz w:val="18"/>
                <w:szCs w:val="18"/>
              </w:rPr>
            </w:pPr>
            <w:r w:rsidRPr="002571DF">
              <w:rPr>
                <w:sz w:val="18"/>
                <w:szCs w:val="18"/>
              </w:rPr>
              <w:t>Ctrl2</w:t>
            </w:r>
          </w:p>
        </w:tc>
        <w:tc>
          <w:tcPr>
            <w:tcW w:w="719" w:type="dxa"/>
            <w:shd w:val="clear" w:color="auto" w:fill="D9D9D9" w:themeFill="background1" w:themeFillShade="D9"/>
            <w:vAlign w:val="center"/>
          </w:tcPr>
          <w:p w14:paraId="6E59F408" w14:textId="77777777" w:rsidR="005237D7" w:rsidRPr="00C24ED9" w:rsidRDefault="005237D7">
            <w:pPr>
              <w:spacing w:before="0" w:after="0" w:line="240" w:lineRule="auto"/>
              <w:contextualSpacing w:val="0"/>
              <w:rPr>
                <w:sz w:val="18"/>
                <w:szCs w:val="18"/>
              </w:rPr>
            </w:pPr>
            <w:r w:rsidRPr="002571DF">
              <w:rPr>
                <w:sz w:val="18"/>
                <w:szCs w:val="18"/>
              </w:rPr>
              <w:t>SAH</w:t>
            </w:r>
          </w:p>
        </w:tc>
        <w:tc>
          <w:tcPr>
            <w:tcW w:w="763" w:type="dxa"/>
            <w:shd w:val="clear" w:color="auto" w:fill="D9D9D9" w:themeFill="background1" w:themeFillShade="D9"/>
            <w:vAlign w:val="center"/>
          </w:tcPr>
          <w:p w14:paraId="0BF3B70B" w14:textId="77777777" w:rsidR="005237D7" w:rsidRPr="00C24ED9" w:rsidRDefault="005237D7">
            <w:pPr>
              <w:spacing w:before="0" w:after="0" w:line="240" w:lineRule="auto"/>
              <w:contextualSpacing w:val="0"/>
              <w:rPr>
                <w:sz w:val="18"/>
                <w:szCs w:val="18"/>
              </w:rPr>
            </w:pPr>
            <w:r w:rsidRPr="002571DF">
              <w:rPr>
                <w:sz w:val="18"/>
                <w:szCs w:val="18"/>
              </w:rPr>
              <w:t>SAL</w:t>
            </w:r>
          </w:p>
        </w:tc>
        <w:tc>
          <w:tcPr>
            <w:tcW w:w="586" w:type="dxa"/>
            <w:shd w:val="clear" w:color="auto" w:fill="D9D9D9" w:themeFill="background1" w:themeFillShade="D9"/>
            <w:vAlign w:val="center"/>
          </w:tcPr>
          <w:p w14:paraId="1FC1D646" w14:textId="77777777" w:rsidR="005237D7" w:rsidRPr="00C24ED9" w:rsidRDefault="005237D7">
            <w:pPr>
              <w:spacing w:before="0" w:after="0" w:line="240" w:lineRule="auto"/>
              <w:contextualSpacing w:val="0"/>
              <w:rPr>
                <w:sz w:val="18"/>
                <w:szCs w:val="18"/>
              </w:rPr>
            </w:pPr>
            <w:r w:rsidRPr="002571DF">
              <w:rPr>
                <w:sz w:val="18"/>
                <w:szCs w:val="18"/>
              </w:rPr>
              <w:t>DAH</w:t>
            </w:r>
          </w:p>
        </w:tc>
        <w:tc>
          <w:tcPr>
            <w:tcW w:w="586" w:type="dxa"/>
            <w:shd w:val="clear" w:color="auto" w:fill="D9D9D9" w:themeFill="background1" w:themeFillShade="D9"/>
            <w:vAlign w:val="center"/>
          </w:tcPr>
          <w:p w14:paraId="6A45F486" w14:textId="77777777" w:rsidR="005237D7" w:rsidRPr="00C24ED9" w:rsidRDefault="005237D7">
            <w:pPr>
              <w:spacing w:before="0" w:after="0" w:line="240" w:lineRule="auto"/>
              <w:contextualSpacing w:val="0"/>
              <w:rPr>
                <w:sz w:val="18"/>
                <w:szCs w:val="18"/>
              </w:rPr>
            </w:pPr>
            <w:r w:rsidRPr="002571DF">
              <w:rPr>
                <w:sz w:val="18"/>
                <w:szCs w:val="18"/>
              </w:rPr>
              <w:t>DAL</w:t>
            </w:r>
          </w:p>
        </w:tc>
        <w:tc>
          <w:tcPr>
            <w:tcW w:w="1009" w:type="dxa"/>
            <w:shd w:val="clear" w:color="auto" w:fill="D9D9D9" w:themeFill="background1" w:themeFillShade="D9"/>
            <w:vAlign w:val="center"/>
          </w:tcPr>
          <w:p w14:paraId="18C2A242" w14:textId="58E5891C" w:rsidR="005237D7" w:rsidRPr="00C24ED9" w:rsidRDefault="0009745F" w:rsidP="00C24ED9">
            <w:pPr>
              <w:spacing w:before="0" w:after="0" w:line="240" w:lineRule="auto"/>
              <w:contextualSpacing w:val="0"/>
              <w:jc w:val="center"/>
              <w:rPr>
                <w:sz w:val="18"/>
                <w:szCs w:val="18"/>
              </w:rPr>
            </w:pPr>
            <w:r>
              <w:rPr>
                <w:sz w:val="18"/>
                <w:szCs w:val="18"/>
              </w:rPr>
              <w:t>Information Length</w:t>
            </w:r>
          </w:p>
        </w:tc>
        <w:tc>
          <w:tcPr>
            <w:tcW w:w="991" w:type="dxa"/>
            <w:shd w:val="clear" w:color="auto" w:fill="D9D9D9" w:themeFill="background1" w:themeFillShade="D9"/>
            <w:vAlign w:val="center"/>
          </w:tcPr>
          <w:p w14:paraId="7DD76ED4" w14:textId="77777777" w:rsidR="005237D7" w:rsidRPr="00C24ED9" w:rsidRDefault="005237D7">
            <w:pPr>
              <w:spacing w:before="0" w:after="0" w:line="240" w:lineRule="auto"/>
              <w:contextualSpacing w:val="0"/>
              <w:rPr>
                <w:sz w:val="18"/>
                <w:szCs w:val="18"/>
              </w:rPr>
            </w:pPr>
            <w:r w:rsidRPr="002571DF">
              <w:rPr>
                <w:sz w:val="18"/>
                <w:szCs w:val="18"/>
              </w:rPr>
              <w:t>TPCI/APCI &amp; data</w:t>
            </w:r>
          </w:p>
        </w:tc>
      </w:tr>
      <w:tr w:rsidR="00513ABE" w:rsidRPr="002571DF" w14:paraId="3074CD40" w14:textId="77777777" w:rsidTr="00B2411A">
        <w:tc>
          <w:tcPr>
            <w:tcW w:w="860" w:type="dxa"/>
            <w:vAlign w:val="center"/>
          </w:tcPr>
          <w:p w14:paraId="08AACADB" w14:textId="77777777" w:rsidR="005237D7" w:rsidRPr="00C24ED9" w:rsidRDefault="005237D7" w:rsidP="00C24ED9">
            <w:pPr>
              <w:spacing w:before="0" w:after="0" w:line="240" w:lineRule="auto"/>
              <w:contextualSpacing w:val="0"/>
              <w:jc w:val="center"/>
              <w:rPr>
                <w:sz w:val="18"/>
                <w:szCs w:val="18"/>
              </w:rPr>
            </w:pPr>
            <w:r w:rsidRPr="002571DF">
              <w:rPr>
                <w:sz w:val="18"/>
                <w:szCs w:val="18"/>
              </w:rPr>
              <w:t>1 octet</w:t>
            </w:r>
          </w:p>
        </w:tc>
        <w:tc>
          <w:tcPr>
            <w:tcW w:w="1671" w:type="dxa"/>
            <w:vAlign w:val="center"/>
          </w:tcPr>
          <w:p w14:paraId="1B34FBA4" w14:textId="77777777" w:rsidR="005237D7" w:rsidRPr="00C24ED9" w:rsidRDefault="005237D7" w:rsidP="00C24ED9">
            <w:pPr>
              <w:spacing w:before="0" w:after="0" w:line="240" w:lineRule="auto"/>
              <w:contextualSpacing w:val="0"/>
              <w:jc w:val="center"/>
              <w:rPr>
                <w:sz w:val="18"/>
                <w:szCs w:val="18"/>
              </w:rPr>
            </w:pPr>
            <w:r w:rsidRPr="002571DF">
              <w:rPr>
                <w:sz w:val="18"/>
                <w:szCs w:val="18"/>
              </w:rPr>
              <w:t>1 octet</w:t>
            </w:r>
          </w:p>
        </w:tc>
        <w:tc>
          <w:tcPr>
            <w:tcW w:w="1297" w:type="dxa"/>
            <w:vAlign w:val="center"/>
          </w:tcPr>
          <w:p w14:paraId="5AA69260" w14:textId="1BD7993C" w:rsidR="005237D7" w:rsidRPr="00C24ED9" w:rsidRDefault="00016DB2" w:rsidP="00C24ED9">
            <w:pPr>
              <w:spacing w:before="0" w:after="0" w:line="240" w:lineRule="auto"/>
              <w:contextualSpacing w:val="0"/>
              <w:jc w:val="center"/>
              <w:rPr>
                <w:sz w:val="18"/>
                <w:szCs w:val="18"/>
              </w:rPr>
            </w:pPr>
            <w:r>
              <w:rPr>
                <w:sz w:val="18"/>
                <w:szCs w:val="18"/>
              </w:rPr>
              <w:t>See below</w:t>
            </w:r>
          </w:p>
        </w:tc>
        <w:tc>
          <w:tcPr>
            <w:tcW w:w="430" w:type="dxa"/>
            <w:vAlign w:val="center"/>
          </w:tcPr>
          <w:p w14:paraId="434A57DF" w14:textId="77777777" w:rsidR="005237D7" w:rsidRPr="00C24ED9" w:rsidRDefault="005237D7" w:rsidP="00C24ED9">
            <w:pPr>
              <w:spacing w:before="0" w:after="0" w:line="240" w:lineRule="auto"/>
              <w:contextualSpacing w:val="0"/>
              <w:jc w:val="center"/>
              <w:rPr>
                <w:sz w:val="18"/>
                <w:szCs w:val="18"/>
              </w:rPr>
            </w:pPr>
            <w:r w:rsidRPr="002571DF">
              <w:rPr>
                <w:sz w:val="18"/>
                <w:szCs w:val="18"/>
              </w:rPr>
              <w:t>1 octet</w:t>
            </w:r>
          </w:p>
        </w:tc>
        <w:tc>
          <w:tcPr>
            <w:tcW w:w="727" w:type="dxa"/>
            <w:vAlign w:val="center"/>
          </w:tcPr>
          <w:p w14:paraId="1619EE8A" w14:textId="77777777" w:rsidR="005237D7" w:rsidRPr="00C24ED9" w:rsidRDefault="005237D7" w:rsidP="00C24ED9">
            <w:pPr>
              <w:spacing w:before="0" w:after="0" w:line="240" w:lineRule="auto"/>
              <w:contextualSpacing w:val="0"/>
              <w:jc w:val="center"/>
              <w:rPr>
                <w:sz w:val="18"/>
                <w:szCs w:val="18"/>
              </w:rPr>
            </w:pPr>
            <w:r w:rsidRPr="002571DF">
              <w:rPr>
                <w:sz w:val="18"/>
                <w:szCs w:val="18"/>
              </w:rPr>
              <w:t>1 octet</w:t>
            </w:r>
          </w:p>
        </w:tc>
        <w:tc>
          <w:tcPr>
            <w:tcW w:w="1482" w:type="dxa"/>
            <w:gridSpan w:val="2"/>
            <w:vAlign w:val="center"/>
          </w:tcPr>
          <w:p w14:paraId="7BE0E684" w14:textId="77777777" w:rsidR="005237D7" w:rsidRPr="00C24ED9" w:rsidRDefault="005237D7" w:rsidP="00C24ED9">
            <w:pPr>
              <w:spacing w:before="0" w:after="0" w:line="240" w:lineRule="auto"/>
              <w:contextualSpacing w:val="0"/>
              <w:jc w:val="center"/>
              <w:rPr>
                <w:sz w:val="18"/>
                <w:szCs w:val="18"/>
              </w:rPr>
            </w:pPr>
            <w:r w:rsidRPr="002571DF">
              <w:rPr>
                <w:sz w:val="18"/>
                <w:szCs w:val="18"/>
              </w:rPr>
              <w:t>2 octets</w:t>
            </w:r>
          </w:p>
        </w:tc>
        <w:tc>
          <w:tcPr>
            <w:tcW w:w="1172" w:type="dxa"/>
            <w:gridSpan w:val="2"/>
            <w:vAlign w:val="center"/>
          </w:tcPr>
          <w:p w14:paraId="7DF8539B" w14:textId="77777777" w:rsidR="005237D7" w:rsidRPr="00C24ED9" w:rsidRDefault="005237D7" w:rsidP="00C24ED9">
            <w:pPr>
              <w:spacing w:before="0" w:after="0" w:line="240" w:lineRule="auto"/>
              <w:contextualSpacing w:val="0"/>
              <w:jc w:val="center"/>
              <w:rPr>
                <w:sz w:val="18"/>
                <w:szCs w:val="18"/>
              </w:rPr>
            </w:pPr>
            <w:r w:rsidRPr="002571DF">
              <w:rPr>
                <w:sz w:val="18"/>
                <w:szCs w:val="18"/>
              </w:rPr>
              <w:t>2 octets</w:t>
            </w:r>
          </w:p>
        </w:tc>
        <w:tc>
          <w:tcPr>
            <w:tcW w:w="1009" w:type="dxa"/>
            <w:vAlign w:val="center"/>
          </w:tcPr>
          <w:p w14:paraId="3AAC52AD" w14:textId="77777777" w:rsidR="005237D7" w:rsidRPr="00C24ED9" w:rsidRDefault="005237D7" w:rsidP="00C24ED9">
            <w:pPr>
              <w:spacing w:before="0" w:after="0" w:line="240" w:lineRule="auto"/>
              <w:contextualSpacing w:val="0"/>
              <w:jc w:val="center"/>
              <w:rPr>
                <w:sz w:val="18"/>
                <w:szCs w:val="18"/>
              </w:rPr>
            </w:pPr>
            <w:r w:rsidRPr="002571DF">
              <w:rPr>
                <w:sz w:val="18"/>
                <w:szCs w:val="18"/>
              </w:rPr>
              <w:t>1 octet</w:t>
            </w:r>
          </w:p>
        </w:tc>
        <w:tc>
          <w:tcPr>
            <w:tcW w:w="991" w:type="dxa"/>
            <w:vAlign w:val="center"/>
          </w:tcPr>
          <w:p w14:paraId="7FEC89F1" w14:textId="77777777" w:rsidR="005237D7" w:rsidRPr="00C24ED9" w:rsidRDefault="005237D7" w:rsidP="00C24ED9">
            <w:pPr>
              <w:spacing w:before="0" w:after="0" w:line="240" w:lineRule="auto"/>
              <w:contextualSpacing w:val="0"/>
              <w:jc w:val="center"/>
              <w:rPr>
                <w:sz w:val="18"/>
                <w:szCs w:val="18"/>
              </w:rPr>
            </w:pPr>
            <w:r w:rsidRPr="002571DF">
              <w:rPr>
                <w:sz w:val="18"/>
                <w:szCs w:val="18"/>
              </w:rPr>
              <w:t>Var. length</w:t>
            </w:r>
          </w:p>
        </w:tc>
      </w:tr>
    </w:tbl>
    <w:p w14:paraId="0BF2DCE8" w14:textId="77777777" w:rsidR="003378DE" w:rsidRPr="002571DF" w:rsidRDefault="003378DE">
      <w:pPr>
        <w:spacing w:before="0" w:after="0" w:line="240" w:lineRule="auto"/>
        <w:contextualSpacing w:val="0"/>
      </w:pPr>
    </w:p>
    <w:p w14:paraId="5821872D" w14:textId="7072BC9F" w:rsidR="009E481B" w:rsidRPr="002571DF" w:rsidRDefault="00287CEC" w:rsidP="009E481B">
      <w:pPr>
        <w:spacing w:before="0" w:after="0" w:line="240" w:lineRule="auto"/>
        <w:contextualSpacing w:val="0"/>
      </w:pPr>
      <w:r>
        <w:t>The fields are defined as follows:</w:t>
      </w:r>
    </w:p>
    <w:p w14:paraId="194BA271" w14:textId="77777777" w:rsidR="009E481B" w:rsidRPr="002571DF" w:rsidRDefault="009E481B" w:rsidP="009E481B">
      <w:pPr>
        <w:spacing w:before="0" w:after="0" w:line="240" w:lineRule="auto"/>
        <w:contextualSpacing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118"/>
      </w:tblGrid>
      <w:tr w:rsidR="00AE50FA" w:rsidRPr="002571DF" w14:paraId="0BB9C983" w14:textId="77777777" w:rsidTr="0025086E">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A37B68" w14:textId="77777777" w:rsidR="00AE50FA" w:rsidRPr="002571DF" w:rsidRDefault="00AE50FA" w:rsidP="009E481B">
            <w:pPr>
              <w:spacing w:before="0" w:after="0" w:line="240" w:lineRule="auto"/>
              <w:contextualSpacing w:val="0"/>
            </w:pPr>
            <w:r w:rsidRPr="002571DF">
              <w:t>Field</w:t>
            </w:r>
          </w:p>
        </w:tc>
        <w:tc>
          <w:tcPr>
            <w:tcW w:w="31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C1FAA7" w14:textId="77777777" w:rsidR="00AE50FA" w:rsidRPr="002571DF" w:rsidRDefault="00AE50FA" w:rsidP="009E481B">
            <w:pPr>
              <w:spacing w:before="0" w:after="0" w:line="240" w:lineRule="auto"/>
              <w:contextualSpacing w:val="0"/>
            </w:pPr>
            <w:r w:rsidRPr="002571DF">
              <w:t>Meaning</w:t>
            </w:r>
          </w:p>
        </w:tc>
      </w:tr>
      <w:tr w:rsidR="00AE50FA" w:rsidRPr="002571DF" w14:paraId="2E7A4A52" w14:textId="77777777" w:rsidTr="0025086E">
        <w:tc>
          <w:tcPr>
            <w:tcW w:w="1555" w:type="dxa"/>
            <w:tcBorders>
              <w:top w:val="single" w:sz="4" w:space="0" w:color="auto"/>
            </w:tcBorders>
          </w:tcPr>
          <w:p w14:paraId="71746F58" w14:textId="77777777" w:rsidR="00AE50FA" w:rsidRPr="002571DF" w:rsidRDefault="00AE50FA" w:rsidP="00AE50FA">
            <w:pPr>
              <w:spacing w:before="0" w:after="0" w:line="240" w:lineRule="auto"/>
              <w:contextualSpacing w:val="0"/>
            </w:pPr>
            <w:r w:rsidRPr="002571DF">
              <w:t>MC</w:t>
            </w:r>
          </w:p>
        </w:tc>
        <w:tc>
          <w:tcPr>
            <w:tcW w:w="3118" w:type="dxa"/>
            <w:tcBorders>
              <w:top w:val="single" w:sz="4" w:space="0" w:color="auto"/>
            </w:tcBorders>
          </w:tcPr>
          <w:p w14:paraId="1AE06B1F" w14:textId="77777777" w:rsidR="00AE50FA" w:rsidRPr="002571DF" w:rsidRDefault="00AE50FA" w:rsidP="00AE50FA">
            <w:pPr>
              <w:spacing w:before="0" w:after="0" w:line="240" w:lineRule="auto"/>
              <w:contextualSpacing w:val="0"/>
            </w:pPr>
            <w:r w:rsidRPr="002571DF">
              <w:t>Message Code</w:t>
            </w:r>
          </w:p>
        </w:tc>
      </w:tr>
      <w:tr w:rsidR="00AE50FA" w:rsidRPr="002571DF" w14:paraId="38D0AC94" w14:textId="77777777" w:rsidTr="0025086E">
        <w:tc>
          <w:tcPr>
            <w:tcW w:w="1555" w:type="dxa"/>
          </w:tcPr>
          <w:p w14:paraId="2481FF43" w14:textId="77777777" w:rsidR="00AE50FA" w:rsidRPr="002571DF" w:rsidRDefault="00AE50FA" w:rsidP="00AE50FA">
            <w:pPr>
              <w:spacing w:before="0" w:after="0" w:line="240" w:lineRule="auto"/>
              <w:contextualSpacing w:val="0"/>
            </w:pPr>
            <w:r w:rsidRPr="002571DF">
              <w:t>AddIL</w:t>
            </w:r>
          </w:p>
        </w:tc>
        <w:tc>
          <w:tcPr>
            <w:tcW w:w="3118" w:type="dxa"/>
          </w:tcPr>
          <w:p w14:paraId="2A2A6E28" w14:textId="3BA5895A" w:rsidR="00AE50FA" w:rsidRPr="002571DF" w:rsidRDefault="00834637" w:rsidP="00AE50FA">
            <w:pPr>
              <w:spacing w:before="0" w:after="0" w:line="240" w:lineRule="auto"/>
              <w:contextualSpacing w:val="0"/>
            </w:pPr>
            <w:r>
              <w:t>Additional Info Length</w:t>
            </w:r>
          </w:p>
        </w:tc>
      </w:tr>
      <w:tr w:rsidR="00834637" w:rsidRPr="002571DF" w14:paraId="3992E597" w14:textId="77777777" w:rsidTr="0025086E">
        <w:tc>
          <w:tcPr>
            <w:tcW w:w="1555" w:type="dxa"/>
          </w:tcPr>
          <w:p w14:paraId="23F39DE7" w14:textId="07854F7F" w:rsidR="00834637" w:rsidRPr="002571DF" w:rsidRDefault="00834637" w:rsidP="00AE50FA">
            <w:pPr>
              <w:spacing w:before="0" w:after="0" w:line="240" w:lineRule="auto"/>
              <w:contextualSpacing w:val="0"/>
            </w:pPr>
            <w:r>
              <w:t>----</w:t>
            </w:r>
          </w:p>
        </w:tc>
        <w:tc>
          <w:tcPr>
            <w:tcW w:w="3118" w:type="dxa"/>
          </w:tcPr>
          <w:p w14:paraId="53FD5AD8" w14:textId="58932499" w:rsidR="00834637" w:rsidRPr="002571DF" w:rsidRDefault="00834637" w:rsidP="00AE50FA">
            <w:pPr>
              <w:spacing w:before="0" w:after="0" w:line="240" w:lineRule="auto"/>
              <w:contextualSpacing w:val="0"/>
            </w:pPr>
            <w:r>
              <w:t>Additional information</w:t>
            </w:r>
            <w:r w:rsidR="00016DB2">
              <w:t>, in the case where AddIL is &gt; 0</w:t>
            </w:r>
          </w:p>
        </w:tc>
      </w:tr>
      <w:tr w:rsidR="00AE50FA" w:rsidRPr="002571DF" w14:paraId="50573002" w14:textId="77777777" w:rsidTr="0025086E">
        <w:tc>
          <w:tcPr>
            <w:tcW w:w="1555" w:type="dxa"/>
          </w:tcPr>
          <w:p w14:paraId="38797E83" w14:textId="77777777" w:rsidR="00AE50FA" w:rsidRPr="002571DF" w:rsidRDefault="00AE50FA" w:rsidP="00AE50FA">
            <w:pPr>
              <w:spacing w:before="0" w:after="0" w:line="240" w:lineRule="auto"/>
              <w:contextualSpacing w:val="0"/>
            </w:pPr>
            <w:r w:rsidRPr="002571DF">
              <w:t>Ctrl1</w:t>
            </w:r>
          </w:p>
        </w:tc>
        <w:tc>
          <w:tcPr>
            <w:tcW w:w="3118" w:type="dxa"/>
          </w:tcPr>
          <w:p w14:paraId="27F72BC7" w14:textId="77777777" w:rsidR="00AE50FA" w:rsidRPr="002571DF" w:rsidRDefault="00AE50FA" w:rsidP="00AE50FA">
            <w:pPr>
              <w:spacing w:before="0" w:after="0" w:line="240" w:lineRule="auto"/>
              <w:contextualSpacing w:val="0"/>
            </w:pPr>
            <w:r w:rsidRPr="002571DF">
              <w:t>Control field 1</w:t>
            </w:r>
          </w:p>
        </w:tc>
      </w:tr>
      <w:tr w:rsidR="00AE50FA" w:rsidRPr="002571DF" w14:paraId="75B0D9DC" w14:textId="77777777" w:rsidTr="0025086E">
        <w:tc>
          <w:tcPr>
            <w:tcW w:w="1555" w:type="dxa"/>
          </w:tcPr>
          <w:p w14:paraId="3BD997D7" w14:textId="77777777" w:rsidR="00AE50FA" w:rsidRPr="002571DF" w:rsidRDefault="00AE50FA" w:rsidP="00AE50FA">
            <w:pPr>
              <w:spacing w:before="0" w:after="0" w:line="240" w:lineRule="auto"/>
              <w:contextualSpacing w:val="0"/>
            </w:pPr>
            <w:r w:rsidRPr="002571DF">
              <w:t>Ctrl2</w:t>
            </w:r>
          </w:p>
        </w:tc>
        <w:tc>
          <w:tcPr>
            <w:tcW w:w="3118" w:type="dxa"/>
          </w:tcPr>
          <w:p w14:paraId="25A2E827" w14:textId="77777777" w:rsidR="00AE50FA" w:rsidRPr="002571DF" w:rsidRDefault="00AE50FA" w:rsidP="00AE50FA">
            <w:pPr>
              <w:spacing w:before="0" w:after="0" w:line="240" w:lineRule="auto"/>
              <w:contextualSpacing w:val="0"/>
            </w:pPr>
            <w:r w:rsidRPr="002571DF">
              <w:t>Control field 2</w:t>
            </w:r>
          </w:p>
        </w:tc>
      </w:tr>
      <w:tr w:rsidR="00AE50FA" w:rsidRPr="002571DF" w14:paraId="06BA2687" w14:textId="77777777" w:rsidTr="0025086E">
        <w:tc>
          <w:tcPr>
            <w:tcW w:w="1555" w:type="dxa"/>
          </w:tcPr>
          <w:p w14:paraId="1CA2C7E2" w14:textId="77777777" w:rsidR="00AE50FA" w:rsidRPr="002571DF" w:rsidRDefault="00AE50FA" w:rsidP="00AE50FA">
            <w:pPr>
              <w:spacing w:before="0" w:after="0" w:line="240" w:lineRule="auto"/>
              <w:contextualSpacing w:val="0"/>
            </w:pPr>
            <w:r w:rsidRPr="002571DF">
              <w:t>SAH</w:t>
            </w:r>
          </w:p>
        </w:tc>
        <w:tc>
          <w:tcPr>
            <w:tcW w:w="3118" w:type="dxa"/>
          </w:tcPr>
          <w:p w14:paraId="2BDADF6D" w14:textId="77777777" w:rsidR="00AE50FA" w:rsidRPr="002571DF" w:rsidRDefault="00AE50FA" w:rsidP="00AE50FA">
            <w:pPr>
              <w:spacing w:before="0" w:after="0" w:line="240" w:lineRule="auto"/>
              <w:contextualSpacing w:val="0"/>
            </w:pPr>
            <w:r w:rsidRPr="002571DF">
              <w:t>Source address High</w:t>
            </w:r>
          </w:p>
        </w:tc>
      </w:tr>
      <w:tr w:rsidR="00AE50FA" w:rsidRPr="002571DF" w14:paraId="3521E78C" w14:textId="77777777" w:rsidTr="0025086E">
        <w:tc>
          <w:tcPr>
            <w:tcW w:w="1555" w:type="dxa"/>
          </w:tcPr>
          <w:p w14:paraId="2E64B8EC" w14:textId="77777777" w:rsidR="00AE50FA" w:rsidRPr="002571DF" w:rsidRDefault="00AE50FA" w:rsidP="00AE50FA">
            <w:pPr>
              <w:spacing w:before="0" w:after="0" w:line="240" w:lineRule="auto"/>
              <w:contextualSpacing w:val="0"/>
            </w:pPr>
            <w:r w:rsidRPr="002571DF">
              <w:t>SAL</w:t>
            </w:r>
          </w:p>
        </w:tc>
        <w:tc>
          <w:tcPr>
            <w:tcW w:w="3118" w:type="dxa"/>
          </w:tcPr>
          <w:p w14:paraId="69171232" w14:textId="77777777" w:rsidR="00AE50FA" w:rsidRPr="002571DF" w:rsidRDefault="00AE50FA" w:rsidP="00AE50FA">
            <w:pPr>
              <w:spacing w:before="0" w:after="0" w:line="240" w:lineRule="auto"/>
              <w:contextualSpacing w:val="0"/>
            </w:pPr>
            <w:r w:rsidRPr="002571DF">
              <w:t>Source address Low</w:t>
            </w:r>
          </w:p>
        </w:tc>
      </w:tr>
      <w:tr w:rsidR="00AE50FA" w:rsidRPr="002571DF" w14:paraId="1F499CB4" w14:textId="77777777" w:rsidTr="0025086E">
        <w:tc>
          <w:tcPr>
            <w:tcW w:w="1555" w:type="dxa"/>
          </w:tcPr>
          <w:p w14:paraId="70BCC876" w14:textId="77777777" w:rsidR="00AE50FA" w:rsidRPr="002571DF" w:rsidRDefault="00AE50FA" w:rsidP="00AE50FA">
            <w:pPr>
              <w:spacing w:before="0" w:after="0" w:line="240" w:lineRule="auto"/>
              <w:contextualSpacing w:val="0"/>
            </w:pPr>
            <w:r w:rsidRPr="002571DF">
              <w:t>DAH</w:t>
            </w:r>
          </w:p>
        </w:tc>
        <w:tc>
          <w:tcPr>
            <w:tcW w:w="3118" w:type="dxa"/>
          </w:tcPr>
          <w:p w14:paraId="15635892" w14:textId="77777777" w:rsidR="00AE50FA" w:rsidRPr="002571DF" w:rsidRDefault="00AE50FA" w:rsidP="00AE50FA">
            <w:pPr>
              <w:spacing w:before="0" w:after="0" w:line="240" w:lineRule="auto"/>
              <w:contextualSpacing w:val="0"/>
            </w:pPr>
            <w:r w:rsidRPr="002571DF">
              <w:t>Destination address High</w:t>
            </w:r>
          </w:p>
        </w:tc>
      </w:tr>
      <w:tr w:rsidR="00AE50FA" w:rsidRPr="002571DF" w14:paraId="3193C5FA" w14:textId="77777777" w:rsidTr="0025086E">
        <w:tc>
          <w:tcPr>
            <w:tcW w:w="1555" w:type="dxa"/>
          </w:tcPr>
          <w:p w14:paraId="660D59B0" w14:textId="77777777" w:rsidR="00AE50FA" w:rsidRPr="002571DF" w:rsidRDefault="00AE50FA" w:rsidP="00AE50FA">
            <w:pPr>
              <w:spacing w:before="0" w:after="0" w:line="240" w:lineRule="auto"/>
              <w:contextualSpacing w:val="0"/>
            </w:pPr>
            <w:r w:rsidRPr="002571DF">
              <w:t>DAL</w:t>
            </w:r>
          </w:p>
        </w:tc>
        <w:tc>
          <w:tcPr>
            <w:tcW w:w="3118" w:type="dxa"/>
          </w:tcPr>
          <w:p w14:paraId="2936ACE6" w14:textId="77777777" w:rsidR="00AE50FA" w:rsidRPr="002571DF" w:rsidRDefault="00AE50FA" w:rsidP="00AE50FA">
            <w:pPr>
              <w:spacing w:before="0" w:after="0" w:line="240" w:lineRule="auto"/>
              <w:contextualSpacing w:val="0"/>
            </w:pPr>
            <w:r w:rsidRPr="002571DF">
              <w:t>Destination address Low</w:t>
            </w:r>
          </w:p>
        </w:tc>
      </w:tr>
      <w:tr w:rsidR="00AE50FA" w:rsidRPr="002571DF" w14:paraId="06432281" w14:textId="77777777" w:rsidTr="0025086E">
        <w:tc>
          <w:tcPr>
            <w:tcW w:w="1555" w:type="dxa"/>
          </w:tcPr>
          <w:p w14:paraId="0D1EDA2C" w14:textId="77777777" w:rsidR="00AE50FA" w:rsidRPr="002571DF" w:rsidRDefault="00AE50FA" w:rsidP="00AE50FA">
            <w:pPr>
              <w:spacing w:before="0" w:after="0" w:line="240" w:lineRule="auto"/>
              <w:contextualSpacing w:val="0"/>
            </w:pPr>
            <w:r w:rsidRPr="002571DF">
              <w:t>NPDU</w:t>
            </w:r>
          </w:p>
        </w:tc>
        <w:tc>
          <w:tcPr>
            <w:tcW w:w="3118" w:type="dxa"/>
          </w:tcPr>
          <w:p w14:paraId="73A46EFF" w14:textId="3DAC68AD" w:rsidR="00AE50FA" w:rsidRPr="002571DF" w:rsidRDefault="009B2628" w:rsidP="00AE50FA">
            <w:pPr>
              <w:spacing w:before="0" w:after="0" w:line="240" w:lineRule="auto"/>
              <w:contextualSpacing w:val="0"/>
            </w:pPr>
            <w:r w:rsidRPr="002571DF">
              <w:t>Network Protocol Data Unit</w:t>
            </w:r>
          </w:p>
        </w:tc>
      </w:tr>
    </w:tbl>
    <w:p w14:paraId="0E2447A5" w14:textId="77777777" w:rsidR="00AE50FA" w:rsidRPr="00C24ED9" w:rsidRDefault="00C314CA" w:rsidP="00C24ED9">
      <w:pPr>
        <w:pStyle w:val="Heading4"/>
      </w:pPr>
      <w:bookmarkStart w:id="100" w:name="_Toc106372415"/>
      <w:r w:rsidRPr="00C24ED9">
        <w:t xml:space="preserve">1 - </w:t>
      </w:r>
      <w:r w:rsidR="006619D3" w:rsidRPr="00C24ED9">
        <w:t>Message Code</w:t>
      </w:r>
      <w:bookmarkEnd w:id="100"/>
    </w:p>
    <w:p w14:paraId="20DD41B6" w14:textId="77777777" w:rsidR="009E481B" w:rsidRPr="002571DF" w:rsidRDefault="009E481B" w:rsidP="009E481B">
      <w:pPr>
        <w:spacing w:before="0" w:after="0" w:line="240" w:lineRule="auto"/>
        <w:contextualSpacing w:val="0"/>
      </w:pPr>
    </w:p>
    <w:p w14:paraId="632EA281" w14:textId="15C5EFA3" w:rsidR="009E481B" w:rsidRPr="002571DF" w:rsidRDefault="009E481B" w:rsidP="009E481B">
      <w:pPr>
        <w:spacing w:before="0" w:after="0" w:line="240" w:lineRule="auto"/>
        <w:contextualSpacing w:val="0"/>
      </w:pPr>
      <w:r w:rsidRPr="002571DF">
        <w:t xml:space="preserve">The </w:t>
      </w:r>
      <w:r w:rsidR="006619D3" w:rsidRPr="002571DF">
        <w:t>M</w:t>
      </w:r>
      <w:r w:rsidRPr="002571DF">
        <w:t xml:space="preserve">essage </w:t>
      </w:r>
      <w:r w:rsidR="006619D3" w:rsidRPr="002571DF">
        <w:t>C</w:t>
      </w:r>
      <w:r w:rsidRPr="002571DF">
        <w:t>ode indicate</w:t>
      </w:r>
      <w:r w:rsidR="006619D3" w:rsidRPr="002571DF">
        <w:t>s</w:t>
      </w:r>
      <w:r w:rsidRPr="002571DF">
        <w:t xml:space="preserve"> </w:t>
      </w:r>
      <w:r w:rsidR="00287CEC">
        <w:t xml:space="preserve">among other things </w:t>
      </w:r>
      <w:r w:rsidRPr="002571DF">
        <w:t>w</w:t>
      </w:r>
      <w:r w:rsidR="006619D3" w:rsidRPr="002571DF">
        <w:t>h</w:t>
      </w:r>
      <w:r w:rsidRPr="002571DF">
        <w:t xml:space="preserve">ether the telegram comes from the bus or </w:t>
      </w:r>
      <w:r w:rsidR="00124ECD" w:rsidRPr="002571DF">
        <w:t>whether</w:t>
      </w:r>
      <w:r w:rsidRPr="002571DF">
        <w:t xml:space="preserve"> i</w:t>
      </w:r>
      <w:r w:rsidR="00FD6233" w:rsidRPr="002571DF">
        <w:t>t</w:t>
      </w:r>
      <w:r w:rsidRPr="002571DF">
        <w:t xml:space="preserve"> was sent to the bus.</w:t>
      </w:r>
      <w:r w:rsidR="00287CEC">
        <w:t xml:space="preserve"> It also gives information about the basic </w:t>
      </w:r>
      <w:r w:rsidR="0064720C">
        <w:t xml:space="preserve">type of </w:t>
      </w:r>
      <w:r w:rsidR="00287CEC">
        <w:t>telegram.</w:t>
      </w:r>
    </w:p>
    <w:p w14:paraId="0F1D2255" w14:textId="77777777" w:rsidR="009E481B" w:rsidRPr="002571DF" w:rsidRDefault="009E481B" w:rsidP="009E481B">
      <w:pPr>
        <w:spacing w:before="0" w:after="0" w:line="240" w:lineRule="auto"/>
        <w:contextualSpacing w:val="0"/>
      </w:pPr>
    </w:p>
    <w:p w14:paraId="6BBAC6D5" w14:textId="39A08388" w:rsidR="009E481B" w:rsidRPr="002571DF" w:rsidRDefault="009E481B" w:rsidP="00037C7E">
      <w:pPr>
        <w:pStyle w:val="ListParagraph"/>
        <w:numPr>
          <w:ilvl w:val="0"/>
          <w:numId w:val="30"/>
        </w:numPr>
        <w:spacing w:before="0" w:after="0" w:line="240" w:lineRule="auto"/>
        <w:contextualSpacing w:val="0"/>
      </w:pPr>
      <w:r w:rsidRPr="00B2411A">
        <w:rPr>
          <w:b/>
          <w:bCs/>
        </w:rPr>
        <w:t>MC = 2E (hex)</w:t>
      </w:r>
      <w:r w:rsidRPr="002571DF">
        <w:t xml:space="preserve">: </w:t>
      </w:r>
      <w:r w:rsidR="006619D3" w:rsidRPr="002571DF">
        <w:t xml:space="preserve">sent </w:t>
      </w:r>
      <w:r w:rsidR="00FC6D3E">
        <w:t>by the device to the connected client (interface connected to a client like ETS) to confirm that the message was correctly sent onto the bus</w:t>
      </w:r>
      <w:r w:rsidR="005763B5">
        <w:t>, as requested by the client</w:t>
      </w:r>
    </w:p>
    <w:p w14:paraId="54DA2C89" w14:textId="5A72FB8D" w:rsidR="006619D3" w:rsidRPr="002571DF" w:rsidRDefault="009E481B" w:rsidP="00037C7E">
      <w:pPr>
        <w:pStyle w:val="ListParagraph"/>
        <w:numPr>
          <w:ilvl w:val="0"/>
          <w:numId w:val="30"/>
        </w:numPr>
        <w:spacing w:before="0" w:after="0" w:line="240" w:lineRule="auto"/>
        <w:contextualSpacing w:val="0"/>
      </w:pPr>
      <w:r w:rsidRPr="00B2411A">
        <w:rPr>
          <w:b/>
          <w:bCs/>
        </w:rPr>
        <w:t>MC = 29 (hex)</w:t>
      </w:r>
      <w:r w:rsidRPr="002571DF">
        <w:t xml:space="preserve">: </w:t>
      </w:r>
      <w:r w:rsidR="005763B5">
        <w:t>sent by the device to the connected client (interface connected to a client like ETS) to indicate that a message was received from the bus.</w:t>
      </w:r>
    </w:p>
    <w:p w14:paraId="50EB6DCB" w14:textId="35F936C3" w:rsidR="009E481B" w:rsidRPr="00C24ED9" w:rsidRDefault="00C314CA" w:rsidP="00C24ED9">
      <w:pPr>
        <w:pStyle w:val="Heading4"/>
      </w:pPr>
      <w:bookmarkStart w:id="101" w:name="_Toc106372416"/>
      <w:r w:rsidRPr="00C24ED9">
        <w:t xml:space="preserve">2 - </w:t>
      </w:r>
      <w:r w:rsidR="009E481B" w:rsidRPr="00C24ED9">
        <w:t xml:space="preserve">Additional </w:t>
      </w:r>
      <w:r w:rsidRPr="00C24ED9">
        <w:t>Info Length</w:t>
      </w:r>
      <w:r w:rsidR="00124ECD" w:rsidRPr="00C24ED9">
        <w:t xml:space="preserve"> + 3 - Additional Information</w:t>
      </w:r>
      <w:bookmarkEnd w:id="101"/>
    </w:p>
    <w:p w14:paraId="72DFDF68" w14:textId="77777777" w:rsidR="009E481B" w:rsidRPr="002571DF" w:rsidRDefault="009E481B" w:rsidP="009E481B">
      <w:pPr>
        <w:spacing w:before="0" w:after="0" w:line="240" w:lineRule="auto"/>
        <w:contextualSpacing w:val="0"/>
      </w:pPr>
    </w:p>
    <w:p w14:paraId="118A90BF" w14:textId="77777777" w:rsidR="009E481B" w:rsidRPr="002571DF" w:rsidRDefault="009E481B" w:rsidP="009E481B">
      <w:pPr>
        <w:spacing w:before="0" w:after="0" w:line="240" w:lineRule="auto"/>
        <w:contextualSpacing w:val="0"/>
      </w:pPr>
      <w:r w:rsidRPr="002571DF">
        <w:t>This field covers the AddIL octet + the Additional Information octets.</w:t>
      </w:r>
    </w:p>
    <w:p w14:paraId="0BDF9B86" w14:textId="77777777" w:rsidR="009E481B" w:rsidRPr="002571DF" w:rsidRDefault="009E481B" w:rsidP="009E481B">
      <w:pPr>
        <w:spacing w:before="0" w:after="0" w:line="240" w:lineRule="auto"/>
        <w:contextualSpacing w:val="0"/>
      </w:pPr>
    </w:p>
    <w:p w14:paraId="1C5E16A2" w14:textId="20ACF631" w:rsidR="009E481B" w:rsidRPr="002571DF" w:rsidRDefault="009E481B" w:rsidP="009E481B">
      <w:pPr>
        <w:spacing w:before="0" w:after="0" w:line="240" w:lineRule="auto"/>
        <w:contextualSpacing w:val="0"/>
      </w:pPr>
      <w:r w:rsidRPr="002571DF">
        <w:t xml:space="preserve">The Additional Information octets </w:t>
      </w:r>
      <w:r w:rsidR="00C314CA" w:rsidRPr="002571DF">
        <w:t xml:space="preserve">(3) </w:t>
      </w:r>
      <w:r w:rsidRPr="002571DF">
        <w:t>are none existing if the AddIL octet is set to 0. This is always the case for TP and IP telegrams.</w:t>
      </w:r>
    </w:p>
    <w:p w14:paraId="1DB85E0C" w14:textId="75A718A9" w:rsidR="003378DE" w:rsidRDefault="009E481B" w:rsidP="009E481B">
      <w:pPr>
        <w:spacing w:before="0" w:after="0" w:line="240" w:lineRule="auto"/>
        <w:contextualSpacing w:val="0"/>
      </w:pPr>
      <w:r w:rsidRPr="002571DF">
        <w:t xml:space="preserve">In case of </w:t>
      </w:r>
      <w:r w:rsidR="00955442">
        <w:t>the Additional Information Type “</w:t>
      </w:r>
      <w:r w:rsidRPr="002571DF">
        <w:t>RF</w:t>
      </w:r>
      <w:r w:rsidR="00955442">
        <w:t xml:space="preserve"> Medium Information”</w:t>
      </w:r>
      <w:r w:rsidRPr="002571DF">
        <w:t>, the AddIL octet is set to</w:t>
      </w:r>
      <w:r w:rsidR="00C91022">
        <w:t xml:space="preserve"> 0</w:t>
      </w:r>
      <w:r w:rsidR="00955442">
        <w:t>8</w:t>
      </w:r>
      <w:r w:rsidR="00C91022">
        <w:t>h (</w:t>
      </w:r>
      <w:r w:rsidR="00955442">
        <w:t>8</w:t>
      </w:r>
      <w:r w:rsidR="00C91022">
        <w:t xml:space="preserve">d). In this case the </w:t>
      </w:r>
      <w:r w:rsidRPr="002571DF">
        <w:t>Additional Information octets contain</w:t>
      </w:r>
      <w:r w:rsidR="00C91022">
        <w:t xml:space="preserve"> among other things the RF KNX Serial number or the Domain Address.</w:t>
      </w:r>
    </w:p>
    <w:p w14:paraId="65B3CF27" w14:textId="77777777" w:rsidR="00A75F70" w:rsidRPr="002571DF" w:rsidRDefault="00A75F70" w:rsidP="009E481B">
      <w:pPr>
        <w:spacing w:before="0" w:after="0" w:line="240" w:lineRule="auto"/>
        <w:contextualSpacing w:val="0"/>
      </w:pPr>
    </w:p>
    <w:p w14:paraId="53297350" w14:textId="77777777" w:rsidR="004C7C3D" w:rsidRDefault="004C7C3D">
      <w:pPr>
        <w:spacing w:before="0" w:after="0" w:line="240" w:lineRule="auto"/>
        <w:contextualSpacing w:val="0"/>
        <w:rPr>
          <w:rFonts w:eastAsia="Times New Roman"/>
          <w:b/>
          <w:bCs/>
        </w:rPr>
      </w:pPr>
      <w:r>
        <w:br w:type="page"/>
      </w:r>
    </w:p>
    <w:p w14:paraId="255FB13A" w14:textId="6333BEBE" w:rsidR="00EF4BB0" w:rsidRPr="002571DF" w:rsidRDefault="00EF4BB0" w:rsidP="00EF4BB0">
      <w:pPr>
        <w:pStyle w:val="Heading4"/>
      </w:pPr>
      <w:bookmarkStart w:id="102" w:name="_Toc106372417"/>
      <w:r w:rsidRPr="002571DF">
        <w:lastRenderedPageBreak/>
        <w:t>4 – Control field 1</w:t>
      </w:r>
      <w:bookmarkEnd w:id="102"/>
    </w:p>
    <w:p w14:paraId="631ECC12" w14:textId="77777777" w:rsidR="003378DE" w:rsidRPr="002571DF" w:rsidRDefault="003378DE">
      <w:pPr>
        <w:spacing w:before="0" w:after="0" w:line="240" w:lineRule="auto"/>
        <w:contextualSpacing w:val="0"/>
      </w:pPr>
    </w:p>
    <w:p w14:paraId="2F87ABC0" w14:textId="42DB5FEA" w:rsidR="00EF4BB0" w:rsidRPr="002571DF" w:rsidRDefault="00EF4BB0" w:rsidP="00EF4BB0">
      <w:pPr>
        <w:spacing w:before="0" w:after="0" w:line="240" w:lineRule="auto"/>
        <w:contextualSpacing w:val="0"/>
      </w:pPr>
      <w:r w:rsidRPr="002571DF">
        <w:t xml:space="preserve">The </w:t>
      </w:r>
      <w:r w:rsidR="00FD6233" w:rsidRPr="002571DF">
        <w:t>C</w:t>
      </w:r>
      <w:r w:rsidRPr="002571DF">
        <w:t>ontrol field 1 is one octet long and its data bits are encoded as follows:</w:t>
      </w:r>
    </w:p>
    <w:p w14:paraId="02D4BD18" w14:textId="77777777" w:rsidR="00EF4BB0" w:rsidRPr="002571DF" w:rsidRDefault="00EF4BB0" w:rsidP="00EF4BB0">
      <w:pPr>
        <w:spacing w:before="0" w:after="0" w:line="240" w:lineRule="auto"/>
        <w:contextualSpacing w:val="0"/>
      </w:pPr>
    </w:p>
    <w:tbl>
      <w:tblPr>
        <w:tblW w:w="3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2"/>
        <w:gridCol w:w="842"/>
        <w:gridCol w:w="842"/>
        <w:gridCol w:w="842"/>
        <w:gridCol w:w="842"/>
        <w:gridCol w:w="843"/>
        <w:gridCol w:w="842"/>
        <w:gridCol w:w="841"/>
      </w:tblGrid>
      <w:tr w:rsidR="00EF4BB0" w:rsidRPr="002571DF" w14:paraId="6326704E" w14:textId="77777777" w:rsidTr="00C24ED9">
        <w:trPr>
          <w:trHeight w:val="330"/>
        </w:trPr>
        <w:tc>
          <w:tcPr>
            <w:tcW w:w="625" w:type="pct"/>
            <w:tcBorders>
              <w:top w:val="outset" w:sz="6" w:space="0" w:color="auto"/>
              <w:left w:val="outset" w:sz="6" w:space="0" w:color="auto"/>
              <w:bottom w:val="outset" w:sz="6" w:space="0" w:color="auto"/>
              <w:right w:val="outset" w:sz="6" w:space="0" w:color="auto"/>
            </w:tcBorders>
            <w:vAlign w:val="center"/>
            <w:hideMark/>
          </w:tcPr>
          <w:p w14:paraId="3666FB1D" w14:textId="77777777" w:rsidR="00EF4BB0" w:rsidRPr="002571DF" w:rsidRDefault="00EF4BB0" w:rsidP="00C24ED9">
            <w:pPr>
              <w:spacing w:before="0" w:after="0" w:line="240" w:lineRule="auto"/>
              <w:contextualSpacing w:val="0"/>
              <w:jc w:val="center"/>
            </w:pPr>
            <w:r w:rsidRPr="002571DF">
              <w:rPr>
                <w:b/>
                <w:bCs/>
              </w:rPr>
              <w:t>D7</w:t>
            </w:r>
          </w:p>
        </w:tc>
        <w:tc>
          <w:tcPr>
            <w:tcW w:w="625" w:type="pct"/>
            <w:tcBorders>
              <w:top w:val="outset" w:sz="6" w:space="0" w:color="auto"/>
              <w:left w:val="outset" w:sz="6" w:space="0" w:color="auto"/>
              <w:bottom w:val="outset" w:sz="6" w:space="0" w:color="auto"/>
              <w:right w:val="outset" w:sz="6" w:space="0" w:color="auto"/>
            </w:tcBorders>
            <w:vAlign w:val="center"/>
            <w:hideMark/>
          </w:tcPr>
          <w:p w14:paraId="27BC66A0" w14:textId="77777777" w:rsidR="00EF4BB0" w:rsidRPr="002571DF" w:rsidRDefault="00EF4BB0" w:rsidP="00C24ED9">
            <w:pPr>
              <w:spacing w:before="0" w:after="0" w:line="240" w:lineRule="auto"/>
              <w:contextualSpacing w:val="0"/>
              <w:jc w:val="center"/>
            </w:pPr>
            <w:r w:rsidRPr="002571DF">
              <w:rPr>
                <w:b/>
                <w:bCs/>
              </w:rPr>
              <w:t>D6</w:t>
            </w:r>
          </w:p>
        </w:tc>
        <w:tc>
          <w:tcPr>
            <w:tcW w:w="625" w:type="pct"/>
            <w:tcBorders>
              <w:top w:val="outset" w:sz="6" w:space="0" w:color="auto"/>
              <w:left w:val="outset" w:sz="6" w:space="0" w:color="auto"/>
              <w:bottom w:val="outset" w:sz="6" w:space="0" w:color="auto"/>
              <w:right w:val="outset" w:sz="6" w:space="0" w:color="auto"/>
            </w:tcBorders>
            <w:vAlign w:val="center"/>
            <w:hideMark/>
          </w:tcPr>
          <w:p w14:paraId="01B9BF80" w14:textId="77777777" w:rsidR="00EF4BB0" w:rsidRPr="002571DF" w:rsidRDefault="00EF4BB0" w:rsidP="00C24ED9">
            <w:pPr>
              <w:spacing w:before="0" w:after="0" w:line="240" w:lineRule="auto"/>
              <w:contextualSpacing w:val="0"/>
              <w:jc w:val="center"/>
            </w:pPr>
            <w:r w:rsidRPr="002571DF">
              <w:rPr>
                <w:b/>
                <w:bCs/>
              </w:rPr>
              <w:t>D5</w:t>
            </w:r>
          </w:p>
        </w:tc>
        <w:tc>
          <w:tcPr>
            <w:tcW w:w="625" w:type="pct"/>
            <w:tcBorders>
              <w:top w:val="outset" w:sz="6" w:space="0" w:color="auto"/>
              <w:left w:val="outset" w:sz="6" w:space="0" w:color="auto"/>
              <w:bottom w:val="outset" w:sz="6" w:space="0" w:color="auto"/>
              <w:right w:val="outset" w:sz="6" w:space="0" w:color="auto"/>
            </w:tcBorders>
            <w:vAlign w:val="center"/>
            <w:hideMark/>
          </w:tcPr>
          <w:p w14:paraId="4DF44DE4" w14:textId="77777777" w:rsidR="00EF4BB0" w:rsidRPr="002571DF" w:rsidRDefault="00EF4BB0" w:rsidP="00C24ED9">
            <w:pPr>
              <w:spacing w:before="0" w:after="0" w:line="240" w:lineRule="auto"/>
              <w:contextualSpacing w:val="0"/>
              <w:jc w:val="center"/>
            </w:pPr>
            <w:r w:rsidRPr="002571DF">
              <w:rPr>
                <w:b/>
                <w:bCs/>
              </w:rPr>
              <w:t>D4</w:t>
            </w:r>
          </w:p>
        </w:tc>
        <w:tc>
          <w:tcPr>
            <w:tcW w:w="625" w:type="pct"/>
            <w:tcBorders>
              <w:top w:val="outset" w:sz="6" w:space="0" w:color="auto"/>
              <w:left w:val="outset" w:sz="6" w:space="0" w:color="auto"/>
              <w:bottom w:val="outset" w:sz="6" w:space="0" w:color="auto"/>
              <w:right w:val="outset" w:sz="6" w:space="0" w:color="auto"/>
            </w:tcBorders>
            <w:vAlign w:val="center"/>
            <w:hideMark/>
          </w:tcPr>
          <w:p w14:paraId="305D0D1B" w14:textId="77777777" w:rsidR="00EF4BB0" w:rsidRPr="002571DF" w:rsidRDefault="00EF4BB0" w:rsidP="00C24ED9">
            <w:pPr>
              <w:spacing w:before="0" w:after="0" w:line="240" w:lineRule="auto"/>
              <w:contextualSpacing w:val="0"/>
              <w:jc w:val="center"/>
            </w:pPr>
            <w:r w:rsidRPr="002571DF">
              <w:rPr>
                <w:b/>
                <w:bCs/>
              </w:rPr>
              <w:t>D3</w:t>
            </w:r>
          </w:p>
        </w:tc>
        <w:tc>
          <w:tcPr>
            <w:tcW w:w="625" w:type="pct"/>
            <w:tcBorders>
              <w:top w:val="outset" w:sz="6" w:space="0" w:color="auto"/>
              <w:left w:val="outset" w:sz="6" w:space="0" w:color="auto"/>
              <w:bottom w:val="outset" w:sz="6" w:space="0" w:color="auto"/>
              <w:right w:val="outset" w:sz="6" w:space="0" w:color="auto"/>
            </w:tcBorders>
            <w:vAlign w:val="center"/>
            <w:hideMark/>
          </w:tcPr>
          <w:p w14:paraId="7CCC9727" w14:textId="77777777" w:rsidR="00EF4BB0" w:rsidRPr="002571DF" w:rsidRDefault="00EF4BB0" w:rsidP="00C24ED9">
            <w:pPr>
              <w:spacing w:before="0" w:after="0" w:line="240" w:lineRule="auto"/>
              <w:contextualSpacing w:val="0"/>
              <w:jc w:val="center"/>
            </w:pPr>
            <w:r w:rsidRPr="002571DF">
              <w:rPr>
                <w:b/>
                <w:bCs/>
              </w:rPr>
              <w:t>D2</w:t>
            </w:r>
          </w:p>
        </w:tc>
        <w:tc>
          <w:tcPr>
            <w:tcW w:w="625" w:type="pct"/>
            <w:tcBorders>
              <w:top w:val="outset" w:sz="6" w:space="0" w:color="auto"/>
              <w:left w:val="outset" w:sz="6" w:space="0" w:color="auto"/>
              <w:bottom w:val="outset" w:sz="6" w:space="0" w:color="auto"/>
              <w:right w:val="outset" w:sz="6" w:space="0" w:color="auto"/>
            </w:tcBorders>
            <w:vAlign w:val="center"/>
            <w:hideMark/>
          </w:tcPr>
          <w:p w14:paraId="4FCFA4E9" w14:textId="77777777" w:rsidR="00EF4BB0" w:rsidRPr="002571DF" w:rsidRDefault="00EF4BB0" w:rsidP="00C24ED9">
            <w:pPr>
              <w:spacing w:before="0" w:after="0" w:line="240" w:lineRule="auto"/>
              <w:contextualSpacing w:val="0"/>
              <w:jc w:val="center"/>
            </w:pPr>
            <w:r w:rsidRPr="002571DF">
              <w:rPr>
                <w:b/>
                <w:bCs/>
              </w:rPr>
              <w:t>D1</w:t>
            </w:r>
          </w:p>
        </w:tc>
        <w:tc>
          <w:tcPr>
            <w:tcW w:w="625" w:type="pct"/>
            <w:tcBorders>
              <w:top w:val="outset" w:sz="6" w:space="0" w:color="auto"/>
              <w:left w:val="outset" w:sz="6" w:space="0" w:color="auto"/>
              <w:bottom w:val="outset" w:sz="6" w:space="0" w:color="auto"/>
              <w:right w:val="outset" w:sz="6" w:space="0" w:color="auto"/>
            </w:tcBorders>
            <w:vAlign w:val="center"/>
            <w:hideMark/>
          </w:tcPr>
          <w:p w14:paraId="6BF64E4A" w14:textId="77777777" w:rsidR="00EF4BB0" w:rsidRPr="002571DF" w:rsidRDefault="00EF4BB0" w:rsidP="00C24ED9">
            <w:pPr>
              <w:spacing w:before="0" w:after="0" w:line="240" w:lineRule="auto"/>
              <w:contextualSpacing w:val="0"/>
              <w:jc w:val="center"/>
            </w:pPr>
            <w:r w:rsidRPr="002571DF">
              <w:rPr>
                <w:b/>
                <w:bCs/>
              </w:rPr>
              <w:t>D0</w:t>
            </w:r>
          </w:p>
        </w:tc>
      </w:tr>
      <w:tr w:rsidR="00EF4BB0" w:rsidRPr="002571DF" w14:paraId="799FE269" w14:textId="77777777" w:rsidTr="00C24ED9">
        <w:trPr>
          <w:trHeight w:val="330"/>
        </w:trPr>
        <w:tc>
          <w:tcPr>
            <w:tcW w:w="625" w:type="pct"/>
            <w:tcBorders>
              <w:top w:val="outset" w:sz="6" w:space="0" w:color="auto"/>
              <w:left w:val="outset" w:sz="6" w:space="0" w:color="auto"/>
              <w:bottom w:val="outset" w:sz="6" w:space="0" w:color="auto"/>
              <w:right w:val="outset" w:sz="6" w:space="0" w:color="auto"/>
            </w:tcBorders>
            <w:vAlign w:val="center"/>
            <w:hideMark/>
          </w:tcPr>
          <w:p w14:paraId="54AF5140" w14:textId="77777777" w:rsidR="00EF4BB0" w:rsidRPr="002571DF" w:rsidRDefault="00EF4BB0" w:rsidP="00C24ED9">
            <w:pPr>
              <w:spacing w:before="0" w:after="0" w:line="240" w:lineRule="auto"/>
              <w:contextualSpacing w:val="0"/>
              <w:jc w:val="center"/>
            </w:pPr>
            <w:r w:rsidRPr="002571DF">
              <w:t>FT</w:t>
            </w:r>
          </w:p>
        </w:tc>
        <w:tc>
          <w:tcPr>
            <w:tcW w:w="625" w:type="pct"/>
            <w:tcBorders>
              <w:top w:val="outset" w:sz="6" w:space="0" w:color="auto"/>
              <w:left w:val="outset" w:sz="6" w:space="0" w:color="auto"/>
              <w:bottom w:val="outset" w:sz="6" w:space="0" w:color="auto"/>
              <w:right w:val="outset" w:sz="6" w:space="0" w:color="auto"/>
            </w:tcBorders>
            <w:vAlign w:val="center"/>
            <w:hideMark/>
          </w:tcPr>
          <w:p w14:paraId="64CCFA2F" w14:textId="77777777" w:rsidR="00EF4BB0" w:rsidRPr="002571DF" w:rsidRDefault="00EF4BB0" w:rsidP="00C24ED9">
            <w:pPr>
              <w:spacing w:before="0" w:after="0" w:line="240" w:lineRule="auto"/>
              <w:contextualSpacing w:val="0"/>
              <w:jc w:val="center"/>
            </w:pPr>
            <w:r w:rsidRPr="002571DF">
              <w:t>0</w:t>
            </w:r>
          </w:p>
        </w:tc>
        <w:tc>
          <w:tcPr>
            <w:tcW w:w="625" w:type="pct"/>
            <w:tcBorders>
              <w:top w:val="outset" w:sz="6" w:space="0" w:color="auto"/>
              <w:left w:val="outset" w:sz="6" w:space="0" w:color="auto"/>
              <w:bottom w:val="outset" w:sz="6" w:space="0" w:color="auto"/>
              <w:right w:val="outset" w:sz="6" w:space="0" w:color="auto"/>
            </w:tcBorders>
            <w:vAlign w:val="center"/>
            <w:hideMark/>
          </w:tcPr>
          <w:p w14:paraId="26A6D988" w14:textId="77777777" w:rsidR="00EF4BB0" w:rsidRPr="002571DF" w:rsidRDefault="00EF4BB0" w:rsidP="00C24ED9">
            <w:pPr>
              <w:spacing w:before="0" w:after="0" w:line="240" w:lineRule="auto"/>
              <w:contextualSpacing w:val="0"/>
              <w:jc w:val="center"/>
            </w:pPr>
            <w:r w:rsidRPr="002571DF">
              <w:t>R</w:t>
            </w:r>
          </w:p>
        </w:tc>
        <w:tc>
          <w:tcPr>
            <w:tcW w:w="625" w:type="pct"/>
            <w:tcBorders>
              <w:top w:val="outset" w:sz="6" w:space="0" w:color="auto"/>
              <w:left w:val="outset" w:sz="6" w:space="0" w:color="auto"/>
              <w:bottom w:val="outset" w:sz="6" w:space="0" w:color="auto"/>
              <w:right w:val="outset" w:sz="6" w:space="0" w:color="auto"/>
            </w:tcBorders>
            <w:vAlign w:val="center"/>
            <w:hideMark/>
          </w:tcPr>
          <w:p w14:paraId="69F404EE" w14:textId="77777777" w:rsidR="00EF4BB0" w:rsidRPr="002571DF" w:rsidRDefault="00EF4BB0" w:rsidP="00C24ED9">
            <w:pPr>
              <w:spacing w:before="0" w:after="0" w:line="240" w:lineRule="auto"/>
              <w:contextualSpacing w:val="0"/>
              <w:jc w:val="center"/>
            </w:pPr>
            <w:r w:rsidRPr="002571DF">
              <w:t>SB</w:t>
            </w:r>
          </w:p>
        </w:tc>
        <w:tc>
          <w:tcPr>
            <w:tcW w:w="1251" w:type="pct"/>
            <w:gridSpan w:val="2"/>
            <w:tcBorders>
              <w:top w:val="outset" w:sz="6" w:space="0" w:color="auto"/>
              <w:left w:val="outset" w:sz="6" w:space="0" w:color="auto"/>
              <w:bottom w:val="outset" w:sz="6" w:space="0" w:color="auto"/>
              <w:right w:val="outset" w:sz="6" w:space="0" w:color="auto"/>
            </w:tcBorders>
            <w:vAlign w:val="center"/>
            <w:hideMark/>
          </w:tcPr>
          <w:p w14:paraId="516E0616" w14:textId="77777777" w:rsidR="00EF4BB0" w:rsidRPr="002571DF" w:rsidRDefault="00EF4BB0" w:rsidP="00C24ED9">
            <w:pPr>
              <w:spacing w:before="0" w:after="0" w:line="240" w:lineRule="auto"/>
              <w:contextualSpacing w:val="0"/>
              <w:jc w:val="center"/>
            </w:pPr>
            <w:r w:rsidRPr="002571DF">
              <w:t>P</w:t>
            </w:r>
          </w:p>
        </w:tc>
        <w:tc>
          <w:tcPr>
            <w:tcW w:w="625" w:type="pct"/>
            <w:tcBorders>
              <w:top w:val="outset" w:sz="6" w:space="0" w:color="auto"/>
              <w:left w:val="outset" w:sz="6" w:space="0" w:color="auto"/>
              <w:bottom w:val="outset" w:sz="6" w:space="0" w:color="auto"/>
              <w:right w:val="outset" w:sz="6" w:space="0" w:color="auto"/>
            </w:tcBorders>
            <w:vAlign w:val="center"/>
            <w:hideMark/>
          </w:tcPr>
          <w:p w14:paraId="04EC5BDA" w14:textId="77777777" w:rsidR="00EF4BB0" w:rsidRPr="002571DF" w:rsidRDefault="00EF4BB0" w:rsidP="00C24ED9">
            <w:pPr>
              <w:spacing w:before="0" w:after="0" w:line="240" w:lineRule="auto"/>
              <w:contextualSpacing w:val="0"/>
              <w:jc w:val="center"/>
            </w:pPr>
            <w:r w:rsidRPr="002571DF">
              <w:t>A</w:t>
            </w:r>
          </w:p>
        </w:tc>
        <w:tc>
          <w:tcPr>
            <w:tcW w:w="625" w:type="pct"/>
            <w:tcBorders>
              <w:top w:val="outset" w:sz="6" w:space="0" w:color="auto"/>
              <w:left w:val="outset" w:sz="6" w:space="0" w:color="auto"/>
              <w:bottom w:val="outset" w:sz="6" w:space="0" w:color="auto"/>
              <w:right w:val="outset" w:sz="6" w:space="0" w:color="auto"/>
            </w:tcBorders>
            <w:vAlign w:val="center"/>
            <w:hideMark/>
          </w:tcPr>
          <w:p w14:paraId="7A8C7636" w14:textId="77777777" w:rsidR="00EF4BB0" w:rsidRPr="002571DF" w:rsidRDefault="00EF4BB0" w:rsidP="00C24ED9">
            <w:pPr>
              <w:spacing w:before="0" w:after="0" w:line="240" w:lineRule="auto"/>
              <w:contextualSpacing w:val="0"/>
              <w:jc w:val="center"/>
            </w:pPr>
            <w:r w:rsidRPr="002571DF">
              <w:t>E</w:t>
            </w:r>
          </w:p>
        </w:tc>
      </w:tr>
    </w:tbl>
    <w:p w14:paraId="05BDCC76" w14:textId="77777777" w:rsidR="00EF4BB0" w:rsidRPr="002571DF" w:rsidRDefault="00EF4BB0" w:rsidP="00C24ED9">
      <w:pPr>
        <w:spacing w:before="0" w:after="0" w:line="240" w:lineRule="auto"/>
        <w:ind w:left="720"/>
        <w:contextualSpacing w:val="0"/>
      </w:pPr>
    </w:p>
    <w:p w14:paraId="5D597726" w14:textId="77777777" w:rsidR="00EF4BB0" w:rsidRPr="002571DF" w:rsidRDefault="00EF4BB0" w:rsidP="00037C7E">
      <w:pPr>
        <w:numPr>
          <w:ilvl w:val="0"/>
          <w:numId w:val="11"/>
        </w:numPr>
        <w:tabs>
          <w:tab w:val="num" w:pos="720"/>
        </w:tabs>
        <w:spacing w:before="0" w:after="0" w:line="240" w:lineRule="auto"/>
        <w:contextualSpacing w:val="0"/>
      </w:pPr>
      <w:r w:rsidRPr="002571DF">
        <w:t xml:space="preserve">FT: Frame type </w:t>
      </w:r>
    </w:p>
    <w:p w14:paraId="4C3CD40E" w14:textId="0CD42513" w:rsidR="00EF4BB0" w:rsidRPr="002571DF" w:rsidRDefault="00EF4BB0" w:rsidP="00037C7E">
      <w:pPr>
        <w:numPr>
          <w:ilvl w:val="1"/>
          <w:numId w:val="11"/>
        </w:numPr>
        <w:tabs>
          <w:tab w:val="num" w:pos="1440"/>
        </w:tabs>
        <w:spacing w:before="0" w:after="0" w:line="240" w:lineRule="auto"/>
        <w:contextualSpacing w:val="0"/>
      </w:pPr>
      <w:r w:rsidRPr="002571DF">
        <w:t>0 = extended</w:t>
      </w:r>
      <w:r w:rsidR="001D54BB" w:rsidRPr="002571DF">
        <w:t xml:space="preserve"> frame (max. 263 </w:t>
      </w:r>
      <w:r w:rsidR="0080731A">
        <w:t>octet</w:t>
      </w:r>
      <w:r w:rsidR="001D54BB" w:rsidRPr="002571DF">
        <w:t>s)</w:t>
      </w:r>
      <w:r w:rsidR="006053DC" w:rsidRPr="002571DF">
        <w:t>. Extended frames are used for management</w:t>
      </w:r>
      <w:r w:rsidR="002F4DE3">
        <w:t>, Radio Frequency</w:t>
      </w:r>
      <w:r w:rsidR="006053DC" w:rsidRPr="002571DF">
        <w:t xml:space="preserve"> and for secured frames</w:t>
      </w:r>
    </w:p>
    <w:p w14:paraId="5C541F1B" w14:textId="41F56888" w:rsidR="001D54BB" w:rsidRPr="002571DF" w:rsidRDefault="00EF4BB0" w:rsidP="00037C7E">
      <w:pPr>
        <w:numPr>
          <w:ilvl w:val="1"/>
          <w:numId w:val="11"/>
        </w:numPr>
        <w:tabs>
          <w:tab w:val="num" w:pos="1440"/>
        </w:tabs>
        <w:spacing w:before="0" w:after="0" w:line="240" w:lineRule="auto"/>
        <w:contextualSpacing w:val="0"/>
      </w:pPr>
      <w:r w:rsidRPr="002571DF">
        <w:t>1 = standard</w:t>
      </w:r>
      <w:r w:rsidR="001D54BB" w:rsidRPr="002571DF">
        <w:t xml:space="preserve"> frame (max. 23 </w:t>
      </w:r>
      <w:r w:rsidR="0080731A">
        <w:t>octet</w:t>
      </w:r>
      <w:r w:rsidR="001D54BB" w:rsidRPr="002571DF">
        <w:t>s)</w:t>
      </w:r>
    </w:p>
    <w:p w14:paraId="198B5FDB" w14:textId="77777777" w:rsidR="00EF4BB0" w:rsidRPr="002571DF" w:rsidRDefault="00EF4BB0" w:rsidP="00037C7E">
      <w:pPr>
        <w:numPr>
          <w:ilvl w:val="0"/>
          <w:numId w:val="11"/>
        </w:numPr>
        <w:tabs>
          <w:tab w:val="num" w:pos="720"/>
        </w:tabs>
        <w:spacing w:before="0" w:after="0" w:line="240" w:lineRule="auto"/>
        <w:contextualSpacing w:val="0"/>
      </w:pPr>
      <w:r w:rsidRPr="002571DF">
        <w:t xml:space="preserve">R: Repeat flag </w:t>
      </w:r>
    </w:p>
    <w:p w14:paraId="12E9191F" w14:textId="7F7FCE34" w:rsidR="00EF4BB0" w:rsidRPr="002571DF" w:rsidRDefault="00EF4BB0" w:rsidP="00037C7E">
      <w:pPr>
        <w:numPr>
          <w:ilvl w:val="1"/>
          <w:numId w:val="11"/>
        </w:numPr>
        <w:tabs>
          <w:tab w:val="num" w:pos="1440"/>
        </w:tabs>
        <w:spacing w:before="0" w:after="0" w:line="240" w:lineRule="auto"/>
        <w:contextualSpacing w:val="0"/>
      </w:pPr>
      <w:r w:rsidRPr="002571DF">
        <w:t xml:space="preserve">0 = repeated </w:t>
      </w:r>
      <w:r w:rsidR="00B9140A">
        <w:t>telegram</w:t>
      </w:r>
      <w:r w:rsidR="00B9140A" w:rsidRPr="002571DF">
        <w:t xml:space="preserve"> </w:t>
      </w:r>
      <w:r w:rsidR="00124ECD" w:rsidRPr="002571DF">
        <w:t>(in case of errors)</w:t>
      </w:r>
    </w:p>
    <w:p w14:paraId="13757575" w14:textId="65168AC3" w:rsidR="00EF4BB0" w:rsidRPr="002571DF" w:rsidRDefault="00EF4BB0" w:rsidP="00037C7E">
      <w:pPr>
        <w:numPr>
          <w:ilvl w:val="1"/>
          <w:numId w:val="11"/>
        </w:numPr>
        <w:tabs>
          <w:tab w:val="num" w:pos="1440"/>
        </w:tabs>
        <w:spacing w:before="0" w:after="0" w:line="240" w:lineRule="auto"/>
        <w:contextualSpacing w:val="0"/>
      </w:pPr>
      <w:r w:rsidRPr="002571DF">
        <w:t xml:space="preserve">1 = original </w:t>
      </w:r>
      <w:r w:rsidR="00B9140A">
        <w:t>telegram</w:t>
      </w:r>
      <w:r w:rsidR="00B9140A" w:rsidRPr="002571DF">
        <w:t xml:space="preserve"> </w:t>
      </w:r>
      <w:r w:rsidRPr="002571DF">
        <w:t>(not repeated)</w:t>
      </w:r>
    </w:p>
    <w:p w14:paraId="1C27D004" w14:textId="77777777" w:rsidR="00EF4BB0" w:rsidRPr="002571DF" w:rsidRDefault="00EF4BB0" w:rsidP="00037C7E">
      <w:pPr>
        <w:numPr>
          <w:ilvl w:val="0"/>
          <w:numId w:val="11"/>
        </w:numPr>
        <w:tabs>
          <w:tab w:val="num" w:pos="720"/>
        </w:tabs>
        <w:spacing w:before="0" w:after="0" w:line="240" w:lineRule="auto"/>
        <w:contextualSpacing w:val="0"/>
      </w:pPr>
      <w:r w:rsidRPr="002571DF">
        <w:t>SB: System broadcast flag</w:t>
      </w:r>
    </w:p>
    <w:p w14:paraId="3E63DA02" w14:textId="345522FF" w:rsidR="00EF4BB0" w:rsidRPr="002571DF" w:rsidRDefault="00EF4BB0" w:rsidP="00037C7E">
      <w:pPr>
        <w:numPr>
          <w:ilvl w:val="1"/>
          <w:numId w:val="11"/>
        </w:numPr>
        <w:tabs>
          <w:tab w:val="num" w:pos="1440"/>
        </w:tabs>
        <w:spacing w:before="0" w:after="0" w:line="240" w:lineRule="auto"/>
        <w:contextualSpacing w:val="0"/>
      </w:pPr>
      <w:r w:rsidRPr="002571DF">
        <w:t>0 = system broadcast applied, i.e.</w:t>
      </w:r>
      <w:r w:rsidR="00FD6233" w:rsidRPr="002571DF">
        <w:t>,</w:t>
      </w:r>
      <w:r w:rsidRPr="002571DF">
        <w:t xml:space="preserve"> in case of RF</w:t>
      </w:r>
    </w:p>
    <w:p w14:paraId="17AF4D2E" w14:textId="2E1FA443" w:rsidR="00EF4BB0" w:rsidRPr="002571DF" w:rsidRDefault="00EF4BB0" w:rsidP="00037C7E">
      <w:pPr>
        <w:numPr>
          <w:ilvl w:val="1"/>
          <w:numId w:val="11"/>
        </w:numPr>
        <w:tabs>
          <w:tab w:val="num" w:pos="1440"/>
        </w:tabs>
        <w:spacing w:before="0" w:after="0" w:line="240" w:lineRule="auto"/>
        <w:contextualSpacing w:val="0"/>
      </w:pPr>
      <w:r w:rsidRPr="002571DF">
        <w:t>1 = 'regular' broadcast applied, i.e.</w:t>
      </w:r>
      <w:r w:rsidR="00FD6233" w:rsidRPr="002571DF">
        <w:t>,</w:t>
      </w:r>
      <w:r w:rsidRPr="002571DF">
        <w:t xml:space="preserve"> in case of TP or IP</w:t>
      </w:r>
    </w:p>
    <w:p w14:paraId="3B309801" w14:textId="77777777" w:rsidR="00EF4BB0" w:rsidRPr="002571DF" w:rsidRDefault="00EF4BB0" w:rsidP="00037C7E">
      <w:pPr>
        <w:numPr>
          <w:ilvl w:val="0"/>
          <w:numId w:val="11"/>
        </w:numPr>
        <w:tabs>
          <w:tab w:val="num" w:pos="720"/>
        </w:tabs>
        <w:spacing w:before="0" w:after="0" w:line="240" w:lineRule="auto"/>
        <w:contextualSpacing w:val="0"/>
      </w:pPr>
      <w:r w:rsidRPr="002571DF">
        <w:t xml:space="preserve">P: Priority </w:t>
      </w:r>
    </w:p>
    <w:p w14:paraId="52444457" w14:textId="77777777" w:rsidR="00EF4BB0" w:rsidRPr="002571DF" w:rsidRDefault="00EF4BB0" w:rsidP="00037C7E">
      <w:pPr>
        <w:numPr>
          <w:ilvl w:val="1"/>
          <w:numId w:val="11"/>
        </w:numPr>
        <w:tabs>
          <w:tab w:val="num" w:pos="1440"/>
        </w:tabs>
        <w:spacing w:before="0" w:after="0" w:line="240" w:lineRule="auto"/>
        <w:contextualSpacing w:val="0"/>
      </w:pPr>
      <w:r w:rsidRPr="002571DF">
        <w:t>00 = system</w:t>
      </w:r>
    </w:p>
    <w:p w14:paraId="1FFE9F9D" w14:textId="72E42274" w:rsidR="00EF4BB0" w:rsidRPr="00382611" w:rsidRDefault="00EF4BB0" w:rsidP="00037C7E">
      <w:pPr>
        <w:numPr>
          <w:ilvl w:val="1"/>
          <w:numId w:val="11"/>
        </w:numPr>
        <w:tabs>
          <w:tab w:val="num" w:pos="1440"/>
        </w:tabs>
        <w:spacing w:before="0" w:after="0" w:line="240" w:lineRule="auto"/>
        <w:contextualSpacing w:val="0"/>
      </w:pPr>
      <w:r w:rsidRPr="00382611">
        <w:t xml:space="preserve">10 = </w:t>
      </w:r>
      <w:r w:rsidR="00662831" w:rsidRPr="00382611">
        <w:t>alarm</w:t>
      </w:r>
    </w:p>
    <w:p w14:paraId="063E13FE" w14:textId="31A1D870" w:rsidR="00EF4BB0" w:rsidRPr="00382611" w:rsidRDefault="00EF4BB0" w:rsidP="00037C7E">
      <w:pPr>
        <w:numPr>
          <w:ilvl w:val="1"/>
          <w:numId w:val="11"/>
        </w:numPr>
        <w:tabs>
          <w:tab w:val="num" w:pos="1440"/>
        </w:tabs>
        <w:spacing w:before="0" w:after="0" w:line="240" w:lineRule="auto"/>
        <w:contextualSpacing w:val="0"/>
      </w:pPr>
      <w:r w:rsidRPr="00382611">
        <w:t xml:space="preserve">01 = </w:t>
      </w:r>
      <w:r w:rsidR="00662831" w:rsidRPr="00382611">
        <w:t xml:space="preserve">high </w:t>
      </w:r>
    </w:p>
    <w:p w14:paraId="1691B577" w14:textId="77777777" w:rsidR="00EF4BB0" w:rsidRPr="002571DF" w:rsidRDefault="00EF4BB0" w:rsidP="00037C7E">
      <w:pPr>
        <w:numPr>
          <w:ilvl w:val="1"/>
          <w:numId w:val="11"/>
        </w:numPr>
        <w:tabs>
          <w:tab w:val="num" w:pos="1440"/>
        </w:tabs>
        <w:spacing w:before="0" w:after="0" w:line="240" w:lineRule="auto"/>
        <w:contextualSpacing w:val="0"/>
      </w:pPr>
      <w:r w:rsidRPr="002571DF">
        <w:t>11 = low</w:t>
      </w:r>
    </w:p>
    <w:p w14:paraId="6EEB66ED" w14:textId="77777777" w:rsidR="00EF4BB0" w:rsidRPr="002571DF" w:rsidRDefault="00EF4BB0" w:rsidP="00037C7E">
      <w:pPr>
        <w:numPr>
          <w:ilvl w:val="0"/>
          <w:numId w:val="11"/>
        </w:numPr>
        <w:tabs>
          <w:tab w:val="num" w:pos="720"/>
        </w:tabs>
        <w:spacing w:before="0" w:after="0" w:line="240" w:lineRule="auto"/>
        <w:contextualSpacing w:val="0"/>
      </w:pPr>
      <w:r w:rsidRPr="002571DF">
        <w:t>A: Acknowledgement flag</w:t>
      </w:r>
    </w:p>
    <w:p w14:paraId="57D883FD" w14:textId="77777777" w:rsidR="00EF4BB0" w:rsidRPr="002571DF" w:rsidRDefault="00EF4BB0" w:rsidP="00037C7E">
      <w:pPr>
        <w:numPr>
          <w:ilvl w:val="1"/>
          <w:numId w:val="11"/>
        </w:numPr>
        <w:tabs>
          <w:tab w:val="num" w:pos="1440"/>
        </w:tabs>
        <w:spacing w:before="0" w:after="0" w:line="240" w:lineRule="auto"/>
        <w:contextualSpacing w:val="0"/>
      </w:pPr>
      <w:r w:rsidRPr="002571DF">
        <w:t>0 = a LL_ACK is NOT requested for the telegram</w:t>
      </w:r>
    </w:p>
    <w:p w14:paraId="284C5E59" w14:textId="77777777" w:rsidR="00EF4BB0" w:rsidRPr="002571DF" w:rsidRDefault="00EF4BB0" w:rsidP="00037C7E">
      <w:pPr>
        <w:numPr>
          <w:ilvl w:val="1"/>
          <w:numId w:val="11"/>
        </w:numPr>
        <w:tabs>
          <w:tab w:val="num" w:pos="1440"/>
        </w:tabs>
        <w:spacing w:before="0" w:after="0" w:line="240" w:lineRule="auto"/>
        <w:contextualSpacing w:val="0"/>
      </w:pPr>
      <w:r w:rsidRPr="002571DF">
        <w:t>1 = a LL_ACK is requested for the telegram</w:t>
      </w:r>
    </w:p>
    <w:p w14:paraId="14CC4338" w14:textId="77777777" w:rsidR="00EF4BB0" w:rsidRPr="002571DF" w:rsidRDefault="00EF4BB0" w:rsidP="00037C7E">
      <w:pPr>
        <w:numPr>
          <w:ilvl w:val="0"/>
          <w:numId w:val="11"/>
        </w:numPr>
        <w:tabs>
          <w:tab w:val="num" w:pos="720"/>
        </w:tabs>
        <w:spacing w:before="0" w:after="0" w:line="240" w:lineRule="auto"/>
        <w:contextualSpacing w:val="0"/>
      </w:pPr>
      <w:r w:rsidRPr="002571DF">
        <w:t xml:space="preserve">E: Error flag </w:t>
      </w:r>
    </w:p>
    <w:p w14:paraId="7B3B685F" w14:textId="77777777" w:rsidR="00EF4BB0" w:rsidRPr="002571DF" w:rsidRDefault="00EF4BB0" w:rsidP="00037C7E">
      <w:pPr>
        <w:numPr>
          <w:ilvl w:val="1"/>
          <w:numId w:val="11"/>
        </w:numPr>
        <w:tabs>
          <w:tab w:val="num" w:pos="1440"/>
        </w:tabs>
        <w:spacing w:before="0" w:after="0" w:line="240" w:lineRule="auto"/>
        <w:contextualSpacing w:val="0"/>
      </w:pPr>
      <w:r w:rsidRPr="002571DF">
        <w:t>0 = the telegram contains NO errors</w:t>
      </w:r>
    </w:p>
    <w:p w14:paraId="31200B16" w14:textId="77777777" w:rsidR="00EF4BB0" w:rsidRPr="002571DF" w:rsidRDefault="00EF4BB0" w:rsidP="00037C7E">
      <w:pPr>
        <w:numPr>
          <w:ilvl w:val="1"/>
          <w:numId w:val="11"/>
        </w:numPr>
        <w:tabs>
          <w:tab w:val="num" w:pos="1440"/>
        </w:tabs>
        <w:spacing w:before="0" w:after="0" w:line="240" w:lineRule="auto"/>
        <w:contextualSpacing w:val="0"/>
      </w:pPr>
      <w:r w:rsidRPr="002571DF">
        <w:t>1 = the telegram contains at least one error</w:t>
      </w:r>
    </w:p>
    <w:p w14:paraId="35560729" w14:textId="77777777" w:rsidR="003378DE" w:rsidRPr="002571DF" w:rsidRDefault="003378DE">
      <w:pPr>
        <w:spacing w:before="0" w:after="0" w:line="240" w:lineRule="auto"/>
        <w:contextualSpacing w:val="0"/>
      </w:pPr>
    </w:p>
    <w:p w14:paraId="405D8444" w14:textId="77777777" w:rsidR="003378DE" w:rsidRPr="002571DF" w:rsidRDefault="003378DE">
      <w:pPr>
        <w:spacing w:before="0" w:after="0" w:line="240" w:lineRule="auto"/>
        <w:contextualSpacing w:val="0"/>
      </w:pPr>
    </w:p>
    <w:p w14:paraId="5EA7EC68" w14:textId="77777777" w:rsidR="00EF4BB0" w:rsidRPr="002571DF" w:rsidRDefault="00EF4BB0" w:rsidP="00EF4BB0">
      <w:pPr>
        <w:pStyle w:val="Heading4"/>
      </w:pPr>
      <w:bookmarkStart w:id="103" w:name="_Toc106372418"/>
      <w:r w:rsidRPr="002571DF">
        <w:t>5 – Control field 2</w:t>
      </w:r>
      <w:bookmarkEnd w:id="103"/>
    </w:p>
    <w:p w14:paraId="6B254B76" w14:textId="77777777" w:rsidR="0055411A" w:rsidRPr="002571DF" w:rsidRDefault="0055411A">
      <w:pPr>
        <w:spacing w:before="0" w:after="0" w:line="240" w:lineRule="auto"/>
        <w:contextualSpacing w:val="0"/>
      </w:pPr>
    </w:p>
    <w:p w14:paraId="10CCED79" w14:textId="6D7286D6" w:rsidR="00EF4BB0" w:rsidRPr="002571DF" w:rsidRDefault="00EF4BB0" w:rsidP="00EF4BB0">
      <w:pPr>
        <w:spacing w:before="0" w:after="0" w:line="240" w:lineRule="auto"/>
        <w:contextualSpacing w:val="0"/>
      </w:pPr>
      <w:r w:rsidRPr="002571DF">
        <w:t xml:space="preserve">The </w:t>
      </w:r>
      <w:r w:rsidR="00FD6233" w:rsidRPr="002571DF">
        <w:t>C</w:t>
      </w:r>
      <w:r w:rsidRPr="002571DF">
        <w:t>ontrol field 2 is one octet long and its data bits are encoded as follows:</w:t>
      </w:r>
    </w:p>
    <w:p w14:paraId="20BEFB53" w14:textId="77777777" w:rsidR="00EF4BB0" w:rsidRPr="002571DF" w:rsidRDefault="00EF4BB0" w:rsidP="00EF4BB0">
      <w:pPr>
        <w:spacing w:before="0" w:after="0" w:line="240" w:lineRule="auto"/>
        <w:contextualSpacing w:val="0"/>
      </w:pPr>
    </w:p>
    <w:tbl>
      <w:tblPr>
        <w:tblW w:w="3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2"/>
        <w:gridCol w:w="842"/>
        <w:gridCol w:w="842"/>
        <w:gridCol w:w="842"/>
        <w:gridCol w:w="842"/>
        <w:gridCol w:w="842"/>
        <w:gridCol w:w="842"/>
        <w:gridCol w:w="842"/>
      </w:tblGrid>
      <w:tr w:rsidR="00EF4BB0" w:rsidRPr="002571DF" w14:paraId="699D0AA5" w14:textId="77777777" w:rsidTr="00EF4BB0">
        <w:trPr>
          <w:trHeight w:val="330"/>
        </w:trPr>
        <w:tc>
          <w:tcPr>
            <w:tcW w:w="621" w:type="pct"/>
            <w:tcBorders>
              <w:top w:val="outset" w:sz="6" w:space="0" w:color="auto"/>
              <w:left w:val="outset" w:sz="6" w:space="0" w:color="auto"/>
              <w:bottom w:val="outset" w:sz="6" w:space="0" w:color="auto"/>
              <w:right w:val="outset" w:sz="6" w:space="0" w:color="auto"/>
            </w:tcBorders>
            <w:vAlign w:val="center"/>
            <w:hideMark/>
          </w:tcPr>
          <w:p w14:paraId="59BC53C0" w14:textId="77777777" w:rsidR="00EF4BB0" w:rsidRPr="002571DF" w:rsidRDefault="00EF4BB0" w:rsidP="00C24ED9">
            <w:pPr>
              <w:spacing w:before="0" w:after="0" w:line="240" w:lineRule="auto"/>
              <w:contextualSpacing w:val="0"/>
              <w:jc w:val="center"/>
            </w:pPr>
            <w:r w:rsidRPr="002571DF">
              <w:rPr>
                <w:b/>
                <w:bCs/>
              </w:rPr>
              <w:t>D7</w:t>
            </w:r>
          </w:p>
        </w:tc>
        <w:tc>
          <w:tcPr>
            <w:tcW w:w="621" w:type="pct"/>
            <w:tcBorders>
              <w:top w:val="outset" w:sz="6" w:space="0" w:color="auto"/>
              <w:left w:val="outset" w:sz="6" w:space="0" w:color="auto"/>
              <w:bottom w:val="outset" w:sz="6" w:space="0" w:color="auto"/>
              <w:right w:val="outset" w:sz="6" w:space="0" w:color="auto"/>
            </w:tcBorders>
            <w:vAlign w:val="center"/>
            <w:hideMark/>
          </w:tcPr>
          <w:p w14:paraId="28E5DA39" w14:textId="77777777" w:rsidR="00EF4BB0" w:rsidRPr="002571DF" w:rsidRDefault="00EF4BB0" w:rsidP="00C24ED9">
            <w:pPr>
              <w:spacing w:before="0" w:after="0" w:line="240" w:lineRule="auto"/>
              <w:contextualSpacing w:val="0"/>
              <w:jc w:val="center"/>
            </w:pPr>
            <w:r w:rsidRPr="002571DF">
              <w:rPr>
                <w:b/>
                <w:bCs/>
              </w:rPr>
              <w:t>D6</w:t>
            </w:r>
          </w:p>
        </w:tc>
        <w:tc>
          <w:tcPr>
            <w:tcW w:w="621" w:type="pct"/>
            <w:tcBorders>
              <w:top w:val="outset" w:sz="6" w:space="0" w:color="auto"/>
              <w:left w:val="outset" w:sz="6" w:space="0" w:color="auto"/>
              <w:bottom w:val="outset" w:sz="6" w:space="0" w:color="auto"/>
              <w:right w:val="outset" w:sz="6" w:space="0" w:color="auto"/>
            </w:tcBorders>
            <w:vAlign w:val="center"/>
            <w:hideMark/>
          </w:tcPr>
          <w:p w14:paraId="14F17EA6" w14:textId="77777777" w:rsidR="00EF4BB0" w:rsidRPr="002571DF" w:rsidRDefault="00EF4BB0" w:rsidP="00C24ED9">
            <w:pPr>
              <w:spacing w:before="0" w:after="0" w:line="240" w:lineRule="auto"/>
              <w:contextualSpacing w:val="0"/>
              <w:jc w:val="center"/>
            </w:pPr>
            <w:r w:rsidRPr="002571DF">
              <w:rPr>
                <w:b/>
                <w:bCs/>
              </w:rPr>
              <w:t>D5</w:t>
            </w:r>
          </w:p>
        </w:tc>
        <w:tc>
          <w:tcPr>
            <w:tcW w:w="621" w:type="pct"/>
            <w:tcBorders>
              <w:top w:val="outset" w:sz="6" w:space="0" w:color="auto"/>
              <w:left w:val="outset" w:sz="6" w:space="0" w:color="auto"/>
              <w:bottom w:val="outset" w:sz="6" w:space="0" w:color="auto"/>
              <w:right w:val="outset" w:sz="6" w:space="0" w:color="auto"/>
            </w:tcBorders>
            <w:vAlign w:val="center"/>
            <w:hideMark/>
          </w:tcPr>
          <w:p w14:paraId="0F9453CA" w14:textId="77777777" w:rsidR="00EF4BB0" w:rsidRPr="002571DF" w:rsidRDefault="00EF4BB0" w:rsidP="00C24ED9">
            <w:pPr>
              <w:spacing w:before="0" w:after="0" w:line="240" w:lineRule="auto"/>
              <w:contextualSpacing w:val="0"/>
              <w:jc w:val="center"/>
            </w:pPr>
            <w:r w:rsidRPr="002571DF">
              <w:rPr>
                <w:b/>
                <w:bCs/>
              </w:rPr>
              <w:t>D4</w:t>
            </w:r>
          </w:p>
        </w:tc>
        <w:tc>
          <w:tcPr>
            <w:tcW w:w="621" w:type="pct"/>
            <w:tcBorders>
              <w:top w:val="outset" w:sz="6" w:space="0" w:color="auto"/>
              <w:left w:val="outset" w:sz="6" w:space="0" w:color="auto"/>
              <w:bottom w:val="outset" w:sz="6" w:space="0" w:color="auto"/>
              <w:right w:val="outset" w:sz="6" w:space="0" w:color="auto"/>
            </w:tcBorders>
            <w:vAlign w:val="center"/>
            <w:hideMark/>
          </w:tcPr>
          <w:p w14:paraId="485F29AD" w14:textId="77777777" w:rsidR="00EF4BB0" w:rsidRPr="002571DF" w:rsidRDefault="00EF4BB0" w:rsidP="00C24ED9">
            <w:pPr>
              <w:spacing w:before="0" w:after="0" w:line="240" w:lineRule="auto"/>
              <w:contextualSpacing w:val="0"/>
              <w:jc w:val="center"/>
            </w:pPr>
            <w:r w:rsidRPr="002571DF">
              <w:rPr>
                <w:b/>
                <w:bCs/>
              </w:rPr>
              <w:t>D3</w:t>
            </w:r>
          </w:p>
        </w:tc>
        <w:tc>
          <w:tcPr>
            <w:tcW w:w="621" w:type="pct"/>
            <w:tcBorders>
              <w:top w:val="outset" w:sz="6" w:space="0" w:color="auto"/>
              <w:left w:val="outset" w:sz="6" w:space="0" w:color="auto"/>
              <w:bottom w:val="outset" w:sz="6" w:space="0" w:color="auto"/>
              <w:right w:val="outset" w:sz="6" w:space="0" w:color="auto"/>
            </w:tcBorders>
            <w:vAlign w:val="center"/>
            <w:hideMark/>
          </w:tcPr>
          <w:p w14:paraId="05CE9BA8" w14:textId="77777777" w:rsidR="00EF4BB0" w:rsidRPr="002571DF" w:rsidRDefault="00EF4BB0" w:rsidP="00C24ED9">
            <w:pPr>
              <w:spacing w:before="0" w:after="0" w:line="240" w:lineRule="auto"/>
              <w:contextualSpacing w:val="0"/>
              <w:jc w:val="center"/>
            </w:pPr>
            <w:r w:rsidRPr="002571DF">
              <w:rPr>
                <w:b/>
                <w:bCs/>
              </w:rPr>
              <w:t>D2</w:t>
            </w:r>
          </w:p>
        </w:tc>
        <w:tc>
          <w:tcPr>
            <w:tcW w:w="621" w:type="pct"/>
            <w:tcBorders>
              <w:top w:val="outset" w:sz="6" w:space="0" w:color="auto"/>
              <w:left w:val="outset" w:sz="6" w:space="0" w:color="auto"/>
              <w:bottom w:val="outset" w:sz="6" w:space="0" w:color="auto"/>
              <w:right w:val="outset" w:sz="6" w:space="0" w:color="auto"/>
            </w:tcBorders>
            <w:vAlign w:val="center"/>
            <w:hideMark/>
          </w:tcPr>
          <w:p w14:paraId="62362C49" w14:textId="77777777" w:rsidR="00EF4BB0" w:rsidRPr="002571DF" w:rsidRDefault="00EF4BB0" w:rsidP="00C24ED9">
            <w:pPr>
              <w:spacing w:before="0" w:after="0" w:line="240" w:lineRule="auto"/>
              <w:contextualSpacing w:val="0"/>
              <w:jc w:val="center"/>
            </w:pPr>
            <w:r w:rsidRPr="002571DF">
              <w:rPr>
                <w:b/>
                <w:bCs/>
              </w:rPr>
              <w:t>D1</w:t>
            </w:r>
          </w:p>
        </w:tc>
        <w:tc>
          <w:tcPr>
            <w:tcW w:w="621" w:type="pct"/>
            <w:tcBorders>
              <w:top w:val="outset" w:sz="6" w:space="0" w:color="auto"/>
              <w:left w:val="outset" w:sz="6" w:space="0" w:color="auto"/>
              <w:bottom w:val="outset" w:sz="6" w:space="0" w:color="auto"/>
              <w:right w:val="outset" w:sz="6" w:space="0" w:color="auto"/>
            </w:tcBorders>
            <w:vAlign w:val="center"/>
            <w:hideMark/>
          </w:tcPr>
          <w:p w14:paraId="534DC575" w14:textId="77777777" w:rsidR="00EF4BB0" w:rsidRPr="002571DF" w:rsidRDefault="00EF4BB0" w:rsidP="00C24ED9">
            <w:pPr>
              <w:spacing w:before="0" w:after="0" w:line="240" w:lineRule="auto"/>
              <w:contextualSpacing w:val="0"/>
              <w:jc w:val="center"/>
            </w:pPr>
            <w:r w:rsidRPr="002571DF">
              <w:rPr>
                <w:b/>
                <w:bCs/>
              </w:rPr>
              <w:t>D0</w:t>
            </w:r>
          </w:p>
        </w:tc>
      </w:tr>
      <w:tr w:rsidR="00EF4BB0" w:rsidRPr="002571DF" w14:paraId="66F35EB5" w14:textId="77777777" w:rsidTr="00EF4BB0">
        <w:trPr>
          <w:trHeight w:val="330"/>
        </w:trPr>
        <w:tc>
          <w:tcPr>
            <w:tcW w:w="621" w:type="pct"/>
            <w:tcBorders>
              <w:top w:val="outset" w:sz="6" w:space="0" w:color="auto"/>
              <w:left w:val="outset" w:sz="6" w:space="0" w:color="auto"/>
              <w:bottom w:val="outset" w:sz="6" w:space="0" w:color="auto"/>
              <w:right w:val="outset" w:sz="6" w:space="0" w:color="auto"/>
            </w:tcBorders>
            <w:vAlign w:val="center"/>
            <w:hideMark/>
          </w:tcPr>
          <w:p w14:paraId="48AE406C" w14:textId="77777777" w:rsidR="00EF4BB0" w:rsidRPr="002571DF" w:rsidRDefault="00EF4BB0" w:rsidP="00C24ED9">
            <w:pPr>
              <w:spacing w:before="0" w:after="0" w:line="240" w:lineRule="auto"/>
              <w:contextualSpacing w:val="0"/>
              <w:jc w:val="center"/>
            </w:pPr>
            <w:r w:rsidRPr="002571DF">
              <w:t>AT</w:t>
            </w:r>
          </w:p>
        </w:tc>
        <w:tc>
          <w:tcPr>
            <w:tcW w:w="621" w:type="pct"/>
            <w:gridSpan w:val="3"/>
            <w:tcBorders>
              <w:top w:val="outset" w:sz="6" w:space="0" w:color="auto"/>
              <w:left w:val="outset" w:sz="6" w:space="0" w:color="auto"/>
              <w:bottom w:val="outset" w:sz="6" w:space="0" w:color="auto"/>
              <w:right w:val="outset" w:sz="6" w:space="0" w:color="auto"/>
            </w:tcBorders>
            <w:vAlign w:val="center"/>
            <w:hideMark/>
          </w:tcPr>
          <w:p w14:paraId="5FEA38F6" w14:textId="77777777" w:rsidR="00EF4BB0" w:rsidRPr="002571DF" w:rsidRDefault="00EF4BB0" w:rsidP="00C24ED9">
            <w:pPr>
              <w:spacing w:before="0" w:after="0" w:line="240" w:lineRule="auto"/>
              <w:contextualSpacing w:val="0"/>
              <w:jc w:val="center"/>
            </w:pPr>
            <w:r w:rsidRPr="002571DF">
              <w:t>HC</w:t>
            </w:r>
          </w:p>
        </w:tc>
        <w:tc>
          <w:tcPr>
            <w:tcW w:w="621" w:type="pct"/>
            <w:tcBorders>
              <w:top w:val="outset" w:sz="6" w:space="0" w:color="auto"/>
              <w:left w:val="outset" w:sz="6" w:space="0" w:color="auto"/>
              <w:bottom w:val="outset" w:sz="6" w:space="0" w:color="auto"/>
              <w:right w:val="outset" w:sz="6" w:space="0" w:color="auto"/>
            </w:tcBorders>
            <w:vAlign w:val="center"/>
            <w:hideMark/>
          </w:tcPr>
          <w:p w14:paraId="37982B61" w14:textId="77777777" w:rsidR="00EF4BB0" w:rsidRPr="002571DF" w:rsidRDefault="00EF4BB0" w:rsidP="00C24ED9">
            <w:pPr>
              <w:spacing w:before="0" w:after="0" w:line="240" w:lineRule="auto"/>
              <w:contextualSpacing w:val="0"/>
              <w:jc w:val="center"/>
            </w:pPr>
            <w:r w:rsidRPr="002571DF">
              <w:t>0</w:t>
            </w:r>
          </w:p>
        </w:tc>
        <w:tc>
          <w:tcPr>
            <w:tcW w:w="621" w:type="pct"/>
            <w:tcBorders>
              <w:top w:val="outset" w:sz="6" w:space="0" w:color="auto"/>
              <w:left w:val="outset" w:sz="6" w:space="0" w:color="auto"/>
              <w:bottom w:val="outset" w:sz="6" w:space="0" w:color="auto"/>
              <w:right w:val="outset" w:sz="6" w:space="0" w:color="auto"/>
            </w:tcBorders>
            <w:vAlign w:val="center"/>
            <w:hideMark/>
          </w:tcPr>
          <w:p w14:paraId="63C5054C" w14:textId="77777777" w:rsidR="00EF4BB0" w:rsidRPr="002571DF" w:rsidRDefault="00EF4BB0" w:rsidP="00C24ED9">
            <w:pPr>
              <w:spacing w:before="0" w:after="0" w:line="240" w:lineRule="auto"/>
              <w:contextualSpacing w:val="0"/>
              <w:jc w:val="center"/>
            </w:pPr>
            <w:r w:rsidRPr="002571DF">
              <w:t>0</w:t>
            </w:r>
          </w:p>
        </w:tc>
        <w:tc>
          <w:tcPr>
            <w:tcW w:w="621" w:type="pct"/>
            <w:tcBorders>
              <w:top w:val="outset" w:sz="6" w:space="0" w:color="auto"/>
              <w:left w:val="outset" w:sz="6" w:space="0" w:color="auto"/>
              <w:bottom w:val="outset" w:sz="6" w:space="0" w:color="auto"/>
              <w:right w:val="outset" w:sz="6" w:space="0" w:color="auto"/>
            </w:tcBorders>
            <w:vAlign w:val="center"/>
            <w:hideMark/>
          </w:tcPr>
          <w:p w14:paraId="18692561" w14:textId="77777777" w:rsidR="00EF4BB0" w:rsidRPr="002571DF" w:rsidRDefault="00EF4BB0" w:rsidP="00C24ED9">
            <w:pPr>
              <w:spacing w:before="0" w:after="0" w:line="240" w:lineRule="auto"/>
              <w:contextualSpacing w:val="0"/>
              <w:jc w:val="center"/>
            </w:pPr>
            <w:r w:rsidRPr="002571DF">
              <w:t>0</w:t>
            </w:r>
          </w:p>
        </w:tc>
        <w:tc>
          <w:tcPr>
            <w:tcW w:w="621" w:type="pct"/>
            <w:tcBorders>
              <w:top w:val="outset" w:sz="6" w:space="0" w:color="auto"/>
              <w:left w:val="outset" w:sz="6" w:space="0" w:color="auto"/>
              <w:bottom w:val="outset" w:sz="6" w:space="0" w:color="auto"/>
              <w:right w:val="outset" w:sz="6" w:space="0" w:color="auto"/>
            </w:tcBorders>
            <w:vAlign w:val="center"/>
            <w:hideMark/>
          </w:tcPr>
          <w:p w14:paraId="14CBBBE1" w14:textId="77777777" w:rsidR="00EF4BB0" w:rsidRPr="002571DF" w:rsidRDefault="00EF4BB0" w:rsidP="00C24ED9">
            <w:pPr>
              <w:spacing w:before="0" w:after="0" w:line="240" w:lineRule="auto"/>
              <w:contextualSpacing w:val="0"/>
              <w:jc w:val="center"/>
            </w:pPr>
            <w:r w:rsidRPr="002571DF">
              <w:t>0</w:t>
            </w:r>
          </w:p>
        </w:tc>
      </w:tr>
    </w:tbl>
    <w:p w14:paraId="218539E5" w14:textId="77777777" w:rsidR="00EF4BB0" w:rsidRPr="002571DF" w:rsidRDefault="00EF4BB0" w:rsidP="00C24ED9">
      <w:pPr>
        <w:spacing w:before="0" w:after="0" w:line="240" w:lineRule="auto"/>
        <w:ind w:left="720"/>
        <w:contextualSpacing w:val="0"/>
      </w:pPr>
    </w:p>
    <w:p w14:paraId="0F0ACE80" w14:textId="77777777" w:rsidR="00EF4BB0" w:rsidRPr="002571DF" w:rsidRDefault="00EF4BB0" w:rsidP="00037C7E">
      <w:pPr>
        <w:numPr>
          <w:ilvl w:val="0"/>
          <w:numId w:val="12"/>
        </w:numPr>
        <w:tabs>
          <w:tab w:val="num" w:pos="720"/>
        </w:tabs>
        <w:spacing w:before="0" w:after="0" w:line="240" w:lineRule="auto"/>
        <w:contextualSpacing w:val="0"/>
      </w:pPr>
      <w:r w:rsidRPr="002571DF">
        <w:t xml:space="preserve">AT: address type </w:t>
      </w:r>
    </w:p>
    <w:p w14:paraId="2CA0C2D8" w14:textId="4249748C" w:rsidR="00EF4BB0" w:rsidRPr="002571DF" w:rsidRDefault="00EF4BB0" w:rsidP="00037C7E">
      <w:pPr>
        <w:numPr>
          <w:ilvl w:val="1"/>
          <w:numId w:val="12"/>
        </w:numPr>
        <w:tabs>
          <w:tab w:val="num" w:pos="1440"/>
        </w:tabs>
        <w:spacing w:before="0" w:after="0" w:line="240" w:lineRule="auto"/>
        <w:contextualSpacing w:val="0"/>
      </w:pPr>
      <w:r w:rsidRPr="002571DF">
        <w:t xml:space="preserve">0 = individual address (unicast) </w:t>
      </w:r>
    </w:p>
    <w:p w14:paraId="2E5F90BE" w14:textId="4ED6296B" w:rsidR="00EF4BB0" w:rsidRPr="002571DF" w:rsidRDefault="00EF4BB0" w:rsidP="00037C7E">
      <w:pPr>
        <w:numPr>
          <w:ilvl w:val="1"/>
          <w:numId w:val="12"/>
        </w:numPr>
        <w:tabs>
          <w:tab w:val="num" w:pos="1440"/>
        </w:tabs>
        <w:spacing w:before="0" w:after="0" w:line="240" w:lineRule="auto"/>
        <w:contextualSpacing w:val="0"/>
      </w:pPr>
      <w:r w:rsidRPr="002571DF">
        <w:t>1 = group address (multicast)</w:t>
      </w:r>
      <w:r w:rsidR="00084DE8" w:rsidRPr="002571DF">
        <w:t xml:space="preserve"> or 0/0/0 (broadcast)</w:t>
      </w:r>
    </w:p>
    <w:p w14:paraId="23408C50" w14:textId="28F904A6" w:rsidR="00EF4BB0" w:rsidRPr="002571DF" w:rsidRDefault="00EF4BB0" w:rsidP="00037C7E">
      <w:pPr>
        <w:numPr>
          <w:ilvl w:val="0"/>
          <w:numId w:val="12"/>
        </w:numPr>
        <w:tabs>
          <w:tab w:val="num" w:pos="720"/>
        </w:tabs>
        <w:spacing w:before="0" w:after="0" w:line="240" w:lineRule="auto"/>
        <w:contextualSpacing w:val="0"/>
      </w:pPr>
      <w:r w:rsidRPr="002571DF">
        <w:t xml:space="preserve">HC: hop count </w:t>
      </w:r>
    </w:p>
    <w:p w14:paraId="7E5390E1" w14:textId="050B4BD9" w:rsidR="00EF4BB0" w:rsidRPr="002571DF" w:rsidRDefault="00EF4BB0" w:rsidP="00037C7E">
      <w:pPr>
        <w:numPr>
          <w:ilvl w:val="1"/>
          <w:numId w:val="12"/>
        </w:numPr>
        <w:tabs>
          <w:tab w:val="num" w:pos="1440"/>
        </w:tabs>
        <w:spacing w:before="0" w:after="0" w:line="240" w:lineRule="auto"/>
        <w:contextualSpacing w:val="0"/>
      </w:pPr>
      <w:r w:rsidRPr="002571DF">
        <w:t xml:space="preserve">see </w:t>
      </w:r>
      <w:r w:rsidR="00F114C3" w:rsidRPr="002571DF">
        <w:t>Network Layer</w:t>
      </w:r>
      <w:r w:rsidR="00FD6233" w:rsidRPr="002571DF">
        <w:t xml:space="preserve"> §</w:t>
      </w:r>
      <w:r w:rsidR="00FD6233" w:rsidRPr="00C24ED9">
        <w:fldChar w:fldCharType="begin"/>
      </w:r>
      <w:r w:rsidR="00FD6233" w:rsidRPr="002571DF">
        <w:instrText xml:space="preserve"> REF _Ref64979582 \r \h </w:instrText>
      </w:r>
      <w:r w:rsidR="00FD6233" w:rsidRPr="00C24ED9">
        <w:fldChar w:fldCharType="separate"/>
      </w:r>
      <w:r w:rsidR="00E12FDC">
        <w:t>3.5</w:t>
      </w:r>
      <w:r w:rsidR="00FD6233" w:rsidRPr="00C24ED9">
        <w:fldChar w:fldCharType="end"/>
      </w:r>
    </w:p>
    <w:p w14:paraId="66EA144D" w14:textId="77777777" w:rsidR="0055411A" w:rsidRPr="002571DF" w:rsidRDefault="0055411A">
      <w:pPr>
        <w:spacing w:before="0" w:after="0" w:line="240" w:lineRule="auto"/>
        <w:contextualSpacing w:val="0"/>
      </w:pPr>
    </w:p>
    <w:p w14:paraId="3D19C4E2" w14:textId="77777777" w:rsidR="001D6083" w:rsidRPr="002571DF" w:rsidRDefault="001D6083">
      <w:pPr>
        <w:spacing w:before="0" w:after="0" w:line="240" w:lineRule="auto"/>
        <w:contextualSpacing w:val="0"/>
      </w:pPr>
    </w:p>
    <w:p w14:paraId="20A2F60F" w14:textId="77777777" w:rsidR="001D6083" w:rsidRPr="002571DF" w:rsidRDefault="001D6083">
      <w:pPr>
        <w:spacing w:before="0" w:after="0" w:line="240" w:lineRule="auto"/>
        <w:contextualSpacing w:val="0"/>
      </w:pPr>
    </w:p>
    <w:p w14:paraId="26C65CC4" w14:textId="77777777" w:rsidR="001D6083" w:rsidRPr="002571DF" w:rsidRDefault="001D6083">
      <w:pPr>
        <w:spacing w:before="0" w:after="0" w:line="240" w:lineRule="auto"/>
        <w:contextualSpacing w:val="0"/>
      </w:pPr>
    </w:p>
    <w:p w14:paraId="22E19157" w14:textId="77777777" w:rsidR="001D6083" w:rsidRPr="002571DF" w:rsidRDefault="001D6083">
      <w:pPr>
        <w:spacing w:before="0" w:after="0" w:line="240" w:lineRule="auto"/>
        <w:contextualSpacing w:val="0"/>
      </w:pPr>
    </w:p>
    <w:p w14:paraId="42916AAE" w14:textId="3E1EF6FD" w:rsidR="001D6083" w:rsidRDefault="001D6083">
      <w:pPr>
        <w:spacing w:before="0" w:after="0" w:line="240" w:lineRule="auto"/>
        <w:contextualSpacing w:val="0"/>
      </w:pPr>
    </w:p>
    <w:p w14:paraId="44F6305C" w14:textId="77777777" w:rsidR="00A75F70" w:rsidRPr="002571DF" w:rsidRDefault="00A75F70">
      <w:pPr>
        <w:spacing w:before="0" w:after="0" w:line="240" w:lineRule="auto"/>
        <w:contextualSpacing w:val="0"/>
      </w:pPr>
    </w:p>
    <w:p w14:paraId="5FB67844" w14:textId="77777777" w:rsidR="001D6083" w:rsidRPr="002571DF" w:rsidRDefault="001D6083">
      <w:pPr>
        <w:spacing w:before="0" w:after="0" w:line="240" w:lineRule="auto"/>
        <w:contextualSpacing w:val="0"/>
      </w:pPr>
    </w:p>
    <w:p w14:paraId="439637A2" w14:textId="77777777" w:rsidR="001D6083" w:rsidRPr="002571DF" w:rsidRDefault="001D6083" w:rsidP="001D6083">
      <w:pPr>
        <w:pStyle w:val="Heading4"/>
      </w:pPr>
      <w:bookmarkStart w:id="104" w:name="_Toc106372419"/>
      <w:r w:rsidRPr="002571DF">
        <w:lastRenderedPageBreak/>
        <w:t>6-7 – Source Address High + Source Address Low (SAH + SAL)</w:t>
      </w:r>
      <w:bookmarkEnd w:id="104"/>
    </w:p>
    <w:p w14:paraId="74E117CB" w14:textId="77777777" w:rsidR="001D6083" w:rsidRPr="002571DF" w:rsidRDefault="001D6083">
      <w:pPr>
        <w:spacing w:before="0" w:after="0" w:line="240" w:lineRule="auto"/>
        <w:contextualSpacing w:val="0"/>
      </w:pPr>
    </w:p>
    <w:p w14:paraId="7A5AADB2" w14:textId="77777777" w:rsidR="001D6083" w:rsidRPr="002571DF" w:rsidRDefault="001D6083" w:rsidP="001D6083">
      <w:pPr>
        <w:spacing w:before="0" w:after="0" w:line="240" w:lineRule="auto"/>
        <w:contextualSpacing w:val="0"/>
      </w:pPr>
      <w:r w:rsidRPr="002571DF">
        <w:t>The source address covers the fields SAH + SAL. Both fields are one octet long.</w:t>
      </w:r>
    </w:p>
    <w:p w14:paraId="03C675B0" w14:textId="1322F505" w:rsidR="001D6083" w:rsidRPr="002571DF" w:rsidRDefault="004B7273" w:rsidP="001D6083">
      <w:pPr>
        <w:spacing w:before="0" w:after="0" w:line="240" w:lineRule="auto"/>
        <w:contextualSpacing w:val="0"/>
        <w:rPr>
          <w:b/>
          <w:bCs/>
        </w:rPr>
      </w:pPr>
      <w:r>
        <w:t>T</w:t>
      </w:r>
      <w:r w:rsidR="001D6083" w:rsidRPr="002571DF">
        <w:t xml:space="preserve">hese fields combined represent the Individual Address of the sending device, which is encoded as: </w:t>
      </w:r>
      <w:r w:rsidR="001D6083" w:rsidRPr="002571DF">
        <w:rPr>
          <w:b/>
          <w:bCs/>
        </w:rPr>
        <w:t>A.L.D</w:t>
      </w:r>
    </w:p>
    <w:p w14:paraId="32DC699F" w14:textId="77777777" w:rsidR="00E97330" w:rsidRPr="002571DF" w:rsidRDefault="00E97330" w:rsidP="00E97330">
      <w:pPr>
        <w:spacing w:before="0" w:after="0" w:line="240" w:lineRule="auto"/>
        <w:contextualSpacing w:val="0"/>
      </w:pPr>
    </w:p>
    <w:tbl>
      <w:tblPr>
        <w:tblW w:w="3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1"/>
        <w:gridCol w:w="841"/>
        <w:gridCol w:w="841"/>
        <w:gridCol w:w="842"/>
        <w:gridCol w:w="842"/>
        <w:gridCol w:w="842"/>
        <w:gridCol w:w="842"/>
        <w:gridCol w:w="845"/>
      </w:tblGrid>
      <w:tr w:rsidR="00E97330" w:rsidRPr="002571DF" w14:paraId="69564881" w14:textId="77777777" w:rsidTr="00DE780E">
        <w:tc>
          <w:tcPr>
            <w:tcW w:w="4971" w:type="pct"/>
            <w:gridSpan w:val="8"/>
            <w:tcBorders>
              <w:top w:val="outset" w:sz="6" w:space="0" w:color="auto"/>
              <w:left w:val="outset" w:sz="6" w:space="0" w:color="auto"/>
              <w:bottom w:val="outset" w:sz="6" w:space="0" w:color="auto"/>
              <w:right w:val="outset" w:sz="6" w:space="0" w:color="auto"/>
            </w:tcBorders>
            <w:vAlign w:val="center"/>
            <w:hideMark/>
          </w:tcPr>
          <w:p w14:paraId="4CCCD6B9" w14:textId="015A2837" w:rsidR="00E97330" w:rsidRPr="002571DF" w:rsidRDefault="00E97330" w:rsidP="00DE780E">
            <w:pPr>
              <w:spacing w:before="0" w:after="0" w:line="240" w:lineRule="auto"/>
              <w:contextualSpacing w:val="0"/>
              <w:jc w:val="center"/>
            </w:pPr>
            <w:r w:rsidRPr="002571DF">
              <w:rPr>
                <w:b/>
                <w:bCs/>
              </w:rPr>
              <w:t>SAH</w:t>
            </w:r>
          </w:p>
        </w:tc>
      </w:tr>
      <w:tr w:rsidR="00E97330" w:rsidRPr="002571DF" w14:paraId="560BB914" w14:textId="77777777" w:rsidTr="00DE780E">
        <w:tc>
          <w:tcPr>
            <w:tcW w:w="621" w:type="pct"/>
            <w:tcBorders>
              <w:top w:val="outset" w:sz="6" w:space="0" w:color="auto"/>
              <w:left w:val="outset" w:sz="6" w:space="0" w:color="auto"/>
              <w:bottom w:val="outset" w:sz="6" w:space="0" w:color="auto"/>
              <w:right w:val="outset" w:sz="6" w:space="0" w:color="auto"/>
            </w:tcBorders>
            <w:vAlign w:val="center"/>
            <w:hideMark/>
          </w:tcPr>
          <w:p w14:paraId="2E2859C7" w14:textId="77777777" w:rsidR="00E97330" w:rsidRPr="002571DF" w:rsidRDefault="00E97330" w:rsidP="00DE780E">
            <w:pPr>
              <w:spacing w:before="0" w:after="0" w:line="240" w:lineRule="auto"/>
              <w:contextualSpacing w:val="0"/>
              <w:jc w:val="center"/>
            </w:pPr>
            <w:r w:rsidRPr="002571DF">
              <w:t>D7</w:t>
            </w:r>
          </w:p>
        </w:tc>
        <w:tc>
          <w:tcPr>
            <w:tcW w:w="621" w:type="pct"/>
            <w:tcBorders>
              <w:top w:val="outset" w:sz="6" w:space="0" w:color="auto"/>
              <w:left w:val="outset" w:sz="6" w:space="0" w:color="auto"/>
              <w:bottom w:val="outset" w:sz="6" w:space="0" w:color="auto"/>
              <w:right w:val="outset" w:sz="6" w:space="0" w:color="auto"/>
            </w:tcBorders>
            <w:vAlign w:val="center"/>
            <w:hideMark/>
          </w:tcPr>
          <w:p w14:paraId="5D08E3C2" w14:textId="77777777" w:rsidR="00E97330" w:rsidRPr="002571DF" w:rsidRDefault="00E97330" w:rsidP="00DE780E">
            <w:pPr>
              <w:spacing w:before="0" w:after="0" w:line="240" w:lineRule="auto"/>
              <w:contextualSpacing w:val="0"/>
              <w:jc w:val="center"/>
            </w:pPr>
            <w:r w:rsidRPr="002571DF">
              <w:t>D6</w:t>
            </w:r>
          </w:p>
        </w:tc>
        <w:tc>
          <w:tcPr>
            <w:tcW w:w="621" w:type="pct"/>
            <w:tcBorders>
              <w:top w:val="outset" w:sz="6" w:space="0" w:color="auto"/>
              <w:left w:val="outset" w:sz="6" w:space="0" w:color="auto"/>
              <w:bottom w:val="outset" w:sz="6" w:space="0" w:color="auto"/>
              <w:right w:val="outset" w:sz="6" w:space="0" w:color="auto"/>
            </w:tcBorders>
            <w:vAlign w:val="center"/>
            <w:hideMark/>
          </w:tcPr>
          <w:p w14:paraId="391679B8" w14:textId="77777777" w:rsidR="00E97330" w:rsidRPr="002571DF" w:rsidRDefault="00E97330" w:rsidP="00DE780E">
            <w:pPr>
              <w:spacing w:before="0" w:after="0" w:line="240" w:lineRule="auto"/>
              <w:contextualSpacing w:val="0"/>
              <w:jc w:val="center"/>
            </w:pPr>
            <w:r w:rsidRPr="002571DF">
              <w:t>D5</w:t>
            </w:r>
          </w:p>
        </w:tc>
        <w:tc>
          <w:tcPr>
            <w:tcW w:w="621" w:type="pct"/>
            <w:tcBorders>
              <w:top w:val="outset" w:sz="6" w:space="0" w:color="auto"/>
              <w:left w:val="outset" w:sz="6" w:space="0" w:color="auto"/>
              <w:bottom w:val="outset" w:sz="6" w:space="0" w:color="auto"/>
              <w:right w:val="outset" w:sz="6" w:space="0" w:color="auto"/>
            </w:tcBorders>
            <w:vAlign w:val="center"/>
            <w:hideMark/>
          </w:tcPr>
          <w:p w14:paraId="2E48656E" w14:textId="77777777" w:rsidR="00E97330" w:rsidRPr="002571DF" w:rsidRDefault="00E97330" w:rsidP="00DE780E">
            <w:pPr>
              <w:spacing w:before="0" w:after="0" w:line="240" w:lineRule="auto"/>
              <w:contextualSpacing w:val="0"/>
              <w:jc w:val="center"/>
            </w:pPr>
            <w:r w:rsidRPr="002571DF">
              <w:t>D4</w:t>
            </w:r>
          </w:p>
        </w:tc>
        <w:tc>
          <w:tcPr>
            <w:tcW w:w="621" w:type="pct"/>
            <w:tcBorders>
              <w:top w:val="outset" w:sz="6" w:space="0" w:color="auto"/>
              <w:left w:val="outset" w:sz="6" w:space="0" w:color="auto"/>
              <w:bottom w:val="outset" w:sz="6" w:space="0" w:color="auto"/>
              <w:right w:val="outset" w:sz="6" w:space="0" w:color="auto"/>
            </w:tcBorders>
            <w:vAlign w:val="center"/>
            <w:hideMark/>
          </w:tcPr>
          <w:p w14:paraId="2A6801C8" w14:textId="77777777" w:rsidR="00E97330" w:rsidRPr="002571DF" w:rsidRDefault="00E97330" w:rsidP="00DE780E">
            <w:pPr>
              <w:spacing w:before="0" w:after="0" w:line="240" w:lineRule="auto"/>
              <w:contextualSpacing w:val="0"/>
              <w:jc w:val="center"/>
            </w:pPr>
            <w:r w:rsidRPr="002571DF">
              <w:t>D3</w:t>
            </w:r>
          </w:p>
        </w:tc>
        <w:tc>
          <w:tcPr>
            <w:tcW w:w="621" w:type="pct"/>
            <w:tcBorders>
              <w:top w:val="outset" w:sz="6" w:space="0" w:color="auto"/>
              <w:left w:val="outset" w:sz="6" w:space="0" w:color="auto"/>
              <w:bottom w:val="outset" w:sz="6" w:space="0" w:color="auto"/>
              <w:right w:val="outset" w:sz="6" w:space="0" w:color="auto"/>
            </w:tcBorders>
            <w:vAlign w:val="center"/>
            <w:hideMark/>
          </w:tcPr>
          <w:p w14:paraId="731920CE" w14:textId="77777777" w:rsidR="00E97330" w:rsidRPr="002571DF" w:rsidRDefault="00E97330" w:rsidP="00DE780E">
            <w:pPr>
              <w:spacing w:before="0" w:after="0" w:line="240" w:lineRule="auto"/>
              <w:contextualSpacing w:val="0"/>
              <w:jc w:val="center"/>
            </w:pPr>
            <w:r w:rsidRPr="002571DF">
              <w:t>D2</w:t>
            </w:r>
          </w:p>
        </w:tc>
        <w:tc>
          <w:tcPr>
            <w:tcW w:w="621" w:type="pct"/>
            <w:tcBorders>
              <w:top w:val="outset" w:sz="6" w:space="0" w:color="auto"/>
              <w:left w:val="outset" w:sz="6" w:space="0" w:color="auto"/>
              <w:bottom w:val="outset" w:sz="6" w:space="0" w:color="auto"/>
              <w:right w:val="outset" w:sz="6" w:space="0" w:color="auto"/>
            </w:tcBorders>
            <w:vAlign w:val="center"/>
            <w:hideMark/>
          </w:tcPr>
          <w:p w14:paraId="260C8629" w14:textId="77777777" w:rsidR="00E97330" w:rsidRPr="002571DF" w:rsidRDefault="00E97330" w:rsidP="00DE780E">
            <w:pPr>
              <w:spacing w:before="0" w:after="0" w:line="240" w:lineRule="auto"/>
              <w:contextualSpacing w:val="0"/>
              <w:jc w:val="center"/>
            </w:pPr>
            <w:r w:rsidRPr="002571DF">
              <w:t>D1</w:t>
            </w:r>
          </w:p>
        </w:tc>
        <w:tc>
          <w:tcPr>
            <w:tcW w:w="621" w:type="pct"/>
            <w:tcBorders>
              <w:top w:val="outset" w:sz="6" w:space="0" w:color="auto"/>
              <w:left w:val="outset" w:sz="6" w:space="0" w:color="auto"/>
              <w:bottom w:val="outset" w:sz="6" w:space="0" w:color="auto"/>
              <w:right w:val="outset" w:sz="6" w:space="0" w:color="auto"/>
            </w:tcBorders>
            <w:vAlign w:val="center"/>
            <w:hideMark/>
          </w:tcPr>
          <w:p w14:paraId="4983882B" w14:textId="77777777" w:rsidR="00E97330" w:rsidRPr="002571DF" w:rsidRDefault="00E97330" w:rsidP="00DE780E">
            <w:pPr>
              <w:spacing w:before="0" w:after="0" w:line="240" w:lineRule="auto"/>
              <w:contextualSpacing w:val="0"/>
              <w:jc w:val="center"/>
            </w:pPr>
            <w:r w:rsidRPr="002571DF">
              <w:t>D0</w:t>
            </w:r>
          </w:p>
        </w:tc>
      </w:tr>
      <w:tr w:rsidR="00E97330" w:rsidRPr="002571DF" w14:paraId="12396C1E" w14:textId="77777777" w:rsidTr="00DE780E">
        <w:tc>
          <w:tcPr>
            <w:tcW w:w="2485" w:type="pct"/>
            <w:gridSpan w:val="4"/>
            <w:tcBorders>
              <w:top w:val="outset" w:sz="6" w:space="0" w:color="auto"/>
              <w:left w:val="outset" w:sz="6" w:space="0" w:color="auto"/>
              <w:bottom w:val="outset" w:sz="6" w:space="0" w:color="auto"/>
              <w:right w:val="outset" w:sz="6" w:space="0" w:color="auto"/>
            </w:tcBorders>
            <w:vAlign w:val="center"/>
            <w:hideMark/>
          </w:tcPr>
          <w:p w14:paraId="1AC81DD8" w14:textId="77777777" w:rsidR="00E97330" w:rsidRPr="002571DF" w:rsidRDefault="00E97330" w:rsidP="00DE780E">
            <w:pPr>
              <w:spacing w:before="0" w:after="0" w:line="240" w:lineRule="auto"/>
              <w:contextualSpacing w:val="0"/>
              <w:jc w:val="center"/>
            </w:pPr>
            <w:r w:rsidRPr="002571DF">
              <w:rPr>
                <w:b/>
                <w:bCs/>
              </w:rPr>
              <w:t>A</w:t>
            </w:r>
            <w:r w:rsidRPr="002571DF">
              <w:t>: area</w:t>
            </w:r>
          </w:p>
        </w:tc>
        <w:tc>
          <w:tcPr>
            <w:tcW w:w="2485" w:type="pct"/>
            <w:gridSpan w:val="4"/>
            <w:tcBorders>
              <w:top w:val="outset" w:sz="6" w:space="0" w:color="auto"/>
              <w:left w:val="outset" w:sz="6" w:space="0" w:color="auto"/>
              <w:bottom w:val="outset" w:sz="6" w:space="0" w:color="auto"/>
              <w:right w:val="outset" w:sz="6" w:space="0" w:color="auto"/>
            </w:tcBorders>
            <w:vAlign w:val="center"/>
            <w:hideMark/>
          </w:tcPr>
          <w:p w14:paraId="0A2D9853" w14:textId="77777777" w:rsidR="00E97330" w:rsidRPr="002571DF" w:rsidRDefault="00E97330" w:rsidP="00DE780E">
            <w:pPr>
              <w:spacing w:before="0" w:after="0" w:line="240" w:lineRule="auto"/>
              <w:contextualSpacing w:val="0"/>
              <w:jc w:val="center"/>
            </w:pPr>
            <w:r w:rsidRPr="002571DF">
              <w:rPr>
                <w:b/>
                <w:bCs/>
              </w:rPr>
              <w:t>L</w:t>
            </w:r>
            <w:r w:rsidRPr="002571DF">
              <w:t>: line</w:t>
            </w:r>
          </w:p>
        </w:tc>
      </w:tr>
    </w:tbl>
    <w:p w14:paraId="3FF564B5" w14:textId="77777777" w:rsidR="00E97330" w:rsidRPr="002571DF" w:rsidRDefault="00E97330" w:rsidP="00E97330">
      <w:pPr>
        <w:spacing w:before="0" w:after="0" w:line="240" w:lineRule="auto"/>
        <w:contextualSpacing w:val="0"/>
        <w:jc w:val="center"/>
      </w:pPr>
    </w:p>
    <w:tbl>
      <w:tblPr>
        <w:tblW w:w="3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1"/>
        <w:gridCol w:w="841"/>
        <w:gridCol w:w="841"/>
        <w:gridCol w:w="841"/>
        <w:gridCol w:w="842"/>
        <w:gridCol w:w="842"/>
        <w:gridCol w:w="842"/>
        <w:gridCol w:w="846"/>
      </w:tblGrid>
      <w:tr w:rsidR="00E97330" w:rsidRPr="002571DF" w14:paraId="6829BA5A" w14:textId="77777777" w:rsidTr="00DE780E">
        <w:tc>
          <w:tcPr>
            <w:tcW w:w="4971" w:type="pct"/>
            <w:gridSpan w:val="8"/>
            <w:tcBorders>
              <w:top w:val="outset" w:sz="6" w:space="0" w:color="auto"/>
              <w:left w:val="outset" w:sz="6" w:space="0" w:color="auto"/>
              <w:bottom w:val="outset" w:sz="6" w:space="0" w:color="auto"/>
              <w:right w:val="outset" w:sz="6" w:space="0" w:color="auto"/>
            </w:tcBorders>
            <w:vAlign w:val="center"/>
            <w:hideMark/>
          </w:tcPr>
          <w:p w14:paraId="44255B3B" w14:textId="0198544C" w:rsidR="00E97330" w:rsidRPr="002571DF" w:rsidRDefault="00E97330" w:rsidP="00DE780E">
            <w:pPr>
              <w:spacing w:before="0" w:after="0" w:line="240" w:lineRule="auto"/>
              <w:contextualSpacing w:val="0"/>
              <w:jc w:val="center"/>
            </w:pPr>
            <w:r w:rsidRPr="002571DF">
              <w:rPr>
                <w:b/>
                <w:bCs/>
              </w:rPr>
              <w:t>SAL</w:t>
            </w:r>
          </w:p>
        </w:tc>
      </w:tr>
      <w:tr w:rsidR="00E97330" w:rsidRPr="002571DF" w14:paraId="515B8D3E" w14:textId="77777777" w:rsidTr="00DE780E">
        <w:tc>
          <w:tcPr>
            <w:tcW w:w="621" w:type="pct"/>
            <w:tcBorders>
              <w:top w:val="outset" w:sz="6" w:space="0" w:color="auto"/>
              <w:left w:val="outset" w:sz="6" w:space="0" w:color="auto"/>
              <w:bottom w:val="outset" w:sz="6" w:space="0" w:color="auto"/>
              <w:right w:val="outset" w:sz="6" w:space="0" w:color="auto"/>
            </w:tcBorders>
            <w:vAlign w:val="center"/>
            <w:hideMark/>
          </w:tcPr>
          <w:p w14:paraId="23DEF952" w14:textId="77777777" w:rsidR="00E97330" w:rsidRPr="002571DF" w:rsidRDefault="00E97330" w:rsidP="00DE780E">
            <w:pPr>
              <w:spacing w:before="0" w:after="0" w:line="240" w:lineRule="auto"/>
              <w:contextualSpacing w:val="0"/>
              <w:jc w:val="center"/>
            </w:pPr>
            <w:r w:rsidRPr="002571DF">
              <w:t>D7</w:t>
            </w:r>
          </w:p>
        </w:tc>
        <w:tc>
          <w:tcPr>
            <w:tcW w:w="621" w:type="pct"/>
            <w:tcBorders>
              <w:top w:val="outset" w:sz="6" w:space="0" w:color="auto"/>
              <w:left w:val="outset" w:sz="6" w:space="0" w:color="auto"/>
              <w:bottom w:val="outset" w:sz="6" w:space="0" w:color="auto"/>
              <w:right w:val="outset" w:sz="6" w:space="0" w:color="auto"/>
            </w:tcBorders>
            <w:vAlign w:val="center"/>
            <w:hideMark/>
          </w:tcPr>
          <w:p w14:paraId="3C0F8479" w14:textId="77777777" w:rsidR="00E97330" w:rsidRPr="002571DF" w:rsidRDefault="00E97330" w:rsidP="00DE780E">
            <w:pPr>
              <w:spacing w:before="0" w:after="0" w:line="240" w:lineRule="auto"/>
              <w:contextualSpacing w:val="0"/>
              <w:jc w:val="center"/>
            </w:pPr>
            <w:r w:rsidRPr="002571DF">
              <w:t>D6</w:t>
            </w:r>
          </w:p>
        </w:tc>
        <w:tc>
          <w:tcPr>
            <w:tcW w:w="621" w:type="pct"/>
            <w:tcBorders>
              <w:top w:val="outset" w:sz="6" w:space="0" w:color="auto"/>
              <w:left w:val="outset" w:sz="6" w:space="0" w:color="auto"/>
              <w:bottom w:val="outset" w:sz="6" w:space="0" w:color="auto"/>
              <w:right w:val="outset" w:sz="6" w:space="0" w:color="auto"/>
            </w:tcBorders>
            <w:vAlign w:val="center"/>
            <w:hideMark/>
          </w:tcPr>
          <w:p w14:paraId="3A59ECF3" w14:textId="77777777" w:rsidR="00E97330" w:rsidRPr="002571DF" w:rsidRDefault="00E97330" w:rsidP="00DE780E">
            <w:pPr>
              <w:spacing w:before="0" w:after="0" w:line="240" w:lineRule="auto"/>
              <w:contextualSpacing w:val="0"/>
              <w:jc w:val="center"/>
            </w:pPr>
            <w:r w:rsidRPr="002571DF">
              <w:t>D5</w:t>
            </w:r>
          </w:p>
        </w:tc>
        <w:tc>
          <w:tcPr>
            <w:tcW w:w="621" w:type="pct"/>
            <w:tcBorders>
              <w:top w:val="outset" w:sz="6" w:space="0" w:color="auto"/>
              <w:left w:val="outset" w:sz="6" w:space="0" w:color="auto"/>
              <w:bottom w:val="outset" w:sz="6" w:space="0" w:color="auto"/>
              <w:right w:val="outset" w:sz="6" w:space="0" w:color="auto"/>
            </w:tcBorders>
            <w:vAlign w:val="center"/>
            <w:hideMark/>
          </w:tcPr>
          <w:p w14:paraId="26E3FBB3" w14:textId="77777777" w:rsidR="00E97330" w:rsidRPr="002571DF" w:rsidRDefault="00E97330" w:rsidP="00DE780E">
            <w:pPr>
              <w:spacing w:before="0" w:after="0" w:line="240" w:lineRule="auto"/>
              <w:contextualSpacing w:val="0"/>
              <w:jc w:val="center"/>
            </w:pPr>
            <w:r w:rsidRPr="002571DF">
              <w:t>D4</w:t>
            </w:r>
          </w:p>
        </w:tc>
        <w:tc>
          <w:tcPr>
            <w:tcW w:w="621" w:type="pct"/>
            <w:tcBorders>
              <w:top w:val="outset" w:sz="6" w:space="0" w:color="auto"/>
              <w:left w:val="outset" w:sz="6" w:space="0" w:color="auto"/>
              <w:bottom w:val="outset" w:sz="6" w:space="0" w:color="auto"/>
              <w:right w:val="outset" w:sz="6" w:space="0" w:color="auto"/>
            </w:tcBorders>
            <w:vAlign w:val="center"/>
            <w:hideMark/>
          </w:tcPr>
          <w:p w14:paraId="133BB834" w14:textId="77777777" w:rsidR="00E97330" w:rsidRPr="002571DF" w:rsidRDefault="00E97330" w:rsidP="00DE780E">
            <w:pPr>
              <w:spacing w:before="0" w:after="0" w:line="240" w:lineRule="auto"/>
              <w:contextualSpacing w:val="0"/>
              <w:jc w:val="center"/>
            </w:pPr>
            <w:r w:rsidRPr="002571DF">
              <w:t>D3</w:t>
            </w:r>
          </w:p>
        </w:tc>
        <w:tc>
          <w:tcPr>
            <w:tcW w:w="621" w:type="pct"/>
            <w:tcBorders>
              <w:top w:val="outset" w:sz="6" w:space="0" w:color="auto"/>
              <w:left w:val="outset" w:sz="6" w:space="0" w:color="auto"/>
              <w:bottom w:val="outset" w:sz="6" w:space="0" w:color="auto"/>
              <w:right w:val="outset" w:sz="6" w:space="0" w:color="auto"/>
            </w:tcBorders>
            <w:vAlign w:val="center"/>
            <w:hideMark/>
          </w:tcPr>
          <w:p w14:paraId="751662E0" w14:textId="77777777" w:rsidR="00E97330" w:rsidRPr="002571DF" w:rsidRDefault="00E97330" w:rsidP="00DE780E">
            <w:pPr>
              <w:spacing w:before="0" w:after="0" w:line="240" w:lineRule="auto"/>
              <w:contextualSpacing w:val="0"/>
              <w:jc w:val="center"/>
            </w:pPr>
            <w:r w:rsidRPr="002571DF">
              <w:t>D2</w:t>
            </w:r>
          </w:p>
        </w:tc>
        <w:tc>
          <w:tcPr>
            <w:tcW w:w="621" w:type="pct"/>
            <w:tcBorders>
              <w:top w:val="outset" w:sz="6" w:space="0" w:color="auto"/>
              <w:left w:val="outset" w:sz="6" w:space="0" w:color="auto"/>
              <w:bottom w:val="outset" w:sz="6" w:space="0" w:color="auto"/>
              <w:right w:val="outset" w:sz="6" w:space="0" w:color="auto"/>
            </w:tcBorders>
            <w:vAlign w:val="center"/>
            <w:hideMark/>
          </w:tcPr>
          <w:p w14:paraId="76DC3038" w14:textId="77777777" w:rsidR="00E97330" w:rsidRPr="002571DF" w:rsidRDefault="00E97330" w:rsidP="00DE780E">
            <w:pPr>
              <w:spacing w:before="0" w:after="0" w:line="240" w:lineRule="auto"/>
              <w:contextualSpacing w:val="0"/>
              <w:jc w:val="center"/>
            </w:pPr>
            <w:r w:rsidRPr="002571DF">
              <w:t>D1</w:t>
            </w:r>
          </w:p>
        </w:tc>
        <w:tc>
          <w:tcPr>
            <w:tcW w:w="621" w:type="pct"/>
            <w:tcBorders>
              <w:top w:val="outset" w:sz="6" w:space="0" w:color="auto"/>
              <w:left w:val="outset" w:sz="6" w:space="0" w:color="auto"/>
              <w:bottom w:val="outset" w:sz="6" w:space="0" w:color="auto"/>
              <w:right w:val="outset" w:sz="6" w:space="0" w:color="auto"/>
            </w:tcBorders>
            <w:vAlign w:val="center"/>
            <w:hideMark/>
          </w:tcPr>
          <w:p w14:paraId="7832D67E" w14:textId="77777777" w:rsidR="00E97330" w:rsidRPr="002571DF" w:rsidRDefault="00E97330" w:rsidP="00DE780E">
            <w:pPr>
              <w:spacing w:before="0" w:after="0" w:line="240" w:lineRule="auto"/>
              <w:contextualSpacing w:val="0"/>
              <w:jc w:val="center"/>
            </w:pPr>
            <w:r w:rsidRPr="002571DF">
              <w:t>D0</w:t>
            </w:r>
          </w:p>
        </w:tc>
      </w:tr>
      <w:tr w:rsidR="00E97330" w:rsidRPr="002571DF" w14:paraId="68A6315E" w14:textId="77777777" w:rsidTr="00DE780E">
        <w:tc>
          <w:tcPr>
            <w:tcW w:w="4971" w:type="pct"/>
            <w:gridSpan w:val="8"/>
            <w:tcBorders>
              <w:top w:val="outset" w:sz="6" w:space="0" w:color="auto"/>
              <w:left w:val="outset" w:sz="6" w:space="0" w:color="auto"/>
              <w:bottom w:val="outset" w:sz="6" w:space="0" w:color="auto"/>
              <w:right w:val="outset" w:sz="6" w:space="0" w:color="auto"/>
            </w:tcBorders>
            <w:vAlign w:val="center"/>
            <w:hideMark/>
          </w:tcPr>
          <w:p w14:paraId="40466BE6" w14:textId="77777777" w:rsidR="00E97330" w:rsidRPr="002571DF" w:rsidRDefault="00E97330" w:rsidP="00DE780E">
            <w:pPr>
              <w:spacing w:before="0" w:after="0" w:line="240" w:lineRule="auto"/>
              <w:contextualSpacing w:val="0"/>
              <w:jc w:val="center"/>
            </w:pPr>
            <w:r w:rsidRPr="002571DF">
              <w:rPr>
                <w:b/>
                <w:bCs/>
              </w:rPr>
              <w:t>D</w:t>
            </w:r>
            <w:r w:rsidRPr="002571DF">
              <w:t>: device address</w:t>
            </w:r>
          </w:p>
        </w:tc>
      </w:tr>
    </w:tbl>
    <w:p w14:paraId="026D809C" w14:textId="77777777" w:rsidR="006053DC" w:rsidRPr="002571DF" w:rsidRDefault="006053DC">
      <w:pPr>
        <w:spacing w:before="0" w:after="0" w:line="240" w:lineRule="auto"/>
        <w:contextualSpacing w:val="0"/>
      </w:pPr>
    </w:p>
    <w:p w14:paraId="08F6B8C7" w14:textId="77777777" w:rsidR="001D6083" w:rsidRPr="002571DF" w:rsidRDefault="001D6083" w:rsidP="001D6083">
      <w:pPr>
        <w:pStyle w:val="Heading4"/>
      </w:pPr>
      <w:bookmarkStart w:id="105" w:name="_Toc106372420"/>
      <w:r w:rsidRPr="002571DF">
        <w:t>8-9 – Destination Address High + Destination Address Low (DAH + DAL)</w:t>
      </w:r>
      <w:bookmarkEnd w:id="105"/>
    </w:p>
    <w:p w14:paraId="7C1B5D64" w14:textId="77777777" w:rsidR="001D6083" w:rsidRPr="002571DF" w:rsidRDefault="001D6083">
      <w:pPr>
        <w:spacing w:before="0" w:after="0" w:line="240" w:lineRule="auto"/>
        <w:contextualSpacing w:val="0"/>
      </w:pPr>
    </w:p>
    <w:p w14:paraId="40DAC0E3" w14:textId="77777777" w:rsidR="001D6083" w:rsidRPr="002571DF" w:rsidRDefault="001D6083" w:rsidP="001D6083">
      <w:pPr>
        <w:spacing w:before="0" w:after="0" w:line="240" w:lineRule="auto"/>
        <w:contextualSpacing w:val="0"/>
      </w:pPr>
      <w:r w:rsidRPr="002571DF">
        <w:t>The destination address covers the fields DAH + DAL. Both fields are one octet long.</w:t>
      </w:r>
    </w:p>
    <w:p w14:paraId="23268C2C" w14:textId="5A783012" w:rsidR="001D6083" w:rsidRPr="002571DF" w:rsidRDefault="001D6083" w:rsidP="001D6083">
      <w:pPr>
        <w:spacing w:before="0" w:after="0" w:line="240" w:lineRule="auto"/>
        <w:contextualSpacing w:val="0"/>
      </w:pPr>
      <w:r w:rsidRPr="002571DF">
        <w:t xml:space="preserve">Both these fields combined represent either a </w:t>
      </w:r>
      <w:r w:rsidR="00FD6233" w:rsidRPr="002571DF">
        <w:t>g</w:t>
      </w:r>
      <w:r w:rsidRPr="002571DF">
        <w:t xml:space="preserve">roup </w:t>
      </w:r>
      <w:r w:rsidR="00FD6233" w:rsidRPr="002571DF">
        <w:t>a</w:t>
      </w:r>
      <w:r w:rsidRPr="002571DF">
        <w:t xml:space="preserve">ddress, an </w:t>
      </w:r>
      <w:r w:rsidR="00FD6233" w:rsidRPr="002571DF">
        <w:t>i</w:t>
      </w:r>
      <w:r w:rsidRPr="002571DF">
        <w:t xml:space="preserve">ndividual </w:t>
      </w:r>
      <w:r w:rsidR="00FD6233" w:rsidRPr="002571DF">
        <w:t>a</w:t>
      </w:r>
      <w:r w:rsidR="007A1BE3" w:rsidRPr="002571DF">
        <w:t>ddress,</w:t>
      </w:r>
      <w:r w:rsidRPr="002571DF">
        <w:t xml:space="preserve"> or the broadcast address.</w:t>
      </w:r>
    </w:p>
    <w:p w14:paraId="24426642" w14:textId="2259AFB8" w:rsidR="00E97330" w:rsidRPr="002571DF" w:rsidRDefault="00E97330" w:rsidP="001D6083">
      <w:pPr>
        <w:spacing w:before="0" w:after="0" w:line="240" w:lineRule="auto"/>
        <w:contextualSpacing w:val="0"/>
      </w:pPr>
    </w:p>
    <w:p w14:paraId="65B6F318" w14:textId="03054B20" w:rsidR="00E97330" w:rsidRPr="002571DF" w:rsidRDefault="006053DC" w:rsidP="001D6083">
      <w:pPr>
        <w:spacing w:before="0" w:after="0" w:line="240" w:lineRule="auto"/>
        <w:contextualSpacing w:val="0"/>
      </w:pPr>
      <w:r w:rsidRPr="002571DF">
        <w:t xml:space="preserve">The </w:t>
      </w:r>
      <w:r w:rsidR="00E97330" w:rsidRPr="002571DF">
        <w:t xml:space="preserve">3-level </w:t>
      </w:r>
      <w:r w:rsidRPr="002571DF">
        <w:t xml:space="preserve">group address </w:t>
      </w:r>
      <w:r w:rsidR="00E97330" w:rsidRPr="002571DF">
        <w:t>structure</w:t>
      </w:r>
      <w:r w:rsidRPr="002571DF">
        <w:t xml:space="preserve"> </w:t>
      </w:r>
      <w:r w:rsidR="004B7273">
        <w:t>is shown below</w:t>
      </w:r>
      <w:r w:rsidR="00E97330" w:rsidRPr="002571DF">
        <w:t>:</w:t>
      </w:r>
    </w:p>
    <w:p w14:paraId="421F5307" w14:textId="46C0FB53" w:rsidR="00E97330" w:rsidRPr="002571DF" w:rsidRDefault="00E97330" w:rsidP="001D6083">
      <w:pPr>
        <w:spacing w:before="0" w:after="0" w:line="240" w:lineRule="auto"/>
        <w:contextualSpacing w:val="0"/>
      </w:pPr>
    </w:p>
    <w:tbl>
      <w:tblPr>
        <w:tblW w:w="3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2"/>
        <w:gridCol w:w="842"/>
        <w:gridCol w:w="842"/>
        <w:gridCol w:w="842"/>
        <w:gridCol w:w="842"/>
        <w:gridCol w:w="842"/>
        <w:gridCol w:w="842"/>
        <w:gridCol w:w="842"/>
      </w:tblGrid>
      <w:tr w:rsidR="00E97330" w:rsidRPr="002571DF" w14:paraId="2470D6E4" w14:textId="77777777" w:rsidTr="00DE780E">
        <w:tc>
          <w:tcPr>
            <w:tcW w:w="5000" w:type="pct"/>
            <w:gridSpan w:val="8"/>
            <w:tcBorders>
              <w:top w:val="outset" w:sz="6" w:space="0" w:color="auto"/>
              <w:left w:val="outset" w:sz="6" w:space="0" w:color="auto"/>
              <w:bottom w:val="outset" w:sz="6" w:space="0" w:color="auto"/>
              <w:right w:val="outset" w:sz="6" w:space="0" w:color="auto"/>
            </w:tcBorders>
            <w:vAlign w:val="center"/>
            <w:hideMark/>
          </w:tcPr>
          <w:p w14:paraId="045AA4CC" w14:textId="6665655B" w:rsidR="00E97330" w:rsidRPr="002571DF" w:rsidRDefault="00E97330" w:rsidP="00DE780E">
            <w:pPr>
              <w:spacing w:before="0" w:after="0" w:line="240" w:lineRule="auto"/>
              <w:contextualSpacing w:val="0"/>
              <w:jc w:val="center"/>
            </w:pPr>
            <w:r w:rsidRPr="002571DF">
              <w:rPr>
                <w:b/>
                <w:bCs/>
              </w:rPr>
              <w:t>DAH</w:t>
            </w:r>
          </w:p>
        </w:tc>
      </w:tr>
      <w:tr w:rsidR="00E97330" w:rsidRPr="002571DF" w14:paraId="5F72E1E0" w14:textId="77777777" w:rsidTr="00DE780E">
        <w:tc>
          <w:tcPr>
            <w:tcW w:w="625" w:type="pct"/>
            <w:tcBorders>
              <w:top w:val="outset" w:sz="6" w:space="0" w:color="auto"/>
              <w:left w:val="outset" w:sz="6" w:space="0" w:color="auto"/>
              <w:bottom w:val="outset" w:sz="6" w:space="0" w:color="auto"/>
              <w:right w:val="outset" w:sz="6" w:space="0" w:color="auto"/>
            </w:tcBorders>
            <w:vAlign w:val="center"/>
            <w:hideMark/>
          </w:tcPr>
          <w:p w14:paraId="17F0A5D3" w14:textId="77777777" w:rsidR="00E97330" w:rsidRPr="002571DF" w:rsidRDefault="00E97330" w:rsidP="00DE780E">
            <w:pPr>
              <w:spacing w:before="0" w:after="0" w:line="240" w:lineRule="auto"/>
              <w:contextualSpacing w:val="0"/>
              <w:jc w:val="center"/>
            </w:pPr>
            <w:r w:rsidRPr="002571DF">
              <w:t>D7</w:t>
            </w:r>
          </w:p>
        </w:tc>
        <w:tc>
          <w:tcPr>
            <w:tcW w:w="625" w:type="pct"/>
            <w:tcBorders>
              <w:top w:val="outset" w:sz="6" w:space="0" w:color="auto"/>
              <w:left w:val="outset" w:sz="6" w:space="0" w:color="auto"/>
              <w:bottom w:val="outset" w:sz="6" w:space="0" w:color="auto"/>
              <w:right w:val="outset" w:sz="6" w:space="0" w:color="auto"/>
            </w:tcBorders>
            <w:vAlign w:val="center"/>
            <w:hideMark/>
          </w:tcPr>
          <w:p w14:paraId="06163D96" w14:textId="77777777" w:rsidR="00E97330" w:rsidRPr="002571DF" w:rsidRDefault="00E97330" w:rsidP="00DE780E">
            <w:pPr>
              <w:spacing w:before="0" w:after="0" w:line="240" w:lineRule="auto"/>
              <w:contextualSpacing w:val="0"/>
              <w:jc w:val="center"/>
            </w:pPr>
            <w:r w:rsidRPr="002571DF">
              <w:t>D6</w:t>
            </w:r>
          </w:p>
        </w:tc>
        <w:tc>
          <w:tcPr>
            <w:tcW w:w="625" w:type="pct"/>
            <w:tcBorders>
              <w:top w:val="outset" w:sz="6" w:space="0" w:color="auto"/>
              <w:left w:val="outset" w:sz="6" w:space="0" w:color="auto"/>
              <w:bottom w:val="outset" w:sz="6" w:space="0" w:color="auto"/>
              <w:right w:val="outset" w:sz="6" w:space="0" w:color="auto"/>
            </w:tcBorders>
            <w:vAlign w:val="center"/>
            <w:hideMark/>
          </w:tcPr>
          <w:p w14:paraId="1E45643C" w14:textId="77777777" w:rsidR="00E97330" w:rsidRPr="002571DF" w:rsidRDefault="00E97330" w:rsidP="00DE780E">
            <w:pPr>
              <w:spacing w:before="0" w:after="0" w:line="240" w:lineRule="auto"/>
              <w:contextualSpacing w:val="0"/>
              <w:jc w:val="center"/>
            </w:pPr>
            <w:r w:rsidRPr="002571DF">
              <w:t>D5</w:t>
            </w:r>
          </w:p>
        </w:tc>
        <w:tc>
          <w:tcPr>
            <w:tcW w:w="625" w:type="pct"/>
            <w:tcBorders>
              <w:top w:val="outset" w:sz="6" w:space="0" w:color="auto"/>
              <w:left w:val="outset" w:sz="6" w:space="0" w:color="auto"/>
              <w:bottom w:val="outset" w:sz="6" w:space="0" w:color="auto"/>
              <w:right w:val="outset" w:sz="6" w:space="0" w:color="auto"/>
            </w:tcBorders>
            <w:vAlign w:val="center"/>
            <w:hideMark/>
          </w:tcPr>
          <w:p w14:paraId="672302DF" w14:textId="77777777" w:rsidR="00E97330" w:rsidRPr="002571DF" w:rsidRDefault="00E97330" w:rsidP="00DE780E">
            <w:pPr>
              <w:spacing w:before="0" w:after="0" w:line="240" w:lineRule="auto"/>
              <w:contextualSpacing w:val="0"/>
              <w:jc w:val="center"/>
            </w:pPr>
            <w:r w:rsidRPr="002571DF">
              <w:t>D4</w:t>
            </w:r>
          </w:p>
        </w:tc>
        <w:tc>
          <w:tcPr>
            <w:tcW w:w="625" w:type="pct"/>
            <w:tcBorders>
              <w:top w:val="outset" w:sz="6" w:space="0" w:color="auto"/>
              <w:left w:val="outset" w:sz="6" w:space="0" w:color="auto"/>
              <w:bottom w:val="outset" w:sz="6" w:space="0" w:color="auto"/>
              <w:right w:val="outset" w:sz="6" w:space="0" w:color="auto"/>
            </w:tcBorders>
            <w:vAlign w:val="center"/>
            <w:hideMark/>
          </w:tcPr>
          <w:p w14:paraId="4532243D" w14:textId="77777777" w:rsidR="00E97330" w:rsidRPr="002571DF" w:rsidRDefault="00E97330" w:rsidP="00DE780E">
            <w:pPr>
              <w:spacing w:before="0" w:after="0" w:line="240" w:lineRule="auto"/>
              <w:contextualSpacing w:val="0"/>
              <w:jc w:val="center"/>
            </w:pPr>
            <w:r w:rsidRPr="002571DF">
              <w:t>D3</w:t>
            </w:r>
          </w:p>
        </w:tc>
        <w:tc>
          <w:tcPr>
            <w:tcW w:w="625" w:type="pct"/>
            <w:tcBorders>
              <w:top w:val="outset" w:sz="6" w:space="0" w:color="auto"/>
              <w:left w:val="outset" w:sz="6" w:space="0" w:color="auto"/>
              <w:bottom w:val="outset" w:sz="6" w:space="0" w:color="auto"/>
              <w:right w:val="outset" w:sz="6" w:space="0" w:color="auto"/>
            </w:tcBorders>
            <w:vAlign w:val="center"/>
            <w:hideMark/>
          </w:tcPr>
          <w:p w14:paraId="2FA52256" w14:textId="77777777" w:rsidR="00E97330" w:rsidRPr="002571DF" w:rsidRDefault="00E97330" w:rsidP="00DE780E">
            <w:pPr>
              <w:spacing w:before="0" w:after="0" w:line="240" w:lineRule="auto"/>
              <w:contextualSpacing w:val="0"/>
              <w:jc w:val="center"/>
            </w:pPr>
            <w:r w:rsidRPr="002571DF">
              <w:t>D2</w:t>
            </w:r>
          </w:p>
        </w:tc>
        <w:tc>
          <w:tcPr>
            <w:tcW w:w="625" w:type="pct"/>
            <w:tcBorders>
              <w:top w:val="outset" w:sz="6" w:space="0" w:color="auto"/>
              <w:left w:val="outset" w:sz="6" w:space="0" w:color="auto"/>
              <w:bottom w:val="outset" w:sz="6" w:space="0" w:color="auto"/>
              <w:right w:val="outset" w:sz="6" w:space="0" w:color="auto"/>
            </w:tcBorders>
            <w:vAlign w:val="center"/>
            <w:hideMark/>
          </w:tcPr>
          <w:p w14:paraId="6D22FF7A" w14:textId="77777777" w:rsidR="00E97330" w:rsidRPr="002571DF" w:rsidRDefault="00E97330" w:rsidP="00DE780E">
            <w:pPr>
              <w:spacing w:before="0" w:after="0" w:line="240" w:lineRule="auto"/>
              <w:contextualSpacing w:val="0"/>
              <w:jc w:val="center"/>
            </w:pPr>
            <w:r w:rsidRPr="002571DF">
              <w:t>D1</w:t>
            </w:r>
          </w:p>
        </w:tc>
        <w:tc>
          <w:tcPr>
            <w:tcW w:w="625" w:type="pct"/>
            <w:tcBorders>
              <w:top w:val="outset" w:sz="6" w:space="0" w:color="auto"/>
              <w:left w:val="outset" w:sz="6" w:space="0" w:color="auto"/>
              <w:bottom w:val="outset" w:sz="6" w:space="0" w:color="auto"/>
              <w:right w:val="outset" w:sz="6" w:space="0" w:color="auto"/>
            </w:tcBorders>
            <w:vAlign w:val="center"/>
            <w:hideMark/>
          </w:tcPr>
          <w:p w14:paraId="72AFDB09" w14:textId="77777777" w:rsidR="00E97330" w:rsidRPr="002571DF" w:rsidRDefault="00E97330" w:rsidP="00DE780E">
            <w:pPr>
              <w:spacing w:before="0" w:after="0" w:line="240" w:lineRule="auto"/>
              <w:contextualSpacing w:val="0"/>
              <w:jc w:val="center"/>
            </w:pPr>
            <w:r w:rsidRPr="002571DF">
              <w:t>D0</w:t>
            </w:r>
          </w:p>
        </w:tc>
      </w:tr>
      <w:tr w:rsidR="00E97330" w:rsidRPr="002571DF" w14:paraId="0CD02604" w14:textId="77777777" w:rsidTr="00DE780E">
        <w:tc>
          <w:tcPr>
            <w:tcW w:w="3124" w:type="pct"/>
            <w:gridSpan w:val="5"/>
            <w:tcBorders>
              <w:top w:val="outset" w:sz="6" w:space="0" w:color="auto"/>
              <w:left w:val="outset" w:sz="6" w:space="0" w:color="auto"/>
              <w:bottom w:val="outset" w:sz="6" w:space="0" w:color="auto"/>
              <w:right w:val="outset" w:sz="6" w:space="0" w:color="auto"/>
            </w:tcBorders>
            <w:vAlign w:val="center"/>
            <w:hideMark/>
          </w:tcPr>
          <w:p w14:paraId="55504715" w14:textId="77777777" w:rsidR="00E97330" w:rsidRPr="002571DF" w:rsidRDefault="00E97330" w:rsidP="00DE780E">
            <w:pPr>
              <w:spacing w:before="0" w:after="0" w:line="240" w:lineRule="auto"/>
              <w:contextualSpacing w:val="0"/>
              <w:jc w:val="center"/>
            </w:pPr>
            <w:r w:rsidRPr="002571DF">
              <w:rPr>
                <w:b/>
                <w:bCs/>
              </w:rPr>
              <w:t>Main</w:t>
            </w:r>
          </w:p>
        </w:tc>
        <w:tc>
          <w:tcPr>
            <w:tcW w:w="1876" w:type="pct"/>
            <w:gridSpan w:val="3"/>
            <w:tcBorders>
              <w:top w:val="outset" w:sz="6" w:space="0" w:color="auto"/>
              <w:left w:val="outset" w:sz="6" w:space="0" w:color="auto"/>
              <w:bottom w:val="outset" w:sz="6" w:space="0" w:color="auto"/>
              <w:right w:val="outset" w:sz="6" w:space="0" w:color="auto"/>
            </w:tcBorders>
            <w:vAlign w:val="center"/>
          </w:tcPr>
          <w:p w14:paraId="03C3E260" w14:textId="77777777" w:rsidR="00E97330" w:rsidRPr="002571DF" w:rsidRDefault="00E97330" w:rsidP="00DE780E">
            <w:pPr>
              <w:spacing w:before="0" w:after="0" w:line="240" w:lineRule="auto"/>
              <w:contextualSpacing w:val="0"/>
              <w:jc w:val="center"/>
              <w:rPr>
                <w:b/>
                <w:bCs/>
              </w:rPr>
            </w:pPr>
            <w:r w:rsidRPr="002571DF">
              <w:rPr>
                <w:b/>
                <w:bCs/>
              </w:rPr>
              <w:t>Middle</w:t>
            </w:r>
          </w:p>
        </w:tc>
      </w:tr>
    </w:tbl>
    <w:p w14:paraId="284F1037" w14:textId="77777777" w:rsidR="00E97330" w:rsidRPr="002571DF" w:rsidRDefault="00E97330" w:rsidP="00E97330">
      <w:pPr>
        <w:spacing w:before="0" w:after="0" w:line="240" w:lineRule="auto"/>
        <w:contextualSpacing w:val="0"/>
        <w:jc w:val="center"/>
      </w:pPr>
    </w:p>
    <w:tbl>
      <w:tblPr>
        <w:tblW w:w="3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1"/>
        <w:gridCol w:w="841"/>
        <w:gridCol w:w="841"/>
        <w:gridCol w:w="841"/>
        <w:gridCol w:w="842"/>
        <w:gridCol w:w="842"/>
        <w:gridCol w:w="842"/>
        <w:gridCol w:w="846"/>
      </w:tblGrid>
      <w:tr w:rsidR="00E97330" w:rsidRPr="002571DF" w14:paraId="070F4161" w14:textId="77777777" w:rsidTr="00DE780E">
        <w:tc>
          <w:tcPr>
            <w:tcW w:w="4971" w:type="pct"/>
            <w:gridSpan w:val="8"/>
            <w:tcBorders>
              <w:top w:val="outset" w:sz="6" w:space="0" w:color="auto"/>
              <w:left w:val="outset" w:sz="6" w:space="0" w:color="auto"/>
              <w:bottom w:val="outset" w:sz="6" w:space="0" w:color="auto"/>
              <w:right w:val="outset" w:sz="6" w:space="0" w:color="auto"/>
            </w:tcBorders>
            <w:vAlign w:val="center"/>
            <w:hideMark/>
          </w:tcPr>
          <w:p w14:paraId="7C2DE09F" w14:textId="7F8E94C6" w:rsidR="00E97330" w:rsidRPr="002571DF" w:rsidRDefault="00E97330" w:rsidP="00DE780E">
            <w:pPr>
              <w:spacing w:before="0" w:after="0" w:line="240" w:lineRule="auto"/>
              <w:contextualSpacing w:val="0"/>
              <w:jc w:val="center"/>
            </w:pPr>
            <w:r w:rsidRPr="002571DF">
              <w:rPr>
                <w:b/>
                <w:bCs/>
              </w:rPr>
              <w:t>DAL</w:t>
            </w:r>
          </w:p>
        </w:tc>
      </w:tr>
      <w:tr w:rsidR="00E97330" w:rsidRPr="002571DF" w14:paraId="22175006" w14:textId="77777777" w:rsidTr="00DE780E">
        <w:tc>
          <w:tcPr>
            <w:tcW w:w="621" w:type="pct"/>
            <w:tcBorders>
              <w:top w:val="outset" w:sz="6" w:space="0" w:color="auto"/>
              <w:left w:val="outset" w:sz="6" w:space="0" w:color="auto"/>
              <w:bottom w:val="outset" w:sz="6" w:space="0" w:color="auto"/>
              <w:right w:val="outset" w:sz="6" w:space="0" w:color="auto"/>
            </w:tcBorders>
            <w:vAlign w:val="center"/>
            <w:hideMark/>
          </w:tcPr>
          <w:p w14:paraId="6F4BE566" w14:textId="77777777" w:rsidR="00E97330" w:rsidRPr="002571DF" w:rsidRDefault="00E97330" w:rsidP="00DE780E">
            <w:pPr>
              <w:spacing w:before="0" w:after="0" w:line="240" w:lineRule="auto"/>
              <w:contextualSpacing w:val="0"/>
              <w:jc w:val="center"/>
            </w:pPr>
            <w:r w:rsidRPr="002571DF">
              <w:t>D7</w:t>
            </w:r>
          </w:p>
        </w:tc>
        <w:tc>
          <w:tcPr>
            <w:tcW w:w="621" w:type="pct"/>
            <w:tcBorders>
              <w:top w:val="outset" w:sz="6" w:space="0" w:color="auto"/>
              <w:left w:val="outset" w:sz="6" w:space="0" w:color="auto"/>
              <w:bottom w:val="outset" w:sz="6" w:space="0" w:color="auto"/>
              <w:right w:val="outset" w:sz="6" w:space="0" w:color="auto"/>
            </w:tcBorders>
            <w:vAlign w:val="center"/>
            <w:hideMark/>
          </w:tcPr>
          <w:p w14:paraId="4DAC7EFA" w14:textId="77777777" w:rsidR="00E97330" w:rsidRPr="002571DF" w:rsidRDefault="00E97330" w:rsidP="00DE780E">
            <w:pPr>
              <w:spacing w:before="0" w:after="0" w:line="240" w:lineRule="auto"/>
              <w:contextualSpacing w:val="0"/>
              <w:jc w:val="center"/>
            </w:pPr>
            <w:r w:rsidRPr="002571DF">
              <w:t>D6</w:t>
            </w:r>
          </w:p>
        </w:tc>
        <w:tc>
          <w:tcPr>
            <w:tcW w:w="621" w:type="pct"/>
            <w:tcBorders>
              <w:top w:val="outset" w:sz="6" w:space="0" w:color="auto"/>
              <w:left w:val="outset" w:sz="6" w:space="0" w:color="auto"/>
              <w:bottom w:val="outset" w:sz="6" w:space="0" w:color="auto"/>
              <w:right w:val="outset" w:sz="6" w:space="0" w:color="auto"/>
            </w:tcBorders>
            <w:vAlign w:val="center"/>
            <w:hideMark/>
          </w:tcPr>
          <w:p w14:paraId="6D901FA6" w14:textId="77777777" w:rsidR="00E97330" w:rsidRPr="002571DF" w:rsidRDefault="00E97330" w:rsidP="00DE780E">
            <w:pPr>
              <w:spacing w:before="0" w:after="0" w:line="240" w:lineRule="auto"/>
              <w:contextualSpacing w:val="0"/>
              <w:jc w:val="center"/>
            </w:pPr>
            <w:r w:rsidRPr="002571DF">
              <w:t>D5</w:t>
            </w:r>
          </w:p>
        </w:tc>
        <w:tc>
          <w:tcPr>
            <w:tcW w:w="621" w:type="pct"/>
            <w:tcBorders>
              <w:top w:val="outset" w:sz="6" w:space="0" w:color="auto"/>
              <w:left w:val="outset" w:sz="6" w:space="0" w:color="auto"/>
              <w:bottom w:val="outset" w:sz="6" w:space="0" w:color="auto"/>
              <w:right w:val="outset" w:sz="6" w:space="0" w:color="auto"/>
            </w:tcBorders>
            <w:vAlign w:val="center"/>
            <w:hideMark/>
          </w:tcPr>
          <w:p w14:paraId="4D1B138C" w14:textId="77777777" w:rsidR="00E97330" w:rsidRPr="002571DF" w:rsidRDefault="00E97330" w:rsidP="00DE780E">
            <w:pPr>
              <w:spacing w:before="0" w:after="0" w:line="240" w:lineRule="auto"/>
              <w:contextualSpacing w:val="0"/>
              <w:jc w:val="center"/>
            </w:pPr>
            <w:r w:rsidRPr="002571DF">
              <w:t>D4</w:t>
            </w:r>
          </w:p>
        </w:tc>
        <w:tc>
          <w:tcPr>
            <w:tcW w:w="621" w:type="pct"/>
            <w:tcBorders>
              <w:top w:val="outset" w:sz="6" w:space="0" w:color="auto"/>
              <w:left w:val="outset" w:sz="6" w:space="0" w:color="auto"/>
              <w:bottom w:val="outset" w:sz="6" w:space="0" w:color="auto"/>
              <w:right w:val="outset" w:sz="6" w:space="0" w:color="auto"/>
            </w:tcBorders>
            <w:vAlign w:val="center"/>
            <w:hideMark/>
          </w:tcPr>
          <w:p w14:paraId="22C9BF99" w14:textId="77777777" w:rsidR="00E97330" w:rsidRPr="002571DF" w:rsidRDefault="00E97330" w:rsidP="00DE780E">
            <w:pPr>
              <w:spacing w:before="0" w:after="0" w:line="240" w:lineRule="auto"/>
              <w:contextualSpacing w:val="0"/>
              <w:jc w:val="center"/>
            </w:pPr>
            <w:r w:rsidRPr="002571DF">
              <w:t>D3</w:t>
            </w:r>
          </w:p>
        </w:tc>
        <w:tc>
          <w:tcPr>
            <w:tcW w:w="621" w:type="pct"/>
            <w:tcBorders>
              <w:top w:val="outset" w:sz="6" w:space="0" w:color="auto"/>
              <w:left w:val="outset" w:sz="6" w:space="0" w:color="auto"/>
              <w:bottom w:val="outset" w:sz="6" w:space="0" w:color="auto"/>
              <w:right w:val="outset" w:sz="6" w:space="0" w:color="auto"/>
            </w:tcBorders>
            <w:vAlign w:val="center"/>
            <w:hideMark/>
          </w:tcPr>
          <w:p w14:paraId="30C80CFA" w14:textId="77777777" w:rsidR="00E97330" w:rsidRPr="002571DF" w:rsidRDefault="00E97330" w:rsidP="00DE780E">
            <w:pPr>
              <w:spacing w:before="0" w:after="0" w:line="240" w:lineRule="auto"/>
              <w:contextualSpacing w:val="0"/>
              <w:jc w:val="center"/>
            </w:pPr>
            <w:r w:rsidRPr="002571DF">
              <w:t>D2</w:t>
            </w:r>
          </w:p>
        </w:tc>
        <w:tc>
          <w:tcPr>
            <w:tcW w:w="621" w:type="pct"/>
            <w:tcBorders>
              <w:top w:val="outset" w:sz="6" w:space="0" w:color="auto"/>
              <w:left w:val="outset" w:sz="6" w:space="0" w:color="auto"/>
              <w:bottom w:val="outset" w:sz="6" w:space="0" w:color="auto"/>
              <w:right w:val="outset" w:sz="6" w:space="0" w:color="auto"/>
            </w:tcBorders>
            <w:vAlign w:val="center"/>
            <w:hideMark/>
          </w:tcPr>
          <w:p w14:paraId="05A695BC" w14:textId="77777777" w:rsidR="00E97330" w:rsidRPr="002571DF" w:rsidRDefault="00E97330" w:rsidP="00DE780E">
            <w:pPr>
              <w:spacing w:before="0" w:after="0" w:line="240" w:lineRule="auto"/>
              <w:contextualSpacing w:val="0"/>
              <w:jc w:val="center"/>
            </w:pPr>
            <w:r w:rsidRPr="002571DF">
              <w:t>D1</w:t>
            </w:r>
          </w:p>
        </w:tc>
        <w:tc>
          <w:tcPr>
            <w:tcW w:w="621" w:type="pct"/>
            <w:tcBorders>
              <w:top w:val="outset" w:sz="6" w:space="0" w:color="auto"/>
              <w:left w:val="outset" w:sz="6" w:space="0" w:color="auto"/>
              <w:bottom w:val="outset" w:sz="6" w:space="0" w:color="auto"/>
              <w:right w:val="outset" w:sz="6" w:space="0" w:color="auto"/>
            </w:tcBorders>
            <w:vAlign w:val="center"/>
            <w:hideMark/>
          </w:tcPr>
          <w:p w14:paraId="62CB08A3" w14:textId="77777777" w:rsidR="00E97330" w:rsidRPr="002571DF" w:rsidRDefault="00E97330" w:rsidP="00DE780E">
            <w:pPr>
              <w:spacing w:before="0" w:after="0" w:line="240" w:lineRule="auto"/>
              <w:contextualSpacing w:val="0"/>
              <w:jc w:val="center"/>
            </w:pPr>
            <w:r w:rsidRPr="002571DF">
              <w:t>D0</w:t>
            </w:r>
          </w:p>
        </w:tc>
      </w:tr>
      <w:tr w:rsidR="00E97330" w:rsidRPr="002571DF" w14:paraId="223DD4C3" w14:textId="77777777" w:rsidTr="00DE780E">
        <w:tc>
          <w:tcPr>
            <w:tcW w:w="4971" w:type="pct"/>
            <w:gridSpan w:val="8"/>
            <w:tcBorders>
              <w:top w:val="outset" w:sz="6" w:space="0" w:color="auto"/>
              <w:left w:val="outset" w:sz="6" w:space="0" w:color="auto"/>
              <w:bottom w:val="outset" w:sz="6" w:space="0" w:color="auto"/>
              <w:right w:val="outset" w:sz="6" w:space="0" w:color="auto"/>
            </w:tcBorders>
            <w:vAlign w:val="center"/>
            <w:hideMark/>
          </w:tcPr>
          <w:p w14:paraId="7365C4DA" w14:textId="77777777" w:rsidR="00E97330" w:rsidRPr="002571DF" w:rsidRDefault="00E97330" w:rsidP="00DE780E">
            <w:pPr>
              <w:spacing w:before="0" w:after="0" w:line="240" w:lineRule="auto"/>
              <w:contextualSpacing w:val="0"/>
              <w:jc w:val="center"/>
            </w:pPr>
            <w:r w:rsidRPr="002571DF">
              <w:rPr>
                <w:b/>
                <w:bCs/>
              </w:rPr>
              <w:t>Sub</w:t>
            </w:r>
          </w:p>
        </w:tc>
      </w:tr>
    </w:tbl>
    <w:p w14:paraId="1E41438B" w14:textId="77777777" w:rsidR="006053DC" w:rsidRPr="002571DF" w:rsidRDefault="006053DC" w:rsidP="001D6083">
      <w:pPr>
        <w:spacing w:before="0" w:after="0" w:line="240" w:lineRule="auto"/>
        <w:contextualSpacing w:val="0"/>
      </w:pPr>
    </w:p>
    <w:p w14:paraId="55A85493" w14:textId="4822A238" w:rsidR="001D6083" w:rsidRPr="002571DF" w:rsidRDefault="001D6083" w:rsidP="001D6083">
      <w:pPr>
        <w:spacing w:before="0" w:after="0" w:line="240" w:lineRule="auto"/>
        <w:contextualSpacing w:val="0"/>
      </w:pPr>
      <w:r w:rsidRPr="002571DF">
        <w:t xml:space="preserve">The most significant bit (D7) of Control field 2 needs to be </w:t>
      </w:r>
      <w:r w:rsidR="004B7273" w:rsidRPr="002571DF">
        <w:t>considered</w:t>
      </w:r>
      <w:r w:rsidRPr="002571DF">
        <w:t xml:space="preserve"> for the encoding.</w:t>
      </w:r>
      <w:r w:rsidR="00425D0D" w:rsidRPr="002571DF">
        <w:t xml:space="preserve"> </w:t>
      </w:r>
      <w:r w:rsidRPr="002571DF">
        <w:t>The encoding is as follows:</w:t>
      </w:r>
    </w:p>
    <w:p w14:paraId="35C1720E" w14:textId="77777777" w:rsidR="001D6083" w:rsidRPr="002571DF" w:rsidRDefault="001D6083" w:rsidP="001D6083">
      <w:pPr>
        <w:spacing w:before="0" w:after="0" w:line="240" w:lineRule="auto"/>
        <w:contextualSpacing w:val="0"/>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28"/>
        <w:gridCol w:w="2129"/>
        <w:gridCol w:w="2887"/>
        <w:gridCol w:w="2479"/>
      </w:tblGrid>
      <w:tr w:rsidR="001D6083" w:rsidRPr="002571DF" w14:paraId="1232E868" w14:textId="77777777" w:rsidTr="00C24ED9">
        <w:tc>
          <w:tcPr>
            <w:tcW w:w="1106" w:type="pct"/>
            <w:tcBorders>
              <w:top w:val="outset" w:sz="6" w:space="0" w:color="auto"/>
              <w:left w:val="outset" w:sz="6" w:space="0" w:color="auto"/>
              <w:bottom w:val="outset" w:sz="6" w:space="0" w:color="auto"/>
              <w:right w:val="outset" w:sz="6" w:space="0" w:color="auto"/>
            </w:tcBorders>
            <w:vAlign w:val="center"/>
            <w:hideMark/>
          </w:tcPr>
          <w:p w14:paraId="59415714" w14:textId="77777777" w:rsidR="001D6083" w:rsidRPr="002571DF" w:rsidRDefault="001D6083" w:rsidP="00C24ED9">
            <w:pPr>
              <w:spacing w:before="0" w:after="0" w:line="240" w:lineRule="auto"/>
              <w:contextualSpacing w:val="0"/>
              <w:jc w:val="center"/>
            </w:pPr>
            <w:r w:rsidRPr="002571DF">
              <w:rPr>
                <w:b/>
                <w:bCs/>
              </w:rPr>
              <w:t>DAH + DAL</w:t>
            </w:r>
          </w:p>
        </w:tc>
        <w:tc>
          <w:tcPr>
            <w:tcW w:w="1106" w:type="pct"/>
            <w:tcBorders>
              <w:top w:val="outset" w:sz="6" w:space="0" w:color="auto"/>
              <w:left w:val="outset" w:sz="6" w:space="0" w:color="auto"/>
              <w:bottom w:val="outset" w:sz="6" w:space="0" w:color="auto"/>
              <w:right w:val="outset" w:sz="6" w:space="0" w:color="auto"/>
            </w:tcBorders>
            <w:vAlign w:val="center"/>
            <w:hideMark/>
          </w:tcPr>
          <w:p w14:paraId="3AB68BDC" w14:textId="77777777" w:rsidR="001D6083" w:rsidRPr="002571DF" w:rsidRDefault="001D6083" w:rsidP="00C24ED9">
            <w:pPr>
              <w:spacing w:before="0" w:after="0" w:line="240" w:lineRule="auto"/>
              <w:contextualSpacing w:val="0"/>
              <w:jc w:val="center"/>
            </w:pPr>
            <w:r w:rsidRPr="002571DF">
              <w:rPr>
                <w:b/>
                <w:bCs/>
              </w:rPr>
              <w:t xml:space="preserve">AT </w:t>
            </w:r>
            <w:r w:rsidRPr="002571DF">
              <w:t>(Ctrl2:D7)</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820387D" w14:textId="77777777" w:rsidR="001D6083" w:rsidRPr="002571DF" w:rsidRDefault="002876EB" w:rsidP="00C24ED9">
            <w:pPr>
              <w:spacing w:before="0" w:after="0" w:line="240" w:lineRule="auto"/>
              <w:contextualSpacing w:val="0"/>
              <w:jc w:val="center"/>
            </w:pPr>
            <w:r w:rsidRPr="002571DF">
              <w:rPr>
                <w:b/>
                <w:bCs/>
              </w:rPr>
              <w:t>C</w:t>
            </w:r>
            <w:r w:rsidR="001D6083" w:rsidRPr="002571DF">
              <w:rPr>
                <w:b/>
                <w:bCs/>
              </w:rPr>
              <w:t>ommunication type</w:t>
            </w:r>
          </w:p>
        </w:tc>
        <w:tc>
          <w:tcPr>
            <w:tcW w:w="1288" w:type="pct"/>
            <w:tcBorders>
              <w:top w:val="outset" w:sz="6" w:space="0" w:color="auto"/>
              <w:left w:val="outset" w:sz="6" w:space="0" w:color="auto"/>
              <w:bottom w:val="outset" w:sz="6" w:space="0" w:color="auto"/>
              <w:right w:val="outset" w:sz="6" w:space="0" w:color="auto"/>
            </w:tcBorders>
            <w:vAlign w:val="center"/>
            <w:hideMark/>
          </w:tcPr>
          <w:p w14:paraId="5723C46A" w14:textId="77777777" w:rsidR="001D6083" w:rsidRPr="002571DF" w:rsidRDefault="001D6083" w:rsidP="00C24ED9">
            <w:pPr>
              <w:spacing w:before="0" w:after="0" w:line="240" w:lineRule="auto"/>
              <w:contextualSpacing w:val="0"/>
              <w:jc w:val="center"/>
            </w:pPr>
            <w:r w:rsidRPr="002571DF">
              <w:rPr>
                <w:b/>
                <w:bCs/>
              </w:rPr>
              <w:t>ETS</w:t>
            </w:r>
          </w:p>
        </w:tc>
      </w:tr>
      <w:tr w:rsidR="001D6083" w:rsidRPr="002571DF" w14:paraId="1A2C1F52" w14:textId="77777777" w:rsidTr="00C24ED9">
        <w:tc>
          <w:tcPr>
            <w:tcW w:w="1106" w:type="pct"/>
            <w:tcBorders>
              <w:top w:val="outset" w:sz="6" w:space="0" w:color="auto"/>
              <w:left w:val="outset" w:sz="6" w:space="0" w:color="auto"/>
              <w:bottom w:val="outset" w:sz="6" w:space="0" w:color="auto"/>
              <w:right w:val="outset" w:sz="6" w:space="0" w:color="auto"/>
            </w:tcBorders>
            <w:vAlign w:val="center"/>
            <w:hideMark/>
          </w:tcPr>
          <w:p w14:paraId="460AA5B6" w14:textId="77777777" w:rsidR="001D6083" w:rsidRPr="002571DF" w:rsidRDefault="001D6083" w:rsidP="00C24ED9">
            <w:pPr>
              <w:spacing w:before="0" w:after="0" w:line="240" w:lineRule="auto"/>
              <w:contextualSpacing w:val="0"/>
              <w:jc w:val="center"/>
            </w:pPr>
            <w:r w:rsidRPr="002571DF">
              <w:t>All bits = 0</w:t>
            </w:r>
          </w:p>
        </w:tc>
        <w:tc>
          <w:tcPr>
            <w:tcW w:w="1106" w:type="pct"/>
            <w:tcBorders>
              <w:top w:val="outset" w:sz="6" w:space="0" w:color="auto"/>
              <w:left w:val="outset" w:sz="6" w:space="0" w:color="auto"/>
              <w:bottom w:val="outset" w:sz="6" w:space="0" w:color="auto"/>
              <w:right w:val="outset" w:sz="6" w:space="0" w:color="auto"/>
            </w:tcBorders>
            <w:vAlign w:val="center"/>
            <w:hideMark/>
          </w:tcPr>
          <w:p w14:paraId="21841F58" w14:textId="77777777" w:rsidR="001D6083" w:rsidRPr="002571DF" w:rsidRDefault="001D6083" w:rsidP="00C24ED9">
            <w:pPr>
              <w:spacing w:before="0" w:after="0" w:line="240" w:lineRule="auto"/>
              <w:contextualSpacing w:val="0"/>
              <w:jc w:val="center"/>
            </w:pPr>
            <w:r w:rsidRPr="002571DF">
              <w:t>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4B33FD8" w14:textId="77777777" w:rsidR="001D6083" w:rsidRPr="002571DF" w:rsidRDefault="001D6083" w:rsidP="00C24ED9">
            <w:pPr>
              <w:spacing w:before="0" w:after="0" w:line="240" w:lineRule="auto"/>
              <w:contextualSpacing w:val="0"/>
              <w:jc w:val="center"/>
            </w:pPr>
            <w:r w:rsidRPr="002571DF">
              <w:t>Broadcast</w:t>
            </w:r>
          </w:p>
        </w:tc>
        <w:tc>
          <w:tcPr>
            <w:tcW w:w="1288" w:type="pct"/>
            <w:tcBorders>
              <w:top w:val="outset" w:sz="6" w:space="0" w:color="auto"/>
              <w:left w:val="outset" w:sz="6" w:space="0" w:color="auto"/>
              <w:bottom w:val="outset" w:sz="6" w:space="0" w:color="auto"/>
              <w:right w:val="outset" w:sz="6" w:space="0" w:color="auto"/>
            </w:tcBorders>
            <w:vAlign w:val="center"/>
            <w:hideMark/>
          </w:tcPr>
          <w:p w14:paraId="4BA5293E" w14:textId="77777777" w:rsidR="001D6083" w:rsidRPr="002571DF" w:rsidRDefault="001D6083" w:rsidP="00C24ED9">
            <w:pPr>
              <w:spacing w:before="0" w:after="0" w:line="240" w:lineRule="auto"/>
              <w:contextualSpacing w:val="0"/>
              <w:jc w:val="center"/>
            </w:pPr>
            <w:r w:rsidRPr="002571DF">
              <w:t>0/0/0</w:t>
            </w:r>
          </w:p>
        </w:tc>
      </w:tr>
      <w:tr w:rsidR="001D6083" w:rsidRPr="002571DF" w14:paraId="46417FB0" w14:textId="77777777" w:rsidTr="00C24ED9">
        <w:tc>
          <w:tcPr>
            <w:tcW w:w="1106" w:type="pct"/>
            <w:tcBorders>
              <w:top w:val="outset" w:sz="6" w:space="0" w:color="auto"/>
              <w:left w:val="outset" w:sz="6" w:space="0" w:color="auto"/>
              <w:bottom w:val="outset" w:sz="6" w:space="0" w:color="auto"/>
              <w:right w:val="outset" w:sz="6" w:space="0" w:color="auto"/>
            </w:tcBorders>
            <w:vAlign w:val="center"/>
            <w:hideMark/>
          </w:tcPr>
          <w:p w14:paraId="29BA4091" w14:textId="77777777" w:rsidR="001D6083" w:rsidRPr="002571DF" w:rsidRDefault="001D6083" w:rsidP="00C24ED9">
            <w:pPr>
              <w:spacing w:before="0" w:after="0" w:line="240" w:lineRule="auto"/>
              <w:contextualSpacing w:val="0"/>
              <w:jc w:val="center"/>
            </w:pPr>
            <w:r w:rsidRPr="002571DF">
              <w:t>At least 1 bit = 1</w:t>
            </w:r>
          </w:p>
        </w:tc>
        <w:tc>
          <w:tcPr>
            <w:tcW w:w="1106" w:type="pct"/>
            <w:tcBorders>
              <w:top w:val="outset" w:sz="6" w:space="0" w:color="auto"/>
              <w:left w:val="outset" w:sz="6" w:space="0" w:color="auto"/>
              <w:bottom w:val="outset" w:sz="6" w:space="0" w:color="auto"/>
              <w:right w:val="outset" w:sz="6" w:space="0" w:color="auto"/>
            </w:tcBorders>
            <w:vAlign w:val="center"/>
            <w:hideMark/>
          </w:tcPr>
          <w:p w14:paraId="694BC1DB" w14:textId="77777777" w:rsidR="001D6083" w:rsidRPr="002571DF" w:rsidRDefault="001D6083" w:rsidP="00C24ED9">
            <w:pPr>
              <w:spacing w:before="0" w:after="0" w:line="240" w:lineRule="auto"/>
              <w:contextualSpacing w:val="0"/>
              <w:jc w:val="center"/>
            </w:pPr>
            <w:r w:rsidRPr="002571DF">
              <w:t>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A58DDD4" w14:textId="77777777" w:rsidR="001D6083" w:rsidRPr="002571DF" w:rsidRDefault="001D6083" w:rsidP="00C24ED9">
            <w:pPr>
              <w:spacing w:before="0" w:after="0" w:line="240" w:lineRule="auto"/>
              <w:contextualSpacing w:val="0"/>
              <w:jc w:val="center"/>
            </w:pPr>
            <w:r w:rsidRPr="002571DF">
              <w:t>Multicast</w:t>
            </w:r>
          </w:p>
        </w:tc>
        <w:tc>
          <w:tcPr>
            <w:tcW w:w="1288" w:type="pct"/>
            <w:tcBorders>
              <w:top w:val="outset" w:sz="6" w:space="0" w:color="auto"/>
              <w:left w:val="outset" w:sz="6" w:space="0" w:color="auto"/>
              <w:bottom w:val="outset" w:sz="6" w:space="0" w:color="auto"/>
              <w:right w:val="outset" w:sz="6" w:space="0" w:color="auto"/>
            </w:tcBorders>
            <w:vAlign w:val="center"/>
            <w:hideMark/>
          </w:tcPr>
          <w:p w14:paraId="5E42DDBD" w14:textId="0679C27E" w:rsidR="001D6083" w:rsidRPr="002571DF" w:rsidRDefault="00FD6233" w:rsidP="00C24ED9">
            <w:pPr>
              <w:spacing w:before="0" w:after="0" w:line="240" w:lineRule="auto"/>
              <w:contextualSpacing w:val="0"/>
              <w:jc w:val="center"/>
            </w:pPr>
            <w:r w:rsidRPr="002571DF">
              <w:t>g</w:t>
            </w:r>
            <w:r w:rsidR="001D6083" w:rsidRPr="002571DF">
              <w:t xml:space="preserve">roup </w:t>
            </w:r>
            <w:r w:rsidRPr="002571DF">
              <w:t>a</w:t>
            </w:r>
            <w:r w:rsidR="001D6083" w:rsidRPr="002571DF">
              <w:t>ddress</w:t>
            </w:r>
          </w:p>
        </w:tc>
      </w:tr>
      <w:tr w:rsidR="001D6083" w:rsidRPr="002571DF" w14:paraId="4D9347DB" w14:textId="77777777" w:rsidTr="00C24ED9">
        <w:tc>
          <w:tcPr>
            <w:tcW w:w="1106" w:type="pct"/>
            <w:tcBorders>
              <w:top w:val="outset" w:sz="6" w:space="0" w:color="auto"/>
              <w:left w:val="outset" w:sz="6" w:space="0" w:color="auto"/>
              <w:bottom w:val="outset" w:sz="6" w:space="0" w:color="auto"/>
              <w:right w:val="outset" w:sz="6" w:space="0" w:color="auto"/>
            </w:tcBorders>
            <w:vAlign w:val="center"/>
            <w:hideMark/>
          </w:tcPr>
          <w:p w14:paraId="59CC6F95" w14:textId="77777777" w:rsidR="001D6083" w:rsidRPr="002571DF" w:rsidRDefault="001D6083" w:rsidP="00C24ED9">
            <w:pPr>
              <w:spacing w:before="0" w:after="0" w:line="240" w:lineRule="auto"/>
              <w:contextualSpacing w:val="0"/>
              <w:jc w:val="center"/>
            </w:pPr>
            <w:r w:rsidRPr="002571DF">
              <w:t>At least 1 bit = 1</w:t>
            </w:r>
          </w:p>
        </w:tc>
        <w:tc>
          <w:tcPr>
            <w:tcW w:w="1106" w:type="pct"/>
            <w:tcBorders>
              <w:top w:val="outset" w:sz="6" w:space="0" w:color="auto"/>
              <w:left w:val="outset" w:sz="6" w:space="0" w:color="auto"/>
              <w:bottom w:val="outset" w:sz="6" w:space="0" w:color="auto"/>
              <w:right w:val="outset" w:sz="6" w:space="0" w:color="auto"/>
            </w:tcBorders>
            <w:vAlign w:val="center"/>
            <w:hideMark/>
          </w:tcPr>
          <w:p w14:paraId="12E18F82" w14:textId="77777777" w:rsidR="001D6083" w:rsidRPr="002571DF" w:rsidRDefault="001D6083" w:rsidP="00C24ED9">
            <w:pPr>
              <w:spacing w:before="0" w:after="0" w:line="240" w:lineRule="auto"/>
              <w:contextualSpacing w:val="0"/>
              <w:jc w:val="center"/>
            </w:pPr>
            <w:r w:rsidRPr="002571DF">
              <w:t>0</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24B22AC" w14:textId="77777777" w:rsidR="001D6083" w:rsidRPr="002571DF" w:rsidRDefault="001D6083" w:rsidP="00C24ED9">
            <w:pPr>
              <w:spacing w:before="0" w:after="0" w:line="240" w:lineRule="auto"/>
              <w:contextualSpacing w:val="0"/>
              <w:jc w:val="center"/>
            </w:pPr>
            <w:r w:rsidRPr="002571DF">
              <w:t>Unicast</w:t>
            </w:r>
          </w:p>
        </w:tc>
        <w:tc>
          <w:tcPr>
            <w:tcW w:w="1288" w:type="pct"/>
            <w:tcBorders>
              <w:top w:val="outset" w:sz="6" w:space="0" w:color="auto"/>
              <w:left w:val="outset" w:sz="6" w:space="0" w:color="auto"/>
              <w:bottom w:val="outset" w:sz="6" w:space="0" w:color="auto"/>
              <w:right w:val="outset" w:sz="6" w:space="0" w:color="auto"/>
            </w:tcBorders>
            <w:vAlign w:val="center"/>
            <w:hideMark/>
          </w:tcPr>
          <w:p w14:paraId="477E2662" w14:textId="6396D40D" w:rsidR="001D6083" w:rsidRPr="002571DF" w:rsidRDefault="00FD6233" w:rsidP="00C24ED9">
            <w:pPr>
              <w:spacing w:before="0" w:after="0" w:line="240" w:lineRule="auto"/>
              <w:contextualSpacing w:val="0"/>
              <w:jc w:val="center"/>
            </w:pPr>
            <w:r w:rsidRPr="002571DF">
              <w:t>i</w:t>
            </w:r>
            <w:r w:rsidR="001D6083" w:rsidRPr="002571DF">
              <w:t xml:space="preserve">ndividual </w:t>
            </w:r>
            <w:r w:rsidRPr="002571DF">
              <w:t>a</w:t>
            </w:r>
            <w:r w:rsidR="001D6083" w:rsidRPr="002571DF">
              <w:t>ddress</w:t>
            </w:r>
          </w:p>
        </w:tc>
      </w:tr>
    </w:tbl>
    <w:p w14:paraId="3900848F" w14:textId="63EA399D" w:rsidR="00E97330" w:rsidRPr="002571DF" w:rsidRDefault="00E97330">
      <w:pPr>
        <w:spacing w:before="0" w:after="0" w:line="240" w:lineRule="auto"/>
        <w:contextualSpacing w:val="0"/>
      </w:pPr>
    </w:p>
    <w:p w14:paraId="26800EA2" w14:textId="77777777" w:rsidR="002876EB" w:rsidRPr="002571DF" w:rsidRDefault="002876EB" w:rsidP="002876EB">
      <w:pPr>
        <w:pStyle w:val="Heading4"/>
      </w:pPr>
      <w:bookmarkStart w:id="106" w:name="_Toc106372421"/>
      <w:r w:rsidRPr="002571DF">
        <w:t>10 – NPDU</w:t>
      </w:r>
      <w:bookmarkEnd w:id="106"/>
    </w:p>
    <w:p w14:paraId="19BE2C34" w14:textId="77777777" w:rsidR="001D6083" w:rsidRPr="002571DF" w:rsidRDefault="001D6083">
      <w:pPr>
        <w:spacing w:before="0" w:after="0" w:line="240" w:lineRule="auto"/>
        <w:contextualSpacing w:val="0"/>
      </w:pPr>
    </w:p>
    <w:p w14:paraId="2FB28814" w14:textId="7E1F710B" w:rsidR="002876EB" w:rsidRPr="002571DF" w:rsidRDefault="002876EB" w:rsidP="00C24ED9">
      <w:r w:rsidRPr="002571DF">
        <w:t>This field covers the L octet and the combination of TPCI, APCI and data.</w:t>
      </w:r>
      <w:r w:rsidR="00124ECD" w:rsidRPr="002571DF">
        <w:t xml:space="preserve"> Also referred to as ‘Payload’.</w:t>
      </w:r>
    </w:p>
    <w:p w14:paraId="6F1B4227" w14:textId="77777777" w:rsidR="002876EB" w:rsidRPr="002571DF" w:rsidRDefault="002876EB" w:rsidP="00C24ED9"/>
    <w:p w14:paraId="03C5B8AD" w14:textId="77777777" w:rsidR="002876EB" w:rsidRPr="002571DF" w:rsidRDefault="002876EB" w:rsidP="00C24ED9">
      <w:r w:rsidRPr="002571DF">
        <w:t>NPDU = network protocol data unit</w:t>
      </w:r>
    </w:p>
    <w:p w14:paraId="534A648B" w14:textId="7A012B52" w:rsidR="002876EB" w:rsidRPr="002571DF" w:rsidRDefault="002876EB" w:rsidP="00C24ED9">
      <w:r w:rsidRPr="002571DF">
        <w:t xml:space="preserve">TPCI = </w:t>
      </w:r>
      <w:r w:rsidR="00F114C3" w:rsidRPr="002571DF">
        <w:t>Transport Layer</w:t>
      </w:r>
      <w:r w:rsidRPr="002571DF">
        <w:t xml:space="preserve"> protocol control information</w:t>
      </w:r>
    </w:p>
    <w:p w14:paraId="67FFFBF7" w14:textId="253791C4" w:rsidR="002876EB" w:rsidRPr="002571DF" w:rsidRDefault="002876EB" w:rsidP="00C24ED9">
      <w:r w:rsidRPr="002571DF">
        <w:t xml:space="preserve">APCI = </w:t>
      </w:r>
      <w:r w:rsidR="00F114C3" w:rsidRPr="002571DF">
        <w:t>Application Layer</w:t>
      </w:r>
      <w:r w:rsidRPr="002571DF">
        <w:t xml:space="preserve"> protocol control information</w:t>
      </w:r>
    </w:p>
    <w:p w14:paraId="627219E8" w14:textId="77777777" w:rsidR="002876EB" w:rsidRPr="002571DF" w:rsidRDefault="002876EB" w:rsidP="002876EB">
      <w:pPr>
        <w:spacing w:before="0" w:after="0" w:line="240" w:lineRule="auto"/>
        <w:contextualSpacing w:val="0"/>
      </w:pPr>
    </w:p>
    <w:p w14:paraId="4E58B7B1" w14:textId="77777777" w:rsidR="002876EB" w:rsidRPr="002571DF" w:rsidRDefault="002876EB" w:rsidP="00C24ED9">
      <w:r w:rsidRPr="002571DF">
        <w:lastRenderedPageBreak/>
        <w:t xml:space="preserve">The L octet indicates the index of the </w:t>
      </w:r>
      <w:r w:rsidRPr="002571DF">
        <w:rPr>
          <w:b/>
          <w:bCs/>
        </w:rPr>
        <w:t>l</w:t>
      </w:r>
      <w:r w:rsidRPr="002571DF">
        <w:t>ast octet of the telegram, the index starts from the octet following the L octet, the value of the index starts from 0.</w:t>
      </w:r>
    </w:p>
    <w:p w14:paraId="3C8BD60C" w14:textId="2B069DB2" w:rsidR="002876EB" w:rsidRPr="002571DF" w:rsidRDefault="002876EB" w:rsidP="00C24ED9">
      <w:r w:rsidRPr="002571DF">
        <w:t>Based on the value of L</w:t>
      </w:r>
      <w:r w:rsidR="009F6815" w:rsidRPr="002571DF">
        <w:t>,</w:t>
      </w:r>
      <w:r w:rsidRPr="002571DF">
        <w:t xml:space="preserve"> two categories of telegrams can be distinguished:</w:t>
      </w:r>
    </w:p>
    <w:p w14:paraId="5B9F4E8B" w14:textId="349B9362" w:rsidR="002876EB" w:rsidRPr="002571DF" w:rsidRDefault="002876EB" w:rsidP="00037C7E">
      <w:pPr>
        <w:pStyle w:val="ListParagraph"/>
        <w:numPr>
          <w:ilvl w:val="0"/>
          <w:numId w:val="27"/>
        </w:numPr>
      </w:pPr>
      <w:r w:rsidRPr="002571DF">
        <w:t>L = 0: control data</w:t>
      </w:r>
    </w:p>
    <w:p w14:paraId="09950F94" w14:textId="73463114" w:rsidR="002876EB" w:rsidRPr="002571DF" w:rsidRDefault="002876EB" w:rsidP="00037C7E">
      <w:pPr>
        <w:pStyle w:val="ListParagraph"/>
        <w:numPr>
          <w:ilvl w:val="0"/>
          <w:numId w:val="27"/>
        </w:numPr>
      </w:pPr>
      <w:r w:rsidRPr="002571DF">
        <w:t>L &gt; 0: data package</w:t>
      </w:r>
    </w:p>
    <w:p w14:paraId="36835584" w14:textId="77777777" w:rsidR="002876EB" w:rsidRPr="002571DF" w:rsidRDefault="002876EB" w:rsidP="00C24ED9"/>
    <w:p w14:paraId="67747DFF" w14:textId="77777777" w:rsidR="002876EB" w:rsidRPr="002571DF" w:rsidRDefault="002876EB" w:rsidP="00C24ED9">
      <w:r w:rsidRPr="002571DF">
        <w:t>The TPCI is either 6 bits or 8 bits long.</w:t>
      </w:r>
    </w:p>
    <w:p w14:paraId="08CBC5A6" w14:textId="77777777" w:rsidR="007015E2" w:rsidRPr="002571DF" w:rsidRDefault="002876EB" w:rsidP="00C24ED9">
      <w:r w:rsidRPr="002571DF">
        <w:t>The APCI is either 4 bits or 10 bits long.</w:t>
      </w:r>
    </w:p>
    <w:p w14:paraId="61288646" w14:textId="77777777" w:rsidR="007015E2" w:rsidRPr="002571DF" w:rsidRDefault="007015E2" w:rsidP="002876EB">
      <w:pPr>
        <w:spacing w:before="0" w:after="0" w:line="240" w:lineRule="auto"/>
        <w:contextualSpacing w:val="0"/>
      </w:pPr>
    </w:p>
    <w:p w14:paraId="7B127FB1" w14:textId="15628D83" w:rsidR="002876EB" w:rsidRPr="002571DF" w:rsidRDefault="007015E2" w:rsidP="002876EB">
      <w:pPr>
        <w:spacing w:before="0" w:after="0" w:line="240" w:lineRule="auto"/>
        <w:contextualSpacing w:val="0"/>
      </w:pPr>
      <w:r w:rsidRPr="00C24ED9">
        <w:rPr>
          <w:b/>
          <w:bCs/>
        </w:rPr>
        <w:t>Note</w:t>
      </w:r>
      <w:r w:rsidRPr="00C24ED9">
        <w:t>: Only in the case of ‘</w:t>
      </w:r>
      <w:proofErr w:type="spellStart"/>
      <w:r w:rsidRPr="00C24ED9">
        <w:t>UserMessage</w:t>
      </w:r>
      <w:proofErr w:type="spellEnd"/>
      <w:r w:rsidRPr="00C24ED9">
        <w:t>’ services (APCI = 1011) and ‘Escape’ services (APCI = 1111), the APCI is 10 bits.</w:t>
      </w:r>
    </w:p>
    <w:p w14:paraId="5FDF54A9" w14:textId="77777777" w:rsidR="001D6083" w:rsidRPr="002571DF" w:rsidRDefault="001D6083">
      <w:pPr>
        <w:spacing w:before="0" w:after="0" w:line="240" w:lineRule="auto"/>
        <w:contextualSpacing w:val="0"/>
      </w:pPr>
    </w:p>
    <w:p w14:paraId="2A522F75" w14:textId="7C5EA56B" w:rsidR="002876EB" w:rsidRPr="00C24ED9" w:rsidRDefault="002876EB" w:rsidP="00C24ED9">
      <w:pPr>
        <w:pStyle w:val="Heading5"/>
      </w:pPr>
      <w:bookmarkStart w:id="107" w:name="_Toc106372422"/>
      <w:r w:rsidRPr="00C24ED9">
        <w:t>L = 0: control data</w:t>
      </w:r>
      <w:bookmarkEnd w:id="107"/>
    </w:p>
    <w:p w14:paraId="55FD02D7" w14:textId="6662CD71" w:rsidR="009F6815" w:rsidRPr="002571DF" w:rsidRDefault="009F6815">
      <w:pPr>
        <w:spacing w:before="0" w:after="0" w:line="240" w:lineRule="auto"/>
        <w:contextualSpacing w:val="0"/>
      </w:pPr>
    </w:p>
    <w:p w14:paraId="392FEACD" w14:textId="6A7D4B02" w:rsidR="006B63D6" w:rsidRPr="002571DF" w:rsidRDefault="006B63D6" w:rsidP="00C24ED9">
      <w:r w:rsidRPr="002571DF">
        <w:t>If L = 0, then the NPDU consists entirely out of TPCI. There is no APCI or data.</w:t>
      </w:r>
    </w:p>
    <w:p w14:paraId="66DCA22B" w14:textId="67C63018" w:rsidR="009F6815" w:rsidRPr="002571DF" w:rsidRDefault="009F6815" w:rsidP="00C24ED9">
      <w:r w:rsidRPr="002571DF">
        <w:t>The telegram contains either UCD or NCD.</w:t>
      </w:r>
    </w:p>
    <w:p w14:paraId="394644DB" w14:textId="77777777" w:rsidR="009F6815" w:rsidRPr="002571DF" w:rsidRDefault="009F6815" w:rsidP="00C24ED9"/>
    <w:p w14:paraId="57CC5B5A" w14:textId="77777777" w:rsidR="009F6815" w:rsidRPr="002571DF" w:rsidRDefault="009F6815" w:rsidP="00C24ED9">
      <w:r w:rsidRPr="002571DF">
        <w:t>UCD = unnumbered control data</w:t>
      </w:r>
    </w:p>
    <w:p w14:paraId="55D964B6" w14:textId="77777777" w:rsidR="009F6815" w:rsidRPr="002571DF" w:rsidRDefault="009F6815" w:rsidP="00C24ED9">
      <w:r w:rsidRPr="002571DF">
        <w:t>NCD = numbered control data</w:t>
      </w:r>
    </w:p>
    <w:p w14:paraId="0FF96BDE" w14:textId="77777777" w:rsidR="009F6815" w:rsidRPr="002571DF" w:rsidRDefault="009F6815" w:rsidP="00C24ED9"/>
    <w:p w14:paraId="7025BA52" w14:textId="32F5443E" w:rsidR="009F6815" w:rsidRPr="002571DF" w:rsidRDefault="009F6815" w:rsidP="00C24ED9">
      <w:r w:rsidRPr="00C24ED9">
        <w:rPr>
          <w:b/>
          <w:bCs/>
        </w:rPr>
        <w:t>The TPCI is in this context always 8 bits long</w:t>
      </w:r>
      <w:r w:rsidRPr="002571DF">
        <w:t>. The most significant bit (D7) of the TPCI is in this context always set to 1.</w:t>
      </w:r>
    </w:p>
    <w:p w14:paraId="7269C7FC" w14:textId="77777777" w:rsidR="009F6815" w:rsidRPr="002571DF" w:rsidRDefault="009F6815" w:rsidP="009F6815">
      <w:pPr>
        <w:spacing w:before="0" w:after="0" w:line="240" w:lineRule="auto"/>
        <w:contextualSpacing w:val="0"/>
      </w:pPr>
    </w:p>
    <w:p w14:paraId="631F9F02" w14:textId="4F23F601" w:rsidR="00D11815" w:rsidRPr="002571DF" w:rsidRDefault="00D11815">
      <w:pPr>
        <w:spacing w:before="0" w:after="0" w:line="240" w:lineRule="auto"/>
        <w:contextualSpacing w:val="0"/>
      </w:pPr>
    </w:p>
    <w:tbl>
      <w:tblPr>
        <w:tblW w:w="4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60"/>
        <w:gridCol w:w="762"/>
        <w:gridCol w:w="761"/>
        <w:gridCol w:w="762"/>
        <w:gridCol w:w="762"/>
        <w:gridCol w:w="764"/>
        <w:gridCol w:w="762"/>
        <w:gridCol w:w="762"/>
        <w:gridCol w:w="1603"/>
      </w:tblGrid>
      <w:tr w:rsidR="00D11815" w:rsidRPr="002571DF" w14:paraId="04FF0EB7" w14:textId="77777777" w:rsidTr="00D11815">
        <w:trPr>
          <w:trHeight w:val="330"/>
        </w:trPr>
        <w:tc>
          <w:tcPr>
            <w:tcW w:w="5000" w:type="pct"/>
            <w:gridSpan w:val="9"/>
            <w:tcBorders>
              <w:top w:val="outset" w:sz="6" w:space="0" w:color="auto"/>
              <w:left w:val="outset" w:sz="6" w:space="0" w:color="auto"/>
              <w:bottom w:val="outset" w:sz="6" w:space="0" w:color="auto"/>
              <w:right w:val="outset" w:sz="6" w:space="0" w:color="auto"/>
            </w:tcBorders>
            <w:vAlign w:val="center"/>
            <w:hideMark/>
          </w:tcPr>
          <w:p w14:paraId="0E8AFC55" w14:textId="77777777" w:rsidR="00D11815" w:rsidRPr="002571DF" w:rsidRDefault="00D11815" w:rsidP="00D56AA0">
            <w:pPr>
              <w:spacing w:before="0" w:after="0" w:line="240" w:lineRule="auto"/>
              <w:contextualSpacing w:val="0"/>
              <w:jc w:val="center"/>
            </w:pPr>
            <w:r w:rsidRPr="002571DF">
              <w:rPr>
                <w:b/>
                <w:bCs/>
              </w:rPr>
              <w:t>Octet: index 0</w:t>
            </w:r>
          </w:p>
        </w:tc>
      </w:tr>
      <w:tr w:rsidR="00D11815" w:rsidRPr="002571DF" w14:paraId="59EF5BAA" w14:textId="77777777" w:rsidTr="00D11815">
        <w:trPr>
          <w:trHeight w:val="330"/>
        </w:trPr>
        <w:tc>
          <w:tcPr>
            <w:tcW w:w="494" w:type="pct"/>
            <w:tcBorders>
              <w:top w:val="outset" w:sz="6" w:space="0" w:color="auto"/>
              <w:left w:val="outset" w:sz="6" w:space="0" w:color="auto"/>
              <w:bottom w:val="outset" w:sz="6" w:space="0" w:color="auto"/>
              <w:right w:val="outset" w:sz="6" w:space="0" w:color="auto"/>
            </w:tcBorders>
            <w:vAlign w:val="center"/>
            <w:hideMark/>
          </w:tcPr>
          <w:p w14:paraId="47E4410C" w14:textId="77777777" w:rsidR="00D11815" w:rsidRPr="002571DF" w:rsidRDefault="00D11815" w:rsidP="00D56AA0">
            <w:pPr>
              <w:spacing w:before="0" w:after="0" w:line="240" w:lineRule="auto"/>
              <w:contextualSpacing w:val="0"/>
              <w:jc w:val="center"/>
            </w:pPr>
            <w:r w:rsidRPr="002571DF">
              <w:t>D7</w:t>
            </w:r>
          </w:p>
        </w:tc>
        <w:tc>
          <w:tcPr>
            <w:tcW w:w="495" w:type="pct"/>
            <w:tcBorders>
              <w:top w:val="outset" w:sz="6" w:space="0" w:color="auto"/>
              <w:left w:val="outset" w:sz="6" w:space="0" w:color="auto"/>
              <w:bottom w:val="outset" w:sz="6" w:space="0" w:color="auto"/>
              <w:right w:val="outset" w:sz="6" w:space="0" w:color="auto"/>
            </w:tcBorders>
            <w:vAlign w:val="center"/>
            <w:hideMark/>
          </w:tcPr>
          <w:p w14:paraId="1AA0368A" w14:textId="77777777" w:rsidR="00D11815" w:rsidRPr="002571DF" w:rsidRDefault="00D11815" w:rsidP="00D56AA0">
            <w:pPr>
              <w:spacing w:before="0" w:after="0" w:line="240" w:lineRule="auto"/>
              <w:contextualSpacing w:val="0"/>
              <w:jc w:val="center"/>
            </w:pPr>
            <w:r w:rsidRPr="002571DF">
              <w:t>D6</w:t>
            </w:r>
          </w:p>
        </w:tc>
        <w:tc>
          <w:tcPr>
            <w:tcW w:w="494" w:type="pct"/>
            <w:tcBorders>
              <w:top w:val="outset" w:sz="6" w:space="0" w:color="auto"/>
              <w:left w:val="outset" w:sz="6" w:space="0" w:color="auto"/>
              <w:bottom w:val="outset" w:sz="6" w:space="0" w:color="auto"/>
              <w:right w:val="outset" w:sz="6" w:space="0" w:color="auto"/>
            </w:tcBorders>
            <w:vAlign w:val="center"/>
            <w:hideMark/>
          </w:tcPr>
          <w:p w14:paraId="0F59030F" w14:textId="77777777" w:rsidR="00D11815" w:rsidRPr="002571DF" w:rsidRDefault="00D11815" w:rsidP="00D56AA0">
            <w:pPr>
              <w:spacing w:before="0" w:after="0" w:line="240" w:lineRule="auto"/>
              <w:contextualSpacing w:val="0"/>
              <w:jc w:val="center"/>
            </w:pPr>
            <w:r w:rsidRPr="002571DF">
              <w:t>D5</w:t>
            </w:r>
          </w:p>
        </w:tc>
        <w:tc>
          <w:tcPr>
            <w:tcW w:w="495" w:type="pct"/>
            <w:tcBorders>
              <w:top w:val="outset" w:sz="6" w:space="0" w:color="auto"/>
              <w:left w:val="outset" w:sz="6" w:space="0" w:color="auto"/>
              <w:bottom w:val="outset" w:sz="6" w:space="0" w:color="auto"/>
              <w:right w:val="outset" w:sz="6" w:space="0" w:color="auto"/>
            </w:tcBorders>
            <w:vAlign w:val="center"/>
            <w:hideMark/>
          </w:tcPr>
          <w:p w14:paraId="64D70F65" w14:textId="77777777" w:rsidR="00D11815" w:rsidRPr="002571DF" w:rsidRDefault="00D11815" w:rsidP="00D56AA0">
            <w:pPr>
              <w:spacing w:before="0" w:after="0" w:line="240" w:lineRule="auto"/>
              <w:contextualSpacing w:val="0"/>
              <w:jc w:val="center"/>
            </w:pPr>
            <w:r w:rsidRPr="002571DF">
              <w:t>D4</w:t>
            </w:r>
          </w:p>
        </w:tc>
        <w:tc>
          <w:tcPr>
            <w:tcW w:w="495" w:type="pct"/>
            <w:tcBorders>
              <w:top w:val="outset" w:sz="6" w:space="0" w:color="auto"/>
              <w:left w:val="outset" w:sz="6" w:space="0" w:color="auto"/>
              <w:bottom w:val="outset" w:sz="6" w:space="0" w:color="auto"/>
              <w:right w:val="outset" w:sz="6" w:space="0" w:color="auto"/>
            </w:tcBorders>
            <w:vAlign w:val="center"/>
            <w:hideMark/>
          </w:tcPr>
          <w:p w14:paraId="29767155" w14:textId="77777777" w:rsidR="00D11815" w:rsidRPr="002571DF" w:rsidRDefault="00D11815" w:rsidP="00D56AA0">
            <w:pPr>
              <w:spacing w:before="0" w:after="0" w:line="240" w:lineRule="auto"/>
              <w:contextualSpacing w:val="0"/>
              <w:jc w:val="center"/>
            </w:pPr>
            <w:r w:rsidRPr="002571DF">
              <w:t>D3</w:t>
            </w:r>
          </w:p>
        </w:tc>
        <w:tc>
          <w:tcPr>
            <w:tcW w:w="496" w:type="pct"/>
            <w:tcBorders>
              <w:top w:val="outset" w:sz="6" w:space="0" w:color="auto"/>
              <w:left w:val="outset" w:sz="6" w:space="0" w:color="auto"/>
              <w:bottom w:val="outset" w:sz="6" w:space="0" w:color="auto"/>
              <w:right w:val="outset" w:sz="6" w:space="0" w:color="auto"/>
            </w:tcBorders>
            <w:vAlign w:val="center"/>
            <w:hideMark/>
          </w:tcPr>
          <w:p w14:paraId="3FE682F9" w14:textId="77777777" w:rsidR="00D11815" w:rsidRPr="002571DF" w:rsidRDefault="00D11815" w:rsidP="00D56AA0">
            <w:pPr>
              <w:spacing w:before="0" w:after="0" w:line="240" w:lineRule="auto"/>
              <w:contextualSpacing w:val="0"/>
              <w:jc w:val="center"/>
            </w:pPr>
            <w:r w:rsidRPr="002571DF">
              <w:t>D2</w:t>
            </w:r>
          </w:p>
        </w:tc>
        <w:tc>
          <w:tcPr>
            <w:tcW w:w="495" w:type="pct"/>
            <w:tcBorders>
              <w:top w:val="outset" w:sz="6" w:space="0" w:color="auto"/>
              <w:left w:val="outset" w:sz="6" w:space="0" w:color="auto"/>
              <w:bottom w:val="outset" w:sz="6" w:space="0" w:color="auto"/>
              <w:right w:val="outset" w:sz="6" w:space="0" w:color="auto"/>
            </w:tcBorders>
            <w:vAlign w:val="center"/>
            <w:hideMark/>
          </w:tcPr>
          <w:p w14:paraId="093B7409" w14:textId="77777777" w:rsidR="00D11815" w:rsidRPr="002571DF" w:rsidRDefault="00D11815" w:rsidP="00D56AA0">
            <w:pPr>
              <w:spacing w:before="0" w:after="0" w:line="240" w:lineRule="auto"/>
              <w:contextualSpacing w:val="0"/>
              <w:jc w:val="center"/>
            </w:pPr>
            <w:r w:rsidRPr="002571DF">
              <w:t>D1</w:t>
            </w:r>
          </w:p>
        </w:tc>
        <w:tc>
          <w:tcPr>
            <w:tcW w:w="495" w:type="pct"/>
            <w:tcBorders>
              <w:top w:val="outset" w:sz="6" w:space="0" w:color="auto"/>
              <w:left w:val="outset" w:sz="6" w:space="0" w:color="auto"/>
              <w:bottom w:val="outset" w:sz="6" w:space="0" w:color="auto"/>
              <w:right w:val="outset" w:sz="6" w:space="0" w:color="auto"/>
            </w:tcBorders>
            <w:vAlign w:val="center"/>
            <w:hideMark/>
          </w:tcPr>
          <w:p w14:paraId="48DF2E1F" w14:textId="77777777" w:rsidR="00D11815" w:rsidRPr="002571DF" w:rsidRDefault="00D11815" w:rsidP="00D56AA0">
            <w:pPr>
              <w:spacing w:before="0" w:after="0" w:line="240" w:lineRule="auto"/>
              <w:contextualSpacing w:val="0"/>
              <w:jc w:val="center"/>
            </w:pPr>
            <w:r w:rsidRPr="002571DF">
              <w:t>D0</w:t>
            </w:r>
          </w:p>
        </w:tc>
        <w:tc>
          <w:tcPr>
            <w:tcW w:w="1041" w:type="pct"/>
            <w:tcBorders>
              <w:top w:val="outset" w:sz="6" w:space="0" w:color="auto"/>
              <w:left w:val="outset" w:sz="6" w:space="0" w:color="auto"/>
              <w:bottom w:val="outset" w:sz="6" w:space="0" w:color="auto"/>
              <w:right w:val="outset" w:sz="6" w:space="0" w:color="auto"/>
            </w:tcBorders>
            <w:vAlign w:val="center"/>
            <w:hideMark/>
          </w:tcPr>
          <w:p w14:paraId="34F94596" w14:textId="77777777" w:rsidR="00D11815" w:rsidRPr="002571DF" w:rsidRDefault="00D11815" w:rsidP="00D56AA0">
            <w:pPr>
              <w:spacing w:before="0" w:after="0" w:line="240" w:lineRule="auto"/>
              <w:contextualSpacing w:val="0"/>
              <w:jc w:val="center"/>
            </w:pPr>
            <w:r w:rsidRPr="002571DF">
              <w:rPr>
                <w:b/>
                <w:bCs/>
              </w:rPr>
              <w:t>TPCI</w:t>
            </w:r>
          </w:p>
        </w:tc>
      </w:tr>
      <w:tr w:rsidR="00D11815" w:rsidRPr="002571DF" w14:paraId="540174CE" w14:textId="77777777" w:rsidTr="00D11815">
        <w:trPr>
          <w:trHeight w:val="330"/>
        </w:trPr>
        <w:tc>
          <w:tcPr>
            <w:tcW w:w="989" w:type="pct"/>
            <w:gridSpan w:val="2"/>
            <w:tcBorders>
              <w:top w:val="outset" w:sz="6" w:space="0" w:color="auto"/>
              <w:left w:val="outset" w:sz="6" w:space="0" w:color="auto"/>
              <w:bottom w:val="outset" w:sz="6" w:space="0" w:color="auto"/>
              <w:right w:val="outset" w:sz="6" w:space="0" w:color="auto"/>
            </w:tcBorders>
            <w:vAlign w:val="center"/>
          </w:tcPr>
          <w:p w14:paraId="32CAF433" w14:textId="690A7F2C" w:rsidR="00D11815" w:rsidRPr="00C24ED9" w:rsidRDefault="00D11815" w:rsidP="00D56AA0">
            <w:pPr>
              <w:spacing w:before="0" w:after="0" w:line="240" w:lineRule="auto"/>
              <w:contextualSpacing w:val="0"/>
              <w:jc w:val="center"/>
              <w:rPr>
                <w:b/>
                <w:bCs/>
              </w:rPr>
            </w:pPr>
            <w:r w:rsidRPr="00C24ED9">
              <w:rPr>
                <w:b/>
                <w:bCs/>
              </w:rPr>
              <w:t>UCD</w:t>
            </w:r>
          </w:p>
        </w:tc>
        <w:tc>
          <w:tcPr>
            <w:tcW w:w="4011" w:type="pct"/>
            <w:gridSpan w:val="7"/>
            <w:tcBorders>
              <w:top w:val="outset" w:sz="6" w:space="0" w:color="auto"/>
              <w:left w:val="outset" w:sz="6" w:space="0" w:color="auto"/>
              <w:bottom w:val="outset" w:sz="6" w:space="0" w:color="auto"/>
              <w:right w:val="outset" w:sz="6" w:space="0" w:color="auto"/>
            </w:tcBorders>
            <w:vAlign w:val="center"/>
          </w:tcPr>
          <w:p w14:paraId="3E2CB3FB" w14:textId="77777777" w:rsidR="00D11815" w:rsidRPr="002571DF" w:rsidRDefault="00D11815" w:rsidP="00D56AA0">
            <w:pPr>
              <w:spacing w:before="0" w:after="0" w:line="240" w:lineRule="auto"/>
              <w:contextualSpacing w:val="0"/>
              <w:jc w:val="center"/>
              <w:rPr>
                <w:b/>
                <w:bCs/>
              </w:rPr>
            </w:pPr>
          </w:p>
        </w:tc>
      </w:tr>
      <w:tr w:rsidR="00D11815" w:rsidRPr="002571DF" w14:paraId="514947CB" w14:textId="77777777" w:rsidTr="00D11815">
        <w:trPr>
          <w:trHeight w:val="330"/>
        </w:trPr>
        <w:tc>
          <w:tcPr>
            <w:tcW w:w="494" w:type="pct"/>
            <w:tcBorders>
              <w:top w:val="outset" w:sz="6" w:space="0" w:color="auto"/>
              <w:left w:val="outset" w:sz="6" w:space="0" w:color="auto"/>
              <w:bottom w:val="outset" w:sz="6" w:space="0" w:color="auto"/>
              <w:right w:val="outset" w:sz="6" w:space="0" w:color="auto"/>
            </w:tcBorders>
            <w:vAlign w:val="center"/>
            <w:hideMark/>
          </w:tcPr>
          <w:p w14:paraId="4E9C703C" w14:textId="19F94653" w:rsidR="00D11815" w:rsidRPr="00600CBA" w:rsidRDefault="00D11815" w:rsidP="00D56AA0">
            <w:pPr>
              <w:spacing w:before="0" w:after="0" w:line="240" w:lineRule="auto"/>
              <w:contextualSpacing w:val="0"/>
              <w:jc w:val="center"/>
              <w:rPr>
                <w:b/>
                <w:bCs/>
              </w:rPr>
            </w:pPr>
            <w:r w:rsidRPr="00600CBA">
              <w:rPr>
                <w:b/>
                <w:bCs/>
              </w:rPr>
              <w:t>1</w:t>
            </w:r>
          </w:p>
          <w:p w14:paraId="7B26A6BE" w14:textId="77777777" w:rsidR="00D11815" w:rsidRPr="00600CBA" w:rsidRDefault="00D11815" w:rsidP="00D56AA0">
            <w:pPr>
              <w:spacing w:before="0" w:after="0" w:line="240" w:lineRule="auto"/>
              <w:contextualSpacing w:val="0"/>
              <w:jc w:val="center"/>
              <w:rPr>
                <w:b/>
                <w:bCs/>
              </w:rPr>
            </w:pPr>
          </w:p>
        </w:tc>
        <w:tc>
          <w:tcPr>
            <w:tcW w:w="495" w:type="pct"/>
            <w:tcBorders>
              <w:top w:val="outset" w:sz="6" w:space="0" w:color="auto"/>
              <w:left w:val="outset" w:sz="6" w:space="0" w:color="auto"/>
              <w:bottom w:val="outset" w:sz="6" w:space="0" w:color="auto"/>
              <w:right w:val="outset" w:sz="6" w:space="0" w:color="auto"/>
            </w:tcBorders>
            <w:vAlign w:val="center"/>
          </w:tcPr>
          <w:p w14:paraId="549EB57E" w14:textId="0CC4E925" w:rsidR="00D11815" w:rsidRPr="002571DF" w:rsidRDefault="00D11815">
            <w:pPr>
              <w:spacing w:before="0" w:after="0" w:line="240" w:lineRule="auto"/>
              <w:contextualSpacing w:val="0"/>
              <w:jc w:val="center"/>
            </w:pPr>
            <w:r w:rsidRPr="00C24ED9">
              <w:t>0</w:t>
            </w:r>
          </w:p>
        </w:tc>
        <w:tc>
          <w:tcPr>
            <w:tcW w:w="494" w:type="pct"/>
            <w:tcBorders>
              <w:top w:val="outset" w:sz="6" w:space="0" w:color="auto"/>
              <w:left w:val="outset" w:sz="6" w:space="0" w:color="auto"/>
              <w:bottom w:val="outset" w:sz="6" w:space="0" w:color="auto"/>
              <w:right w:val="outset" w:sz="6" w:space="0" w:color="auto"/>
            </w:tcBorders>
            <w:vAlign w:val="center"/>
            <w:hideMark/>
          </w:tcPr>
          <w:p w14:paraId="67A579EA"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5242E95D"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6BFF6914"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6" w:type="pct"/>
            <w:tcBorders>
              <w:top w:val="outset" w:sz="6" w:space="0" w:color="auto"/>
              <w:left w:val="outset" w:sz="6" w:space="0" w:color="auto"/>
              <w:bottom w:val="outset" w:sz="6" w:space="0" w:color="auto"/>
              <w:right w:val="outset" w:sz="6" w:space="0" w:color="auto"/>
            </w:tcBorders>
            <w:vAlign w:val="center"/>
            <w:hideMark/>
          </w:tcPr>
          <w:p w14:paraId="406F0B5E"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7F13EC96"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3A6835B9"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0</w:t>
            </w:r>
          </w:p>
        </w:tc>
        <w:tc>
          <w:tcPr>
            <w:tcW w:w="1041" w:type="pct"/>
            <w:tcBorders>
              <w:top w:val="outset" w:sz="6" w:space="0" w:color="auto"/>
              <w:left w:val="outset" w:sz="6" w:space="0" w:color="auto"/>
              <w:bottom w:val="outset" w:sz="6" w:space="0" w:color="auto"/>
              <w:right w:val="outset" w:sz="6" w:space="0" w:color="auto"/>
            </w:tcBorders>
            <w:vAlign w:val="center"/>
            <w:hideMark/>
          </w:tcPr>
          <w:p w14:paraId="4AE1BE2B" w14:textId="40903A95"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T_</w:t>
            </w:r>
            <w:r w:rsidR="005E70E0" w:rsidRPr="002571DF">
              <w:rPr>
                <w:color w:val="4472C4" w:themeColor="accent5"/>
              </w:rPr>
              <w:t>C</w:t>
            </w:r>
            <w:r w:rsidRPr="00C24ED9">
              <w:rPr>
                <w:color w:val="4472C4" w:themeColor="accent5"/>
              </w:rPr>
              <w:t>onnect</w:t>
            </w:r>
          </w:p>
        </w:tc>
      </w:tr>
      <w:tr w:rsidR="00D11815" w:rsidRPr="002571DF" w14:paraId="06BB5E3F" w14:textId="77777777" w:rsidTr="00D11815">
        <w:trPr>
          <w:trHeight w:val="330"/>
        </w:trPr>
        <w:tc>
          <w:tcPr>
            <w:tcW w:w="0" w:type="auto"/>
            <w:tcBorders>
              <w:top w:val="outset" w:sz="6" w:space="0" w:color="auto"/>
              <w:left w:val="outset" w:sz="6" w:space="0" w:color="auto"/>
              <w:bottom w:val="outset" w:sz="6" w:space="0" w:color="auto"/>
              <w:right w:val="outset" w:sz="6" w:space="0" w:color="auto"/>
            </w:tcBorders>
            <w:vAlign w:val="center"/>
            <w:hideMark/>
          </w:tcPr>
          <w:p w14:paraId="111C0634" w14:textId="7779D0C5" w:rsidR="00D11815" w:rsidRPr="00600CBA" w:rsidRDefault="00D11815" w:rsidP="00D56AA0">
            <w:pPr>
              <w:spacing w:before="0" w:after="0" w:line="240" w:lineRule="auto"/>
              <w:contextualSpacing w:val="0"/>
              <w:jc w:val="center"/>
              <w:rPr>
                <w:b/>
                <w:bCs/>
              </w:rPr>
            </w:pPr>
            <w:r w:rsidRPr="00600CBA">
              <w:rPr>
                <w:b/>
                <w:bCs/>
              </w:rPr>
              <w:t>1</w:t>
            </w:r>
          </w:p>
        </w:tc>
        <w:tc>
          <w:tcPr>
            <w:tcW w:w="0" w:type="auto"/>
            <w:tcBorders>
              <w:top w:val="outset" w:sz="6" w:space="0" w:color="auto"/>
              <w:left w:val="outset" w:sz="6" w:space="0" w:color="auto"/>
              <w:bottom w:val="outset" w:sz="6" w:space="0" w:color="auto"/>
              <w:right w:val="outset" w:sz="6" w:space="0" w:color="auto"/>
            </w:tcBorders>
            <w:vAlign w:val="center"/>
          </w:tcPr>
          <w:p w14:paraId="03541E3A" w14:textId="174B0151" w:rsidR="00D11815" w:rsidRPr="002571DF" w:rsidRDefault="00D11815" w:rsidP="00D56AA0">
            <w:pPr>
              <w:spacing w:before="0" w:after="0" w:line="240" w:lineRule="auto"/>
              <w:contextualSpacing w:val="0"/>
              <w:jc w:val="center"/>
            </w:pPr>
            <w:r w:rsidRPr="002571DF">
              <w:t>0</w:t>
            </w:r>
          </w:p>
        </w:tc>
        <w:tc>
          <w:tcPr>
            <w:tcW w:w="494" w:type="pct"/>
            <w:tcBorders>
              <w:top w:val="outset" w:sz="6" w:space="0" w:color="auto"/>
              <w:left w:val="outset" w:sz="6" w:space="0" w:color="auto"/>
              <w:bottom w:val="outset" w:sz="6" w:space="0" w:color="auto"/>
              <w:right w:val="outset" w:sz="6" w:space="0" w:color="auto"/>
            </w:tcBorders>
            <w:vAlign w:val="center"/>
            <w:hideMark/>
          </w:tcPr>
          <w:p w14:paraId="4D1844A0"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370D98C0"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1FA9DA70"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6" w:type="pct"/>
            <w:tcBorders>
              <w:top w:val="outset" w:sz="6" w:space="0" w:color="auto"/>
              <w:left w:val="outset" w:sz="6" w:space="0" w:color="auto"/>
              <w:bottom w:val="outset" w:sz="6" w:space="0" w:color="auto"/>
              <w:right w:val="outset" w:sz="6" w:space="0" w:color="auto"/>
            </w:tcBorders>
            <w:vAlign w:val="center"/>
            <w:hideMark/>
          </w:tcPr>
          <w:p w14:paraId="522DC89D" w14:textId="77777777" w:rsidR="00D11815" w:rsidRPr="00C24ED9" w:rsidRDefault="00D11815" w:rsidP="00D56AA0">
            <w:pPr>
              <w:spacing w:before="0" w:after="0" w:line="240" w:lineRule="auto"/>
              <w:contextualSpacing w:val="0"/>
              <w:jc w:val="center"/>
              <w:rPr>
                <w:color w:val="FF0000"/>
              </w:rPr>
            </w:pPr>
            <w:r w:rsidRPr="00C24ED9">
              <w:rPr>
                <w:color w:val="FF0000"/>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41760547"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0</w:t>
            </w:r>
          </w:p>
        </w:tc>
        <w:tc>
          <w:tcPr>
            <w:tcW w:w="495" w:type="pct"/>
            <w:tcBorders>
              <w:top w:val="outset" w:sz="6" w:space="0" w:color="auto"/>
              <w:left w:val="outset" w:sz="6" w:space="0" w:color="auto"/>
              <w:bottom w:val="outset" w:sz="6" w:space="0" w:color="auto"/>
              <w:right w:val="outset" w:sz="6" w:space="0" w:color="auto"/>
            </w:tcBorders>
            <w:vAlign w:val="center"/>
            <w:hideMark/>
          </w:tcPr>
          <w:p w14:paraId="67B55141"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1</w:t>
            </w:r>
          </w:p>
        </w:tc>
        <w:tc>
          <w:tcPr>
            <w:tcW w:w="1041" w:type="pct"/>
            <w:tcBorders>
              <w:top w:val="outset" w:sz="6" w:space="0" w:color="auto"/>
              <w:left w:val="outset" w:sz="6" w:space="0" w:color="auto"/>
              <w:bottom w:val="outset" w:sz="6" w:space="0" w:color="auto"/>
              <w:right w:val="outset" w:sz="6" w:space="0" w:color="auto"/>
            </w:tcBorders>
            <w:vAlign w:val="center"/>
            <w:hideMark/>
          </w:tcPr>
          <w:p w14:paraId="31FB0A00" w14:textId="1FBFD566"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T_</w:t>
            </w:r>
            <w:r w:rsidR="005E70E0" w:rsidRPr="002571DF">
              <w:rPr>
                <w:color w:val="4472C4" w:themeColor="accent5"/>
              </w:rPr>
              <w:t>D</w:t>
            </w:r>
            <w:r w:rsidRPr="00C24ED9">
              <w:rPr>
                <w:color w:val="4472C4" w:themeColor="accent5"/>
              </w:rPr>
              <w:t>isconnect</w:t>
            </w:r>
          </w:p>
        </w:tc>
      </w:tr>
      <w:tr w:rsidR="00A419A0" w:rsidRPr="002571DF" w14:paraId="6FB2A7A7" w14:textId="77777777" w:rsidTr="00A419A0">
        <w:trPr>
          <w:trHeight w:val="330"/>
        </w:trPr>
        <w:tc>
          <w:tcPr>
            <w:tcW w:w="0" w:type="auto"/>
            <w:gridSpan w:val="2"/>
            <w:tcBorders>
              <w:top w:val="outset" w:sz="6" w:space="0" w:color="auto"/>
              <w:left w:val="outset" w:sz="6" w:space="0" w:color="auto"/>
              <w:bottom w:val="outset" w:sz="6" w:space="0" w:color="auto"/>
              <w:right w:val="outset" w:sz="6" w:space="0" w:color="auto"/>
            </w:tcBorders>
            <w:vAlign w:val="center"/>
          </w:tcPr>
          <w:p w14:paraId="309F3008" w14:textId="75EA74DB" w:rsidR="00A419A0" w:rsidRPr="00C24ED9" w:rsidRDefault="00A419A0" w:rsidP="00D56AA0">
            <w:pPr>
              <w:spacing w:before="0" w:after="0" w:line="240" w:lineRule="auto"/>
              <w:contextualSpacing w:val="0"/>
              <w:jc w:val="center"/>
              <w:rPr>
                <w:b/>
                <w:bCs/>
              </w:rPr>
            </w:pPr>
            <w:r w:rsidRPr="00C24ED9">
              <w:rPr>
                <w:b/>
                <w:bCs/>
              </w:rPr>
              <w:t>NCD</w:t>
            </w:r>
          </w:p>
        </w:tc>
        <w:tc>
          <w:tcPr>
            <w:tcW w:w="4011" w:type="pct"/>
            <w:gridSpan w:val="7"/>
            <w:tcBorders>
              <w:top w:val="outset" w:sz="6" w:space="0" w:color="auto"/>
              <w:left w:val="outset" w:sz="6" w:space="0" w:color="auto"/>
              <w:bottom w:val="outset" w:sz="6" w:space="0" w:color="auto"/>
              <w:right w:val="outset" w:sz="6" w:space="0" w:color="auto"/>
            </w:tcBorders>
            <w:vAlign w:val="center"/>
          </w:tcPr>
          <w:p w14:paraId="1673B34F" w14:textId="77777777" w:rsidR="00A419A0" w:rsidRPr="002571DF" w:rsidRDefault="00A419A0" w:rsidP="00D56AA0">
            <w:pPr>
              <w:spacing w:before="0" w:after="0" w:line="240" w:lineRule="auto"/>
              <w:contextualSpacing w:val="0"/>
              <w:jc w:val="center"/>
            </w:pPr>
          </w:p>
        </w:tc>
      </w:tr>
      <w:tr w:rsidR="00D11815" w:rsidRPr="002571DF" w14:paraId="28313CAE" w14:textId="77777777" w:rsidTr="00D11815">
        <w:trPr>
          <w:trHeight w:val="330"/>
        </w:trPr>
        <w:tc>
          <w:tcPr>
            <w:tcW w:w="494" w:type="pct"/>
            <w:tcBorders>
              <w:top w:val="outset" w:sz="6" w:space="0" w:color="auto"/>
              <w:left w:val="outset" w:sz="6" w:space="0" w:color="auto"/>
              <w:bottom w:val="outset" w:sz="6" w:space="0" w:color="auto"/>
              <w:right w:val="outset" w:sz="6" w:space="0" w:color="auto"/>
            </w:tcBorders>
            <w:vAlign w:val="center"/>
            <w:hideMark/>
          </w:tcPr>
          <w:p w14:paraId="5D1B4BDC" w14:textId="5BB80D41" w:rsidR="00D11815" w:rsidRPr="00600CBA" w:rsidRDefault="00D11815" w:rsidP="00D56AA0">
            <w:pPr>
              <w:spacing w:before="0" w:after="0" w:line="240" w:lineRule="auto"/>
              <w:contextualSpacing w:val="0"/>
              <w:jc w:val="center"/>
              <w:rPr>
                <w:b/>
                <w:bCs/>
              </w:rPr>
            </w:pPr>
            <w:r w:rsidRPr="00600CBA">
              <w:rPr>
                <w:b/>
                <w:bCs/>
              </w:rPr>
              <w:t>1</w:t>
            </w:r>
          </w:p>
          <w:p w14:paraId="0177ECDE" w14:textId="77777777" w:rsidR="00D11815" w:rsidRPr="00600CBA" w:rsidRDefault="00D11815" w:rsidP="00D56AA0">
            <w:pPr>
              <w:spacing w:before="0" w:after="0" w:line="240" w:lineRule="auto"/>
              <w:contextualSpacing w:val="0"/>
              <w:jc w:val="center"/>
              <w:rPr>
                <w:b/>
                <w:bCs/>
              </w:rPr>
            </w:pPr>
          </w:p>
        </w:tc>
        <w:tc>
          <w:tcPr>
            <w:tcW w:w="495" w:type="pct"/>
            <w:tcBorders>
              <w:top w:val="outset" w:sz="6" w:space="0" w:color="auto"/>
              <w:left w:val="outset" w:sz="6" w:space="0" w:color="auto"/>
              <w:bottom w:val="outset" w:sz="6" w:space="0" w:color="auto"/>
              <w:right w:val="outset" w:sz="6" w:space="0" w:color="auto"/>
            </w:tcBorders>
            <w:vAlign w:val="center"/>
          </w:tcPr>
          <w:p w14:paraId="626B9B8C" w14:textId="31999D07" w:rsidR="00D11815" w:rsidRPr="002571DF" w:rsidRDefault="00D11815" w:rsidP="00D56AA0">
            <w:pPr>
              <w:spacing w:before="0" w:after="0" w:line="240" w:lineRule="auto"/>
              <w:contextualSpacing w:val="0"/>
              <w:jc w:val="center"/>
            </w:pPr>
            <w:r w:rsidRPr="002571DF">
              <w:t>1</w:t>
            </w:r>
          </w:p>
        </w:tc>
        <w:tc>
          <w:tcPr>
            <w:tcW w:w="1980" w:type="pct"/>
            <w:gridSpan w:val="4"/>
            <w:tcBorders>
              <w:top w:val="outset" w:sz="6" w:space="0" w:color="auto"/>
              <w:left w:val="outset" w:sz="6" w:space="0" w:color="auto"/>
              <w:bottom w:val="outset" w:sz="6" w:space="0" w:color="auto"/>
              <w:right w:val="outset" w:sz="6" w:space="0" w:color="auto"/>
            </w:tcBorders>
            <w:vAlign w:val="center"/>
            <w:hideMark/>
          </w:tcPr>
          <w:p w14:paraId="553B22E0" w14:textId="77777777" w:rsidR="00D11815" w:rsidRPr="002571DF" w:rsidRDefault="00D11815" w:rsidP="00D56AA0">
            <w:pPr>
              <w:spacing w:before="0" w:after="0" w:line="240" w:lineRule="auto"/>
              <w:contextualSpacing w:val="0"/>
              <w:jc w:val="center"/>
            </w:pPr>
            <w:r w:rsidRPr="002571DF">
              <w:t>SeqNr</w:t>
            </w:r>
          </w:p>
        </w:tc>
        <w:tc>
          <w:tcPr>
            <w:tcW w:w="495" w:type="pct"/>
            <w:tcBorders>
              <w:top w:val="outset" w:sz="6" w:space="0" w:color="auto"/>
              <w:left w:val="outset" w:sz="6" w:space="0" w:color="auto"/>
              <w:bottom w:val="outset" w:sz="6" w:space="0" w:color="auto"/>
              <w:right w:val="outset" w:sz="6" w:space="0" w:color="auto"/>
            </w:tcBorders>
            <w:vAlign w:val="center"/>
            <w:hideMark/>
          </w:tcPr>
          <w:p w14:paraId="58B5CAC2"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1</w:t>
            </w:r>
          </w:p>
        </w:tc>
        <w:tc>
          <w:tcPr>
            <w:tcW w:w="495" w:type="pct"/>
            <w:tcBorders>
              <w:top w:val="outset" w:sz="6" w:space="0" w:color="auto"/>
              <w:left w:val="outset" w:sz="6" w:space="0" w:color="auto"/>
              <w:bottom w:val="outset" w:sz="6" w:space="0" w:color="auto"/>
              <w:right w:val="outset" w:sz="6" w:space="0" w:color="auto"/>
            </w:tcBorders>
            <w:vAlign w:val="center"/>
            <w:hideMark/>
          </w:tcPr>
          <w:p w14:paraId="51305715"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0</w:t>
            </w:r>
          </w:p>
        </w:tc>
        <w:tc>
          <w:tcPr>
            <w:tcW w:w="1041" w:type="pct"/>
            <w:tcBorders>
              <w:top w:val="outset" w:sz="6" w:space="0" w:color="auto"/>
              <w:left w:val="outset" w:sz="6" w:space="0" w:color="auto"/>
              <w:bottom w:val="outset" w:sz="6" w:space="0" w:color="auto"/>
              <w:right w:val="outset" w:sz="6" w:space="0" w:color="auto"/>
            </w:tcBorders>
            <w:vAlign w:val="center"/>
            <w:hideMark/>
          </w:tcPr>
          <w:p w14:paraId="46899BF7" w14:textId="5351067E"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T_ACK</w:t>
            </w:r>
          </w:p>
        </w:tc>
      </w:tr>
      <w:tr w:rsidR="00D11815" w:rsidRPr="002571DF" w14:paraId="6B1E63B6" w14:textId="77777777" w:rsidTr="00D56AA0">
        <w:trPr>
          <w:trHeight w:val="330"/>
        </w:trPr>
        <w:tc>
          <w:tcPr>
            <w:tcW w:w="0" w:type="auto"/>
            <w:tcBorders>
              <w:top w:val="outset" w:sz="6" w:space="0" w:color="auto"/>
              <w:left w:val="outset" w:sz="6" w:space="0" w:color="auto"/>
              <w:bottom w:val="outset" w:sz="6" w:space="0" w:color="auto"/>
              <w:right w:val="outset" w:sz="6" w:space="0" w:color="auto"/>
            </w:tcBorders>
            <w:vAlign w:val="center"/>
            <w:hideMark/>
          </w:tcPr>
          <w:p w14:paraId="03236F77" w14:textId="6D29F60C" w:rsidR="00D11815" w:rsidRPr="00600CBA" w:rsidRDefault="00D11815" w:rsidP="00D56AA0">
            <w:pPr>
              <w:spacing w:before="0" w:after="0" w:line="240" w:lineRule="auto"/>
              <w:contextualSpacing w:val="0"/>
              <w:jc w:val="center"/>
              <w:rPr>
                <w:b/>
                <w:bCs/>
              </w:rPr>
            </w:pPr>
            <w:r w:rsidRPr="00600CBA">
              <w:rPr>
                <w:b/>
                <w:bCs/>
              </w:rPr>
              <w:t>1</w:t>
            </w:r>
          </w:p>
        </w:tc>
        <w:tc>
          <w:tcPr>
            <w:tcW w:w="0" w:type="auto"/>
            <w:tcBorders>
              <w:top w:val="outset" w:sz="6" w:space="0" w:color="auto"/>
              <w:left w:val="outset" w:sz="6" w:space="0" w:color="auto"/>
              <w:bottom w:val="outset" w:sz="6" w:space="0" w:color="auto"/>
              <w:right w:val="outset" w:sz="6" w:space="0" w:color="auto"/>
            </w:tcBorders>
            <w:vAlign w:val="center"/>
          </w:tcPr>
          <w:p w14:paraId="03F1B2E9" w14:textId="7DD128C3" w:rsidR="00D11815" w:rsidRPr="002571DF" w:rsidRDefault="00D11815" w:rsidP="00D56AA0">
            <w:pPr>
              <w:spacing w:before="0" w:after="0" w:line="240" w:lineRule="auto"/>
              <w:contextualSpacing w:val="0"/>
              <w:jc w:val="center"/>
            </w:pPr>
            <w:r w:rsidRPr="002571DF">
              <w:t>1</w:t>
            </w:r>
          </w:p>
        </w:tc>
        <w:tc>
          <w:tcPr>
            <w:tcW w:w="1980" w:type="pct"/>
            <w:gridSpan w:val="4"/>
            <w:tcBorders>
              <w:top w:val="outset" w:sz="6" w:space="0" w:color="auto"/>
              <w:left w:val="outset" w:sz="6" w:space="0" w:color="auto"/>
              <w:bottom w:val="outset" w:sz="6" w:space="0" w:color="auto"/>
              <w:right w:val="outset" w:sz="6" w:space="0" w:color="auto"/>
            </w:tcBorders>
            <w:vAlign w:val="center"/>
            <w:hideMark/>
          </w:tcPr>
          <w:p w14:paraId="6A6943FF" w14:textId="77777777" w:rsidR="00D11815" w:rsidRPr="002571DF" w:rsidRDefault="00D11815" w:rsidP="00D56AA0">
            <w:pPr>
              <w:spacing w:before="0" w:after="0" w:line="240" w:lineRule="auto"/>
              <w:contextualSpacing w:val="0"/>
              <w:jc w:val="center"/>
            </w:pPr>
            <w:r w:rsidRPr="002571DF">
              <w:t>SeqNr</w:t>
            </w:r>
          </w:p>
        </w:tc>
        <w:tc>
          <w:tcPr>
            <w:tcW w:w="495" w:type="pct"/>
            <w:tcBorders>
              <w:top w:val="outset" w:sz="6" w:space="0" w:color="auto"/>
              <w:left w:val="outset" w:sz="6" w:space="0" w:color="auto"/>
              <w:bottom w:val="outset" w:sz="6" w:space="0" w:color="auto"/>
              <w:right w:val="outset" w:sz="6" w:space="0" w:color="auto"/>
            </w:tcBorders>
            <w:vAlign w:val="center"/>
            <w:hideMark/>
          </w:tcPr>
          <w:p w14:paraId="6362860B"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1</w:t>
            </w:r>
          </w:p>
        </w:tc>
        <w:tc>
          <w:tcPr>
            <w:tcW w:w="495" w:type="pct"/>
            <w:tcBorders>
              <w:top w:val="outset" w:sz="6" w:space="0" w:color="auto"/>
              <w:left w:val="outset" w:sz="6" w:space="0" w:color="auto"/>
              <w:bottom w:val="outset" w:sz="6" w:space="0" w:color="auto"/>
              <w:right w:val="outset" w:sz="6" w:space="0" w:color="auto"/>
            </w:tcBorders>
            <w:vAlign w:val="center"/>
            <w:hideMark/>
          </w:tcPr>
          <w:p w14:paraId="55BD503A" w14:textId="77777777"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1</w:t>
            </w:r>
          </w:p>
        </w:tc>
        <w:tc>
          <w:tcPr>
            <w:tcW w:w="1041" w:type="pct"/>
            <w:tcBorders>
              <w:top w:val="outset" w:sz="6" w:space="0" w:color="auto"/>
              <w:left w:val="outset" w:sz="6" w:space="0" w:color="auto"/>
              <w:bottom w:val="outset" w:sz="6" w:space="0" w:color="auto"/>
              <w:right w:val="outset" w:sz="6" w:space="0" w:color="auto"/>
            </w:tcBorders>
            <w:vAlign w:val="center"/>
            <w:hideMark/>
          </w:tcPr>
          <w:p w14:paraId="5ABBA10D" w14:textId="6672E950" w:rsidR="00D11815" w:rsidRPr="00C24ED9" w:rsidRDefault="00D11815" w:rsidP="00D56AA0">
            <w:pPr>
              <w:spacing w:before="0" w:after="0" w:line="240" w:lineRule="auto"/>
              <w:contextualSpacing w:val="0"/>
              <w:jc w:val="center"/>
              <w:rPr>
                <w:color w:val="4472C4" w:themeColor="accent5"/>
              </w:rPr>
            </w:pPr>
            <w:r w:rsidRPr="00C24ED9">
              <w:rPr>
                <w:color w:val="4472C4" w:themeColor="accent5"/>
              </w:rPr>
              <w:t>T_NAK</w:t>
            </w:r>
          </w:p>
        </w:tc>
      </w:tr>
    </w:tbl>
    <w:p w14:paraId="3EEE2892" w14:textId="519743B4" w:rsidR="00DD1772" w:rsidRPr="002571DF" w:rsidRDefault="00DD1772">
      <w:pPr>
        <w:spacing w:before="0" w:after="0" w:line="240" w:lineRule="auto"/>
        <w:contextualSpacing w:val="0"/>
      </w:pPr>
    </w:p>
    <w:p w14:paraId="690EE628" w14:textId="77777777" w:rsidR="00425D0D" w:rsidRPr="00600CBA" w:rsidRDefault="00425D0D" w:rsidP="00600CBA">
      <w:pPr>
        <w:spacing w:before="0" w:after="0" w:line="240" w:lineRule="auto"/>
        <w:contextualSpacing w:val="0"/>
        <w:rPr>
          <w:b/>
          <w:bCs/>
          <w:u w:val="single"/>
        </w:rPr>
      </w:pPr>
      <w:r w:rsidRPr="00600CBA">
        <w:rPr>
          <w:b/>
          <w:bCs/>
          <w:u w:val="single"/>
        </w:rPr>
        <w:t>Control data telegrams</w:t>
      </w:r>
    </w:p>
    <w:p w14:paraId="73F77F7F" w14:textId="77777777" w:rsidR="00425D0D" w:rsidRPr="00600CBA" w:rsidRDefault="00425D0D" w:rsidP="00425D0D">
      <w:pPr>
        <w:spacing w:before="0" w:after="0" w:line="240" w:lineRule="auto"/>
        <w:contextualSpacing w:val="0"/>
      </w:pPr>
    </w:p>
    <w:p w14:paraId="7BA074AE" w14:textId="4C907379" w:rsidR="00425D0D" w:rsidRPr="00600CBA" w:rsidRDefault="00425D0D" w:rsidP="00600CBA">
      <w:r w:rsidRPr="00600CBA">
        <w:t xml:space="preserve">The purpose of control data telegrams is to contribute to the controlling of any data exchange 'session' between two devices, typically between ETS (interface) and its </w:t>
      </w:r>
      <w:r w:rsidR="006B63D6" w:rsidRPr="002571DF">
        <w:t>destination</w:t>
      </w:r>
      <w:r w:rsidRPr="00600CBA">
        <w:t xml:space="preserve"> device for commissioning.</w:t>
      </w:r>
    </w:p>
    <w:p w14:paraId="3C05B152" w14:textId="5B67D043" w:rsidR="0070379A" w:rsidRDefault="0070379A">
      <w:pPr>
        <w:spacing w:before="0" w:after="0" w:line="240" w:lineRule="auto"/>
        <w:contextualSpacing w:val="0"/>
      </w:pPr>
      <w:r>
        <w:br w:type="page"/>
      </w:r>
    </w:p>
    <w:p w14:paraId="38AD91ED" w14:textId="77777777" w:rsidR="00425D0D" w:rsidRPr="00600CBA" w:rsidRDefault="00425D0D" w:rsidP="00600CBA"/>
    <w:p w14:paraId="55A9237B" w14:textId="503C8905" w:rsidR="00425D0D" w:rsidRPr="00600CBA" w:rsidRDefault="00A419A0" w:rsidP="00600CBA">
      <w:r w:rsidRPr="002571DF">
        <w:t>4 control</w:t>
      </w:r>
      <w:r w:rsidR="00425D0D" w:rsidRPr="00600CBA">
        <w:t xml:space="preserve"> </w:t>
      </w:r>
      <w:r w:rsidRPr="002571DF">
        <w:t xml:space="preserve">data telegrams </w:t>
      </w:r>
      <w:r w:rsidR="00425D0D" w:rsidRPr="00600CBA">
        <w:t>can be distinguished:</w:t>
      </w:r>
    </w:p>
    <w:p w14:paraId="3524F5BB" w14:textId="65F3D36F" w:rsidR="00425D0D" w:rsidRPr="00600CBA" w:rsidRDefault="00425D0D" w:rsidP="00425D0D">
      <w:pPr>
        <w:spacing w:before="0" w:after="0" w:line="240" w:lineRule="auto"/>
        <w:contextualSpacing w:val="0"/>
      </w:pPr>
    </w:p>
    <w:tbl>
      <w:tblPr>
        <w:tblW w:w="9351" w:type="dxa"/>
        <w:tblLook w:val="04A0" w:firstRow="1" w:lastRow="0" w:firstColumn="1" w:lastColumn="0" w:noHBand="0" w:noVBand="1"/>
      </w:tblPr>
      <w:tblGrid>
        <w:gridCol w:w="1838"/>
        <w:gridCol w:w="7513"/>
      </w:tblGrid>
      <w:tr w:rsidR="00425D0D" w:rsidRPr="002571DF" w14:paraId="50F625F9" w14:textId="77777777" w:rsidTr="00600CBA">
        <w:trPr>
          <w:trHeight w:val="531"/>
        </w:trPr>
        <w:tc>
          <w:tcPr>
            <w:tcW w:w="1838" w:type="dxa"/>
            <w:vAlign w:val="center"/>
          </w:tcPr>
          <w:p w14:paraId="3B388F2E" w14:textId="1A6188C6" w:rsidR="003E1832" w:rsidRPr="00600CBA" w:rsidRDefault="003E1832">
            <w:pPr>
              <w:spacing w:before="0" w:after="0" w:line="240" w:lineRule="auto"/>
              <w:contextualSpacing w:val="0"/>
            </w:pPr>
            <w:r w:rsidRPr="002571DF">
              <w:t>(T_Connect)</w:t>
            </w:r>
          </w:p>
        </w:tc>
        <w:tc>
          <w:tcPr>
            <w:tcW w:w="7513" w:type="dxa"/>
          </w:tcPr>
          <w:p w14:paraId="03D9AE08" w14:textId="141750E6" w:rsidR="00425D0D" w:rsidRPr="00600CBA" w:rsidRDefault="00425D0D" w:rsidP="00425D0D">
            <w:pPr>
              <w:spacing w:before="0" w:after="0" w:line="240" w:lineRule="auto"/>
              <w:contextualSpacing w:val="0"/>
            </w:pPr>
            <w:r w:rsidRPr="00600CBA">
              <w:t>the source device requests the destination device to build up a unicast connection in order to exchange information</w:t>
            </w:r>
          </w:p>
        </w:tc>
      </w:tr>
      <w:tr w:rsidR="00425D0D" w:rsidRPr="002571DF" w14:paraId="54167378" w14:textId="77777777" w:rsidTr="00600CBA">
        <w:tc>
          <w:tcPr>
            <w:tcW w:w="1838" w:type="dxa"/>
            <w:vAlign w:val="center"/>
          </w:tcPr>
          <w:p w14:paraId="0E1B9CB9" w14:textId="6D9F83DD" w:rsidR="003E1832" w:rsidRPr="00600CBA" w:rsidRDefault="003E1832">
            <w:pPr>
              <w:spacing w:before="0" w:after="0" w:line="240" w:lineRule="auto"/>
              <w:contextualSpacing w:val="0"/>
            </w:pPr>
            <w:r w:rsidRPr="002571DF">
              <w:t>(T_Disconnect)</w:t>
            </w:r>
          </w:p>
        </w:tc>
        <w:tc>
          <w:tcPr>
            <w:tcW w:w="7513" w:type="dxa"/>
          </w:tcPr>
          <w:p w14:paraId="545821D3" w14:textId="75C4070A" w:rsidR="00425D0D" w:rsidRPr="00600CBA" w:rsidRDefault="00425D0D" w:rsidP="00425D0D">
            <w:pPr>
              <w:spacing w:before="0" w:after="0" w:line="240" w:lineRule="auto"/>
              <w:contextualSpacing w:val="0"/>
            </w:pPr>
            <w:r w:rsidRPr="00600CBA">
              <w:t xml:space="preserve">the source device requests the destination device to end their unicast connection because there is </w:t>
            </w:r>
            <w:r w:rsidR="00561D85" w:rsidRPr="00600CBA">
              <w:t>e.g.,</w:t>
            </w:r>
            <w:r w:rsidRPr="00600CBA">
              <w:t xml:space="preserve"> no more information to be exchanged</w:t>
            </w:r>
          </w:p>
        </w:tc>
      </w:tr>
      <w:tr w:rsidR="00425D0D" w:rsidRPr="002571DF" w14:paraId="6C3581BC" w14:textId="77777777" w:rsidTr="00600CBA">
        <w:tc>
          <w:tcPr>
            <w:tcW w:w="1838" w:type="dxa"/>
            <w:vAlign w:val="center"/>
          </w:tcPr>
          <w:p w14:paraId="7C5897EF" w14:textId="7AF66F19" w:rsidR="003E1832" w:rsidRPr="00600CBA" w:rsidRDefault="003E1832">
            <w:pPr>
              <w:spacing w:before="0" w:after="0" w:line="240" w:lineRule="auto"/>
              <w:contextualSpacing w:val="0"/>
            </w:pPr>
            <w:r w:rsidRPr="002571DF">
              <w:t>(T_ACK)</w:t>
            </w:r>
          </w:p>
        </w:tc>
        <w:tc>
          <w:tcPr>
            <w:tcW w:w="7513" w:type="dxa"/>
          </w:tcPr>
          <w:p w14:paraId="6DC9A7C1" w14:textId="7B1EA839" w:rsidR="00425D0D" w:rsidRPr="00600CBA" w:rsidRDefault="00561D85" w:rsidP="00600CBA">
            <w:pPr>
              <w:tabs>
                <w:tab w:val="num" w:pos="720"/>
              </w:tabs>
              <w:spacing w:before="0" w:after="0"/>
              <w:contextualSpacing w:val="0"/>
            </w:pPr>
            <w:r w:rsidRPr="00600CBA">
              <w:t xml:space="preserve">the destination device confirms the source device that it well 'understood' its </w:t>
            </w:r>
            <w:r w:rsidR="0070379A">
              <w:t>last</w:t>
            </w:r>
            <w:r w:rsidRPr="00600CBA">
              <w:t xml:space="preserve"> delivered telegram</w:t>
            </w:r>
          </w:p>
        </w:tc>
      </w:tr>
      <w:tr w:rsidR="00425D0D" w:rsidRPr="002571DF" w14:paraId="0DA2878D" w14:textId="77777777" w:rsidTr="00600CBA">
        <w:tc>
          <w:tcPr>
            <w:tcW w:w="1838" w:type="dxa"/>
            <w:vAlign w:val="center"/>
          </w:tcPr>
          <w:p w14:paraId="5BBEF56B" w14:textId="08712201" w:rsidR="003E1832" w:rsidRPr="00600CBA" w:rsidRDefault="003E1832">
            <w:pPr>
              <w:spacing w:before="0" w:after="0" w:line="240" w:lineRule="auto"/>
              <w:contextualSpacing w:val="0"/>
            </w:pPr>
            <w:r w:rsidRPr="002571DF">
              <w:t>(T_NAK)</w:t>
            </w:r>
          </w:p>
        </w:tc>
        <w:tc>
          <w:tcPr>
            <w:tcW w:w="7513" w:type="dxa"/>
          </w:tcPr>
          <w:p w14:paraId="47D9E7E8" w14:textId="289D2BC1" w:rsidR="00425D0D" w:rsidRPr="00600CBA" w:rsidRDefault="00561D85" w:rsidP="00425D0D">
            <w:pPr>
              <w:spacing w:before="0" w:after="0" w:line="240" w:lineRule="auto"/>
              <w:contextualSpacing w:val="0"/>
            </w:pPr>
            <w:r w:rsidRPr="00600CBA">
              <w:t>the destination device confirms the source device that it did NOT well '</w:t>
            </w:r>
            <w:proofErr w:type="gramStart"/>
            <w:r w:rsidRPr="00600CBA">
              <w:t>understood</w:t>
            </w:r>
            <w:proofErr w:type="gramEnd"/>
            <w:r w:rsidRPr="00600CBA">
              <w:t xml:space="preserve">' its </w:t>
            </w:r>
            <w:r w:rsidR="0070379A">
              <w:t>last</w:t>
            </w:r>
            <w:r w:rsidRPr="00600CBA">
              <w:t xml:space="preserve"> delivered telegram</w:t>
            </w:r>
          </w:p>
        </w:tc>
      </w:tr>
    </w:tbl>
    <w:p w14:paraId="108414FE" w14:textId="34F94B83" w:rsidR="00425D0D" w:rsidRPr="00600CBA" w:rsidRDefault="00425D0D" w:rsidP="00425D0D">
      <w:pPr>
        <w:tabs>
          <w:tab w:val="num" w:pos="720"/>
        </w:tabs>
        <w:spacing w:before="0" w:after="0" w:line="240" w:lineRule="auto"/>
        <w:contextualSpacing w:val="0"/>
      </w:pPr>
    </w:p>
    <w:p w14:paraId="50216C64" w14:textId="6973E2C1" w:rsidR="00425D0D" w:rsidRPr="00600CBA" w:rsidRDefault="00425D0D" w:rsidP="00600CBA">
      <w:pPr>
        <w:spacing w:before="0" w:after="0" w:line="240" w:lineRule="auto"/>
        <w:contextualSpacing w:val="0"/>
        <w:rPr>
          <w:b/>
          <w:bCs/>
          <w:u w:val="single"/>
        </w:rPr>
      </w:pPr>
      <w:r w:rsidRPr="00600CBA">
        <w:rPr>
          <w:b/>
          <w:bCs/>
          <w:u w:val="single"/>
        </w:rPr>
        <w:t>Sequence Number</w:t>
      </w:r>
    </w:p>
    <w:p w14:paraId="6964E230" w14:textId="77777777" w:rsidR="00CD4132" w:rsidRPr="002571DF" w:rsidRDefault="00CD4132" w:rsidP="00425D0D">
      <w:pPr>
        <w:spacing w:before="0" w:after="0" w:line="240" w:lineRule="auto"/>
        <w:contextualSpacing w:val="0"/>
      </w:pPr>
    </w:p>
    <w:p w14:paraId="489DBC47" w14:textId="77777777" w:rsidR="007B7591" w:rsidRDefault="00A04CB7" w:rsidP="00986A3A">
      <w:r w:rsidRPr="002571DF">
        <w:t>As mentioned in an earlier paragraph, the connection-oriented communication is monitored with sequence numbers ranging from 0 until 15</w:t>
      </w:r>
      <w:r w:rsidR="007B7591">
        <w:t xml:space="preserve"> (4 bit value)</w:t>
      </w:r>
      <w:r w:rsidRPr="002571DF">
        <w:t xml:space="preserve">. </w:t>
      </w:r>
    </w:p>
    <w:p w14:paraId="748CC4AF" w14:textId="77777777" w:rsidR="007B7591" w:rsidRDefault="00986A3A" w:rsidP="00986A3A">
      <w:r>
        <w:t xml:space="preserve">When device A sends a message to device B, it will start the sequence number at 0 and will increment it with each </w:t>
      </w:r>
      <w:r w:rsidR="007B7591">
        <w:t xml:space="preserve">sent </w:t>
      </w:r>
      <w:r>
        <w:t xml:space="preserve">new message to reach 15. After that it starts at 0 again. </w:t>
      </w:r>
    </w:p>
    <w:p w14:paraId="5BADC2C5" w14:textId="683EE955" w:rsidR="00425D0D" w:rsidRPr="00600CBA" w:rsidRDefault="00986A3A" w:rsidP="00986A3A">
      <w:r>
        <w:t xml:space="preserve">The same thing happens when device B sends messages to device </w:t>
      </w:r>
      <w:r w:rsidR="007B7591">
        <w:t>A</w:t>
      </w:r>
      <w:r>
        <w:t>, in other words, both processes run separate</w:t>
      </w:r>
      <w:r w:rsidR="007B7591">
        <w:t>ly</w:t>
      </w:r>
      <w:r>
        <w:t xml:space="preserve"> from each other. </w:t>
      </w:r>
    </w:p>
    <w:p w14:paraId="2D606A79" w14:textId="77777777" w:rsidR="00CD4132" w:rsidRPr="002571DF" w:rsidRDefault="00CD4132" w:rsidP="00CD4132">
      <w:pPr>
        <w:spacing w:before="0" w:after="0" w:line="240" w:lineRule="auto"/>
        <w:contextualSpacing w:val="0"/>
        <w:rPr>
          <w:b/>
          <w:bCs/>
        </w:rPr>
      </w:pPr>
    </w:p>
    <w:p w14:paraId="728FD932" w14:textId="77777777" w:rsidR="00CD4132" w:rsidRPr="002571DF" w:rsidRDefault="00CD4132" w:rsidP="00CD4132">
      <w:pPr>
        <w:spacing w:before="0" w:after="0" w:line="240" w:lineRule="auto"/>
        <w:contextualSpacing w:val="0"/>
        <w:rPr>
          <w:b/>
          <w:bCs/>
        </w:rPr>
      </w:pPr>
    </w:p>
    <w:p w14:paraId="3415F428" w14:textId="5AAC9A65" w:rsidR="00425D0D" w:rsidRPr="002571DF" w:rsidRDefault="00425D0D">
      <w:pPr>
        <w:spacing w:before="0" w:after="0" w:line="240" w:lineRule="auto"/>
        <w:contextualSpacing w:val="0"/>
        <w:rPr>
          <w:b/>
          <w:bCs/>
        </w:rPr>
      </w:pPr>
      <w:r w:rsidRPr="00600CBA">
        <w:rPr>
          <w:b/>
          <w:bCs/>
        </w:rPr>
        <w:t>T_ACK vs. LL_ACK</w:t>
      </w:r>
    </w:p>
    <w:p w14:paraId="4DCEF201" w14:textId="77777777" w:rsidR="00D130C2" w:rsidRPr="00600CBA" w:rsidRDefault="00D130C2" w:rsidP="00600CBA">
      <w:pPr>
        <w:spacing w:before="0" w:after="0" w:line="240" w:lineRule="auto"/>
        <w:contextualSpacing w:val="0"/>
        <w:rPr>
          <w:b/>
          <w:bCs/>
        </w:rPr>
      </w:pPr>
    </w:p>
    <w:p w14:paraId="49446E49" w14:textId="2AABFE1E" w:rsidR="00425D0D" w:rsidRPr="002571DF" w:rsidRDefault="00425D0D" w:rsidP="00600CBA">
      <w:r w:rsidRPr="00600CBA">
        <w:t>T_ACK shall not be confused with LL_ACK:</w:t>
      </w:r>
    </w:p>
    <w:p w14:paraId="769233FD" w14:textId="77777777" w:rsidR="00D130C2" w:rsidRPr="00600CBA" w:rsidRDefault="00D130C2">
      <w:pPr>
        <w:spacing w:before="0" w:after="0" w:line="240" w:lineRule="auto"/>
        <w:contextualSpacing w:val="0"/>
      </w:pPr>
    </w:p>
    <w:p w14:paraId="6147B27F" w14:textId="77777777" w:rsidR="00425D0D" w:rsidRPr="00600CBA" w:rsidRDefault="00425D0D" w:rsidP="00037C7E">
      <w:pPr>
        <w:pStyle w:val="ListParagraph"/>
        <w:numPr>
          <w:ilvl w:val="0"/>
          <w:numId w:val="13"/>
        </w:numPr>
        <w:spacing w:before="0" w:after="0" w:line="240" w:lineRule="auto"/>
        <w:ind w:left="360"/>
        <w:contextualSpacing w:val="0"/>
      </w:pPr>
      <w:r w:rsidRPr="00600CBA">
        <w:t xml:space="preserve">LL_ACK: </w:t>
      </w:r>
    </w:p>
    <w:p w14:paraId="16979306" w14:textId="75718A60" w:rsidR="00425D0D" w:rsidRPr="00600CBA" w:rsidRDefault="00425D0D" w:rsidP="00107B01">
      <w:pPr>
        <w:pStyle w:val="Bullet3"/>
      </w:pPr>
      <w:r w:rsidRPr="00600CBA">
        <w:t xml:space="preserve">the </w:t>
      </w:r>
      <w:r w:rsidR="00D130C2" w:rsidRPr="002571DF">
        <w:t>destination</w:t>
      </w:r>
      <w:r w:rsidRPr="00600CBA">
        <w:t xml:space="preserve"> device confirms the source device that it has </w:t>
      </w:r>
      <w:r w:rsidRPr="00600CBA">
        <w:rPr>
          <w:b/>
          <w:bCs/>
        </w:rPr>
        <w:t xml:space="preserve">well received </w:t>
      </w:r>
      <w:r w:rsidRPr="00600CBA">
        <w:t xml:space="preserve">its latest delivered </w:t>
      </w:r>
      <w:r w:rsidR="00D130C2" w:rsidRPr="002571DF">
        <w:t>telegram.</w:t>
      </w:r>
    </w:p>
    <w:p w14:paraId="4FEFFB56" w14:textId="1FD68109" w:rsidR="00425D0D" w:rsidRPr="00600CBA" w:rsidRDefault="00425D0D" w:rsidP="00107B01">
      <w:pPr>
        <w:pStyle w:val="Bullet3"/>
      </w:pPr>
      <w:r w:rsidRPr="00600CBA">
        <w:t>it is possible that more than one device sends such confirmation for the same delivered telegram, e.g.</w:t>
      </w:r>
      <w:r w:rsidR="00D130C2" w:rsidRPr="002571DF">
        <w:t>,</w:t>
      </w:r>
      <w:r w:rsidRPr="00600CBA">
        <w:t xml:space="preserve"> in case of GroupValueWrite (multicast)</w:t>
      </w:r>
    </w:p>
    <w:p w14:paraId="4C069033" w14:textId="01E4B89B" w:rsidR="00D130C2" w:rsidRPr="002571DF" w:rsidRDefault="00425D0D" w:rsidP="00107B01">
      <w:pPr>
        <w:pStyle w:val="Bullet3"/>
      </w:pPr>
      <w:r w:rsidRPr="00600CBA">
        <w:t xml:space="preserve">such </w:t>
      </w:r>
      <w:r w:rsidR="00D130C2" w:rsidRPr="002571DF">
        <w:t xml:space="preserve">a </w:t>
      </w:r>
      <w:r w:rsidRPr="00600CBA">
        <w:t xml:space="preserve">telegram is </w:t>
      </w:r>
      <w:r w:rsidR="00D130C2" w:rsidRPr="002571DF">
        <w:t>not</w:t>
      </w:r>
      <w:r w:rsidRPr="00600CBA">
        <w:t xml:space="preserve"> a complete telegram, i.e.</w:t>
      </w:r>
      <w:r w:rsidR="00D130C2" w:rsidRPr="002571DF">
        <w:t>,</w:t>
      </w:r>
      <w:r w:rsidRPr="00600CBA">
        <w:t xml:space="preserve"> it contains only one octet</w:t>
      </w:r>
      <w:r w:rsidR="00D130C2" w:rsidRPr="002571DF">
        <w:t>.</w:t>
      </w:r>
    </w:p>
    <w:p w14:paraId="3E8AD020" w14:textId="77777777" w:rsidR="00D130C2" w:rsidRPr="002571DF" w:rsidRDefault="00D130C2" w:rsidP="00600CBA">
      <w:pPr>
        <w:spacing w:before="0" w:after="0" w:line="240" w:lineRule="auto"/>
        <w:contextualSpacing w:val="0"/>
      </w:pPr>
    </w:p>
    <w:p w14:paraId="7991BA8A" w14:textId="23408E2E" w:rsidR="00425D0D" w:rsidRPr="00600CBA" w:rsidRDefault="00425D0D" w:rsidP="00037C7E">
      <w:pPr>
        <w:pStyle w:val="ListParagraph"/>
        <w:numPr>
          <w:ilvl w:val="0"/>
          <w:numId w:val="13"/>
        </w:numPr>
        <w:spacing w:before="0" w:after="0" w:line="240" w:lineRule="auto"/>
        <w:ind w:left="360"/>
        <w:contextualSpacing w:val="0"/>
      </w:pPr>
      <w:r w:rsidRPr="00600CBA">
        <w:t xml:space="preserve">T_ACK: </w:t>
      </w:r>
    </w:p>
    <w:p w14:paraId="66AE407C" w14:textId="72E30017" w:rsidR="00425D0D" w:rsidRPr="00600CBA" w:rsidRDefault="00425D0D" w:rsidP="00107B01">
      <w:pPr>
        <w:pStyle w:val="Bullet3"/>
      </w:pPr>
      <w:r w:rsidRPr="00600CBA">
        <w:t xml:space="preserve">this is as explained above all about </w:t>
      </w:r>
      <w:r w:rsidRPr="0070379A">
        <w:rPr>
          <w:b/>
          <w:bCs/>
        </w:rPr>
        <w:t>understanding</w:t>
      </w:r>
      <w:r w:rsidRPr="00600CBA">
        <w:t xml:space="preserve"> telegrams</w:t>
      </w:r>
      <w:r w:rsidR="00D130C2" w:rsidRPr="00600CBA">
        <w:t>.</w:t>
      </w:r>
    </w:p>
    <w:p w14:paraId="45ECB4BB" w14:textId="15704485" w:rsidR="00425D0D" w:rsidRPr="00600CBA" w:rsidRDefault="00425D0D" w:rsidP="00107B01">
      <w:pPr>
        <w:pStyle w:val="Bullet3"/>
      </w:pPr>
      <w:r w:rsidRPr="00600CBA">
        <w:t>such confirmation can only be sent by one device, i.e.</w:t>
      </w:r>
      <w:r w:rsidR="00D130C2" w:rsidRPr="00600CBA">
        <w:t>,</w:t>
      </w:r>
      <w:r w:rsidRPr="00600CBA">
        <w:t xml:space="preserve"> the </w:t>
      </w:r>
      <w:r w:rsidR="00D130C2" w:rsidRPr="00600CBA">
        <w:t>destination</w:t>
      </w:r>
      <w:r w:rsidRPr="00600CBA">
        <w:t xml:space="preserve"> device (unicast)</w:t>
      </w:r>
    </w:p>
    <w:p w14:paraId="24DE420D" w14:textId="30A456DE" w:rsidR="00425D0D" w:rsidRPr="00600CBA" w:rsidRDefault="00425D0D" w:rsidP="00107B01">
      <w:pPr>
        <w:pStyle w:val="Bullet3"/>
      </w:pPr>
      <w:r w:rsidRPr="00600CBA">
        <w:t xml:space="preserve">such </w:t>
      </w:r>
      <w:r w:rsidR="00D130C2" w:rsidRPr="00600CBA">
        <w:t xml:space="preserve">a </w:t>
      </w:r>
      <w:r w:rsidRPr="00600CBA">
        <w:t>telegram is always combined with a</w:t>
      </w:r>
      <w:r w:rsidR="0070379A">
        <w:t>n</w:t>
      </w:r>
      <w:r w:rsidRPr="00600CBA">
        <w:t xml:space="preserve"> LL_ACK: the </w:t>
      </w:r>
      <w:r w:rsidR="00D130C2" w:rsidRPr="00600CBA">
        <w:t>destination</w:t>
      </w:r>
      <w:r w:rsidRPr="00600CBA">
        <w:t xml:space="preserve"> device can only understand telegrams that w</w:t>
      </w:r>
      <w:r w:rsidR="00D130C2" w:rsidRPr="00600CBA">
        <w:t xml:space="preserve">ere </w:t>
      </w:r>
      <w:r w:rsidRPr="00600CBA">
        <w:t>well received in the first place</w:t>
      </w:r>
      <w:r w:rsidR="00D130C2" w:rsidRPr="00600CBA">
        <w:t>.</w:t>
      </w:r>
    </w:p>
    <w:p w14:paraId="48B69653" w14:textId="1FB1CA64" w:rsidR="00D130C2" w:rsidRPr="002571DF" w:rsidRDefault="00D130C2">
      <w:pPr>
        <w:spacing w:before="0" w:after="0" w:line="240" w:lineRule="auto"/>
        <w:contextualSpacing w:val="0"/>
      </w:pPr>
    </w:p>
    <w:p w14:paraId="06A26EF4" w14:textId="77777777" w:rsidR="00ED4C6C" w:rsidRDefault="00ED4C6C">
      <w:pPr>
        <w:spacing w:before="0" w:after="0" w:line="240" w:lineRule="auto"/>
        <w:contextualSpacing w:val="0"/>
        <w:rPr>
          <w:rFonts w:eastAsia="Times New Roman"/>
          <w:b/>
          <w:bCs/>
          <w:iCs/>
        </w:rPr>
      </w:pPr>
      <w:r>
        <w:br w:type="page"/>
      </w:r>
    </w:p>
    <w:p w14:paraId="2ACAC9F4" w14:textId="1A353798" w:rsidR="00D130C2" w:rsidRPr="002571DF" w:rsidRDefault="00D130C2" w:rsidP="00D130C2">
      <w:pPr>
        <w:pStyle w:val="Heading5"/>
      </w:pPr>
      <w:bookmarkStart w:id="108" w:name="_Toc106372423"/>
      <w:r w:rsidRPr="002571DF">
        <w:lastRenderedPageBreak/>
        <w:t>L &gt; 0: data package</w:t>
      </w:r>
      <w:bookmarkEnd w:id="108"/>
    </w:p>
    <w:p w14:paraId="02AE28D0" w14:textId="6E6055CD" w:rsidR="00D130C2" w:rsidRPr="002571DF" w:rsidRDefault="00D130C2">
      <w:pPr>
        <w:spacing w:before="0" w:after="0" w:line="240" w:lineRule="auto"/>
        <w:contextualSpacing w:val="0"/>
      </w:pPr>
    </w:p>
    <w:p w14:paraId="35D608F0" w14:textId="2BA54EA1" w:rsidR="005910C6" w:rsidRPr="002571DF" w:rsidRDefault="005910C6" w:rsidP="00600CBA">
      <w:r w:rsidRPr="002571DF">
        <w:t>If L &gt; 0, then the NPDU consists of TPCI, APCI and data.</w:t>
      </w:r>
    </w:p>
    <w:p w14:paraId="223F832B" w14:textId="260C02D9" w:rsidR="007C392C" w:rsidRPr="002571DF" w:rsidRDefault="007C392C" w:rsidP="00600CBA">
      <w:r w:rsidRPr="00600CBA">
        <w:t>The telegram contains either UDP or NDP</w:t>
      </w:r>
      <w:r w:rsidRPr="002571DF">
        <w:t>.</w:t>
      </w:r>
    </w:p>
    <w:p w14:paraId="2E8090F3" w14:textId="77777777" w:rsidR="007C392C" w:rsidRPr="00600CBA" w:rsidRDefault="007C392C" w:rsidP="007C392C">
      <w:pPr>
        <w:spacing w:before="0" w:after="0" w:line="240" w:lineRule="auto"/>
        <w:contextualSpacing w:val="0"/>
      </w:pPr>
    </w:p>
    <w:p w14:paraId="7997C622" w14:textId="77777777" w:rsidR="007C392C" w:rsidRPr="00600CBA" w:rsidRDefault="007C392C" w:rsidP="00600CBA">
      <w:pPr>
        <w:pStyle w:val="Bullet2"/>
      </w:pPr>
      <w:r w:rsidRPr="00600CBA">
        <w:t>UDP = unnumbered data package</w:t>
      </w:r>
    </w:p>
    <w:p w14:paraId="4E990B6C" w14:textId="41B0E814" w:rsidR="007C392C" w:rsidRPr="00600CBA" w:rsidRDefault="007C392C" w:rsidP="00600CBA">
      <w:pPr>
        <w:pStyle w:val="Bullet2"/>
      </w:pPr>
      <w:r w:rsidRPr="00600CBA">
        <w:t>NDP = numbered data package</w:t>
      </w:r>
    </w:p>
    <w:p w14:paraId="292AB641" w14:textId="77777777" w:rsidR="007C392C" w:rsidRPr="002571DF" w:rsidRDefault="007C392C" w:rsidP="007C392C">
      <w:pPr>
        <w:spacing w:before="0" w:after="0" w:line="240" w:lineRule="auto"/>
        <w:contextualSpacing w:val="0"/>
      </w:pPr>
    </w:p>
    <w:p w14:paraId="66524B62" w14:textId="4A923CF2" w:rsidR="007C392C" w:rsidRPr="002571DF" w:rsidRDefault="007C392C" w:rsidP="00600CBA">
      <w:r w:rsidRPr="00600CBA">
        <w:rPr>
          <w:b/>
          <w:bCs/>
        </w:rPr>
        <w:t>The TPCI is in this context always 6 bits long</w:t>
      </w:r>
      <w:r w:rsidRPr="00600CBA">
        <w:t>.</w:t>
      </w:r>
      <w:r w:rsidR="00400F37" w:rsidRPr="002571DF">
        <w:t xml:space="preserve"> </w:t>
      </w:r>
      <w:r w:rsidRPr="00600CBA">
        <w:t>The most significant bit (D7) of the TPCI is in this context always set to 0.</w:t>
      </w:r>
      <w:r w:rsidR="00400F37" w:rsidRPr="002571DF">
        <w:t xml:space="preserve"> The next bit determines whether it is a numbered data package (NDP) or an unnumbered data package (UDP).</w:t>
      </w:r>
    </w:p>
    <w:p w14:paraId="6738DDEA" w14:textId="0BA63739" w:rsidR="005910C6" w:rsidRPr="002571DF" w:rsidRDefault="005910C6" w:rsidP="007C392C">
      <w:pPr>
        <w:spacing w:before="0" w:after="0" w:line="240" w:lineRule="auto"/>
        <w:contextualSpacing w:val="0"/>
      </w:pPr>
    </w:p>
    <w:p w14:paraId="02A137B0" w14:textId="7DE21454" w:rsidR="005910C6" w:rsidRPr="002571DF" w:rsidRDefault="005910C6" w:rsidP="007C392C">
      <w:pPr>
        <w:spacing w:before="0" w:after="0" w:line="240" w:lineRule="auto"/>
        <w:contextualSpacing w:val="0"/>
      </w:pPr>
    </w:p>
    <w:tbl>
      <w:tblPr>
        <w:tblW w:w="317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6"/>
        <w:gridCol w:w="773"/>
        <w:gridCol w:w="760"/>
        <w:gridCol w:w="760"/>
        <w:gridCol w:w="760"/>
        <w:gridCol w:w="766"/>
        <w:gridCol w:w="765"/>
        <w:gridCol w:w="761"/>
      </w:tblGrid>
      <w:tr w:rsidR="00CD411A" w:rsidRPr="002571DF" w14:paraId="73AA145D" w14:textId="77777777" w:rsidTr="00CD411A">
        <w:trPr>
          <w:trHeight w:val="330"/>
        </w:trPr>
        <w:tc>
          <w:tcPr>
            <w:tcW w:w="5000" w:type="pct"/>
            <w:gridSpan w:val="8"/>
            <w:tcBorders>
              <w:top w:val="outset" w:sz="6" w:space="0" w:color="auto"/>
              <w:left w:val="outset" w:sz="6" w:space="0" w:color="auto"/>
              <w:bottom w:val="outset" w:sz="6" w:space="0" w:color="auto"/>
              <w:right w:val="outset" w:sz="6" w:space="0" w:color="auto"/>
            </w:tcBorders>
            <w:vAlign w:val="center"/>
            <w:hideMark/>
          </w:tcPr>
          <w:p w14:paraId="71938B0D" w14:textId="0334478F" w:rsidR="00CD411A" w:rsidRPr="002571DF" w:rsidRDefault="00CD411A" w:rsidP="00D56AA0">
            <w:pPr>
              <w:spacing w:before="0" w:after="0" w:line="240" w:lineRule="auto"/>
              <w:contextualSpacing w:val="0"/>
              <w:jc w:val="center"/>
            </w:pPr>
            <w:r w:rsidRPr="002571DF">
              <w:rPr>
                <w:b/>
                <w:bCs/>
              </w:rPr>
              <w:t>Octet: index 0</w:t>
            </w:r>
          </w:p>
        </w:tc>
      </w:tr>
      <w:tr w:rsidR="00CD411A" w:rsidRPr="002571DF" w14:paraId="20190319" w14:textId="77777777" w:rsidTr="00600CBA">
        <w:trPr>
          <w:trHeight w:val="330"/>
        </w:trPr>
        <w:tc>
          <w:tcPr>
            <w:tcW w:w="619" w:type="pct"/>
            <w:tcBorders>
              <w:top w:val="outset" w:sz="6" w:space="0" w:color="auto"/>
              <w:left w:val="outset" w:sz="6" w:space="0" w:color="auto"/>
              <w:bottom w:val="outset" w:sz="6" w:space="0" w:color="auto"/>
              <w:right w:val="outset" w:sz="6" w:space="0" w:color="auto"/>
            </w:tcBorders>
            <w:vAlign w:val="center"/>
            <w:hideMark/>
          </w:tcPr>
          <w:p w14:paraId="5EDC2394" w14:textId="77777777" w:rsidR="00CD411A" w:rsidRPr="002571DF" w:rsidRDefault="00CD411A" w:rsidP="00D56AA0">
            <w:pPr>
              <w:spacing w:before="0" w:after="0" w:line="240" w:lineRule="auto"/>
              <w:contextualSpacing w:val="0"/>
              <w:jc w:val="center"/>
            </w:pPr>
            <w:r w:rsidRPr="002571DF">
              <w:t>D7</w:t>
            </w:r>
          </w:p>
        </w:tc>
        <w:tc>
          <w:tcPr>
            <w:tcW w:w="632" w:type="pct"/>
            <w:tcBorders>
              <w:top w:val="outset" w:sz="6" w:space="0" w:color="auto"/>
              <w:left w:val="outset" w:sz="6" w:space="0" w:color="auto"/>
              <w:bottom w:val="outset" w:sz="6" w:space="0" w:color="auto"/>
              <w:right w:val="outset" w:sz="6" w:space="0" w:color="auto"/>
            </w:tcBorders>
            <w:vAlign w:val="center"/>
            <w:hideMark/>
          </w:tcPr>
          <w:p w14:paraId="3E4DBEE8" w14:textId="77777777" w:rsidR="00CD411A" w:rsidRPr="002571DF" w:rsidRDefault="00CD411A" w:rsidP="00D56AA0">
            <w:pPr>
              <w:spacing w:before="0" w:after="0" w:line="240" w:lineRule="auto"/>
              <w:contextualSpacing w:val="0"/>
              <w:jc w:val="center"/>
            </w:pPr>
            <w:r w:rsidRPr="002571DF">
              <w:t>D6</w:t>
            </w:r>
          </w:p>
        </w:tc>
        <w:tc>
          <w:tcPr>
            <w:tcW w:w="623" w:type="pct"/>
            <w:tcBorders>
              <w:top w:val="outset" w:sz="6" w:space="0" w:color="auto"/>
              <w:left w:val="outset" w:sz="6" w:space="0" w:color="auto"/>
              <w:bottom w:val="outset" w:sz="6" w:space="0" w:color="auto"/>
              <w:right w:val="outset" w:sz="6" w:space="0" w:color="auto"/>
            </w:tcBorders>
            <w:vAlign w:val="center"/>
            <w:hideMark/>
          </w:tcPr>
          <w:p w14:paraId="47A19177" w14:textId="77777777" w:rsidR="00CD411A" w:rsidRPr="002571DF" w:rsidRDefault="00CD411A" w:rsidP="00D56AA0">
            <w:pPr>
              <w:spacing w:before="0" w:after="0" w:line="240" w:lineRule="auto"/>
              <w:contextualSpacing w:val="0"/>
              <w:jc w:val="center"/>
            </w:pPr>
            <w:r w:rsidRPr="002571DF">
              <w:t>D5</w:t>
            </w:r>
          </w:p>
        </w:tc>
        <w:tc>
          <w:tcPr>
            <w:tcW w:w="623" w:type="pct"/>
            <w:tcBorders>
              <w:top w:val="outset" w:sz="6" w:space="0" w:color="auto"/>
              <w:left w:val="outset" w:sz="6" w:space="0" w:color="auto"/>
              <w:bottom w:val="outset" w:sz="6" w:space="0" w:color="auto"/>
              <w:right w:val="outset" w:sz="6" w:space="0" w:color="auto"/>
            </w:tcBorders>
            <w:vAlign w:val="center"/>
            <w:hideMark/>
          </w:tcPr>
          <w:p w14:paraId="1C564B23" w14:textId="77777777" w:rsidR="00CD411A" w:rsidRPr="002571DF" w:rsidRDefault="00CD411A" w:rsidP="00D56AA0">
            <w:pPr>
              <w:spacing w:before="0" w:after="0" w:line="240" w:lineRule="auto"/>
              <w:contextualSpacing w:val="0"/>
              <w:jc w:val="center"/>
            </w:pPr>
            <w:r w:rsidRPr="002571DF">
              <w:t>D4</w:t>
            </w:r>
          </w:p>
        </w:tc>
        <w:tc>
          <w:tcPr>
            <w:tcW w:w="623" w:type="pct"/>
            <w:tcBorders>
              <w:top w:val="outset" w:sz="6" w:space="0" w:color="auto"/>
              <w:left w:val="outset" w:sz="6" w:space="0" w:color="auto"/>
              <w:bottom w:val="outset" w:sz="6" w:space="0" w:color="auto"/>
              <w:right w:val="outset" w:sz="6" w:space="0" w:color="auto"/>
            </w:tcBorders>
            <w:vAlign w:val="center"/>
            <w:hideMark/>
          </w:tcPr>
          <w:p w14:paraId="358D4D71" w14:textId="77777777" w:rsidR="00CD411A" w:rsidRPr="002571DF" w:rsidRDefault="00CD411A" w:rsidP="00D56AA0">
            <w:pPr>
              <w:spacing w:before="0" w:after="0" w:line="240" w:lineRule="auto"/>
              <w:contextualSpacing w:val="0"/>
              <w:jc w:val="center"/>
            </w:pPr>
            <w:r w:rsidRPr="002571DF">
              <w:t>D3</w:t>
            </w:r>
          </w:p>
        </w:tc>
        <w:tc>
          <w:tcPr>
            <w:tcW w:w="628" w:type="pct"/>
            <w:tcBorders>
              <w:top w:val="outset" w:sz="6" w:space="0" w:color="auto"/>
              <w:left w:val="outset" w:sz="6" w:space="0" w:color="auto"/>
              <w:bottom w:val="outset" w:sz="6" w:space="0" w:color="auto"/>
              <w:right w:val="outset" w:sz="6" w:space="0" w:color="auto"/>
            </w:tcBorders>
            <w:vAlign w:val="center"/>
            <w:hideMark/>
          </w:tcPr>
          <w:p w14:paraId="08E0A5B8" w14:textId="77777777" w:rsidR="00CD411A" w:rsidRPr="002571DF" w:rsidRDefault="00CD411A" w:rsidP="00D56AA0">
            <w:pPr>
              <w:spacing w:before="0" w:after="0" w:line="240" w:lineRule="auto"/>
              <w:contextualSpacing w:val="0"/>
              <w:jc w:val="center"/>
            </w:pPr>
            <w:r w:rsidRPr="002571DF">
              <w:t>D2</w:t>
            </w:r>
          </w:p>
        </w:tc>
        <w:tc>
          <w:tcPr>
            <w:tcW w:w="627" w:type="pct"/>
            <w:tcBorders>
              <w:top w:val="outset" w:sz="6" w:space="0" w:color="auto"/>
              <w:left w:val="outset" w:sz="6" w:space="0" w:color="auto"/>
              <w:bottom w:val="outset" w:sz="6" w:space="0" w:color="auto"/>
              <w:right w:val="outset" w:sz="6" w:space="0" w:color="auto"/>
            </w:tcBorders>
            <w:vAlign w:val="center"/>
            <w:hideMark/>
          </w:tcPr>
          <w:p w14:paraId="2D424A21" w14:textId="77777777" w:rsidR="00CD411A" w:rsidRPr="002571DF" w:rsidRDefault="00CD411A" w:rsidP="00D56AA0">
            <w:pPr>
              <w:spacing w:before="0" w:after="0" w:line="240" w:lineRule="auto"/>
              <w:contextualSpacing w:val="0"/>
              <w:jc w:val="center"/>
            </w:pPr>
            <w:r w:rsidRPr="002571DF">
              <w:t>D1</w:t>
            </w:r>
          </w:p>
        </w:tc>
        <w:tc>
          <w:tcPr>
            <w:tcW w:w="625" w:type="pct"/>
            <w:tcBorders>
              <w:top w:val="outset" w:sz="6" w:space="0" w:color="auto"/>
              <w:left w:val="outset" w:sz="6" w:space="0" w:color="auto"/>
              <w:bottom w:val="outset" w:sz="6" w:space="0" w:color="auto"/>
              <w:right w:val="outset" w:sz="6" w:space="0" w:color="auto"/>
            </w:tcBorders>
            <w:vAlign w:val="center"/>
            <w:hideMark/>
          </w:tcPr>
          <w:p w14:paraId="63229600" w14:textId="77777777" w:rsidR="00CD411A" w:rsidRPr="002571DF" w:rsidRDefault="00CD411A" w:rsidP="00D56AA0">
            <w:pPr>
              <w:spacing w:before="0" w:after="0" w:line="240" w:lineRule="auto"/>
              <w:contextualSpacing w:val="0"/>
              <w:jc w:val="center"/>
            </w:pPr>
            <w:r w:rsidRPr="002571DF">
              <w:t>D0</w:t>
            </w:r>
          </w:p>
        </w:tc>
      </w:tr>
      <w:tr w:rsidR="00CD411A" w:rsidRPr="002571DF" w14:paraId="272F7619" w14:textId="77777777" w:rsidTr="00CD411A">
        <w:trPr>
          <w:trHeight w:val="330"/>
        </w:trPr>
        <w:tc>
          <w:tcPr>
            <w:tcW w:w="1252" w:type="pct"/>
            <w:gridSpan w:val="2"/>
            <w:tcBorders>
              <w:top w:val="outset" w:sz="6" w:space="0" w:color="auto"/>
              <w:left w:val="outset" w:sz="6" w:space="0" w:color="auto"/>
              <w:bottom w:val="outset" w:sz="6" w:space="0" w:color="auto"/>
              <w:right w:val="outset" w:sz="6" w:space="0" w:color="auto"/>
            </w:tcBorders>
            <w:vAlign w:val="center"/>
          </w:tcPr>
          <w:p w14:paraId="7A98A042" w14:textId="70E3EB0B" w:rsidR="00CD411A" w:rsidRPr="002571DF" w:rsidRDefault="00CD411A" w:rsidP="00D56AA0">
            <w:pPr>
              <w:spacing w:before="0" w:after="0" w:line="240" w:lineRule="auto"/>
              <w:contextualSpacing w:val="0"/>
              <w:jc w:val="center"/>
              <w:rPr>
                <w:b/>
                <w:bCs/>
              </w:rPr>
            </w:pPr>
            <w:r w:rsidRPr="002571DF">
              <w:rPr>
                <w:b/>
                <w:bCs/>
              </w:rPr>
              <w:t>UDP</w:t>
            </w:r>
          </w:p>
        </w:tc>
        <w:tc>
          <w:tcPr>
            <w:tcW w:w="3748" w:type="pct"/>
            <w:gridSpan w:val="6"/>
            <w:tcBorders>
              <w:top w:val="outset" w:sz="6" w:space="0" w:color="auto"/>
              <w:left w:val="outset" w:sz="6" w:space="0" w:color="auto"/>
              <w:bottom w:val="outset" w:sz="6" w:space="0" w:color="auto"/>
              <w:right w:val="outset" w:sz="6" w:space="0" w:color="auto"/>
            </w:tcBorders>
            <w:vAlign w:val="center"/>
          </w:tcPr>
          <w:p w14:paraId="760161C0" w14:textId="77777777" w:rsidR="00CD411A" w:rsidRPr="002571DF" w:rsidRDefault="00CD411A" w:rsidP="00D56AA0">
            <w:pPr>
              <w:spacing w:before="0" w:after="0" w:line="240" w:lineRule="auto"/>
              <w:contextualSpacing w:val="0"/>
              <w:jc w:val="center"/>
              <w:rPr>
                <w:b/>
                <w:bCs/>
              </w:rPr>
            </w:pPr>
          </w:p>
        </w:tc>
      </w:tr>
      <w:tr w:rsidR="00CD411A" w:rsidRPr="002571DF" w14:paraId="46523A20" w14:textId="77777777" w:rsidTr="00CD411A">
        <w:trPr>
          <w:trHeight w:val="330"/>
        </w:trPr>
        <w:tc>
          <w:tcPr>
            <w:tcW w:w="619" w:type="pct"/>
            <w:tcBorders>
              <w:top w:val="outset" w:sz="6" w:space="0" w:color="auto"/>
              <w:left w:val="outset" w:sz="6" w:space="0" w:color="auto"/>
              <w:bottom w:val="outset" w:sz="6" w:space="0" w:color="auto"/>
              <w:right w:val="outset" w:sz="6" w:space="0" w:color="auto"/>
            </w:tcBorders>
            <w:vAlign w:val="center"/>
            <w:hideMark/>
          </w:tcPr>
          <w:p w14:paraId="62D270B3" w14:textId="553BACC7" w:rsidR="00CD411A" w:rsidRPr="002571DF" w:rsidRDefault="00CD411A" w:rsidP="00D56AA0">
            <w:pPr>
              <w:spacing w:before="0" w:after="0" w:line="240" w:lineRule="auto"/>
              <w:contextualSpacing w:val="0"/>
              <w:jc w:val="center"/>
            </w:pPr>
            <w:r w:rsidRPr="002571DF">
              <w:t>0</w:t>
            </w:r>
          </w:p>
          <w:p w14:paraId="3E3A7824" w14:textId="77777777" w:rsidR="00CD411A" w:rsidRPr="002571DF" w:rsidRDefault="00CD411A" w:rsidP="00D56AA0">
            <w:pPr>
              <w:spacing w:before="0" w:after="0" w:line="240" w:lineRule="auto"/>
              <w:contextualSpacing w:val="0"/>
              <w:jc w:val="center"/>
            </w:pPr>
          </w:p>
        </w:tc>
        <w:tc>
          <w:tcPr>
            <w:tcW w:w="632" w:type="pct"/>
            <w:tcBorders>
              <w:top w:val="outset" w:sz="6" w:space="0" w:color="auto"/>
              <w:left w:val="outset" w:sz="6" w:space="0" w:color="auto"/>
              <w:bottom w:val="outset" w:sz="6" w:space="0" w:color="auto"/>
              <w:right w:val="outset" w:sz="6" w:space="0" w:color="auto"/>
            </w:tcBorders>
            <w:vAlign w:val="center"/>
          </w:tcPr>
          <w:p w14:paraId="641FD33E" w14:textId="77777777" w:rsidR="00CD411A" w:rsidRPr="002571DF" w:rsidRDefault="00CD411A" w:rsidP="00D56AA0">
            <w:pPr>
              <w:spacing w:before="0" w:after="0" w:line="240" w:lineRule="auto"/>
              <w:contextualSpacing w:val="0"/>
              <w:jc w:val="center"/>
            </w:pPr>
            <w:r w:rsidRPr="002571DF">
              <w:t>0</w:t>
            </w:r>
          </w:p>
        </w:tc>
        <w:tc>
          <w:tcPr>
            <w:tcW w:w="623" w:type="pct"/>
            <w:tcBorders>
              <w:top w:val="outset" w:sz="6" w:space="0" w:color="auto"/>
              <w:left w:val="outset" w:sz="6" w:space="0" w:color="auto"/>
              <w:bottom w:val="outset" w:sz="6" w:space="0" w:color="auto"/>
              <w:right w:val="outset" w:sz="6" w:space="0" w:color="auto"/>
            </w:tcBorders>
            <w:vAlign w:val="center"/>
            <w:hideMark/>
          </w:tcPr>
          <w:p w14:paraId="33F7ED62" w14:textId="77777777" w:rsidR="00CD411A" w:rsidRPr="002571DF" w:rsidRDefault="00CD411A" w:rsidP="00D56AA0">
            <w:pPr>
              <w:spacing w:before="0" w:after="0" w:line="240" w:lineRule="auto"/>
              <w:contextualSpacing w:val="0"/>
              <w:jc w:val="center"/>
              <w:rPr>
                <w:color w:val="FF0000"/>
              </w:rPr>
            </w:pPr>
            <w:r w:rsidRPr="002571DF">
              <w:rPr>
                <w:color w:val="FF0000"/>
              </w:rPr>
              <w:t>0</w:t>
            </w:r>
          </w:p>
        </w:tc>
        <w:tc>
          <w:tcPr>
            <w:tcW w:w="623" w:type="pct"/>
            <w:tcBorders>
              <w:top w:val="outset" w:sz="6" w:space="0" w:color="auto"/>
              <w:left w:val="outset" w:sz="6" w:space="0" w:color="auto"/>
              <w:bottom w:val="outset" w:sz="6" w:space="0" w:color="auto"/>
              <w:right w:val="outset" w:sz="6" w:space="0" w:color="auto"/>
            </w:tcBorders>
            <w:vAlign w:val="center"/>
            <w:hideMark/>
          </w:tcPr>
          <w:p w14:paraId="495A85BE" w14:textId="77777777" w:rsidR="00CD411A" w:rsidRPr="002571DF" w:rsidRDefault="00CD411A" w:rsidP="00D56AA0">
            <w:pPr>
              <w:spacing w:before="0" w:after="0" w:line="240" w:lineRule="auto"/>
              <w:contextualSpacing w:val="0"/>
              <w:jc w:val="center"/>
              <w:rPr>
                <w:color w:val="FF0000"/>
              </w:rPr>
            </w:pPr>
            <w:r w:rsidRPr="002571DF">
              <w:rPr>
                <w:color w:val="FF0000"/>
              </w:rPr>
              <w:t>0</w:t>
            </w:r>
          </w:p>
        </w:tc>
        <w:tc>
          <w:tcPr>
            <w:tcW w:w="623" w:type="pct"/>
            <w:tcBorders>
              <w:top w:val="outset" w:sz="6" w:space="0" w:color="auto"/>
              <w:left w:val="outset" w:sz="6" w:space="0" w:color="auto"/>
              <w:bottom w:val="outset" w:sz="6" w:space="0" w:color="auto"/>
              <w:right w:val="outset" w:sz="6" w:space="0" w:color="auto"/>
            </w:tcBorders>
            <w:vAlign w:val="center"/>
            <w:hideMark/>
          </w:tcPr>
          <w:p w14:paraId="30C9AC41" w14:textId="77777777" w:rsidR="00CD411A" w:rsidRPr="002571DF" w:rsidRDefault="00CD411A" w:rsidP="00D56AA0">
            <w:pPr>
              <w:spacing w:before="0" w:after="0" w:line="240" w:lineRule="auto"/>
              <w:contextualSpacing w:val="0"/>
              <w:jc w:val="center"/>
              <w:rPr>
                <w:color w:val="FF0000"/>
              </w:rPr>
            </w:pPr>
            <w:r w:rsidRPr="002571DF">
              <w:rPr>
                <w:color w:val="FF0000"/>
              </w:rPr>
              <w:t>0</w:t>
            </w:r>
          </w:p>
        </w:tc>
        <w:tc>
          <w:tcPr>
            <w:tcW w:w="628" w:type="pct"/>
            <w:tcBorders>
              <w:top w:val="outset" w:sz="6" w:space="0" w:color="auto"/>
              <w:left w:val="outset" w:sz="6" w:space="0" w:color="auto"/>
              <w:bottom w:val="outset" w:sz="6" w:space="0" w:color="auto"/>
              <w:right w:val="outset" w:sz="6" w:space="0" w:color="auto"/>
            </w:tcBorders>
            <w:vAlign w:val="center"/>
            <w:hideMark/>
          </w:tcPr>
          <w:p w14:paraId="43E21879" w14:textId="77777777" w:rsidR="00CD411A" w:rsidRPr="002571DF" w:rsidRDefault="00CD411A" w:rsidP="00D56AA0">
            <w:pPr>
              <w:spacing w:before="0" w:after="0" w:line="240" w:lineRule="auto"/>
              <w:contextualSpacing w:val="0"/>
              <w:jc w:val="center"/>
              <w:rPr>
                <w:color w:val="FF0000"/>
              </w:rPr>
            </w:pPr>
            <w:r w:rsidRPr="002571DF">
              <w:rPr>
                <w:color w:val="FF0000"/>
              </w:rPr>
              <w:t>0</w:t>
            </w:r>
          </w:p>
        </w:tc>
        <w:tc>
          <w:tcPr>
            <w:tcW w:w="1252" w:type="pct"/>
            <w:gridSpan w:val="2"/>
            <w:tcBorders>
              <w:top w:val="outset" w:sz="6" w:space="0" w:color="auto"/>
              <w:left w:val="outset" w:sz="6" w:space="0" w:color="auto"/>
              <w:bottom w:val="outset" w:sz="6" w:space="0" w:color="auto"/>
              <w:right w:val="outset" w:sz="6" w:space="0" w:color="auto"/>
            </w:tcBorders>
            <w:vAlign w:val="center"/>
            <w:hideMark/>
          </w:tcPr>
          <w:p w14:paraId="2EAC2DA1" w14:textId="24325D35" w:rsidR="00CD411A" w:rsidRPr="002571DF" w:rsidRDefault="00CD411A" w:rsidP="00D56AA0">
            <w:pPr>
              <w:spacing w:before="0" w:after="0" w:line="240" w:lineRule="auto"/>
              <w:contextualSpacing w:val="0"/>
              <w:jc w:val="center"/>
              <w:rPr>
                <w:color w:val="4472C4" w:themeColor="accent5"/>
              </w:rPr>
            </w:pPr>
            <w:r w:rsidRPr="002571DF">
              <w:rPr>
                <w:color w:val="4472C4" w:themeColor="accent5"/>
              </w:rPr>
              <w:t>APCI</w:t>
            </w:r>
          </w:p>
        </w:tc>
      </w:tr>
      <w:tr w:rsidR="00CD411A" w:rsidRPr="002571DF" w14:paraId="7DD7E77B" w14:textId="77777777" w:rsidTr="00CD411A">
        <w:trPr>
          <w:trHeight w:val="330"/>
        </w:trPr>
        <w:tc>
          <w:tcPr>
            <w:tcW w:w="0" w:type="auto"/>
            <w:gridSpan w:val="2"/>
            <w:tcBorders>
              <w:top w:val="outset" w:sz="6" w:space="0" w:color="auto"/>
              <w:left w:val="outset" w:sz="6" w:space="0" w:color="auto"/>
              <w:bottom w:val="outset" w:sz="6" w:space="0" w:color="auto"/>
              <w:right w:val="outset" w:sz="6" w:space="0" w:color="auto"/>
            </w:tcBorders>
            <w:vAlign w:val="center"/>
          </w:tcPr>
          <w:p w14:paraId="3CE714ED" w14:textId="07A7DEF4" w:rsidR="00CD411A" w:rsidRPr="002571DF" w:rsidRDefault="00CD411A" w:rsidP="00D56AA0">
            <w:pPr>
              <w:spacing w:before="0" w:after="0" w:line="240" w:lineRule="auto"/>
              <w:contextualSpacing w:val="0"/>
              <w:jc w:val="center"/>
              <w:rPr>
                <w:b/>
                <w:bCs/>
              </w:rPr>
            </w:pPr>
            <w:r w:rsidRPr="002571DF">
              <w:rPr>
                <w:b/>
                <w:bCs/>
              </w:rPr>
              <w:t>NDP</w:t>
            </w:r>
          </w:p>
        </w:tc>
        <w:tc>
          <w:tcPr>
            <w:tcW w:w="3748" w:type="pct"/>
            <w:gridSpan w:val="6"/>
            <w:tcBorders>
              <w:top w:val="outset" w:sz="6" w:space="0" w:color="auto"/>
              <w:left w:val="outset" w:sz="6" w:space="0" w:color="auto"/>
              <w:bottom w:val="outset" w:sz="6" w:space="0" w:color="auto"/>
              <w:right w:val="outset" w:sz="6" w:space="0" w:color="auto"/>
            </w:tcBorders>
            <w:vAlign w:val="center"/>
          </w:tcPr>
          <w:p w14:paraId="06C4F4A1" w14:textId="77777777" w:rsidR="00CD411A" w:rsidRPr="002571DF" w:rsidRDefault="00CD411A" w:rsidP="00D56AA0">
            <w:pPr>
              <w:spacing w:before="0" w:after="0" w:line="240" w:lineRule="auto"/>
              <w:contextualSpacing w:val="0"/>
              <w:jc w:val="center"/>
            </w:pPr>
          </w:p>
        </w:tc>
      </w:tr>
      <w:tr w:rsidR="00CD411A" w:rsidRPr="002571DF" w14:paraId="5FC10B6E" w14:textId="77777777" w:rsidTr="00CD411A">
        <w:trPr>
          <w:trHeight w:val="330"/>
        </w:trPr>
        <w:tc>
          <w:tcPr>
            <w:tcW w:w="619" w:type="pct"/>
            <w:tcBorders>
              <w:top w:val="outset" w:sz="6" w:space="0" w:color="auto"/>
              <w:left w:val="outset" w:sz="6" w:space="0" w:color="auto"/>
              <w:bottom w:val="outset" w:sz="6" w:space="0" w:color="auto"/>
              <w:right w:val="outset" w:sz="6" w:space="0" w:color="auto"/>
            </w:tcBorders>
            <w:vAlign w:val="center"/>
            <w:hideMark/>
          </w:tcPr>
          <w:p w14:paraId="5ED856BD" w14:textId="6146611C" w:rsidR="00CD411A" w:rsidRPr="002571DF" w:rsidRDefault="00CD411A" w:rsidP="00D56AA0">
            <w:pPr>
              <w:spacing w:before="0" w:after="0" w:line="240" w:lineRule="auto"/>
              <w:contextualSpacing w:val="0"/>
              <w:jc w:val="center"/>
            </w:pPr>
            <w:r w:rsidRPr="002571DF">
              <w:t>0</w:t>
            </w:r>
          </w:p>
          <w:p w14:paraId="2C8470A5" w14:textId="77777777" w:rsidR="00CD411A" w:rsidRPr="002571DF" w:rsidRDefault="00CD411A" w:rsidP="00D56AA0">
            <w:pPr>
              <w:spacing w:before="0" w:after="0" w:line="240" w:lineRule="auto"/>
              <w:contextualSpacing w:val="0"/>
              <w:jc w:val="center"/>
            </w:pPr>
          </w:p>
        </w:tc>
        <w:tc>
          <w:tcPr>
            <w:tcW w:w="632" w:type="pct"/>
            <w:tcBorders>
              <w:top w:val="outset" w:sz="6" w:space="0" w:color="auto"/>
              <w:left w:val="outset" w:sz="6" w:space="0" w:color="auto"/>
              <w:bottom w:val="outset" w:sz="6" w:space="0" w:color="auto"/>
              <w:right w:val="outset" w:sz="6" w:space="0" w:color="auto"/>
            </w:tcBorders>
            <w:vAlign w:val="center"/>
          </w:tcPr>
          <w:p w14:paraId="6FE23791" w14:textId="77777777" w:rsidR="00CD411A" w:rsidRPr="002571DF" w:rsidRDefault="00CD411A" w:rsidP="00D56AA0">
            <w:pPr>
              <w:spacing w:before="0" w:after="0" w:line="240" w:lineRule="auto"/>
              <w:contextualSpacing w:val="0"/>
              <w:jc w:val="center"/>
            </w:pPr>
            <w:r w:rsidRPr="002571DF">
              <w:t>1</w:t>
            </w:r>
          </w:p>
        </w:tc>
        <w:tc>
          <w:tcPr>
            <w:tcW w:w="2497" w:type="pct"/>
            <w:gridSpan w:val="4"/>
            <w:tcBorders>
              <w:top w:val="outset" w:sz="6" w:space="0" w:color="auto"/>
              <w:left w:val="outset" w:sz="6" w:space="0" w:color="auto"/>
              <w:bottom w:val="outset" w:sz="6" w:space="0" w:color="auto"/>
              <w:right w:val="outset" w:sz="6" w:space="0" w:color="auto"/>
            </w:tcBorders>
            <w:vAlign w:val="center"/>
            <w:hideMark/>
          </w:tcPr>
          <w:p w14:paraId="547A9668" w14:textId="77777777" w:rsidR="00CD411A" w:rsidRPr="002571DF" w:rsidRDefault="00CD411A" w:rsidP="00D56AA0">
            <w:pPr>
              <w:spacing w:before="0" w:after="0" w:line="240" w:lineRule="auto"/>
              <w:contextualSpacing w:val="0"/>
              <w:jc w:val="center"/>
            </w:pPr>
            <w:r w:rsidRPr="002571DF">
              <w:t>SeqNr</w:t>
            </w:r>
          </w:p>
        </w:tc>
        <w:tc>
          <w:tcPr>
            <w:tcW w:w="1252" w:type="pct"/>
            <w:gridSpan w:val="2"/>
            <w:tcBorders>
              <w:top w:val="outset" w:sz="6" w:space="0" w:color="auto"/>
              <w:left w:val="outset" w:sz="6" w:space="0" w:color="auto"/>
              <w:bottom w:val="outset" w:sz="6" w:space="0" w:color="auto"/>
              <w:right w:val="outset" w:sz="6" w:space="0" w:color="auto"/>
            </w:tcBorders>
            <w:vAlign w:val="center"/>
            <w:hideMark/>
          </w:tcPr>
          <w:p w14:paraId="6ED09D53" w14:textId="7F8EFC87" w:rsidR="00CD411A" w:rsidRPr="002571DF" w:rsidRDefault="00CD411A">
            <w:pPr>
              <w:spacing w:before="0" w:after="0" w:line="240" w:lineRule="auto"/>
              <w:contextualSpacing w:val="0"/>
              <w:jc w:val="center"/>
              <w:rPr>
                <w:color w:val="4472C4" w:themeColor="accent5"/>
              </w:rPr>
            </w:pPr>
            <w:r w:rsidRPr="002571DF">
              <w:rPr>
                <w:color w:val="4472C4" w:themeColor="accent5"/>
              </w:rPr>
              <w:t>APCI</w:t>
            </w:r>
          </w:p>
        </w:tc>
      </w:tr>
    </w:tbl>
    <w:p w14:paraId="41CEE968" w14:textId="40918424" w:rsidR="00400F37" w:rsidRPr="002571DF" w:rsidRDefault="00400F37" w:rsidP="007C392C">
      <w:pPr>
        <w:spacing w:before="0" w:after="0" w:line="240" w:lineRule="auto"/>
        <w:contextualSpacing w:val="0"/>
      </w:pPr>
    </w:p>
    <w:p w14:paraId="41EA0A19" w14:textId="6F572DC4" w:rsidR="005910C6" w:rsidRPr="002571DF" w:rsidRDefault="005910C6" w:rsidP="005910C6">
      <w:pPr>
        <w:spacing w:before="0" w:after="0" w:line="240" w:lineRule="auto"/>
        <w:contextualSpacing w:val="0"/>
      </w:pPr>
      <w:r w:rsidRPr="002571DF">
        <w:t>Telegrams can either be sent as UDP or NDP: see example 2 and 4</w:t>
      </w:r>
      <w:r w:rsidR="0070379A">
        <w:t xml:space="preserve"> below</w:t>
      </w:r>
      <w:r w:rsidRPr="002571DF">
        <w:t>.</w:t>
      </w:r>
    </w:p>
    <w:p w14:paraId="22A22820" w14:textId="77777777" w:rsidR="005910C6" w:rsidRPr="002571DF" w:rsidRDefault="005910C6" w:rsidP="007C392C">
      <w:pPr>
        <w:spacing w:before="0" w:after="0" w:line="240" w:lineRule="auto"/>
        <w:contextualSpacing w:val="0"/>
      </w:pPr>
    </w:p>
    <w:p w14:paraId="66684414" w14:textId="060875F8" w:rsidR="00BF2ED5" w:rsidRPr="00600CBA" w:rsidRDefault="00BF2ED5" w:rsidP="00BF2ED5">
      <w:pPr>
        <w:spacing w:before="0" w:after="0" w:line="240" w:lineRule="auto"/>
        <w:contextualSpacing w:val="0"/>
        <w:rPr>
          <w:b/>
          <w:bCs/>
          <w:u w:val="single"/>
        </w:rPr>
      </w:pPr>
      <w:r w:rsidRPr="00600CBA">
        <w:rPr>
          <w:b/>
          <w:bCs/>
          <w:u w:val="single"/>
        </w:rPr>
        <w:t>Sequence Numbers</w:t>
      </w:r>
    </w:p>
    <w:p w14:paraId="0DA25BA7" w14:textId="77777777" w:rsidR="004A3560" w:rsidRPr="00600CBA" w:rsidRDefault="004A3560" w:rsidP="00BF2ED5">
      <w:pPr>
        <w:spacing w:before="0" w:after="0" w:line="240" w:lineRule="auto"/>
        <w:contextualSpacing w:val="0"/>
        <w:rPr>
          <w:b/>
          <w:bCs/>
        </w:rPr>
      </w:pPr>
    </w:p>
    <w:p w14:paraId="5E0474A6" w14:textId="26A913B1" w:rsidR="003C03B2" w:rsidRPr="002571DF" w:rsidRDefault="003C03B2" w:rsidP="00600CBA">
      <w:pPr>
        <w:pStyle w:val="Bullet2"/>
      </w:pPr>
      <w:r w:rsidRPr="00600CBA">
        <w:t>In case of Unnumbered (D6 = 0 of octet index 0), the next 4 bits have no meaning (always set to 0)</w:t>
      </w:r>
    </w:p>
    <w:p w14:paraId="47AB52A4" w14:textId="03CE26DF" w:rsidR="00BF2ED5" w:rsidRPr="002571DF" w:rsidRDefault="00BF2ED5" w:rsidP="00600CBA">
      <w:pPr>
        <w:pStyle w:val="Bullet2"/>
      </w:pPr>
      <w:r w:rsidRPr="00600CBA">
        <w:t>In case of Numbered (D6 = 1 of octet index 0), the next 4 bits indicate the sequence number.</w:t>
      </w:r>
    </w:p>
    <w:p w14:paraId="6803B5E4" w14:textId="7165D387" w:rsidR="00BF2ED5" w:rsidRPr="002571DF" w:rsidRDefault="00BF2ED5" w:rsidP="00BF2ED5">
      <w:pPr>
        <w:spacing w:before="0" w:after="0" w:line="240" w:lineRule="auto"/>
        <w:contextualSpacing w:val="0"/>
      </w:pPr>
    </w:p>
    <w:p w14:paraId="51F2A4A7" w14:textId="77777777" w:rsidR="00BF2ED5" w:rsidRPr="002571DF" w:rsidRDefault="00BF2ED5" w:rsidP="00BF2ED5">
      <w:pPr>
        <w:spacing w:before="0" w:after="0" w:line="240" w:lineRule="auto"/>
        <w:contextualSpacing w:val="0"/>
      </w:pPr>
      <w:r w:rsidRPr="002571DF">
        <w:t>The (sequence) numbering depends on the direction:</w:t>
      </w:r>
    </w:p>
    <w:p w14:paraId="64A3697E" w14:textId="77777777" w:rsidR="00BF2ED5" w:rsidRPr="002571DF" w:rsidRDefault="00BF2ED5" w:rsidP="00BF2ED5">
      <w:pPr>
        <w:spacing w:before="0" w:after="0" w:line="240" w:lineRule="auto"/>
        <w:contextualSpacing w:val="0"/>
      </w:pPr>
    </w:p>
    <w:p w14:paraId="6C12E3E8" w14:textId="77777777" w:rsidR="00BF2ED5" w:rsidRPr="002571DF" w:rsidRDefault="00BF2ED5" w:rsidP="00037C7E">
      <w:pPr>
        <w:pStyle w:val="ListParagraph"/>
        <w:numPr>
          <w:ilvl w:val="0"/>
          <w:numId w:val="14"/>
        </w:numPr>
        <w:spacing w:before="0" w:after="0" w:line="240" w:lineRule="auto"/>
        <w:contextualSpacing w:val="0"/>
      </w:pPr>
      <w:r w:rsidRPr="002571DF">
        <w:t>either from communication partner A to communication partner B</w:t>
      </w:r>
    </w:p>
    <w:p w14:paraId="2BBE3305" w14:textId="77777777" w:rsidR="00BF2ED5" w:rsidRPr="00600CBA" w:rsidRDefault="00BF2ED5" w:rsidP="00037C7E">
      <w:pPr>
        <w:pStyle w:val="ListParagraph"/>
        <w:numPr>
          <w:ilvl w:val="0"/>
          <w:numId w:val="14"/>
        </w:numPr>
        <w:spacing w:before="0" w:after="0" w:line="240" w:lineRule="auto"/>
        <w:contextualSpacing w:val="0"/>
      </w:pPr>
      <w:r w:rsidRPr="00600CBA">
        <w:t>or vice versa</w:t>
      </w:r>
    </w:p>
    <w:p w14:paraId="3AB8047C" w14:textId="77777777" w:rsidR="00BF2ED5" w:rsidRPr="002571DF" w:rsidRDefault="00BF2ED5" w:rsidP="00BF2ED5">
      <w:pPr>
        <w:spacing w:before="0" w:after="0" w:line="240" w:lineRule="auto"/>
        <w:contextualSpacing w:val="0"/>
      </w:pPr>
    </w:p>
    <w:p w14:paraId="4090CF54" w14:textId="77777777" w:rsidR="00BF2ED5" w:rsidRPr="002571DF" w:rsidRDefault="00BF2ED5" w:rsidP="00BF2ED5">
      <w:pPr>
        <w:spacing w:before="0" w:after="0" w:line="240" w:lineRule="auto"/>
        <w:contextualSpacing w:val="0"/>
      </w:pPr>
      <w:r w:rsidRPr="002571DF">
        <w:t>The sequence number starts (per direction) from 0 till 15, after 15 it elapses back to 0.</w:t>
      </w:r>
    </w:p>
    <w:p w14:paraId="6EDEE046" w14:textId="774ECE45" w:rsidR="00BF2ED5" w:rsidRPr="002571DF" w:rsidRDefault="00BF2ED5" w:rsidP="007C392C">
      <w:pPr>
        <w:spacing w:before="0" w:after="0" w:line="240" w:lineRule="auto"/>
        <w:contextualSpacing w:val="0"/>
      </w:pPr>
    </w:p>
    <w:p w14:paraId="7E22D639" w14:textId="0297B5FB" w:rsidR="007C392C" w:rsidRPr="002571DF" w:rsidRDefault="007C392C" w:rsidP="007C392C">
      <w:pPr>
        <w:spacing w:before="0" w:after="0" w:line="240" w:lineRule="auto"/>
        <w:contextualSpacing w:val="0"/>
      </w:pPr>
      <w:r w:rsidRPr="00600CBA">
        <w:t>Four possible combinations can in this context be distinguished:</w:t>
      </w:r>
    </w:p>
    <w:p w14:paraId="112D042D" w14:textId="77777777" w:rsidR="007C392C" w:rsidRPr="00600CBA" w:rsidRDefault="007C392C" w:rsidP="007C392C">
      <w:pPr>
        <w:spacing w:before="0" w:after="0" w:line="240" w:lineRule="auto"/>
        <w:contextualSpacing w:val="0"/>
      </w:pPr>
    </w:p>
    <w:tbl>
      <w:tblPr>
        <w:tblW w:w="4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6"/>
        <w:gridCol w:w="2566"/>
        <w:gridCol w:w="2566"/>
      </w:tblGrid>
      <w:tr w:rsidR="007C392C" w:rsidRPr="002571DF" w14:paraId="182709A2" w14:textId="77777777" w:rsidTr="007C392C">
        <w:trPr>
          <w:trHeight w:val="330"/>
        </w:trPr>
        <w:tc>
          <w:tcPr>
            <w:tcW w:w="1666" w:type="pct"/>
            <w:tcBorders>
              <w:top w:val="outset" w:sz="6" w:space="0" w:color="auto"/>
              <w:left w:val="outset" w:sz="6" w:space="0" w:color="auto"/>
              <w:bottom w:val="outset" w:sz="6" w:space="0" w:color="auto"/>
              <w:right w:val="outset" w:sz="6" w:space="0" w:color="auto"/>
            </w:tcBorders>
            <w:vAlign w:val="center"/>
            <w:hideMark/>
          </w:tcPr>
          <w:p w14:paraId="198150EE" w14:textId="451B8AFD" w:rsidR="007C392C" w:rsidRPr="00600CBA" w:rsidRDefault="007C392C" w:rsidP="007C392C">
            <w:pPr>
              <w:spacing w:before="0" w:after="0" w:line="240" w:lineRule="auto"/>
              <w:contextualSpacing w:val="0"/>
            </w:pPr>
          </w:p>
        </w:tc>
        <w:tc>
          <w:tcPr>
            <w:tcW w:w="1666" w:type="pct"/>
            <w:tcBorders>
              <w:top w:val="outset" w:sz="6" w:space="0" w:color="auto"/>
              <w:left w:val="outset" w:sz="6" w:space="0" w:color="auto"/>
              <w:bottom w:val="outset" w:sz="6" w:space="0" w:color="auto"/>
              <w:right w:val="outset" w:sz="6" w:space="0" w:color="auto"/>
            </w:tcBorders>
            <w:vAlign w:val="center"/>
            <w:hideMark/>
          </w:tcPr>
          <w:p w14:paraId="110A76A2" w14:textId="0705E95A" w:rsidR="007C392C" w:rsidRPr="00600CBA" w:rsidRDefault="007C392C" w:rsidP="007C392C">
            <w:pPr>
              <w:spacing w:before="0" w:after="0" w:line="240" w:lineRule="auto"/>
              <w:contextualSpacing w:val="0"/>
            </w:pPr>
            <w:r w:rsidRPr="00600CBA">
              <w:t>TPCI: D6 = 0</w:t>
            </w:r>
          </w:p>
        </w:tc>
        <w:tc>
          <w:tcPr>
            <w:tcW w:w="1666" w:type="pct"/>
            <w:tcBorders>
              <w:top w:val="outset" w:sz="6" w:space="0" w:color="auto"/>
              <w:left w:val="outset" w:sz="6" w:space="0" w:color="auto"/>
              <w:bottom w:val="outset" w:sz="6" w:space="0" w:color="auto"/>
              <w:right w:val="outset" w:sz="6" w:space="0" w:color="auto"/>
            </w:tcBorders>
            <w:vAlign w:val="center"/>
            <w:hideMark/>
          </w:tcPr>
          <w:p w14:paraId="5975D2DB" w14:textId="08D5D241" w:rsidR="007C392C" w:rsidRPr="00600CBA" w:rsidRDefault="007C392C" w:rsidP="007C392C">
            <w:pPr>
              <w:spacing w:before="0" w:after="0" w:line="240" w:lineRule="auto"/>
              <w:contextualSpacing w:val="0"/>
            </w:pPr>
            <w:r w:rsidRPr="00600CBA">
              <w:t>TPCI: D6 = 1</w:t>
            </w:r>
          </w:p>
        </w:tc>
      </w:tr>
      <w:tr w:rsidR="007C392C" w:rsidRPr="002571DF" w14:paraId="7241D6BF" w14:textId="77777777" w:rsidTr="007C392C">
        <w:trPr>
          <w:trHeight w:val="330"/>
        </w:trPr>
        <w:tc>
          <w:tcPr>
            <w:tcW w:w="1666" w:type="pct"/>
            <w:tcBorders>
              <w:top w:val="outset" w:sz="6" w:space="0" w:color="auto"/>
              <w:left w:val="outset" w:sz="6" w:space="0" w:color="auto"/>
              <w:bottom w:val="outset" w:sz="6" w:space="0" w:color="auto"/>
              <w:right w:val="outset" w:sz="6" w:space="0" w:color="auto"/>
            </w:tcBorders>
            <w:vAlign w:val="center"/>
            <w:hideMark/>
          </w:tcPr>
          <w:p w14:paraId="2CA938CF" w14:textId="77777777" w:rsidR="007C392C" w:rsidRPr="00600CBA" w:rsidRDefault="007C392C" w:rsidP="007C392C">
            <w:pPr>
              <w:spacing w:before="0" w:after="0" w:line="240" w:lineRule="auto"/>
              <w:contextualSpacing w:val="0"/>
            </w:pPr>
            <w:r w:rsidRPr="00600CBA">
              <w:t>APCI length = 4 bits</w:t>
            </w:r>
          </w:p>
        </w:tc>
        <w:tc>
          <w:tcPr>
            <w:tcW w:w="1666" w:type="pct"/>
            <w:tcBorders>
              <w:top w:val="outset" w:sz="6" w:space="0" w:color="auto"/>
              <w:left w:val="outset" w:sz="6" w:space="0" w:color="auto"/>
              <w:bottom w:val="outset" w:sz="6" w:space="0" w:color="auto"/>
              <w:right w:val="outset" w:sz="6" w:space="0" w:color="auto"/>
            </w:tcBorders>
            <w:vAlign w:val="center"/>
            <w:hideMark/>
          </w:tcPr>
          <w:p w14:paraId="72F53670" w14:textId="5149DB83" w:rsidR="007C392C" w:rsidRPr="00600CBA" w:rsidRDefault="0070379A" w:rsidP="007C392C">
            <w:pPr>
              <w:spacing w:before="0" w:after="0" w:line="240" w:lineRule="auto"/>
              <w:contextualSpacing w:val="0"/>
            </w:pPr>
            <w:r>
              <w:t>See e</w:t>
            </w:r>
            <w:r w:rsidR="007C392C" w:rsidRPr="00600CBA">
              <w:t>xample 1</w:t>
            </w:r>
            <w:r>
              <w:t xml:space="preserve"> below</w:t>
            </w:r>
          </w:p>
        </w:tc>
        <w:tc>
          <w:tcPr>
            <w:tcW w:w="1666" w:type="pct"/>
            <w:tcBorders>
              <w:top w:val="outset" w:sz="6" w:space="0" w:color="auto"/>
              <w:left w:val="outset" w:sz="6" w:space="0" w:color="auto"/>
              <w:bottom w:val="outset" w:sz="6" w:space="0" w:color="auto"/>
              <w:right w:val="outset" w:sz="6" w:space="0" w:color="auto"/>
            </w:tcBorders>
            <w:vAlign w:val="center"/>
            <w:hideMark/>
          </w:tcPr>
          <w:p w14:paraId="44364D57" w14:textId="05A45D79" w:rsidR="007C392C" w:rsidRPr="00600CBA" w:rsidRDefault="0070379A" w:rsidP="007C392C">
            <w:pPr>
              <w:spacing w:before="0" w:after="0" w:line="240" w:lineRule="auto"/>
              <w:contextualSpacing w:val="0"/>
            </w:pPr>
            <w:r>
              <w:t>See e</w:t>
            </w:r>
            <w:r w:rsidR="007C392C" w:rsidRPr="002571DF">
              <w:t xml:space="preserve">xample </w:t>
            </w:r>
            <w:r w:rsidR="007C392C" w:rsidRPr="00600CBA">
              <w:t>3</w:t>
            </w:r>
            <w:r>
              <w:t xml:space="preserve"> below</w:t>
            </w:r>
          </w:p>
        </w:tc>
      </w:tr>
      <w:tr w:rsidR="007C392C" w:rsidRPr="002571DF" w14:paraId="43D80982" w14:textId="77777777" w:rsidTr="007C392C">
        <w:trPr>
          <w:trHeight w:val="330"/>
        </w:trPr>
        <w:tc>
          <w:tcPr>
            <w:tcW w:w="1666" w:type="pct"/>
            <w:tcBorders>
              <w:top w:val="outset" w:sz="6" w:space="0" w:color="auto"/>
              <w:left w:val="outset" w:sz="6" w:space="0" w:color="auto"/>
              <w:bottom w:val="outset" w:sz="6" w:space="0" w:color="auto"/>
              <w:right w:val="outset" w:sz="6" w:space="0" w:color="auto"/>
            </w:tcBorders>
            <w:vAlign w:val="center"/>
            <w:hideMark/>
          </w:tcPr>
          <w:p w14:paraId="62D85CEA" w14:textId="77777777" w:rsidR="007C392C" w:rsidRPr="00600CBA" w:rsidRDefault="007C392C" w:rsidP="007C392C">
            <w:pPr>
              <w:spacing w:before="0" w:after="0" w:line="240" w:lineRule="auto"/>
              <w:contextualSpacing w:val="0"/>
            </w:pPr>
            <w:r w:rsidRPr="00600CBA">
              <w:t>APCI length = 10 bits</w:t>
            </w:r>
          </w:p>
        </w:tc>
        <w:tc>
          <w:tcPr>
            <w:tcW w:w="1666" w:type="pct"/>
            <w:tcBorders>
              <w:top w:val="outset" w:sz="6" w:space="0" w:color="auto"/>
              <w:left w:val="outset" w:sz="6" w:space="0" w:color="auto"/>
              <w:bottom w:val="outset" w:sz="6" w:space="0" w:color="auto"/>
              <w:right w:val="outset" w:sz="6" w:space="0" w:color="auto"/>
            </w:tcBorders>
            <w:vAlign w:val="center"/>
            <w:hideMark/>
          </w:tcPr>
          <w:p w14:paraId="21715CD8" w14:textId="4FAE820A" w:rsidR="007C392C" w:rsidRPr="00600CBA" w:rsidRDefault="0070379A" w:rsidP="007C392C">
            <w:pPr>
              <w:spacing w:before="0" w:after="0" w:line="240" w:lineRule="auto"/>
              <w:contextualSpacing w:val="0"/>
            </w:pPr>
            <w:r>
              <w:t>See e</w:t>
            </w:r>
            <w:r w:rsidR="007C392C" w:rsidRPr="002571DF">
              <w:t xml:space="preserve">xample </w:t>
            </w:r>
            <w:r w:rsidR="007C392C" w:rsidRPr="00600CBA">
              <w:t>2</w:t>
            </w:r>
            <w:r>
              <w:t xml:space="preserve"> below</w:t>
            </w:r>
          </w:p>
        </w:tc>
        <w:tc>
          <w:tcPr>
            <w:tcW w:w="1666" w:type="pct"/>
            <w:tcBorders>
              <w:top w:val="outset" w:sz="6" w:space="0" w:color="auto"/>
              <w:left w:val="outset" w:sz="6" w:space="0" w:color="auto"/>
              <w:bottom w:val="outset" w:sz="6" w:space="0" w:color="auto"/>
              <w:right w:val="outset" w:sz="6" w:space="0" w:color="auto"/>
            </w:tcBorders>
            <w:vAlign w:val="center"/>
            <w:hideMark/>
          </w:tcPr>
          <w:p w14:paraId="15038A29" w14:textId="63AB87F4" w:rsidR="007C392C" w:rsidRPr="00600CBA" w:rsidRDefault="0070379A" w:rsidP="007C392C">
            <w:pPr>
              <w:spacing w:before="0" w:after="0" w:line="240" w:lineRule="auto"/>
              <w:contextualSpacing w:val="0"/>
            </w:pPr>
            <w:r>
              <w:t>See e</w:t>
            </w:r>
            <w:r w:rsidR="007C392C" w:rsidRPr="002571DF">
              <w:t xml:space="preserve">xample </w:t>
            </w:r>
            <w:r w:rsidR="007C392C" w:rsidRPr="00600CBA">
              <w:t>4</w:t>
            </w:r>
            <w:r>
              <w:t xml:space="preserve"> below</w:t>
            </w:r>
          </w:p>
        </w:tc>
      </w:tr>
    </w:tbl>
    <w:p w14:paraId="4C974A5C" w14:textId="630C8B2E" w:rsidR="009513D2" w:rsidRPr="002571DF" w:rsidRDefault="009513D2">
      <w:pPr>
        <w:spacing w:before="0" w:after="0" w:line="240" w:lineRule="auto"/>
        <w:contextualSpacing w:val="0"/>
      </w:pPr>
    </w:p>
    <w:p w14:paraId="4D354E64" w14:textId="20874AFA" w:rsidR="0084346B" w:rsidRDefault="0084346B" w:rsidP="009513D2">
      <w:pPr>
        <w:spacing w:before="0" w:after="0" w:line="240" w:lineRule="auto"/>
        <w:contextualSpacing w:val="0"/>
        <w:rPr>
          <w:b/>
          <w:bCs/>
        </w:rPr>
      </w:pPr>
    </w:p>
    <w:p w14:paraId="0154257A" w14:textId="0D3A28B8" w:rsidR="00ED4C6C" w:rsidRDefault="00ED4C6C" w:rsidP="009513D2">
      <w:pPr>
        <w:spacing w:before="0" w:after="0" w:line="240" w:lineRule="auto"/>
        <w:contextualSpacing w:val="0"/>
        <w:rPr>
          <w:b/>
          <w:bCs/>
        </w:rPr>
      </w:pPr>
    </w:p>
    <w:p w14:paraId="0B38D4D8" w14:textId="1E4A0636" w:rsidR="00ED4C6C" w:rsidRDefault="00ED4C6C" w:rsidP="009513D2">
      <w:pPr>
        <w:spacing w:before="0" w:after="0" w:line="240" w:lineRule="auto"/>
        <w:contextualSpacing w:val="0"/>
        <w:rPr>
          <w:b/>
          <w:bCs/>
        </w:rPr>
      </w:pPr>
    </w:p>
    <w:p w14:paraId="18DD11BF" w14:textId="73FE94D7" w:rsidR="00ED4C6C" w:rsidRDefault="00ED4C6C" w:rsidP="009513D2">
      <w:pPr>
        <w:spacing w:before="0" w:after="0" w:line="240" w:lineRule="auto"/>
        <w:contextualSpacing w:val="0"/>
        <w:rPr>
          <w:b/>
          <w:bCs/>
        </w:rPr>
      </w:pPr>
    </w:p>
    <w:p w14:paraId="08A0EEC0" w14:textId="3F34613D" w:rsidR="00ED4C6C" w:rsidRDefault="00ED4C6C" w:rsidP="009513D2">
      <w:pPr>
        <w:spacing w:before="0" w:after="0" w:line="240" w:lineRule="auto"/>
        <w:contextualSpacing w:val="0"/>
        <w:rPr>
          <w:b/>
          <w:bCs/>
        </w:rPr>
      </w:pPr>
    </w:p>
    <w:p w14:paraId="578344BD" w14:textId="77777777" w:rsidR="00572085" w:rsidRDefault="00572085" w:rsidP="009513D2">
      <w:pPr>
        <w:spacing w:before="0" w:after="0" w:line="240" w:lineRule="auto"/>
        <w:contextualSpacing w:val="0"/>
        <w:rPr>
          <w:b/>
          <w:bCs/>
        </w:rPr>
      </w:pPr>
    </w:p>
    <w:p w14:paraId="48AEDB6F" w14:textId="77777777" w:rsidR="00ED4C6C" w:rsidRDefault="00ED4C6C" w:rsidP="009513D2">
      <w:pPr>
        <w:spacing w:before="0" w:after="0" w:line="240" w:lineRule="auto"/>
        <w:contextualSpacing w:val="0"/>
        <w:rPr>
          <w:b/>
          <w:bCs/>
        </w:rPr>
      </w:pPr>
    </w:p>
    <w:p w14:paraId="0E0980B1" w14:textId="237150CB" w:rsidR="00E2130F" w:rsidRPr="002571DF" w:rsidRDefault="009513D2" w:rsidP="009513D2">
      <w:pPr>
        <w:spacing w:before="0" w:after="0" w:line="240" w:lineRule="auto"/>
        <w:contextualSpacing w:val="0"/>
        <w:rPr>
          <w:b/>
          <w:bCs/>
        </w:rPr>
      </w:pPr>
      <w:r w:rsidRPr="002571DF">
        <w:rPr>
          <w:b/>
          <w:bCs/>
        </w:rPr>
        <w:lastRenderedPageBreak/>
        <w:t>Example 1: GroupValueWrite telegram for a dimming control object</w:t>
      </w:r>
    </w:p>
    <w:p w14:paraId="7741FD0D" w14:textId="77777777" w:rsidR="009513D2" w:rsidRPr="002571DF" w:rsidRDefault="009513D2" w:rsidP="009513D2">
      <w:pPr>
        <w:spacing w:before="0" w:after="0" w:line="240" w:lineRule="auto"/>
        <w:contextualSpacing w:val="0"/>
      </w:pPr>
    </w:p>
    <w:tbl>
      <w:tblPr>
        <w:tblW w:w="4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484"/>
        <w:gridCol w:w="484"/>
        <w:gridCol w:w="484"/>
        <w:gridCol w:w="484"/>
        <w:gridCol w:w="484"/>
        <w:gridCol w:w="483"/>
        <w:gridCol w:w="487"/>
        <w:gridCol w:w="483"/>
        <w:gridCol w:w="483"/>
        <w:gridCol w:w="483"/>
        <w:gridCol w:w="483"/>
        <w:gridCol w:w="483"/>
        <w:gridCol w:w="483"/>
        <w:gridCol w:w="483"/>
        <w:gridCol w:w="443"/>
      </w:tblGrid>
      <w:tr w:rsidR="009513D2" w:rsidRPr="002571DF" w14:paraId="630647AD" w14:textId="77777777" w:rsidTr="00D56AA0">
        <w:tc>
          <w:tcPr>
            <w:tcW w:w="2514" w:type="pct"/>
            <w:gridSpan w:val="8"/>
            <w:tcBorders>
              <w:top w:val="outset" w:sz="6" w:space="0" w:color="auto"/>
              <w:left w:val="outset" w:sz="6" w:space="0" w:color="auto"/>
              <w:bottom w:val="outset" w:sz="6" w:space="0" w:color="auto"/>
              <w:right w:val="outset" w:sz="6" w:space="0" w:color="auto"/>
            </w:tcBorders>
            <w:vAlign w:val="center"/>
            <w:hideMark/>
          </w:tcPr>
          <w:p w14:paraId="3995D1A9" w14:textId="77777777" w:rsidR="009513D2" w:rsidRPr="002571DF" w:rsidRDefault="009513D2" w:rsidP="00D56AA0">
            <w:pPr>
              <w:spacing w:before="0" w:after="0" w:line="240" w:lineRule="auto"/>
              <w:contextualSpacing w:val="0"/>
              <w:jc w:val="center"/>
            </w:pPr>
            <w:r w:rsidRPr="002571DF">
              <w:rPr>
                <w:b/>
                <w:bCs/>
              </w:rPr>
              <w:t>Octet: index 0</w:t>
            </w:r>
          </w:p>
        </w:tc>
        <w:tc>
          <w:tcPr>
            <w:tcW w:w="2500" w:type="pct"/>
            <w:gridSpan w:val="8"/>
            <w:tcBorders>
              <w:top w:val="outset" w:sz="6" w:space="0" w:color="auto"/>
              <w:left w:val="outset" w:sz="6" w:space="0" w:color="auto"/>
              <w:bottom w:val="outset" w:sz="6" w:space="0" w:color="auto"/>
              <w:right w:val="outset" w:sz="6" w:space="0" w:color="auto"/>
            </w:tcBorders>
            <w:vAlign w:val="center"/>
            <w:hideMark/>
          </w:tcPr>
          <w:p w14:paraId="439916A3" w14:textId="77777777" w:rsidR="009513D2" w:rsidRPr="002571DF" w:rsidRDefault="009513D2" w:rsidP="00D56AA0">
            <w:pPr>
              <w:spacing w:before="0" w:after="0" w:line="240" w:lineRule="auto"/>
              <w:contextualSpacing w:val="0"/>
              <w:jc w:val="center"/>
            </w:pPr>
            <w:r w:rsidRPr="002571DF">
              <w:rPr>
                <w:b/>
                <w:bCs/>
              </w:rPr>
              <w:t>Octet: index 1</w:t>
            </w:r>
          </w:p>
        </w:tc>
      </w:tr>
      <w:tr w:rsidR="009513D2" w:rsidRPr="002571DF" w14:paraId="21F71609" w14:textId="77777777" w:rsidTr="00D56AA0">
        <w:tc>
          <w:tcPr>
            <w:tcW w:w="314" w:type="pct"/>
            <w:tcBorders>
              <w:top w:val="outset" w:sz="6" w:space="0" w:color="auto"/>
              <w:left w:val="outset" w:sz="6" w:space="0" w:color="auto"/>
              <w:bottom w:val="outset" w:sz="6" w:space="0" w:color="auto"/>
              <w:right w:val="outset" w:sz="6" w:space="0" w:color="auto"/>
            </w:tcBorders>
            <w:vAlign w:val="center"/>
            <w:hideMark/>
          </w:tcPr>
          <w:p w14:paraId="02F8973C" w14:textId="77777777" w:rsidR="009513D2" w:rsidRPr="002571DF" w:rsidRDefault="009513D2" w:rsidP="00D56AA0">
            <w:pPr>
              <w:spacing w:before="0" w:after="0" w:line="240" w:lineRule="auto"/>
              <w:contextualSpacing w:val="0"/>
              <w:jc w:val="center"/>
            </w:pPr>
            <w:r w:rsidRPr="002571DF">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15CE950B" w14:textId="77777777" w:rsidR="009513D2" w:rsidRPr="002571DF" w:rsidRDefault="009513D2" w:rsidP="00D56AA0">
            <w:pPr>
              <w:spacing w:before="0" w:after="0" w:line="240" w:lineRule="auto"/>
              <w:contextualSpacing w:val="0"/>
              <w:jc w:val="center"/>
            </w:pPr>
            <w:r w:rsidRPr="002571DF">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31387BF9" w14:textId="77777777" w:rsidR="009513D2" w:rsidRPr="002571DF" w:rsidRDefault="009513D2" w:rsidP="00D56AA0">
            <w:pPr>
              <w:spacing w:before="0" w:after="0" w:line="240" w:lineRule="auto"/>
              <w:contextualSpacing w:val="0"/>
              <w:jc w:val="center"/>
            </w:pPr>
            <w:r w:rsidRPr="002571DF">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5EF8DA0B" w14:textId="77777777" w:rsidR="009513D2" w:rsidRPr="002571DF" w:rsidRDefault="009513D2" w:rsidP="00D56AA0">
            <w:pPr>
              <w:spacing w:before="0" w:after="0" w:line="240" w:lineRule="auto"/>
              <w:contextualSpacing w:val="0"/>
              <w:jc w:val="center"/>
            </w:pPr>
            <w:r w:rsidRPr="002571DF">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0BD1C8FE" w14:textId="77777777" w:rsidR="009513D2" w:rsidRPr="002571DF" w:rsidRDefault="009513D2" w:rsidP="00D56AA0">
            <w:pPr>
              <w:spacing w:before="0" w:after="0" w:line="240" w:lineRule="auto"/>
              <w:contextualSpacing w:val="0"/>
              <w:jc w:val="center"/>
            </w:pPr>
            <w:r w:rsidRPr="002571DF">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0A186875" w14:textId="77777777" w:rsidR="009513D2" w:rsidRPr="002571DF" w:rsidRDefault="009513D2" w:rsidP="00D56AA0">
            <w:pPr>
              <w:spacing w:before="0" w:after="0" w:line="240" w:lineRule="auto"/>
              <w:contextualSpacing w:val="0"/>
              <w:jc w:val="center"/>
            </w:pPr>
            <w:r w:rsidRPr="002571DF">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656BFC1C" w14:textId="77777777" w:rsidR="009513D2" w:rsidRPr="002571DF" w:rsidRDefault="009513D2" w:rsidP="00D56AA0">
            <w:pPr>
              <w:spacing w:before="0" w:after="0" w:line="240" w:lineRule="auto"/>
              <w:contextualSpacing w:val="0"/>
              <w:jc w:val="center"/>
            </w:pPr>
            <w:r w:rsidRPr="002571DF">
              <w:t>D1</w:t>
            </w:r>
          </w:p>
        </w:tc>
        <w:tc>
          <w:tcPr>
            <w:tcW w:w="314" w:type="pct"/>
            <w:tcBorders>
              <w:top w:val="outset" w:sz="6" w:space="0" w:color="auto"/>
              <w:left w:val="outset" w:sz="6" w:space="0" w:color="auto"/>
              <w:bottom w:val="outset" w:sz="6" w:space="0" w:color="auto"/>
              <w:right w:val="outset" w:sz="6" w:space="0" w:color="auto"/>
            </w:tcBorders>
            <w:vAlign w:val="center"/>
            <w:hideMark/>
          </w:tcPr>
          <w:p w14:paraId="7AB3B36E" w14:textId="77777777" w:rsidR="009513D2" w:rsidRPr="002571DF" w:rsidRDefault="009513D2" w:rsidP="00D56AA0">
            <w:pPr>
              <w:spacing w:before="0" w:after="0" w:line="240" w:lineRule="auto"/>
              <w:contextualSpacing w:val="0"/>
              <w:jc w:val="center"/>
            </w:pPr>
            <w:r w:rsidRPr="002571DF">
              <w:t>D0</w:t>
            </w:r>
          </w:p>
        </w:tc>
        <w:tc>
          <w:tcPr>
            <w:tcW w:w="314" w:type="pct"/>
            <w:tcBorders>
              <w:top w:val="outset" w:sz="6" w:space="0" w:color="auto"/>
              <w:left w:val="outset" w:sz="6" w:space="0" w:color="auto"/>
              <w:bottom w:val="outset" w:sz="6" w:space="0" w:color="auto"/>
              <w:right w:val="outset" w:sz="6" w:space="0" w:color="auto"/>
            </w:tcBorders>
            <w:vAlign w:val="center"/>
            <w:hideMark/>
          </w:tcPr>
          <w:p w14:paraId="5AF78D6D" w14:textId="77777777" w:rsidR="009513D2" w:rsidRPr="002571DF" w:rsidRDefault="009513D2" w:rsidP="00D56AA0">
            <w:pPr>
              <w:spacing w:before="0" w:after="0" w:line="240" w:lineRule="auto"/>
              <w:contextualSpacing w:val="0"/>
              <w:jc w:val="center"/>
            </w:pPr>
            <w:r w:rsidRPr="002571DF">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65F98236" w14:textId="77777777" w:rsidR="009513D2" w:rsidRPr="002571DF" w:rsidRDefault="009513D2" w:rsidP="00D56AA0">
            <w:pPr>
              <w:spacing w:before="0" w:after="0" w:line="240" w:lineRule="auto"/>
              <w:contextualSpacing w:val="0"/>
              <w:jc w:val="center"/>
            </w:pPr>
            <w:r w:rsidRPr="002571DF">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300535DF" w14:textId="77777777" w:rsidR="009513D2" w:rsidRPr="002571DF" w:rsidRDefault="009513D2" w:rsidP="00D56AA0">
            <w:pPr>
              <w:spacing w:before="0" w:after="0" w:line="240" w:lineRule="auto"/>
              <w:contextualSpacing w:val="0"/>
              <w:jc w:val="center"/>
            </w:pPr>
            <w:r w:rsidRPr="002571DF">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52F08733" w14:textId="77777777" w:rsidR="009513D2" w:rsidRPr="002571DF" w:rsidRDefault="009513D2" w:rsidP="00D56AA0">
            <w:pPr>
              <w:spacing w:before="0" w:after="0" w:line="240" w:lineRule="auto"/>
              <w:contextualSpacing w:val="0"/>
              <w:jc w:val="center"/>
            </w:pPr>
            <w:r w:rsidRPr="002571DF">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707F8B89" w14:textId="77777777" w:rsidR="009513D2" w:rsidRPr="002571DF" w:rsidRDefault="009513D2" w:rsidP="00D56AA0">
            <w:pPr>
              <w:spacing w:before="0" w:after="0" w:line="240" w:lineRule="auto"/>
              <w:contextualSpacing w:val="0"/>
              <w:jc w:val="center"/>
            </w:pPr>
            <w:r w:rsidRPr="002571DF">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68190911" w14:textId="77777777" w:rsidR="009513D2" w:rsidRPr="002571DF" w:rsidRDefault="009513D2" w:rsidP="00D56AA0">
            <w:pPr>
              <w:spacing w:before="0" w:after="0" w:line="240" w:lineRule="auto"/>
              <w:contextualSpacing w:val="0"/>
              <w:jc w:val="center"/>
            </w:pPr>
            <w:r w:rsidRPr="002571DF">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237DCC96" w14:textId="77777777" w:rsidR="009513D2" w:rsidRPr="002571DF" w:rsidRDefault="009513D2" w:rsidP="00D56AA0">
            <w:pPr>
              <w:spacing w:before="0" w:after="0" w:line="240" w:lineRule="auto"/>
              <w:contextualSpacing w:val="0"/>
              <w:jc w:val="center"/>
            </w:pPr>
            <w:r w:rsidRPr="002571DF">
              <w:t>D1</w:t>
            </w:r>
          </w:p>
        </w:tc>
        <w:tc>
          <w:tcPr>
            <w:tcW w:w="300" w:type="pct"/>
            <w:tcBorders>
              <w:top w:val="outset" w:sz="6" w:space="0" w:color="auto"/>
              <w:left w:val="outset" w:sz="6" w:space="0" w:color="auto"/>
              <w:bottom w:val="outset" w:sz="6" w:space="0" w:color="auto"/>
              <w:right w:val="outset" w:sz="6" w:space="0" w:color="auto"/>
            </w:tcBorders>
            <w:vAlign w:val="center"/>
            <w:hideMark/>
          </w:tcPr>
          <w:p w14:paraId="2C1E5030" w14:textId="77777777" w:rsidR="009513D2" w:rsidRPr="002571DF" w:rsidRDefault="009513D2" w:rsidP="00D56AA0">
            <w:pPr>
              <w:spacing w:before="0" w:after="0" w:line="240" w:lineRule="auto"/>
              <w:contextualSpacing w:val="0"/>
              <w:jc w:val="center"/>
            </w:pPr>
            <w:r w:rsidRPr="002571DF">
              <w:t>D0</w:t>
            </w:r>
          </w:p>
        </w:tc>
      </w:tr>
      <w:tr w:rsidR="009513D2" w:rsidRPr="002571DF" w14:paraId="24CCBC70" w14:textId="77777777" w:rsidTr="00D56AA0">
        <w:tc>
          <w:tcPr>
            <w:tcW w:w="314" w:type="pct"/>
            <w:tcBorders>
              <w:top w:val="outset" w:sz="6" w:space="0" w:color="auto"/>
              <w:left w:val="outset" w:sz="6" w:space="0" w:color="auto"/>
              <w:bottom w:val="outset" w:sz="6" w:space="0" w:color="auto"/>
              <w:right w:val="outset" w:sz="6" w:space="0" w:color="auto"/>
            </w:tcBorders>
            <w:vAlign w:val="center"/>
            <w:hideMark/>
          </w:tcPr>
          <w:p w14:paraId="1F150D85" w14:textId="77777777" w:rsidR="009513D2" w:rsidRPr="002571DF" w:rsidRDefault="009513D2" w:rsidP="00D56AA0">
            <w:pPr>
              <w:spacing w:before="0" w:after="0" w:line="240" w:lineRule="auto"/>
              <w:contextualSpacing w:val="0"/>
              <w:jc w:val="center"/>
            </w:pPr>
            <w:r w:rsidRPr="002571DF">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05B46E47" w14:textId="77777777" w:rsidR="009513D2" w:rsidRPr="002571DF" w:rsidRDefault="009513D2" w:rsidP="00D56AA0">
            <w:pPr>
              <w:spacing w:before="0" w:after="0" w:line="240" w:lineRule="auto"/>
              <w:contextualSpacing w:val="0"/>
              <w:jc w:val="center"/>
            </w:pPr>
            <w:r w:rsidRPr="007A2E25">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75F74DCA"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2B7040D6"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0C740E5D"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5B57B73D"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1257" w:type="pct"/>
            <w:gridSpan w:val="4"/>
            <w:tcBorders>
              <w:top w:val="outset" w:sz="6" w:space="0" w:color="auto"/>
              <w:left w:val="outset" w:sz="6" w:space="0" w:color="auto"/>
              <w:bottom w:val="outset" w:sz="6" w:space="0" w:color="auto"/>
              <w:right w:val="outset" w:sz="6" w:space="0" w:color="auto"/>
            </w:tcBorders>
            <w:vAlign w:val="center"/>
            <w:hideMark/>
          </w:tcPr>
          <w:p w14:paraId="4F1D7481" w14:textId="77777777" w:rsidR="009513D2" w:rsidRPr="002571DF" w:rsidRDefault="009513D2" w:rsidP="00D56AA0">
            <w:pPr>
              <w:spacing w:before="0" w:after="0" w:line="240" w:lineRule="auto"/>
              <w:contextualSpacing w:val="0"/>
              <w:jc w:val="center"/>
            </w:pPr>
            <w:r w:rsidRPr="002571DF">
              <w:t>APCI</w:t>
            </w:r>
          </w:p>
        </w:tc>
        <w:tc>
          <w:tcPr>
            <w:tcW w:w="1871" w:type="pct"/>
            <w:gridSpan w:val="6"/>
            <w:tcBorders>
              <w:top w:val="outset" w:sz="6" w:space="0" w:color="auto"/>
              <w:left w:val="outset" w:sz="6" w:space="0" w:color="auto"/>
              <w:bottom w:val="outset" w:sz="6" w:space="0" w:color="auto"/>
              <w:right w:val="outset" w:sz="6" w:space="0" w:color="auto"/>
            </w:tcBorders>
            <w:vAlign w:val="center"/>
            <w:hideMark/>
          </w:tcPr>
          <w:p w14:paraId="380B4E6F" w14:textId="77777777" w:rsidR="009513D2" w:rsidRPr="002571DF" w:rsidRDefault="009513D2" w:rsidP="00D56AA0">
            <w:pPr>
              <w:spacing w:before="0" w:after="0" w:line="240" w:lineRule="auto"/>
              <w:contextualSpacing w:val="0"/>
              <w:jc w:val="center"/>
            </w:pPr>
            <w:r w:rsidRPr="002571DF">
              <w:t>data</w:t>
            </w:r>
          </w:p>
        </w:tc>
      </w:tr>
    </w:tbl>
    <w:p w14:paraId="5D65CC6F" w14:textId="77777777" w:rsidR="009513D2" w:rsidRPr="00600CBA" w:rsidRDefault="009513D2" w:rsidP="009513D2">
      <w:pPr>
        <w:spacing w:before="0" w:after="0" w:line="240" w:lineRule="auto"/>
        <w:contextualSpacing w:val="0"/>
      </w:pPr>
    </w:p>
    <w:p w14:paraId="25609D8F" w14:textId="67EAB8E1" w:rsidR="009513D2" w:rsidRPr="00600CBA" w:rsidRDefault="009513D2" w:rsidP="00107B01">
      <w:pPr>
        <w:pStyle w:val="Bullet2"/>
      </w:pPr>
      <w:r w:rsidRPr="00600CBA">
        <w:t>Number of data fields</w:t>
      </w:r>
      <w:r w:rsidR="00E2130F" w:rsidRPr="00600CBA">
        <w:t xml:space="preserve"> for a GroupValueWrite telegram</w:t>
      </w:r>
      <w:r w:rsidRPr="00600CBA">
        <w:t xml:space="preserve"> = 1</w:t>
      </w:r>
    </w:p>
    <w:p w14:paraId="06894B9F" w14:textId="4476209B" w:rsidR="009513D2" w:rsidRPr="002571DF" w:rsidRDefault="009513D2" w:rsidP="00107B01">
      <w:pPr>
        <w:pStyle w:val="Bullet2"/>
      </w:pPr>
      <w:r w:rsidRPr="002571DF">
        <w:t xml:space="preserve">location of the data field: octet index 1, bits </w:t>
      </w:r>
      <w:r w:rsidRPr="00600CBA">
        <w:t>D</w:t>
      </w:r>
      <w:r w:rsidR="00921372" w:rsidRPr="00600CBA">
        <w:t>5</w:t>
      </w:r>
      <w:r w:rsidRPr="002571DF">
        <w:t>-D0</w:t>
      </w:r>
    </w:p>
    <w:p w14:paraId="53AB931B" w14:textId="14D7555F" w:rsidR="00020898" w:rsidRPr="00600CBA" w:rsidRDefault="00020898" w:rsidP="00107B01">
      <w:pPr>
        <w:pStyle w:val="Bullet2"/>
      </w:pPr>
      <w:r w:rsidRPr="00600CBA">
        <w:t xml:space="preserve">Possible </w:t>
      </w:r>
      <w:r w:rsidR="009513D2" w:rsidRPr="002571DF">
        <w:t>interpretation</w:t>
      </w:r>
      <w:r w:rsidR="00DE2826">
        <w:t>:</w:t>
      </w:r>
      <w:r w:rsidRPr="00600CBA">
        <w:t xml:space="preserve"> Any DPT fitting within 6 bits, e.g.</w:t>
      </w:r>
      <w:r w:rsidR="00DE2826">
        <w:t>:</w:t>
      </w:r>
    </w:p>
    <w:p w14:paraId="5C26CFFA" w14:textId="78375111" w:rsidR="009513D2" w:rsidRPr="00600CBA" w:rsidRDefault="009513D2" w:rsidP="00107B01">
      <w:pPr>
        <w:pStyle w:val="Bullet3"/>
      </w:pPr>
      <w:r w:rsidRPr="002571DF">
        <w:t>dimming control command, e.g., dim up in 16 steps.</w:t>
      </w:r>
    </w:p>
    <w:p w14:paraId="7D2DE658" w14:textId="183D9FB5" w:rsidR="00020898" w:rsidRPr="00600CBA" w:rsidRDefault="00020898" w:rsidP="00107B01">
      <w:pPr>
        <w:pStyle w:val="Bullet3"/>
      </w:pPr>
      <w:r w:rsidRPr="00600CBA">
        <w:t>Switch telegram</w:t>
      </w:r>
    </w:p>
    <w:p w14:paraId="0F24A897" w14:textId="21867CC9" w:rsidR="00020898" w:rsidRPr="002571DF" w:rsidRDefault="00020898" w:rsidP="00107B01">
      <w:pPr>
        <w:pStyle w:val="Bullet3"/>
      </w:pPr>
      <w:r w:rsidRPr="00600CBA">
        <w:t>…</w:t>
      </w:r>
    </w:p>
    <w:p w14:paraId="08B7845C" w14:textId="035D7F83" w:rsidR="009513D2" w:rsidRPr="002571DF" w:rsidRDefault="009513D2">
      <w:pPr>
        <w:spacing w:before="0" w:after="0" w:line="240" w:lineRule="auto"/>
        <w:contextualSpacing w:val="0"/>
      </w:pPr>
    </w:p>
    <w:p w14:paraId="1BFA4CD4" w14:textId="23A9A172" w:rsidR="009513D2" w:rsidRPr="00600CBA" w:rsidRDefault="009513D2" w:rsidP="009513D2">
      <w:pPr>
        <w:spacing w:before="0" w:after="0" w:line="240" w:lineRule="auto"/>
        <w:contextualSpacing w:val="0"/>
        <w:rPr>
          <w:b/>
          <w:bCs/>
        </w:rPr>
      </w:pPr>
      <w:r w:rsidRPr="00600CBA">
        <w:rPr>
          <w:b/>
          <w:bCs/>
        </w:rPr>
        <w:t>Example 2: PropertyValueRead telegram</w:t>
      </w:r>
      <w:r w:rsidR="009853CA">
        <w:rPr>
          <w:b/>
          <w:bCs/>
        </w:rPr>
        <w:t xml:space="preserve"> (when sent connectionless)</w:t>
      </w:r>
    </w:p>
    <w:p w14:paraId="6C622247" w14:textId="77777777" w:rsidR="009513D2" w:rsidRPr="00600CBA" w:rsidRDefault="009513D2" w:rsidP="009513D2">
      <w:pPr>
        <w:spacing w:before="0" w:after="0" w:line="240" w:lineRule="auto"/>
        <w:ind w:left="432"/>
        <w:contextualSpacing w:val="0"/>
        <w:rPr>
          <w:b/>
          <w:bCs/>
        </w:rPr>
      </w:pPr>
    </w:p>
    <w:tbl>
      <w:tblPr>
        <w:tblW w:w="4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484"/>
        <w:gridCol w:w="484"/>
        <w:gridCol w:w="484"/>
        <w:gridCol w:w="484"/>
        <w:gridCol w:w="484"/>
        <w:gridCol w:w="483"/>
        <w:gridCol w:w="487"/>
        <w:gridCol w:w="483"/>
        <w:gridCol w:w="483"/>
        <w:gridCol w:w="483"/>
        <w:gridCol w:w="483"/>
        <w:gridCol w:w="483"/>
        <w:gridCol w:w="483"/>
        <w:gridCol w:w="483"/>
        <w:gridCol w:w="443"/>
      </w:tblGrid>
      <w:tr w:rsidR="009513D2" w:rsidRPr="002571DF" w14:paraId="3ED3771D" w14:textId="77777777" w:rsidTr="00D56AA0">
        <w:trPr>
          <w:trHeight w:val="330"/>
        </w:trPr>
        <w:tc>
          <w:tcPr>
            <w:tcW w:w="2514" w:type="pct"/>
            <w:gridSpan w:val="8"/>
            <w:tcBorders>
              <w:top w:val="outset" w:sz="6" w:space="0" w:color="auto"/>
              <w:left w:val="outset" w:sz="6" w:space="0" w:color="auto"/>
              <w:bottom w:val="outset" w:sz="6" w:space="0" w:color="auto"/>
              <w:right w:val="outset" w:sz="6" w:space="0" w:color="auto"/>
            </w:tcBorders>
            <w:vAlign w:val="center"/>
            <w:hideMark/>
          </w:tcPr>
          <w:p w14:paraId="0BC9DFA7" w14:textId="77777777" w:rsidR="009513D2" w:rsidRPr="00600CBA" w:rsidRDefault="009513D2" w:rsidP="00D56AA0">
            <w:pPr>
              <w:spacing w:before="0" w:after="0" w:line="240" w:lineRule="auto"/>
              <w:contextualSpacing w:val="0"/>
              <w:jc w:val="center"/>
            </w:pPr>
            <w:r w:rsidRPr="002571DF">
              <w:rPr>
                <w:b/>
                <w:bCs/>
              </w:rPr>
              <w:t>Octet</w:t>
            </w:r>
            <w:r w:rsidRPr="00600CBA">
              <w:rPr>
                <w:b/>
                <w:bCs/>
              </w:rPr>
              <w:t>: index 0</w:t>
            </w:r>
          </w:p>
        </w:tc>
        <w:tc>
          <w:tcPr>
            <w:tcW w:w="2500" w:type="pct"/>
            <w:gridSpan w:val="8"/>
            <w:tcBorders>
              <w:top w:val="outset" w:sz="6" w:space="0" w:color="auto"/>
              <w:left w:val="outset" w:sz="6" w:space="0" w:color="auto"/>
              <w:bottom w:val="outset" w:sz="6" w:space="0" w:color="auto"/>
              <w:right w:val="outset" w:sz="6" w:space="0" w:color="auto"/>
            </w:tcBorders>
            <w:vAlign w:val="center"/>
            <w:hideMark/>
          </w:tcPr>
          <w:p w14:paraId="5A95C5D6" w14:textId="77777777" w:rsidR="009513D2" w:rsidRPr="00600CBA" w:rsidRDefault="009513D2" w:rsidP="00D56AA0">
            <w:pPr>
              <w:spacing w:before="0" w:after="0" w:line="240" w:lineRule="auto"/>
              <w:contextualSpacing w:val="0"/>
              <w:jc w:val="center"/>
            </w:pPr>
            <w:r w:rsidRPr="002571DF">
              <w:rPr>
                <w:b/>
                <w:bCs/>
              </w:rPr>
              <w:t>Octet</w:t>
            </w:r>
            <w:r w:rsidRPr="00600CBA">
              <w:rPr>
                <w:b/>
                <w:bCs/>
              </w:rPr>
              <w:t>: index 1</w:t>
            </w:r>
          </w:p>
        </w:tc>
      </w:tr>
      <w:tr w:rsidR="009513D2" w:rsidRPr="002571DF" w14:paraId="1224F535" w14:textId="77777777" w:rsidTr="00D56AA0">
        <w:trPr>
          <w:trHeight w:val="330"/>
        </w:trPr>
        <w:tc>
          <w:tcPr>
            <w:tcW w:w="314" w:type="pct"/>
            <w:tcBorders>
              <w:top w:val="outset" w:sz="6" w:space="0" w:color="auto"/>
              <w:left w:val="outset" w:sz="6" w:space="0" w:color="auto"/>
              <w:bottom w:val="outset" w:sz="6" w:space="0" w:color="auto"/>
              <w:right w:val="outset" w:sz="6" w:space="0" w:color="auto"/>
            </w:tcBorders>
            <w:vAlign w:val="center"/>
            <w:hideMark/>
          </w:tcPr>
          <w:p w14:paraId="518D5B3E" w14:textId="77777777" w:rsidR="009513D2" w:rsidRPr="00600CBA" w:rsidRDefault="009513D2" w:rsidP="00D56AA0">
            <w:pPr>
              <w:spacing w:before="0" w:after="0" w:line="240" w:lineRule="auto"/>
              <w:contextualSpacing w:val="0"/>
              <w:jc w:val="center"/>
            </w:pPr>
            <w:r w:rsidRPr="00600CBA">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36F22CD8" w14:textId="77777777" w:rsidR="009513D2" w:rsidRPr="00600CBA" w:rsidRDefault="009513D2" w:rsidP="00D56AA0">
            <w:pPr>
              <w:spacing w:before="0" w:after="0" w:line="240" w:lineRule="auto"/>
              <w:contextualSpacing w:val="0"/>
              <w:jc w:val="center"/>
            </w:pPr>
            <w:r w:rsidRPr="00600CBA">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03AF33B6" w14:textId="77777777" w:rsidR="009513D2" w:rsidRPr="00600CBA" w:rsidRDefault="009513D2" w:rsidP="00D56AA0">
            <w:pPr>
              <w:spacing w:before="0" w:after="0" w:line="240" w:lineRule="auto"/>
              <w:contextualSpacing w:val="0"/>
              <w:jc w:val="center"/>
            </w:pPr>
            <w:r w:rsidRPr="00600CBA">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735F8D67" w14:textId="77777777" w:rsidR="009513D2" w:rsidRPr="00600CBA" w:rsidRDefault="009513D2" w:rsidP="00D56AA0">
            <w:pPr>
              <w:spacing w:before="0" w:after="0" w:line="240" w:lineRule="auto"/>
              <w:contextualSpacing w:val="0"/>
              <w:jc w:val="center"/>
            </w:pPr>
            <w:r w:rsidRPr="00600CBA">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33C0A2C7" w14:textId="77777777" w:rsidR="009513D2" w:rsidRPr="00600CBA" w:rsidRDefault="009513D2" w:rsidP="00D56AA0">
            <w:pPr>
              <w:spacing w:before="0" w:after="0" w:line="240" w:lineRule="auto"/>
              <w:contextualSpacing w:val="0"/>
              <w:jc w:val="center"/>
            </w:pPr>
            <w:r w:rsidRPr="00600CBA">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0031779A" w14:textId="77777777" w:rsidR="009513D2" w:rsidRPr="00600CBA" w:rsidRDefault="009513D2" w:rsidP="00D56AA0">
            <w:pPr>
              <w:spacing w:before="0" w:after="0" w:line="240" w:lineRule="auto"/>
              <w:contextualSpacing w:val="0"/>
              <w:jc w:val="center"/>
            </w:pPr>
            <w:r w:rsidRPr="00600CBA">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04C5F11E" w14:textId="77777777" w:rsidR="009513D2" w:rsidRPr="00600CBA" w:rsidRDefault="009513D2" w:rsidP="00D56AA0">
            <w:pPr>
              <w:spacing w:before="0" w:after="0" w:line="240" w:lineRule="auto"/>
              <w:contextualSpacing w:val="0"/>
              <w:jc w:val="center"/>
            </w:pPr>
            <w:r w:rsidRPr="00600CBA">
              <w:t>D1</w:t>
            </w:r>
          </w:p>
        </w:tc>
        <w:tc>
          <w:tcPr>
            <w:tcW w:w="314" w:type="pct"/>
            <w:tcBorders>
              <w:top w:val="outset" w:sz="6" w:space="0" w:color="auto"/>
              <w:left w:val="outset" w:sz="6" w:space="0" w:color="auto"/>
              <w:bottom w:val="outset" w:sz="6" w:space="0" w:color="auto"/>
              <w:right w:val="outset" w:sz="6" w:space="0" w:color="auto"/>
            </w:tcBorders>
            <w:vAlign w:val="center"/>
            <w:hideMark/>
          </w:tcPr>
          <w:p w14:paraId="38BFB8C8" w14:textId="77777777" w:rsidR="009513D2" w:rsidRPr="00600CBA" w:rsidRDefault="009513D2" w:rsidP="00D56AA0">
            <w:pPr>
              <w:spacing w:before="0" w:after="0" w:line="240" w:lineRule="auto"/>
              <w:contextualSpacing w:val="0"/>
              <w:jc w:val="center"/>
            </w:pPr>
            <w:r w:rsidRPr="00600CBA">
              <w:t>D0</w:t>
            </w:r>
          </w:p>
        </w:tc>
        <w:tc>
          <w:tcPr>
            <w:tcW w:w="314" w:type="pct"/>
            <w:tcBorders>
              <w:top w:val="outset" w:sz="6" w:space="0" w:color="auto"/>
              <w:left w:val="outset" w:sz="6" w:space="0" w:color="auto"/>
              <w:bottom w:val="outset" w:sz="6" w:space="0" w:color="auto"/>
              <w:right w:val="outset" w:sz="6" w:space="0" w:color="auto"/>
            </w:tcBorders>
            <w:vAlign w:val="center"/>
            <w:hideMark/>
          </w:tcPr>
          <w:p w14:paraId="2E20B14D" w14:textId="77777777" w:rsidR="009513D2" w:rsidRPr="00600CBA" w:rsidRDefault="009513D2" w:rsidP="00D56AA0">
            <w:pPr>
              <w:spacing w:before="0" w:after="0" w:line="240" w:lineRule="auto"/>
              <w:contextualSpacing w:val="0"/>
              <w:jc w:val="center"/>
            </w:pPr>
            <w:r w:rsidRPr="00600CBA">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373EA619" w14:textId="77777777" w:rsidR="009513D2" w:rsidRPr="00600CBA" w:rsidRDefault="009513D2" w:rsidP="00D56AA0">
            <w:pPr>
              <w:spacing w:before="0" w:after="0" w:line="240" w:lineRule="auto"/>
              <w:contextualSpacing w:val="0"/>
              <w:jc w:val="center"/>
            </w:pPr>
            <w:r w:rsidRPr="00600CBA">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7976DFBA" w14:textId="77777777" w:rsidR="009513D2" w:rsidRPr="00600CBA" w:rsidRDefault="009513D2" w:rsidP="00D56AA0">
            <w:pPr>
              <w:spacing w:before="0" w:after="0" w:line="240" w:lineRule="auto"/>
              <w:contextualSpacing w:val="0"/>
              <w:jc w:val="center"/>
            </w:pPr>
            <w:r w:rsidRPr="00600CBA">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6071C9D2" w14:textId="77777777" w:rsidR="009513D2" w:rsidRPr="00600CBA" w:rsidRDefault="009513D2" w:rsidP="00D56AA0">
            <w:pPr>
              <w:spacing w:before="0" w:after="0" w:line="240" w:lineRule="auto"/>
              <w:contextualSpacing w:val="0"/>
              <w:jc w:val="center"/>
            </w:pPr>
            <w:r w:rsidRPr="00600CBA">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085862D2" w14:textId="77777777" w:rsidR="009513D2" w:rsidRPr="00600CBA" w:rsidRDefault="009513D2" w:rsidP="00D56AA0">
            <w:pPr>
              <w:spacing w:before="0" w:after="0" w:line="240" w:lineRule="auto"/>
              <w:contextualSpacing w:val="0"/>
              <w:jc w:val="center"/>
            </w:pPr>
            <w:r w:rsidRPr="00600CBA">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41D3CA7C" w14:textId="77777777" w:rsidR="009513D2" w:rsidRPr="00600CBA" w:rsidRDefault="009513D2" w:rsidP="00D56AA0">
            <w:pPr>
              <w:spacing w:before="0" w:after="0" w:line="240" w:lineRule="auto"/>
              <w:contextualSpacing w:val="0"/>
              <w:jc w:val="center"/>
            </w:pPr>
            <w:r w:rsidRPr="00600CBA">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750BD9B9" w14:textId="77777777" w:rsidR="009513D2" w:rsidRPr="00600CBA" w:rsidRDefault="009513D2" w:rsidP="00D56AA0">
            <w:pPr>
              <w:spacing w:before="0" w:after="0" w:line="240" w:lineRule="auto"/>
              <w:contextualSpacing w:val="0"/>
              <w:jc w:val="center"/>
            </w:pPr>
            <w:r w:rsidRPr="00600CBA">
              <w:t>D1</w:t>
            </w:r>
          </w:p>
        </w:tc>
        <w:tc>
          <w:tcPr>
            <w:tcW w:w="300" w:type="pct"/>
            <w:tcBorders>
              <w:top w:val="outset" w:sz="6" w:space="0" w:color="auto"/>
              <w:left w:val="outset" w:sz="6" w:space="0" w:color="auto"/>
              <w:bottom w:val="outset" w:sz="6" w:space="0" w:color="auto"/>
              <w:right w:val="outset" w:sz="6" w:space="0" w:color="auto"/>
            </w:tcBorders>
            <w:vAlign w:val="center"/>
            <w:hideMark/>
          </w:tcPr>
          <w:p w14:paraId="62AC96E0" w14:textId="77777777" w:rsidR="009513D2" w:rsidRPr="00600CBA" w:rsidRDefault="009513D2" w:rsidP="00D56AA0">
            <w:pPr>
              <w:spacing w:before="0" w:after="0" w:line="240" w:lineRule="auto"/>
              <w:contextualSpacing w:val="0"/>
              <w:jc w:val="center"/>
            </w:pPr>
            <w:r w:rsidRPr="00600CBA">
              <w:t>D0</w:t>
            </w:r>
          </w:p>
        </w:tc>
      </w:tr>
      <w:tr w:rsidR="009513D2" w:rsidRPr="002571DF" w14:paraId="73395789" w14:textId="77777777" w:rsidTr="00D56AA0">
        <w:trPr>
          <w:trHeight w:val="330"/>
        </w:trPr>
        <w:tc>
          <w:tcPr>
            <w:tcW w:w="314" w:type="pct"/>
            <w:tcBorders>
              <w:top w:val="outset" w:sz="6" w:space="0" w:color="auto"/>
              <w:left w:val="outset" w:sz="6" w:space="0" w:color="auto"/>
              <w:bottom w:val="outset" w:sz="6" w:space="0" w:color="auto"/>
              <w:right w:val="outset" w:sz="6" w:space="0" w:color="auto"/>
            </w:tcBorders>
            <w:vAlign w:val="center"/>
            <w:hideMark/>
          </w:tcPr>
          <w:p w14:paraId="2EDF9FF6" w14:textId="77777777" w:rsidR="009513D2" w:rsidRPr="00600CBA" w:rsidRDefault="009513D2" w:rsidP="00D56AA0">
            <w:pPr>
              <w:spacing w:before="0" w:after="0" w:line="240" w:lineRule="auto"/>
              <w:contextualSpacing w:val="0"/>
              <w:jc w:val="center"/>
            </w:pPr>
            <w:r w:rsidRPr="00600CBA">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54087290" w14:textId="77777777" w:rsidR="009513D2" w:rsidRPr="00600CBA" w:rsidRDefault="009513D2" w:rsidP="00D56AA0">
            <w:pPr>
              <w:spacing w:before="0" w:after="0" w:line="240" w:lineRule="auto"/>
              <w:contextualSpacing w:val="0"/>
              <w:jc w:val="center"/>
            </w:pPr>
            <w:r w:rsidRPr="00600CBA">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631FE21D"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593270A3"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7F1811F3"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59759754" w14:textId="77777777" w:rsidR="009513D2" w:rsidRPr="00600CBA" w:rsidRDefault="009513D2" w:rsidP="00D56AA0">
            <w:pPr>
              <w:spacing w:before="0" w:after="0" w:line="240" w:lineRule="auto"/>
              <w:contextualSpacing w:val="0"/>
              <w:jc w:val="center"/>
              <w:rPr>
                <w:color w:val="FF0000"/>
              </w:rPr>
            </w:pPr>
            <w:r w:rsidRPr="00600CBA">
              <w:rPr>
                <w:color w:val="FF0000"/>
              </w:rPr>
              <w:t>0</w:t>
            </w:r>
          </w:p>
        </w:tc>
        <w:tc>
          <w:tcPr>
            <w:tcW w:w="3128" w:type="pct"/>
            <w:gridSpan w:val="10"/>
            <w:tcBorders>
              <w:top w:val="outset" w:sz="6" w:space="0" w:color="auto"/>
              <w:left w:val="outset" w:sz="6" w:space="0" w:color="auto"/>
              <w:bottom w:val="outset" w:sz="6" w:space="0" w:color="auto"/>
              <w:right w:val="outset" w:sz="6" w:space="0" w:color="auto"/>
            </w:tcBorders>
            <w:vAlign w:val="center"/>
            <w:hideMark/>
          </w:tcPr>
          <w:p w14:paraId="0F3B5BB1" w14:textId="77777777" w:rsidR="009513D2" w:rsidRPr="00600CBA" w:rsidRDefault="009513D2" w:rsidP="00D56AA0">
            <w:pPr>
              <w:spacing w:before="0" w:after="0" w:line="240" w:lineRule="auto"/>
              <w:contextualSpacing w:val="0"/>
              <w:jc w:val="center"/>
            </w:pPr>
            <w:r w:rsidRPr="00600CBA">
              <w:rPr>
                <w:color w:val="FF0000"/>
              </w:rPr>
              <w:t>APCI</w:t>
            </w:r>
          </w:p>
        </w:tc>
      </w:tr>
    </w:tbl>
    <w:p w14:paraId="79E0127C" w14:textId="77777777" w:rsidR="009513D2" w:rsidRPr="00600CBA" w:rsidRDefault="009513D2" w:rsidP="009513D2">
      <w:pPr>
        <w:spacing w:before="0" w:after="0" w:line="240" w:lineRule="auto"/>
        <w:ind w:left="720"/>
        <w:contextualSpacing w:val="0"/>
      </w:pPr>
    </w:p>
    <w:p w14:paraId="243218A8" w14:textId="5D54766C" w:rsidR="009513D2" w:rsidRPr="00600CBA" w:rsidRDefault="009513D2" w:rsidP="00107B01">
      <w:pPr>
        <w:pStyle w:val="Bullet2"/>
      </w:pPr>
      <w:r w:rsidRPr="00600CBA">
        <w:t>number of data fields</w:t>
      </w:r>
      <w:r w:rsidR="00020898" w:rsidRPr="00600CBA">
        <w:t xml:space="preserve"> for a PropertyValueRead telegram</w:t>
      </w:r>
      <w:r w:rsidRPr="00600CBA">
        <w:t xml:space="preserve"> = 4</w:t>
      </w:r>
    </w:p>
    <w:p w14:paraId="30E8B761" w14:textId="77777777" w:rsidR="009513D2" w:rsidRPr="002571DF" w:rsidRDefault="009513D2" w:rsidP="00107B01">
      <w:pPr>
        <w:pStyle w:val="Bullet2"/>
      </w:pPr>
      <w:r w:rsidRPr="002571DF">
        <w:t xml:space="preserve">location of the data fields: </w:t>
      </w:r>
    </w:p>
    <w:p w14:paraId="6ACFCF9D" w14:textId="77777777" w:rsidR="009513D2" w:rsidRPr="00107B01" w:rsidRDefault="009513D2" w:rsidP="00107B01">
      <w:pPr>
        <w:pStyle w:val="Bullet3"/>
      </w:pPr>
      <w:r w:rsidRPr="00107B01">
        <w:t>data field 1 = octet index 2</w:t>
      </w:r>
    </w:p>
    <w:p w14:paraId="415CAFE6" w14:textId="77777777" w:rsidR="009513D2" w:rsidRPr="00107B01" w:rsidRDefault="009513D2" w:rsidP="00107B01">
      <w:pPr>
        <w:pStyle w:val="Bullet3"/>
      </w:pPr>
      <w:r w:rsidRPr="00107B01">
        <w:t>data field 2 = octet index 3</w:t>
      </w:r>
    </w:p>
    <w:p w14:paraId="1BD4D9C2" w14:textId="77777777" w:rsidR="009513D2" w:rsidRPr="00107B01" w:rsidRDefault="009513D2" w:rsidP="00107B01">
      <w:pPr>
        <w:pStyle w:val="Bullet3"/>
      </w:pPr>
      <w:r w:rsidRPr="00107B01">
        <w:t>data field 3 + 4 = octet index 4 + 5</w:t>
      </w:r>
    </w:p>
    <w:p w14:paraId="4FB29ABA" w14:textId="77777777" w:rsidR="009513D2" w:rsidRPr="00600CBA" w:rsidRDefault="009513D2" w:rsidP="00107B01">
      <w:pPr>
        <w:pStyle w:val="Bullet2"/>
      </w:pPr>
      <w:r w:rsidRPr="00600CBA">
        <w:t xml:space="preserve">interpretation of the fields: </w:t>
      </w:r>
    </w:p>
    <w:p w14:paraId="11E6B4B4" w14:textId="77777777" w:rsidR="009513D2" w:rsidRPr="002571DF" w:rsidRDefault="009513D2" w:rsidP="00107B01">
      <w:pPr>
        <w:pStyle w:val="Bullet3"/>
      </w:pPr>
      <w:r w:rsidRPr="002571DF">
        <w:t>data field 1 = the device object ID</w:t>
      </w:r>
    </w:p>
    <w:p w14:paraId="5AAF1CC7" w14:textId="77777777" w:rsidR="009513D2" w:rsidRPr="00600CBA" w:rsidRDefault="009513D2" w:rsidP="00107B01">
      <w:pPr>
        <w:pStyle w:val="Bullet3"/>
      </w:pPr>
      <w:r w:rsidRPr="00600CBA">
        <w:t>data field 2 = the property ID</w:t>
      </w:r>
    </w:p>
    <w:p w14:paraId="0AEFF1C3" w14:textId="77777777" w:rsidR="009513D2" w:rsidRPr="00600CBA" w:rsidRDefault="009513D2" w:rsidP="00107B01">
      <w:pPr>
        <w:pStyle w:val="Bullet3"/>
      </w:pPr>
      <w:r w:rsidRPr="00600CBA">
        <w:t>data field 3 + 4 = count + start index</w:t>
      </w:r>
    </w:p>
    <w:p w14:paraId="3FE737A2" w14:textId="244E116D" w:rsidR="009513D2" w:rsidRPr="002571DF" w:rsidRDefault="009513D2">
      <w:pPr>
        <w:spacing w:before="0" w:after="0" w:line="240" w:lineRule="auto"/>
        <w:contextualSpacing w:val="0"/>
      </w:pPr>
    </w:p>
    <w:p w14:paraId="7F95B73F" w14:textId="77777777" w:rsidR="009513D2" w:rsidRPr="00600CBA" w:rsidRDefault="009513D2" w:rsidP="009513D2">
      <w:pPr>
        <w:spacing w:before="0" w:after="0" w:line="240" w:lineRule="auto"/>
        <w:contextualSpacing w:val="0"/>
        <w:rPr>
          <w:b/>
          <w:bCs/>
        </w:rPr>
      </w:pPr>
      <w:r w:rsidRPr="00600CBA">
        <w:rPr>
          <w:b/>
          <w:bCs/>
        </w:rPr>
        <w:t>Example 3: MemoryResponse telegram</w:t>
      </w:r>
    </w:p>
    <w:p w14:paraId="02719974" w14:textId="77777777" w:rsidR="009513D2" w:rsidRPr="00600CBA" w:rsidRDefault="009513D2" w:rsidP="009513D2">
      <w:pPr>
        <w:spacing w:before="0" w:after="0" w:line="240" w:lineRule="auto"/>
        <w:contextualSpacing w:val="0"/>
        <w:rPr>
          <w:b/>
          <w:bCs/>
        </w:rPr>
      </w:pPr>
    </w:p>
    <w:tbl>
      <w:tblPr>
        <w:tblW w:w="4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484"/>
        <w:gridCol w:w="484"/>
        <w:gridCol w:w="484"/>
        <w:gridCol w:w="484"/>
        <w:gridCol w:w="484"/>
        <w:gridCol w:w="483"/>
        <w:gridCol w:w="487"/>
        <w:gridCol w:w="483"/>
        <w:gridCol w:w="483"/>
        <w:gridCol w:w="483"/>
        <w:gridCol w:w="483"/>
        <w:gridCol w:w="483"/>
        <w:gridCol w:w="483"/>
        <w:gridCol w:w="483"/>
        <w:gridCol w:w="443"/>
      </w:tblGrid>
      <w:tr w:rsidR="009513D2" w:rsidRPr="002571DF" w14:paraId="7DACD15B" w14:textId="77777777" w:rsidTr="00D56AA0">
        <w:tc>
          <w:tcPr>
            <w:tcW w:w="2514" w:type="pct"/>
            <w:gridSpan w:val="8"/>
            <w:tcBorders>
              <w:top w:val="outset" w:sz="6" w:space="0" w:color="auto"/>
              <w:left w:val="outset" w:sz="6" w:space="0" w:color="auto"/>
              <w:bottom w:val="outset" w:sz="6" w:space="0" w:color="auto"/>
              <w:right w:val="outset" w:sz="6" w:space="0" w:color="auto"/>
            </w:tcBorders>
            <w:vAlign w:val="center"/>
            <w:hideMark/>
          </w:tcPr>
          <w:p w14:paraId="5B18B33B" w14:textId="77777777" w:rsidR="009513D2" w:rsidRPr="00600CBA" w:rsidRDefault="009513D2" w:rsidP="00D56AA0">
            <w:pPr>
              <w:spacing w:before="0" w:after="0" w:line="240" w:lineRule="auto"/>
              <w:contextualSpacing w:val="0"/>
              <w:jc w:val="center"/>
            </w:pPr>
            <w:r w:rsidRPr="00600CBA">
              <w:rPr>
                <w:b/>
                <w:bCs/>
              </w:rPr>
              <w:t>Octet: index 0</w:t>
            </w:r>
          </w:p>
        </w:tc>
        <w:tc>
          <w:tcPr>
            <w:tcW w:w="2500" w:type="pct"/>
            <w:gridSpan w:val="8"/>
            <w:tcBorders>
              <w:top w:val="outset" w:sz="6" w:space="0" w:color="auto"/>
              <w:left w:val="outset" w:sz="6" w:space="0" w:color="auto"/>
              <w:bottom w:val="outset" w:sz="6" w:space="0" w:color="auto"/>
              <w:right w:val="outset" w:sz="6" w:space="0" w:color="auto"/>
            </w:tcBorders>
            <w:vAlign w:val="center"/>
            <w:hideMark/>
          </w:tcPr>
          <w:p w14:paraId="5DA0D233" w14:textId="77777777" w:rsidR="009513D2" w:rsidRPr="00600CBA" w:rsidRDefault="009513D2" w:rsidP="00D56AA0">
            <w:pPr>
              <w:spacing w:before="0" w:after="0" w:line="240" w:lineRule="auto"/>
              <w:contextualSpacing w:val="0"/>
              <w:jc w:val="center"/>
            </w:pPr>
            <w:r w:rsidRPr="00600CBA">
              <w:rPr>
                <w:b/>
                <w:bCs/>
              </w:rPr>
              <w:t>Octet: index 1</w:t>
            </w:r>
          </w:p>
        </w:tc>
      </w:tr>
      <w:tr w:rsidR="009513D2" w:rsidRPr="002571DF" w14:paraId="7C25C5A4" w14:textId="77777777" w:rsidTr="00D56AA0">
        <w:tc>
          <w:tcPr>
            <w:tcW w:w="314" w:type="pct"/>
            <w:tcBorders>
              <w:top w:val="outset" w:sz="6" w:space="0" w:color="auto"/>
              <w:left w:val="outset" w:sz="6" w:space="0" w:color="auto"/>
              <w:bottom w:val="outset" w:sz="6" w:space="0" w:color="auto"/>
              <w:right w:val="outset" w:sz="6" w:space="0" w:color="auto"/>
            </w:tcBorders>
            <w:vAlign w:val="center"/>
            <w:hideMark/>
          </w:tcPr>
          <w:p w14:paraId="69E8804D" w14:textId="77777777" w:rsidR="009513D2" w:rsidRPr="00600CBA" w:rsidRDefault="009513D2" w:rsidP="00600CBA">
            <w:pPr>
              <w:spacing w:before="0" w:after="0" w:line="240" w:lineRule="auto"/>
              <w:contextualSpacing w:val="0"/>
              <w:jc w:val="center"/>
            </w:pPr>
            <w:r w:rsidRPr="00600CBA">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178EE7B6" w14:textId="77777777" w:rsidR="009513D2" w:rsidRPr="00600CBA" w:rsidRDefault="009513D2" w:rsidP="00600CBA">
            <w:pPr>
              <w:spacing w:before="0" w:after="0" w:line="240" w:lineRule="auto"/>
              <w:contextualSpacing w:val="0"/>
              <w:jc w:val="center"/>
            </w:pPr>
            <w:r w:rsidRPr="00600CBA">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605BED82" w14:textId="77777777" w:rsidR="009513D2" w:rsidRPr="00600CBA" w:rsidRDefault="009513D2" w:rsidP="00D56AA0">
            <w:pPr>
              <w:spacing w:before="0" w:after="0" w:line="240" w:lineRule="auto"/>
              <w:contextualSpacing w:val="0"/>
              <w:jc w:val="center"/>
            </w:pPr>
            <w:r w:rsidRPr="00600CBA">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41B37D80" w14:textId="77777777" w:rsidR="009513D2" w:rsidRPr="00600CBA" w:rsidRDefault="009513D2" w:rsidP="00D56AA0">
            <w:pPr>
              <w:spacing w:before="0" w:after="0" w:line="240" w:lineRule="auto"/>
              <w:contextualSpacing w:val="0"/>
              <w:jc w:val="center"/>
            </w:pPr>
            <w:r w:rsidRPr="00600CBA">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1DE27935" w14:textId="77777777" w:rsidR="009513D2" w:rsidRPr="00600CBA" w:rsidRDefault="009513D2" w:rsidP="00D56AA0">
            <w:pPr>
              <w:spacing w:before="0" w:after="0" w:line="240" w:lineRule="auto"/>
              <w:contextualSpacing w:val="0"/>
              <w:jc w:val="center"/>
            </w:pPr>
            <w:r w:rsidRPr="00600CBA">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1450BAB3" w14:textId="77777777" w:rsidR="009513D2" w:rsidRPr="00600CBA" w:rsidRDefault="009513D2" w:rsidP="00D56AA0">
            <w:pPr>
              <w:spacing w:before="0" w:after="0" w:line="240" w:lineRule="auto"/>
              <w:contextualSpacing w:val="0"/>
              <w:jc w:val="center"/>
            </w:pPr>
            <w:r w:rsidRPr="00600CBA">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781733B3" w14:textId="77777777" w:rsidR="009513D2" w:rsidRPr="00600CBA" w:rsidRDefault="009513D2" w:rsidP="00D56AA0">
            <w:pPr>
              <w:spacing w:before="0" w:after="0" w:line="240" w:lineRule="auto"/>
              <w:contextualSpacing w:val="0"/>
              <w:jc w:val="center"/>
            </w:pPr>
            <w:r w:rsidRPr="00600CBA">
              <w:t>D1</w:t>
            </w:r>
          </w:p>
        </w:tc>
        <w:tc>
          <w:tcPr>
            <w:tcW w:w="314" w:type="pct"/>
            <w:tcBorders>
              <w:top w:val="outset" w:sz="6" w:space="0" w:color="auto"/>
              <w:left w:val="outset" w:sz="6" w:space="0" w:color="auto"/>
              <w:bottom w:val="outset" w:sz="6" w:space="0" w:color="auto"/>
              <w:right w:val="outset" w:sz="6" w:space="0" w:color="auto"/>
            </w:tcBorders>
            <w:vAlign w:val="center"/>
            <w:hideMark/>
          </w:tcPr>
          <w:p w14:paraId="2D274F97" w14:textId="77777777" w:rsidR="009513D2" w:rsidRPr="00600CBA" w:rsidRDefault="009513D2" w:rsidP="00D56AA0">
            <w:pPr>
              <w:spacing w:before="0" w:after="0" w:line="240" w:lineRule="auto"/>
              <w:contextualSpacing w:val="0"/>
              <w:jc w:val="center"/>
            </w:pPr>
            <w:r w:rsidRPr="00600CBA">
              <w:t>D0</w:t>
            </w:r>
          </w:p>
        </w:tc>
        <w:tc>
          <w:tcPr>
            <w:tcW w:w="314" w:type="pct"/>
            <w:tcBorders>
              <w:top w:val="outset" w:sz="6" w:space="0" w:color="auto"/>
              <w:left w:val="outset" w:sz="6" w:space="0" w:color="auto"/>
              <w:bottom w:val="outset" w:sz="6" w:space="0" w:color="auto"/>
              <w:right w:val="outset" w:sz="6" w:space="0" w:color="auto"/>
            </w:tcBorders>
            <w:vAlign w:val="center"/>
            <w:hideMark/>
          </w:tcPr>
          <w:p w14:paraId="58252D8B" w14:textId="77777777" w:rsidR="009513D2" w:rsidRPr="00600CBA" w:rsidRDefault="009513D2" w:rsidP="00D56AA0">
            <w:pPr>
              <w:spacing w:before="0" w:after="0" w:line="240" w:lineRule="auto"/>
              <w:contextualSpacing w:val="0"/>
              <w:jc w:val="center"/>
            </w:pPr>
            <w:r w:rsidRPr="00600CBA">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25511799" w14:textId="77777777" w:rsidR="009513D2" w:rsidRPr="00600CBA" w:rsidRDefault="009513D2" w:rsidP="00D56AA0">
            <w:pPr>
              <w:spacing w:before="0" w:after="0" w:line="240" w:lineRule="auto"/>
              <w:contextualSpacing w:val="0"/>
              <w:jc w:val="center"/>
            </w:pPr>
            <w:r w:rsidRPr="00600CBA">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330303DA" w14:textId="77777777" w:rsidR="009513D2" w:rsidRPr="00600CBA" w:rsidRDefault="009513D2" w:rsidP="00D56AA0">
            <w:pPr>
              <w:spacing w:before="0" w:after="0" w:line="240" w:lineRule="auto"/>
              <w:contextualSpacing w:val="0"/>
              <w:jc w:val="center"/>
            </w:pPr>
            <w:r w:rsidRPr="00600CBA">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15B78FAD" w14:textId="77777777" w:rsidR="009513D2" w:rsidRPr="00600CBA" w:rsidRDefault="009513D2" w:rsidP="00D56AA0">
            <w:pPr>
              <w:spacing w:before="0" w:after="0" w:line="240" w:lineRule="auto"/>
              <w:contextualSpacing w:val="0"/>
              <w:jc w:val="center"/>
            </w:pPr>
            <w:r w:rsidRPr="00600CBA">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3E0F8C48" w14:textId="77777777" w:rsidR="009513D2" w:rsidRPr="00600CBA" w:rsidRDefault="009513D2" w:rsidP="00D56AA0">
            <w:pPr>
              <w:spacing w:before="0" w:after="0" w:line="240" w:lineRule="auto"/>
              <w:contextualSpacing w:val="0"/>
              <w:jc w:val="center"/>
            </w:pPr>
            <w:r w:rsidRPr="00600CBA">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758574FA" w14:textId="77777777" w:rsidR="009513D2" w:rsidRPr="00600CBA" w:rsidRDefault="009513D2" w:rsidP="00D56AA0">
            <w:pPr>
              <w:spacing w:before="0" w:after="0" w:line="240" w:lineRule="auto"/>
              <w:contextualSpacing w:val="0"/>
              <w:jc w:val="center"/>
            </w:pPr>
            <w:r w:rsidRPr="00600CBA">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1BE59E52" w14:textId="77777777" w:rsidR="009513D2" w:rsidRPr="00600CBA" w:rsidRDefault="009513D2" w:rsidP="00D56AA0">
            <w:pPr>
              <w:spacing w:before="0" w:after="0" w:line="240" w:lineRule="auto"/>
              <w:contextualSpacing w:val="0"/>
              <w:jc w:val="center"/>
            </w:pPr>
            <w:r w:rsidRPr="00600CBA">
              <w:t>D1</w:t>
            </w:r>
          </w:p>
        </w:tc>
        <w:tc>
          <w:tcPr>
            <w:tcW w:w="300" w:type="pct"/>
            <w:tcBorders>
              <w:top w:val="outset" w:sz="6" w:space="0" w:color="auto"/>
              <w:left w:val="outset" w:sz="6" w:space="0" w:color="auto"/>
              <w:bottom w:val="outset" w:sz="6" w:space="0" w:color="auto"/>
              <w:right w:val="outset" w:sz="6" w:space="0" w:color="auto"/>
            </w:tcBorders>
            <w:vAlign w:val="center"/>
            <w:hideMark/>
          </w:tcPr>
          <w:p w14:paraId="52F7813C" w14:textId="77777777" w:rsidR="009513D2" w:rsidRPr="00600CBA" w:rsidRDefault="009513D2" w:rsidP="00D56AA0">
            <w:pPr>
              <w:spacing w:before="0" w:after="0" w:line="240" w:lineRule="auto"/>
              <w:contextualSpacing w:val="0"/>
              <w:jc w:val="center"/>
            </w:pPr>
            <w:r w:rsidRPr="00600CBA">
              <w:t>D0</w:t>
            </w:r>
          </w:p>
        </w:tc>
      </w:tr>
      <w:tr w:rsidR="009513D2" w:rsidRPr="002571DF" w14:paraId="54FC5698" w14:textId="77777777" w:rsidTr="00D56AA0">
        <w:tc>
          <w:tcPr>
            <w:tcW w:w="314" w:type="pct"/>
            <w:tcBorders>
              <w:top w:val="outset" w:sz="6" w:space="0" w:color="auto"/>
              <w:left w:val="outset" w:sz="6" w:space="0" w:color="auto"/>
              <w:bottom w:val="outset" w:sz="6" w:space="0" w:color="auto"/>
              <w:right w:val="outset" w:sz="6" w:space="0" w:color="auto"/>
            </w:tcBorders>
            <w:vAlign w:val="center"/>
            <w:hideMark/>
          </w:tcPr>
          <w:p w14:paraId="501C2587" w14:textId="77777777" w:rsidR="009513D2" w:rsidRPr="00600CBA" w:rsidRDefault="009513D2" w:rsidP="00600CBA">
            <w:pPr>
              <w:spacing w:before="0" w:after="0" w:line="240" w:lineRule="auto"/>
              <w:contextualSpacing w:val="0"/>
              <w:jc w:val="center"/>
            </w:pPr>
            <w:r w:rsidRPr="00600CBA">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62D89D1C" w14:textId="77777777" w:rsidR="009513D2" w:rsidRPr="00600CBA" w:rsidRDefault="009513D2" w:rsidP="00600CBA">
            <w:pPr>
              <w:spacing w:before="0" w:after="0" w:line="240" w:lineRule="auto"/>
              <w:contextualSpacing w:val="0"/>
              <w:jc w:val="center"/>
            </w:pPr>
            <w:r w:rsidRPr="00600CBA">
              <w:t>1</w:t>
            </w:r>
          </w:p>
        </w:tc>
        <w:tc>
          <w:tcPr>
            <w:tcW w:w="314" w:type="pct"/>
            <w:gridSpan w:val="4"/>
            <w:tcBorders>
              <w:top w:val="outset" w:sz="6" w:space="0" w:color="auto"/>
              <w:left w:val="outset" w:sz="6" w:space="0" w:color="auto"/>
              <w:bottom w:val="outset" w:sz="6" w:space="0" w:color="auto"/>
              <w:right w:val="outset" w:sz="6" w:space="0" w:color="auto"/>
            </w:tcBorders>
            <w:vAlign w:val="center"/>
            <w:hideMark/>
          </w:tcPr>
          <w:p w14:paraId="2B1018AF" w14:textId="77777777" w:rsidR="009513D2" w:rsidRPr="00600CBA" w:rsidRDefault="009513D2" w:rsidP="00D56AA0">
            <w:pPr>
              <w:spacing w:before="0" w:after="0" w:line="240" w:lineRule="auto"/>
              <w:contextualSpacing w:val="0"/>
              <w:jc w:val="center"/>
            </w:pPr>
            <w:r w:rsidRPr="00600CBA">
              <w:t>SeqNr</w:t>
            </w:r>
          </w:p>
        </w:tc>
        <w:tc>
          <w:tcPr>
            <w:tcW w:w="1257" w:type="pct"/>
            <w:gridSpan w:val="4"/>
            <w:tcBorders>
              <w:top w:val="outset" w:sz="6" w:space="0" w:color="auto"/>
              <w:left w:val="outset" w:sz="6" w:space="0" w:color="auto"/>
              <w:bottom w:val="outset" w:sz="6" w:space="0" w:color="auto"/>
              <w:right w:val="outset" w:sz="6" w:space="0" w:color="auto"/>
            </w:tcBorders>
            <w:vAlign w:val="center"/>
            <w:hideMark/>
          </w:tcPr>
          <w:p w14:paraId="238FBF6D" w14:textId="77777777" w:rsidR="009513D2" w:rsidRPr="00600CBA" w:rsidRDefault="009513D2" w:rsidP="00D56AA0">
            <w:pPr>
              <w:spacing w:before="0" w:after="0" w:line="240" w:lineRule="auto"/>
              <w:contextualSpacing w:val="0"/>
              <w:jc w:val="center"/>
            </w:pPr>
            <w:r w:rsidRPr="00600CBA">
              <w:t>APCI</w:t>
            </w:r>
          </w:p>
        </w:tc>
        <w:tc>
          <w:tcPr>
            <w:tcW w:w="1871" w:type="pct"/>
            <w:gridSpan w:val="6"/>
            <w:tcBorders>
              <w:top w:val="outset" w:sz="6" w:space="0" w:color="auto"/>
              <w:left w:val="outset" w:sz="6" w:space="0" w:color="auto"/>
              <w:bottom w:val="outset" w:sz="6" w:space="0" w:color="auto"/>
              <w:right w:val="outset" w:sz="6" w:space="0" w:color="auto"/>
            </w:tcBorders>
            <w:vAlign w:val="center"/>
            <w:hideMark/>
          </w:tcPr>
          <w:p w14:paraId="5CAF87DF" w14:textId="77777777" w:rsidR="009513D2" w:rsidRPr="00600CBA" w:rsidRDefault="009513D2" w:rsidP="00D56AA0">
            <w:pPr>
              <w:spacing w:before="0" w:after="0" w:line="240" w:lineRule="auto"/>
              <w:contextualSpacing w:val="0"/>
              <w:jc w:val="center"/>
            </w:pPr>
            <w:r w:rsidRPr="00600CBA">
              <w:t>data</w:t>
            </w:r>
          </w:p>
        </w:tc>
      </w:tr>
    </w:tbl>
    <w:p w14:paraId="6F92E43A" w14:textId="77777777" w:rsidR="009513D2" w:rsidRPr="00600CBA" w:rsidRDefault="009513D2" w:rsidP="009513D2">
      <w:pPr>
        <w:spacing w:before="0" w:after="0" w:line="240" w:lineRule="auto"/>
        <w:ind w:left="720"/>
        <w:contextualSpacing w:val="0"/>
      </w:pPr>
    </w:p>
    <w:p w14:paraId="714A6B32" w14:textId="7218A103" w:rsidR="009513D2" w:rsidRPr="00600CBA" w:rsidRDefault="009513D2" w:rsidP="00107B01">
      <w:pPr>
        <w:pStyle w:val="Bullet2"/>
      </w:pPr>
      <w:r w:rsidRPr="00600CBA">
        <w:t>number of data fields</w:t>
      </w:r>
      <w:r w:rsidR="00FB3DB4" w:rsidRPr="00600CBA">
        <w:t xml:space="preserve"> of a MemoryResponse telegram</w:t>
      </w:r>
      <w:r w:rsidRPr="00600CBA">
        <w:t xml:space="preserve"> = </w:t>
      </w:r>
      <w:r w:rsidR="00FB3DB4" w:rsidRPr="002571DF">
        <w:t>3</w:t>
      </w:r>
    </w:p>
    <w:p w14:paraId="4EFF4D2E" w14:textId="77777777" w:rsidR="009513D2" w:rsidRPr="002571DF" w:rsidRDefault="009513D2" w:rsidP="00107B01">
      <w:pPr>
        <w:pStyle w:val="Bullet2"/>
      </w:pPr>
      <w:r w:rsidRPr="002571DF">
        <w:t xml:space="preserve">location of the data fields: </w:t>
      </w:r>
    </w:p>
    <w:p w14:paraId="3340CCD5" w14:textId="77777777" w:rsidR="009513D2" w:rsidRPr="002571DF" w:rsidRDefault="009513D2" w:rsidP="00107B01">
      <w:pPr>
        <w:pStyle w:val="Bullet3"/>
      </w:pPr>
      <w:r w:rsidRPr="002571DF">
        <w:t>data field 1 = octet index 1, bits D5-D0</w:t>
      </w:r>
    </w:p>
    <w:p w14:paraId="57FEC92A" w14:textId="77777777" w:rsidR="009513D2" w:rsidRPr="002571DF" w:rsidRDefault="009513D2" w:rsidP="00107B01">
      <w:pPr>
        <w:pStyle w:val="Bullet3"/>
      </w:pPr>
      <w:r w:rsidRPr="002571DF">
        <w:t>data field 2 = octet index 2 and octet index 3</w:t>
      </w:r>
    </w:p>
    <w:p w14:paraId="64783C87" w14:textId="7F4ECD8B" w:rsidR="009513D2" w:rsidRPr="002571DF" w:rsidRDefault="009513D2" w:rsidP="00107B01">
      <w:pPr>
        <w:pStyle w:val="Bullet3"/>
      </w:pPr>
      <w:r w:rsidRPr="002571DF">
        <w:t xml:space="preserve">data field 3 = octet index 4 until octet </w:t>
      </w:r>
      <w:r w:rsidR="00CF7AAF" w:rsidRPr="00600CBA">
        <w:t xml:space="preserve">defined in </w:t>
      </w:r>
      <w:r w:rsidRPr="002571DF">
        <w:t>index L</w:t>
      </w:r>
    </w:p>
    <w:p w14:paraId="73B6F2F0" w14:textId="6F379255" w:rsidR="009513D2" w:rsidRPr="00600CBA" w:rsidRDefault="009513D2" w:rsidP="00107B01">
      <w:pPr>
        <w:pStyle w:val="Bullet2"/>
      </w:pPr>
      <w:r w:rsidRPr="00600CBA">
        <w:t>interpretation</w:t>
      </w:r>
      <w:r w:rsidR="00411386" w:rsidRPr="00600CBA">
        <w:t xml:space="preserve"> in the case when </w:t>
      </w:r>
      <w:r w:rsidR="00411386" w:rsidRPr="002571DF">
        <w:t xml:space="preserve">e.g., </w:t>
      </w:r>
      <w:r w:rsidR="00411386" w:rsidRPr="00600CBA">
        <w:t>a MemoryRead took place</w:t>
      </w:r>
      <w:r w:rsidRPr="00600CBA">
        <w:t xml:space="preserve">: </w:t>
      </w:r>
    </w:p>
    <w:p w14:paraId="4C92D09B" w14:textId="7EEE5FC6" w:rsidR="009513D2" w:rsidRPr="002571DF" w:rsidRDefault="009513D2" w:rsidP="00107B01">
      <w:pPr>
        <w:pStyle w:val="Bullet3"/>
      </w:pPr>
      <w:r w:rsidRPr="002571DF">
        <w:t xml:space="preserve">data field 1: the number of </w:t>
      </w:r>
      <w:r w:rsidR="0080731A">
        <w:t>octet</w:t>
      </w:r>
      <w:r w:rsidRPr="002571DF">
        <w:t>s</w:t>
      </w:r>
      <w:r w:rsidR="00CF7AAF" w:rsidRPr="00600CBA">
        <w:t xml:space="preserve"> read from memory (max. 64 </w:t>
      </w:r>
      <w:r w:rsidR="0080731A">
        <w:t>octet</w:t>
      </w:r>
      <w:r w:rsidR="00CF7AAF" w:rsidRPr="00600CBA">
        <w:t>s)</w:t>
      </w:r>
    </w:p>
    <w:p w14:paraId="3759A80B" w14:textId="26CA8A0C" w:rsidR="009513D2" w:rsidRPr="00600CBA" w:rsidRDefault="009513D2" w:rsidP="00107B01">
      <w:pPr>
        <w:pStyle w:val="Bullet3"/>
      </w:pPr>
      <w:r w:rsidRPr="00600CBA">
        <w:t>data field 2: the memory location</w:t>
      </w:r>
      <w:r w:rsidR="00CF7AAF" w:rsidRPr="00600CBA">
        <w:t xml:space="preserve"> within the device</w:t>
      </w:r>
    </w:p>
    <w:p w14:paraId="059090C1" w14:textId="77250038" w:rsidR="009513D2" w:rsidRDefault="009513D2" w:rsidP="00107B01">
      <w:pPr>
        <w:pStyle w:val="Bullet3"/>
      </w:pPr>
      <w:r w:rsidRPr="00600CBA">
        <w:t xml:space="preserve">data field 3: the actual </w:t>
      </w:r>
      <w:r w:rsidR="0080731A">
        <w:t>octet</w:t>
      </w:r>
      <w:r w:rsidRPr="00600CBA">
        <w:t>s</w:t>
      </w:r>
      <w:r w:rsidR="00411386" w:rsidRPr="00600CBA">
        <w:t xml:space="preserve"> that are read</w:t>
      </w:r>
    </w:p>
    <w:p w14:paraId="61866ECF" w14:textId="7CBC2491" w:rsidR="00ED4C6C" w:rsidRDefault="00ED4C6C" w:rsidP="00ED4C6C">
      <w:pPr>
        <w:pStyle w:val="Bullet3"/>
        <w:numPr>
          <w:ilvl w:val="0"/>
          <w:numId w:val="0"/>
        </w:numPr>
        <w:ind w:left="851" w:hanging="425"/>
      </w:pPr>
    </w:p>
    <w:p w14:paraId="58D3BBEC" w14:textId="77777777" w:rsidR="00ED4C6C" w:rsidRPr="00600CBA" w:rsidRDefault="00ED4C6C" w:rsidP="00ED4C6C">
      <w:pPr>
        <w:pStyle w:val="Bullet3"/>
        <w:numPr>
          <w:ilvl w:val="0"/>
          <w:numId w:val="0"/>
        </w:numPr>
        <w:ind w:left="851" w:hanging="425"/>
      </w:pPr>
    </w:p>
    <w:p w14:paraId="5C7E6B51" w14:textId="46DF8039" w:rsidR="009513D2" w:rsidRPr="00600CBA" w:rsidRDefault="009513D2" w:rsidP="009513D2">
      <w:pPr>
        <w:spacing w:before="0" w:after="0" w:line="240" w:lineRule="auto"/>
        <w:contextualSpacing w:val="0"/>
        <w:rPr>
          <w:b/>
          <w:bCs/>
        </w:rPr>
      </w:pPr>
      <w:r w:rsidRPr="00600CBA">
        <w:rPr>
          <w:b/>
          <w:bCs/>
        </w:rPr>
        <w:lastRenderedPageBreak/>
        <w:t>Example 4: PropertyValueRead telegram</w:t>
      </w:r>
      <w:r w:rsidR="009853CA">
        <w:rPr>
          <w:b/>
          <w:bCs/>
        </w:rPr>
        <w:t xml:space="preserve"> (when sent connection-oriented)</w:t>
      </w:r>
    </w:p>
    <w:p w14:paraId="78E7F7FC" w14:textId="77777777" w:rsidR="009513D2" w:rsidRPr="00600CBA" w:rsidRDefault="009513D2" w:rsidP="009513D2">
      <w:pPr>
        <w:spacing w:before="0" w:after="0" w:line="240" w:lineRule="auto"/>
        <w:contextualSpacing w:val="0"/>
        <w:rPr>
          <w:b/>
          <w:bCs/>
        </w:rPr>
      </w:pPr>
    </w:p>
    <w:tbl>
      <w:tblPr>
        <w:tblW w:w="4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484"/>
        <w:gridCol w:w="484"/>
        <w:gridCol w:w="484"/>
        <w:gridCol w:w="484"/>
        <w:gridCol w:w="486"/>
        <w:gridCol w:w="483"/>
        <w:gridCol w:w="485"/>
        <w:gridCol w:w="483"/>
        <w:gridCol w:w="483"/>
        <w:gridCol w:w="483"/>
        <w:gridCol w:w="483"/>
        <w:gridCol w:w="483"/>
        <w:gridCol w:w="483"/>
        <w:gridCol w:w="483"/>
        <w:gridCol w:w="443"/>
      </w:tblGrid>
      <w:tr w:rsidR="009513D2" w:rsidRPr="002571DF" w14:paraId="57219407" w14:textId="77777777" w:rsidTr="00D56AA0">
        <w:trPr>
          <w:trHeight w:val="330"/>
        </w:trPr>
        <w:tc>
          <w:tcPr>
            <w:tcW w:w="2514" w:type="pct"/>
            <w:gridSpan w:val="8"/>
            <w:tcBorders>
              <w:top w:val="outset" w:sz="6" w:space="0" w:color="auto"/>
              <w:left w:val="outset" w:sz="6" w:space="0" w:color="auto"/>
              <w:bottom w:val="outset" w:sz="6" w:space="0" w:color="auto"/>
              <w:right w:val="outset" w:sz="6" w:space="0" w:color="auto"/>
            </w:tcBorders>
            <w:vAlign w:val="center"/>
            <w:hideMark/>
          </w:tcPr>
          <w:p w14:paraId="76217E85" w14:textId="77777777" w:rsidR="009513D2" w:rsidRPr="00600CBA" w:rsidRDefault="009513D2" w:rsidP="00D56AA0">
            <w:pPr>
              <w:spacing w:before="0" w:after="0" w:line="240" w:lineRule="auto"/>
              <w:contextualSpacing w:val="0"/>
              <w:jc w:val="center"/>
            </w:pPr>
            <w:r w:rsidRPr="00600CBA">
              <w:rPr>
                <w:b/>
                <w:bCs/>
              </w:rPr>
              <w:t>Octet: index 0</w:t>
            </w:r>
          </w:p>
        </w:tc>
        <w:tc>
          <w:tcPr>
            <w:tcW w:w="2500" w:type="pct"/>
            <w:gridSpan w:val="8"/>
            <w:tcBorders>
              <w:top w:val="outset" w:sz="6" w:space="0" w:color="auto"/>
              <w:left w:val="outset" w:sz="6" w:space="0" w:color="auto"/>
              <w:bottom w:val="outset" w:sz="6" w:space="0" w:color="auto"/>
              <w:right w:val="outset" w:sz="6" w:space="0" w:color="auto"/>
            </w:tcBorders>
            <w:vAlign w:val="center"/>
            <w:hideMark/>
          </w:tcPr>
          <w:p w14:paraId="7DFFBDCE" w14:textId="77777777" w:rsidR="009513D2" w:rsidRPr="00600CBA" w:rsidRDefault="009513D2" w:rsidP="00D56AA0">
            <w:pPr>
              <w:spacing w:before="0" w:after="0" w:line="240" w:lineRule="auto"/>
              <w:contextualSpacing w:val="0"/>
              <w:jc w:val="center"/>
            </w:pPr>
            <w:r w:rsidRPr="00600CBA">
              <w:rPr>
                <w:b/>
                <w:bCs/>
              </w:rPr>
              <w:t>Octet: index 1</w:t>
            </w:r>
          </w:p>
        </w:tc>
      </w:tr>
      <w:tr w:rsidR="009513D2" w:rsidRPr="002571DF" w14:paraId="04628E78" w14:textId="77777777" w:rsidTr="00D56AA0">
        <w:trPr>
          <w:trHeight w:val="330"/>
        </w:trPr>
        <w:tc>
          <w:tcPr>
            <w:tcW w:w="314" w:type="pct"/>
            <w:tcBorders>
              <w:top w:val="outset" w:sz="6" w:space="0" w:color="auto"/>
              <w:left w:val="outset" w:sz="6" w:space="0" w:color="auto"/>
              <w:bottom w:val="outset" w:sz="6" w:space="0" w:color="auto"/>
              <w:right w:val="outset" w:sz="6" w:space="0" w:color="auto"/>
            </w:tcBorders>
            <w:vAlign w:val="center"/>
            <w:hideMark/>
          </w:tcPr>
          <w:p w14:paraId="3E38A4B0" w14:textId="77777777" w:rsidR="009513D2" w:rsidRPr="00600CBA" w:rsidRDefault="009513D2" w:rsidP="00D56AA0">
            <w:pPr>
              <w:spacing w:before="0" w:after="0" w:line="240" w:lineRule="auto"/>
              <w:contextualSpacing w:val="0"/>
              <w:jc w:val="center"/>
            </w:pPr>
            <w:r w:rsidRPr="00600CBA">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1E12CD1B" w14:textId="77777777" w:rsidR="009513D2" w:rsidRPr="00600CBA" w:rsidRDefault="009513D2" w:rsidP="00D56AA0">
            <w:pPr>
              <w:spacing w:before="0" w:after="0" w:line="240" w:lineRule="auto"/>
              <w:contextualSpacing w:val="0"/>
              <w:jc w:val="center"/>
            </w:pPr>
            <w:r w:rsidRPr="00600CBA">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52533E21" w14:textId="77777777" w:rsidR="009513D2" w:rsidRPr="00600CBA" w:rsidRDefault="009513D2" w:rsidP="00D56AA0">
            <w:pPr>
              <w:spacing w:before="0" w:after="0" w:line="240" w:lineRule="auto"/>
              <w:contextualSpacing w:val="0"/>
              <w:jc w:val="center"/>
            </w:pPr>
            <w:r w:rsidRPr="00600CBA">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5E83501A" w14:textId="77777777" w:rsidR="009513D2" w:rsidRPr="00600CBA" w:rsidRDefault="009513D2" w:rsidP="00D56AA0">
            <w:pPr>
              <w:spacing w:before="0" w:after="0" w:line="240" w:lineRule="auto"/>
              <w:contextualSpacing w:val="0"/>
              <w:jc w:val="center"/>
            </w:pPr>
            <w:r w:rsidRPr="00600CBA">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6EA4E6A9" w14:textId="77777777" w:rsidR="009513D2" w:rsidRPr="00600CBA" w:rsidRDefault="009513D2" w:rsidP="00D56AA0">
            <w:pPr>
              <w:spacing w:before="0" w:after="0" w:line="240" w:lineRule="auto"/>
              <w:contextualSpacing w:val="0"/>
              <w:jc w:val="center"/>
            </w:pPr>
            <w:r w:rsidRPr="00600CBA">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4731CCD7" w14:textId="77777777" w:rsidR="009513D2" w:rsidRPr="00600CBA" w:rsidRDefault="009513D2" w:rsidP="00D56AA0">
            <w:pPr>
              <w:spacing w:before="0" w:after="0" w:line="240" w:lineRule="auto"/>
              <w:contextualSpacing w:val="0"/>
              <w:jc w:val="center"/>
            </w:pPr>
            <w:r w:rsidRPr="00600CBA">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5C8C403A" w14:textId="77777777" w:rsidR="009513D2" w:rsidRPr="00600CBA" w:rsidRDefault="009513D2" w:rsidP="00D56AA0">
            <w:pPr>
              <w:spacing w:before="0" w:after="0" w:line="240" w:lineRule="auto"/>
              <w:contextualSpacing w:val="0"/>
              <w:jc w:val="center"/>
            </w:pPr>
            <w:r w:rsidRPr="00600CBA">
              <w:t>D1</w:t>
            </w:r>
          </w:p>
        </w:tc>
        <w:tc>
          <w:tcPr>
            <w:tcW w:w="314" w:type="pct"/>
            <w:tcBorders>
              <w:top w:val="outset" w:sz="6" w:space="0" w:color="auto"/>
              <w:left w:val="outset" w:sz="6" w:space="0" w:color="auto"/>
              <w:bottom w:val="outset" w:sz="6" w:space="0" w:color="auto"/>
              <w:right w:val="outset" w:sz="6" w:space="0" w:color="auto"/>
            </w:tcBorders>
            <w:vAlign w:val="center"/>
            <w:hideMark/>
          </w:tcPr>
          <w:p w14:paraId="0B88CF09" w14:textId="77777777" w:rsidR="009513D2" w:rsidRPr="00600CBA" w:rsidRDefault="009513D2" w:rsidP="00D56AA0">
            <w:pPr>
              <w:spacing w:before="0" w:after="0" w:line="240" w:lineRule="auto"/>
              <w:contextualSpacing w:val="0"/>
              <w:jc w:val="center"/>
            </w:pPr>
            <w:r w:rsidRPr="00600CBA">
              <w:t>D0</w:t>
            </w:r>
          </w:p>
        </w:tc>
        <w:tc>
          <w:tcPr>
            <w:tcW w:w="314" w:type="pct"/>
            <w:tcBorders>
              <w:top w:val="outset" w:sz="6" w:space="0" w:color="auto"/>
              <w:left w:val="outset" w:sz="6" w:space="0" w:color="auto"/>
              <w:bottom w:val="outset" w:sz="6" w:space="0" w:color="auto"/>
              <w:right w:val="outset" w:sz="6" w:space="0" w:color="auto"/>
            </w:tcBorders>
            <w:vAlign w:val="center"/>
            <w:hideMark/>
          </w:tcPr>
          <w:p w14:paraId="1A7B3735" w14:textId="77777777" w:rsidR="009513D2" w:rsidRPr="00600CBA" w:rsidRDefault="009513D2" w:rsidP="00D56AA0">
            <w:pPr>
              <w:spacing w:before="0" w:after="0" w:line="240" w:lineRule="auto"/>
              <w:contextualSpacing w:val="0"/>
              <w:jc w:val="center"/>
            </w:pPr>
            <w:r w:rsidRPr="00600CBA">
              <w:t>D7</w:t>
            </w:r>
          </w:p>
        </w:tc>
        <w:tc>
          <w:tcPr>
            <w:tcW w:w="314" w:type="pct"/>
            <w:tcBorders>
              <w:top w:val="outset" w:sz="6" w:space="0" w:color="auto"/>
              <w:left w:val="outset" w:sz="6" w:space="0" w:color="auto"/>
              <w:bottom w:val="outset" w:sz="6" w:space="0" w:color="auto"/>
              <w:right w:val="outset" w:sz="6" w:space="0" w:color="auto"/>
            </w:tcBorders>
            <w:vAlign w:val="center"/>
            <w:hideMark/>
          </w:tcPr>
          <w:p w14:paraId="0401A2CE" w14:textId="77777777" w:rsidR="009513D2" w:rsidRPr="00600CBA" w:rsidRDefault="009513D2" w:rsidP="00D56AA0">
            <w:pPr>
              <w:spacing w:before="0" w:after="0" w:line="240" w:lineRule="auto"/>
              <w:contextualSpacing w:val="0"/>
              <w:jc w:val="center"/>
            </w:pPr>
            <w:r w:rsidRPr="00600CBA">
              <w:t>D6</w:t>
            </w:r>
          </w:p>
        </w:tc>
        <w:tc>
          <w:tcPr>
            <w:tcW w:w="314" w:type="pct"/>
            <w:tcBorders>
              <w:top w:val="outset" w:sz="6" w:space="0" w:color="auto"/>
              <w:left w:val="outset" w:sz="6" w:space="0" w:color="auto"/>
              <w:bottom w:val="outset" w:sz="6" w:space="0" w:color="auto"/>
              <w:right w:val="outset" w:sz="6" w:space="0" w:color="auto"/>
            </w:tcBorders>
            <w:vAlign w:val="center"/>
            <w:hideMark/>
          </w:tcPr>
          <w:p w14:paraId="4DCF754D" w14:textId="77777777" w:rsidR="009513D2" w:rsidRPr="00600CBA" w:rsidRDefault="009513D2" w:rsidP="00D56AA0">
            <w:pPr>
              <w:spacing w:before="0" w:after="0" w:line="240" w:lineRule="auto"/>
              <w:contextualSpacing w:val="0"/>
              <w:jc w:val="center"/>
            </w:pPr>
            <w:r w:rsidRPr="00600CBA">
              <w:t>D5</w:t>
            </w:r>
          </w:p>
        </w:tc>
        <w:tc>
          <w:tcPr>
            <w:tcW w:w="314" w:type="pct"/>
            <w:tcBorders>
              <w:top w:val="outset" w:sz="6" w:space="0" w:color="auto"/>
              <w:left w:val="outset" w:sz="6" w:space="0" w:color="auto"/>
              <w:bottom w:val="outset" w:sz="6" w:space="0" w:color="auto"/>
              <w:right w:val="outset" w:sz="6" w:space="0" w:color="auto"/>
            </w:tcBorders>
            <w:vAlign w:val="center"/>
            <w:hideMark/>
          </w:tcPr>
          <w:p w14:paraId="2AD3FB38" w14:textId="77777777" w:rsidR="009513D2" w:rsidRPr="00600CBA" w:rsidRDefault="009513D2" w:rsidP="00D56AA0">
            <w:pPr>
              <w:spacing w:before="0" w:after="0" w:line="240" w:lineRule="auto"/>
              <w:contextualSpacing w:val="0"/>
              <w:jc w:val="center"/>
            </w:pPr>
            <w:r w:rsidRPr="00600CBA">
              <w:t>D4</w:t>
            </w:r>
          </w:p>
        </w:tc>
        <w:tc>
          <w:tcPr>
            <w:tcW w:w="314" w:type="pct"/>
            <w:tcBorders>
              <w:top w:val="outset" w:sz="6" w:space="0" w:color="auto"/>
              <w:left w:val="outset" w:sz="6" w:space="0" w:color="auto"/>
              <w:bottom w:val="outset" w:sz="6" w:space="0" w:color="auto"/>
              <w:right w:val="outset" w:sz="6" w:space="0" w:color="auto"/>
            </w:tcBorders>
            <w:vAlign w:val="center"/>
            <w:hideMark/>
          </w:tcPr>
          <w:p w14:paraId="21594A91" w14:textId="77777777" w:rsidR="009513D2" w:rsidRPr="00600CBA" w:rsidRDefault="009513D2" w:rsidP="00D56AA0">
            <w:pPr>
              <w:spacing w:before="0" w:after="0" w:line="240" w:lineRule="auto"/>
              <w:contextualSpacing w:val="0"/>
              <w:jc w:val="center"/>
            </w:pPr>
            <w:r w:rsidRPr="00600CBA">
              <w:t>D3</w:t>
            </w:r>
          </w:p>
        </w:tc>
        <w:tc>
          <w:tcPr>
            <w:tcW w:w="314" w:type="pct"/>
            <w:tcBorders>
              <w:top w:val="outset" w:sz="6" w:space="0" w:color="auto"/>
              <w:left w:val="outset" w:sz="6" w:space="0" w:color="auto"/>
              <w:bottom w:val="outset" w:sz="6" w:space="0" w:color="auto"/>
              <w:right w:val="outset" w:sz="6" w:space="0" w:color="auto"/>
            </w:tcBorders>
            <w:vAlign w:val="center"/>
            <w:hideMark/>
          </w:tcPr>
          <w:p w14:paraId="798E717E" w14:textId="77777777" w:rsidR="009513D2" w:rsidRPr="00600CBA" w:rsidRDefault="009513D2" w:rsidP="00D56AA0">
            <w:pPr>
              <w:spacing w:before="0" w:after="0" w:line="240" w:lineRule="auto"/>
              <w:contextualSpacing w:val="0"/>
              <w:jc w:val="center"/>
            </w:pPr>
            <w:r w:rsidRPr="00600CBA">
              <w:t>D2</w:t>
            </w:r>
          </w:p>
        </w:tc>
        <w:tc>
          <w:tcPr>
            <w:tcW w:w="314" w:type="pct"/>
            <w:tcBorders>
              <w:top w:val="outset" w:sz="6" w:space="0" w:color="auto"/>
              <w:left w:val="outset" w:sz="6" w:space="0" w:color="auto"/>
              <w:bottom w:val="outset" w:sz="6" w:space="0" w:color="auto"/>
              <w:right w:val="outset" w:sz="6" w:space="0" w:color="auto"/>
            </w:tcBorders>
            <w:vAlign w:val="center"/>
            <w:hideMark/>
          </w:tcPr>
          <w:p w14:paraId="68A4E04A" w14:textId="77777777" w:rsidR="009513D2" w:rsidRPr="00600CBA" w:rsidRDefault="009513D2" w:rsidP="00D56AA0">
            <w:pPr>
              <w:spacing w:before="0" w:after="0" w:line="240" w:lineRule="auto"/>
              <w:contextualSpacing w:val="0"/>
              <w:jc w:val="center"/>
            </w:pPr>
            <w:r w:rsidRPr="00600CBA">
              <w:t>D1</w:t>
            </w:r>
          </w:p>
        </w:tc>
        <w:tc>
          <w:tcPr>
            <w:tcW w:w="300" w:type="pct"/>
            <w:tcBorders>
              <w:top w:val="outset" w:sz="6" w:space="0" w:color="auto"/>
              <w:left w:val="outset" w:sz="6" w:space="0" w:color="auto"/>
              <w:bottom w:val="outset" w:sz="6" w:space="0" w:color="auto"/>
              <w:right w:val="outset" w:sz="6" w:space="0" w:color="auto"/>
            </w:tcBorders>
            <w:vAlign w:val="center"/>
            <w:hideMark/>
          </w:tcPr>
          <w:p w14:paraId="183D57EB" w14:textId="77777777" w:rsidR="009513D2" w:rsidRPr="00600CBA" w:rsidRDefault="009513D2" w:rsidP="00D56AA0">
            <w:pPr>
              <w:spacing w:before="0" w:after="0" w:line="240" w:lineRule="auto"/>
              <w:contextualSpacing w:val="0"/>
              <w:jc w:val="center"/>
            </w:pPr>
            <w:r w:rsidRPr="00600CBA">
              <w:t>D0</w:t>
            </w:r>
          </w:p>
        </w:tc>
      </w:tr>
      <w:tr w:rsidR="009513D2" w:rsidRPr="002571DF" w14:paraId="5F4B4923" w14:textId="77777777" w:rsidTr="00D56AA0">
        <w:trPr>
          <w:trHeight w:val="330"/>
        </w:trPr>
        <w:tc>
          <w:tcPr>
            <w:tcW w:w="314" w:type="pct"/>
            <w:tcBorders>
              <w:top w:val="outset" w:sz="6" w:space="0" w:color="auto"/>
              <w:left w:val="outset" w:sz="6" w:space="0" w:color="auto"/>
              <w:bottom w:val="outset" w:sz="6" w:space="0" w:color="auto"/>
              <w:right w:val="outset" w:sz="6" w:space="0" w:color="auto"/>
            </w:tcBorders>
            <w:vAlign w:val="center"/>
            <w:hideMark/>
          </w:tcPr>
          <w:p w14:paraId="540038A1" w14:textId="77777777" w:rsidR="009513D2" w:rsidRPr="00600CBA" w:rsidRDefault="009513D2" w:rsidP="00D56AA0">
            <w:pPr>
              <w:spacing w:before="0" w:after="0" w:line="240" w:lineRule="auto"/>
              <w:contextualSpacing w:val="0"/>
              <w:jc w:val="center"/>
            </w:pPr>
            <w:r w:rsidRPr="00600CBA">
              <w:t>0</w:t>
            </w:r>
          </w:p>
        </w:tc>
        <w:tc>
          <w:tcPr>
            <w:tcW w:w="314" w:type="pct"/>
            <w:tcBorders>
              <w:top w:val="outset" w:sz="6" w:space="0" w:color="auto"/>
              <w:left w:val="outset" w:sz="6" w:space="0" w:color="auto"/>
              <w:bottom w:val="outset" w:sz="6" w:space="0" w:color="auto"/>
              <w:right w:val="outset" w:sz="6" w:space="0" w:color="auto"/>
            </w:tcBorders>
            <w:vAlign w:val="center"/>
            <w:hideMark/>
          </w:tcPr>
          <w:p w14:paraId="27896AAE" w14:textId="77777777" w:rsidR="009513D2" w:rsidRPr="00600CBA" w:rsidRDefault="009513D2" w:rsidP="00D56AA0">
            <w:pPr>
              <w:spacing w:before="0" w:after="0" w:line="240" w:lineRule="auto"/>
              <w:contextualSpacing w:val="0"/>
              <w:jc w:val="center"/>
            </w:pPr>
            <w:r w:rsidRPr="00600CBA">
              <w:t>1</w:t>
            </w:r>
          </w:p>
        </w:tc>
        <w:tc>
          <w:tcPr>
            <w:tcW w:w="1257" w:type="pct"/>
            <w:gridSpan w:val="4"/>
            <w:tcBorders>
              <w:top w:val="outset" w:sz="6" w:space="0" w:color="auto"/>
              <w:left w:val="outset" w:sz="6" w:space="0" w:color="auto"/>
              <w:bottom w:val="outset" w:sz="6" w:space="0" w:color="auto"/>
              <w:right w:val="outset" w:sz="6" w:space="0" w:color="auto"/>
            </w:tcBorders>
            <w:vAlign w:val="center"/>
            <w:hideMark/>
          </w:tcPr>
          <w:p w14:paraId="5DCE6828" w14:textId="77777777" w:rsidR="009513D2" w:rsidRPr="00600CBA" w:rsidRDefault="009513D2" w:rsidP="00D56AA0">
            <w:pPr>
              <w:spacing w:before="0" w:after="0" w:line="240" w:lineRule="auto"/>
              <w:contextualSpacing w:val="0"/>
              <w:jc w:val="center"/>
            </w:pPr>
            <w:r w:rsidRPr="00600CBA">
              <w:t>SeqNr</w:t>
            </w:r>
          </w:p>
        </w:tc>
        <w:tc>
          <w:tcPr>
            <w:tcW w:w="3128" w:type="pct"/>
            <w:gridSpan w:val="10"/>
            <w:tcBorders>
              <w:top w:val="outset" w:sz="6" w:space="0" w:color="auto"/>
              <w:left w:val="outset" w:sz="6" w:space="0" w:color="auto"/>
              <w:bottom w:val="outset" w:sz="6" w:space="0" w:color="auto"/>
              <w:right w:val="outset" w:sz="6" w:space="0" w:color="auto"/>
            </w:tcBorders>
            <w:vAlign w:val="center"/>
            <w:hideMark/>
          </w:tcPr>
          <w:p w14:paraId="527EA34B" w14:textId="77777777" w:rsidR="009513D2" w:rsidRPr="00600CBA" w:rsidRDefault="009513D2" w:rsidP="00D56AA0">
            <w:pPr>
              <w:spacing w:before="0" w:after="0" w:line="240" w:lineRule="auto"/>
              <w:contextualSpacing w:val="0"/>
              <w:jc w:val="center"/>
            </w:pPr>
            <w:r w:rsidRPr="00600CBA">
              <w:t>APCI</w:t>
            </w:r>
          </w:p>
        </w:tc>
      </w:tr>
    </w:tbl>
    <w:p w14:paraId="6641BC33" w14:textId="77777777" w:rsidR="009513D2" w:rsidRPr="00600CBA" w:rsidRDefault="009513D2" w:rsidP="009513D2">
      <w:pPr>
        <w:spacing w:before="0" w:after="0" w:line="240" w:lineRule="auto"/>
        <w:contextualSpacing w:val="0"/>
      </w:pPr>
    </w:p>
    <w:p w14:paraId="02DDCD5E" w14:textId="3B748AF6" w:rsidR="009513D2" w:rsidRPr="00600CBA" w:rsidRDefault="009513D2" w:rsidP="00107B01">
      <w:pPr>
        <w:pStyle w:val="Bullet2"/>
      </w:pPr>
      <w:r w:rsidRPr="00600CBA">
        <w:t>number of data fields</w:t>
      </w:r>
      <w:r w:rsidR="00411386" w:rsidRPr="00600CBA">
        <w:t xml:space="preserve"> of a PropertyValueRead telegram</w:t>
      </w:r>
      <w:r w:rsidRPr="00600CBA">
        <w:t xml:space="preserve"> = 4</w:t>
      </w:r>
    </w:p>
    <w:p w14:paraId="121C44A6" w14:textId="77777777" w:rsidR="009513D2" w:rsidRPr="002571DF" w:rsidRDefault="009513D2" w:rsidP="00107B01">
      <w:pPr>
        <w:pStyle w:val="Bullet2"/>
      </w:pPr>
      <w:r w:rsidRPr="002571DF">
        <w:t xml:space="preserve">location of the data fields: </w:t>
      </w:r>
    </w:p>
    <w:p w14:paraId="6182624E" w14:textId="77777777" w:rsidR="009513D2" w:rsidRPr="00600CBA" w:rsidRDefault="009513D2" w:rsidP="00107B01">
      <w:pPr>
        <w:pStyle w:val="Bullet3"/>
      </w:pPr>
      <w:r w:rsidRPr="00600CBA">
        <w:t>data field 1 = octet index 2</w:t>
      </w:r>
    </w:p>
    <w:p w14:paraId="62023E8C" w14:textId="77777777" w:rsidR="009513D2" w:rsidRPr="00600CBA" w:rsidRDefault="009513D2" w:rsidP="00107B01">
      <w:pPr>
        <w:pStyle w:val="Bullet3"/>
      </w:pPr>
      <w:r w:rsidRPr="00600CBA">
        <w:t>data field 2 = octet index 3</w:t>
      </w:r>
    </w:p>
    <w:p w14:paraId="0B267680" w14:textId="77777777" w:rsidR="009513D2" w:rsidRPr="00600CBA" w:rsidRDefault="009513D2" w:rsidP="00107B01">
      <w:pPr>
        <w:pStyle w:val="Bullet3"/>
      </w:pPr>
      <w:r w:rsidRPr="00600CBA">
        <w:t>data field 3 + 4 = octet index 4 + 5</w:t>
      </w:r>
    </w:p>
    <w:p w14:paraId="5D9CC6B8" w14:textId="77777777" w:rsidR="009513D2" w:rsidRPr="00600CBA" w:rsidRDefault="009513D2" w:rsidP="00107B01">
      <w:pPr>
        <w:pStyle w:val="Bullet2"/>
      </w:pPr>
      <w:r w:rsidRPr="00600CBA">
        <w:t xml:space="preserve">interpretation of the fields: </w:t>
      </w:r>
    </w:p>
    <w:p w14:paraId="62805FDA" w14:textId="77777777" w:rsidR="009513D2" w:rsidRPr="002571DF" w:rsidRDefault="009513D2" w:rsidP="00107B01">
      <w:pPr>
        <w:pStyle w:val="Bullet3"/>
      </w:pPr>
      <w:r w:rsidRPr="002571DF">
        <w:t>data field 1 = the device object ID</w:t>
      </w:r>
    </w:p>
    <w:p w14:paraId="71EA1452" w14:textId="77777777" w:rsidR="009513D2" w:rsidRPr="00600CBA" w:rsidRDefault="009513D2" w:rsidP="00107B01">
      <w:pPr>
        <w:pStyle w:val="Bullet3"/>
      </w:pPr>
      <w:r w:rsidRPr="00600CBA">
        <w:t>data field 2 = the property ID</w:t>
      </w:r>
    </w:p>
    <w:p w14:paraId="3C1A7DBC" w14:textId="77777777" w:rsidR="009513D2" w:rsidRPr="00600CBA" w:rsidRDefault="009513D2" w:rsidP="00107B01">
      <w:pPr>
        <w:pStyle w:val="Bullet3"/>
      </w:pPr>
      <w:r w:rsidRPr="00600CBA">
        <w:t>data field 3 + 4 = count + start index</w:t>
      </w:r>
    </w:p>
    <w:p w14:paraId="61FF58B0" w14:textId="314A7617" w:rsidR="009513D2" w:rsidRPr="002571DF" w:rsidRDefault="009513D2">
      <w:pPr>
        <w:spacing w:before="0" w:after="0" w:line="240" w:lineRule="auto"/>
        <w:contextualSpacing w:val="0"/>
      </w:pPr>
    </w:p>
    <w:p w14:paraId="7FFA43F5" w14:textId="14E58B14" w:rsidR="00CB5D70" w:rsidRPr="00107B01" w:rsidRDefault="00CB5D70" w:rsidP="00CB5D70">
      <w:pPr>
        <w:spacing w:before="0" w:after="0" w:line="240" w:lineRule="auto"/>
        <w:contextualSpacing w:val="0"/>
        <w:rPr>
          <w:b/>
          <w:bCs/>
          <w:u w:val="single"/>
        </w:rPr>
      </w:pPr>
      <w:r w:rsidRPr="00107B01">
        <w:rPr>
          <w:b/>
          <w:bCs/>
          <w:u w:val="single"/>
        </w:rPr>
        <w:t>L vs. data length</w:t>
      </w:r>
    </w:p>
    <w:p w14:paraId="45154692" w14:textId="77777777" w:rsidR="00CB5D70" w:rsidRPr="00600CBA" w:rsidRDefault="00CB5D70" w:rsidP="00600CBA">
      <w:pPr>
        <w:spacing w:before="0" w:after="0" w:line="240" w:lineRule="auto"/>
        <w:contextualSpacing w:val="0"/>
        <w:rPr>
          <w:b/>
          <w:bCs/>
        </w:rPr>
      </w:pPr>
    </w:p>
    <w:p w14:paraId="3F0E0909" w14:textId="606DAFF1" w:rsidR="00CB5D70" w:rsidRPr="00600CBA" w:rsidRDefault="00CB5D70" w:rsidP="00107B01">
      <w:pPr>
        <w:pStyle w:val="Bullet2"/>
      </w:pPr>
      <w:r w:rsidRPr="00600CBA">
        <w:t>The L octet does not necessarily indicate the length of the data</w:t>
      </w:r>
      <w:r w:rsidRPr="002571DF">
        <w:t>.</w:t>
      </w:r>
    </w:p>
    <w:p w14:paraId="21F10AC6" w14:textId="00F9D28A" w:rsidR="00CB5D70" w:rsidRPr="00600CBA" w:rsidRDefault="00CB5D70" w:rsidP="00107B01">
      <w:pPr>
        <w:pStyle w:val="Bullet2"/>
      </w:pPr>
      <w:r w:rsidRPr="00600CBA">
        <w:t xml:space="preserve">The data length correlates with the </w:t>
      </w:r>
      <w:r w:rsidR="00411386" w:rsidRPr="00600CBA">
        <w:t>target</w:t>
      </w:r>
      <w:r w:rsidRPr="00600CBA">
        <w:t xml:space="preserve"> (type), which correlates with the APCI</w:t>
      </w:r>
      <w:r w:rsidRPr="002571DF">
        <w:t>.</w:t>
      </w:r>
      <w:r w:rsidR="00411386" w:rsidRPr="00600CBA">
        <w:br/>
        <w:t xml:space="preserve">3 </w:t>
      </w:r>
      <w:r w:rsidRPr="00600CBA">
        <w:t>target types can (in this context) be distinguished</w:t>
      </w:r>
      <w:r w:rsidRPr="002571DF">
        <w:t>.</w:t>
      </w:r>
    </w:p>
    <w:p w14:paraId="3737206D" w14:textId="2A90F185" w:rsidR="00CB5D70" w:rsidRPr="00600CBA" w:rsidRDefault="00411386" w:rsidP="00107B01">
      <w:pPr>
        <w:pStyle w:val="Bullet3"/>
      </w:pPr>
      <w:r w:rsidRPr="00600CBA">
        <w:t>O</w:t>
      </w:r>
      <w:r w:rsidR="00CB5D70" w:rsidRPr="00600CBA">
        <w:t>bject</w:t>
      </w:r>
    </w:p>
    <w:p w14:paraId="58E3CEE9" w14:textId="77777777" w:rsidR="00CB5D70" w:rsidRPr="00600CBA" w:rsidRDefault="00CB5D70" w:rsidP="00107B01">
      <w:pPr>
        <w:pStyle w:val="Bullet3"/>
      </w:pPr>
      <w:r w:rsidRPr="00600CBA">
        <w:t>device memory</w:t>
      </w:r>
    </w:p>
    <w:p w14:paraId="0917DE27" w14:textId="77777777" w:rsidR="00411386" w:rsidRPr="00600CBA" w:rsidRDefault="00CB5D70" w:rsidP="00107B01">
      <w:pPr>
        <w:pStyle w:val="Bullet3"/>
      </w:pPr>
      <w:r w:rsidRPr="00600CBA">
        <w:t>property</w:t>
      </w:r>
    </w:p>
    <w:p w14:paraId="185ABF45" w14:textId="77777777" w:rsidR="00411386" w:rsidRPr="00600CBA" w:rsidRDefault="00411386" w:rsidP="00107B01">
      <w:pPr>
        <w:spacing w:before="0" w:after="0" w:line="240" w:lineRule="auto"/>
        <w:ind w:left="1080"/>
        <w:contextualSpacing w:val="0"/>
      </w:pPr>
    </w:p>
    <w:p w14:paraId="417B3694" w14:textId="16D7F061" w:rsidR="00CB5D70" w:rsidRPr="00600CBA" w:rsidRDefault="00CB5D70" w:rsidP="00107B01">
      <w:pPr>
        <w:spacing w:before="0" w:after="0" w:line="240" w:lineRule="auto"/>
        <w:contextualSpacing w:val="0"/>
      </w:pPr>
      <w:r w:rsidRPr="00600CBA">
        <w:t>Example: a GroupValueWrite telegram with L =</w:t>
      </w:r>
      <w:r w:rsidR="0070181E">
        <w:t xml:space="preserve"> 1</w:t>
      </w:r>
    </w:p>
    <w:p w14:paraId="2EE9975F" w14:textId="2FA39AFE" w:rsidR="00CB5D70" w:rsidRPr="00600CBA" w:rsidRDefault="00CB5D70" w:rsidP="00107B01">
      <w:pPr>
        <w:spacing w:before="0" w:after="0" w:line="240" w:lineRule="auto"/>
        <w:contextualSpacing w:val="0"/>
      </w:pPr>
      <w:r w:rsidRPr="002571DF">
        <w:t>Destination</w:t>
      </w:r>
      <w:r w:rsidRPr="00600CBA">
        <w:t xml:space="preserve"> address = Group </w:t>
      </w:r>
      <w:r w:rsidR="005A416B">
        <w:t>a</w:t>
      </w:r>
      <w:r w:rsidRPr="00600CBA">
        <w:t xml:space="preserve">ddress =&gt; </w:t>
      </w:r>
      <w:r w:rsidR="00411386" w:rsidRPr="00600CBA">
        <w:t xml:space="preserve">target type is </w:t>
      </w:r>
      <w:r w:rsidRPr="00600CBA">
        <w:t>object</w:t>
      </w:r>
    </w:p>
    <w:p w14:paraId="5260D58D" w14:textId="0196503F" w:rsidR="00CB5D70" w:rsidRPr="00600CBA" w:rsidRDefault="00CB5D70" w:rsidP="00107B01">
      <w:pPr>
        <w:spacing w:before="0" w:after="0" w:line="240" w:lineRule="auto"/>
        <w:contextualSpacing w:val="0"/>
      </w:pPr>
      <w:r w:rsidRPr="00600CBA">
        <w:t xml:space="preserve">This means that the length of the data </w:t>
      </w:r>
      <w:r w:rsidR="00411386" w:rsidRPr="00600CBA">
        <w:t xml:space="preserve">in this example is minimum </w:t>
      </w:r>
      <w:r w:rsidRPr="00600CBA">
        <w:t>1</w:t>
      </w:r>
      <w:r w:rsidRPr="002571DF">
        <w:t xml:space="preserve"> </w:t>
      </w:r>
      <w:r w:rsidRPr="00600CBA">
        <w:t>bit and maximum 6</w:t>
      </w:r>
      <w:r w:rsidRPr="002571DF">
        <w:t xml:space="preserve"> </w:t>
      </w:r>
      <w:r w:rsidRPr="00600CBA">
        <w:t xml:space="preserve">bit </w:t>
      </w:r>
      <w:r w:rsidRPr="002571DF">
        <w:t>long</w:t>
      </w:r>
    </w:p>
    <w:p w14:paraId="67ED6B58" w14:textId="7DB39630" w:rsidR="00CB5D70" w:rsidRPr="00600CBA" w:rsidRDefault="00CB5D70" w:rsidP="00107B01">
      <w:pPr>
        <w:pStyle w:val="Bullet2"/>
      </w:pPr>
      <w:r w:rsidRPr="00600CBA">
        <w:t>e.g.</w:t>
      </w:r>
      <w:r w:rsidRPr="002571DF">
        <w:t>,</w:t>
      </w:r>
      <w:r w:rsidRPr="00600CBA">
        <w:t xml:space="preserve"> 1</w:t>
      </w:r>
      <w:r w:rsidR="00411386" w:rsidRPr="00600CBA">
        <w:t>-</w:t>
      </w:r>
      <w:r w:rsidRPr="00600CBA">
        <w:t xml:space="preserve">bit: the </w:t>
      </w:r>
      <w:r w:rsidRPr="002571DF">
        <w:t>destination</w:t>
      </w:r>
      <w:r w:rsidRPr="00600CBA">
        <w:t xml:space="preserve"> is e.g.</w:t>
      </w:r>
      <w:r w:rsidRPr="002571DF">
        <w:t>,</w:t>
      </w:r>
      <w:r w:rsidRPr="00600CBA">
        <w:t xml:space="preserve"> an On</w:t>
      </w:r>
      <w:r w:rsidR="00107B01">
        <w:t>/</w:t>
      </w:r>
      <w:r w:rsidRPr="00600CBA">
        <w:t>Off object</w:t>
      </w:r>
      <w:r w:rsidRPr="002571DF">
        <w:t>.</w:t>
      </w:r>
    </w:p>
    <w:p w14:paraId="1A3C091B" w14:textId="1EB9D312" w:rsidR="00CB5D70" w:rsidRPr="00600CBA" w:rsidRDefault="00CB5D70" w:rsidP="00107B01">
      <w:pPr>
        <w:pStyle w:val="Bullet2"/>
      </w:pPr>
      <w:r w:rsidRPr="00600CBA">
        <w:t>e.g.</w:t>
      </w:r>
      <w:r w:rsidRPr="002571DF">
        <w:t>,</w:t>
      </w:r>
      <w:r w:rsidRPr="00600CBA">
        <w:t xml:space="preserve"> 4</w:t>
      </w:r>
      <w:r w:rsidR="00411386" w:rsidRPr="00600CBA">
        <w:t>-</w:t>
      </w:r>
      <w:r w:rsidRPr="00600CBA">
        <w:t xml:space="preserve">bit: the </w:t>
      </w:r>
      <w:r w:rsidRPr="002571DF">
        <w:t>destination</w:t>
      </w:r>
      <w:r w:rsidRPr="00600CBA">
        <w:t xml:space="preserve"> is e.g.</w:t>
      </w:r>
      <w:r w:rsidRPr="002571DF">
        <w:t>,</w:t>
      </w:r>
      <w:r w:rsidRPr="00600CBA">
        <w:t xml:space="preserve"> </w:t>
      </w:r>
      <w:r w:rsidRPr="002571DF">
        <w:t xml:space="preserve">a </w:t>
      </w:r>
      <w:r w:rsidRPr="00600CBA">
        <w:t>dimming control object</w:t>
      </w:r>
      <w:r w:rsidRPr="002571DF">
        <w:t>.</w:t>
      </w:r>
    </w:p>
    <w:p w14:paraId="4BF9EB4C" w14:textId="552C990B" w:rsidR="00CB5D70" w:rsidRPr="002571DF" w:rsidRDefault="0021414A">
      <w:pPr>
        <w:spacing w:before="0" w:after="0" w:line="240" w:lineRule="auto"/>
        <w:contextualSpacing w:val="0"/>
      </w:pPr>
      <w:r w:rsidRPr="0021414A">
        <w:t>Any data larger than 6 bits will result in a telegram length of 2.</w:t>
      </w:r>
    </w:p>
    <w:p w14:paraId="73F9498A" w14:textId="3D8736B5" w:rsidR="00CB5D70" w:rsidRPr="002571DF" w:rsidRDefault="00CB5D70">
      <w:pPr>
        <w:spacing w:before="0" w:after="0" w:line="240" w:lineRule="auto"/>
        <w:contextualSpacing w:val="0"/>
      </w:pPr>
    </w:p>
    <w:p w14:paraId="074A9619" w14:textId="536CF67A" w:rsidR="00CB5D70" w:rsidRPr="002571DF" w:rsidRDefault="00CB5D70">
      <w:pPr>
        <w:spacing w:before="0" w:after="0" w:line="240" w:lineRule="auto"/>
        <w:contextualSpacing w:val="0"/>
      </w:pPr>
    </w:p>
    <w:p w14:paraId="6B0D754B" w14:textId="77777777" w:rsidR="00963E6D" w:rsidRPr="00107B01" w:rsidRDefault="00963E6D" w:rsidP="00600CBA">
      <w:pPr>
        <w:spacing w:before="0" w:after="0" w:line="240" w:lineRule="auto"/>
        <w:contextualSpacing w:val="0"/>
        <w:rPr>
          <w:b/>
          <w:bCs/>
          <w:u w:val="single"/>
        </w:rPr>
      </w:pPr>
      <w:r w:rsidRPr="00107B01">
        <w:rPr>
          <w:b/>
          <w:bCs/>
          <w:u w:val="single"/>
        </w:rPr>
        <w:t>Data fields</w:t>
      </w:r>
    </w:p>
    <w:p w14:paraId="69FB0BDE" w14:textId="77777777" w:rsidR="00963E6D" w:rsidRPr="002571DF" w:rsidRDefault="00963E6D" w:rsidP="00963E6D">
      <w:pPr>
        <w:spacing w:before="0" w:after="0" w:line="240" w:lineRule="auto"/>
        <w:contextualSpacing w:val="0"/>
      </w:pPr>
    </w:p>
    <w:p w14:paraId="7E59AFFC" w14:textId="5EA750A1" w:rsidR="00963E6D" w:rsidRPr="00600CBA" w:rsidRDefault="00963E6D" w:rsidP="00382611">
      <w:r w:rsidRPr="00600CBA">
        <w:t xml:space="preserve">The data </w:t>
      </w:r>
      <w:r w:rsidR="009853CA">
        <w:t xml:space="preserve">as encapsulated in </w:t>
      </w:r>
      <w:r w:rsidRPr="00600CBA">
        <w:t>a telegram is in most cases contained within one field but can also be divided over several data fields. The number of data fields and their locations within the telegram is defined by the APCI. The interpretation of the data (fields) is defined by the APCI.</w:t>
      </w:r>
    </w:p>
    <w:p w14:paraId="7075B542" w14:textId="6EB79BA9" w:rsidR="00DD1772" w:rsidRPr="002571DF" w:rsidRDefault="00DD1772">
      <w:pPr>
        <w:spacing w:before="0" w:after="0" w:line="240" w:lineRule="auto"/>
        <w:contextualSpacing w:val="0"/>
      </w:pPr>
    </w:p>
    <w:p w14:paraId="372C31F0" w14:textId="77777777" w:rsidR="00ED4C6C" w:rsidRDefault="00ED4C6C">
      <w:pPr>
        <w:spacing w:before="0" w:after="0" w:line="240" w:lineRule="auto"/>
        <w:contextualSpacing w:val="0"/>
        <w:rPr>
          <w:rFonts w:eastAsia="Times New Roman"/>
          <w:b/>
          <w:bCs/>
          <w:iCs/>
        </w:rPr>
      </w:pPr>
      <w:r>
        <w:br w:type="page"/>
      </w:r>
    </w:p>
    <w:p w14:paraId="67641BDD" w14:textId="0D4DA915" w:rsidR="00DD1772" w:rsidRPr="002571DF" w:rsidRDefault="00DE2826" w:rsidP="00DD1772">
      <w:pPr>
        <w:pStyle w:val="Heading5"/>
      </w:pPr>
      <w:bookmarkStart w:id="109" w:name="_Toc106372424"/>
      <w:r>
        <w:lastRenderedPageBreak/>
        <w:t xml:space="preserve">The standard </w:t>
      </w:r>
      <w:r w:rsidR="00DD1772" w:rsidRPr="002571DF">
        <w:t xml:space="preserve"> APCI Cod</w:t>
      </w:r>
      <w:r>
        <w:t>es  and their meaning</w:t>
      </w:r>
      <w:bookmarkEnd w:id="109"/>
    </w:p>
    <w:p w14:paraId="4FA5758F" w14:textId="38FCDB9E" w:rsidR="00DD1772" w:rsidRPr="002571DF" w:rsidRDefault="00DD1772" w:rsidP="00DD1772"/>
    <w:p w14:paraId="02E634D8" w14:textId="190F1C7C" w:rsidR="00DD1772" w:rsidRPr="002571DF" w:rsidRDefault="00DD1772" w:rsidP="00DD1772">
      <w:pPr>
        <w:pStyle w:val="Index1"/>
      </w:pPr>
      <w:r w:rsidRPr="002571DF">
        <w:t xml:space="preserve">The task of the </w:t>
      </w:r>
      <w:r w:rsidR="00F114C3" w:rsidRPr="002571DF">
        <w:t>Application Layer</w:t>
      </w:r>
      <w:r w:rsidRPr="002571DF">
        <w:t xml:space="preserve"> is to:</w:t>
      </w:r>
    </w:p>
    <w:p w14:paraId="5485E157" w14:textId="77777777" w:rsidR="00DD1772" w:rsidRPr="002571DF" w:rsidRDefault="00DD1772" w:rsidP="00DD1772">
      <w:pPr>
        <w:pStyle w:val="Bullet1"/>
      </w:pPr>
      <w:r w:rsidRPr="002571DF">
        <w:t>manage the values of the group objects on behalf of the application program</w:t>
      </w:r>
    </w:p>
    <w:p w14:paraId="2F229A27" w14:textId="77777777" w:rsidR="00DD1772" w:rsidRPr="002571DF" w:rsidRDefault="00DD1772" w:rsidP="00DD1772">
      <w:pPr>
        <w:pStyle w:val="Bullet1"/>
      </w:pPr>
      <w:r w:rsidRPr="002571DF">
        <w:t>process group telegrams as well as carry out management functions.</w:t>
      </w:r>
    </w:p>
    <w:p w14:paraId="5D80A8F3" w14:textId="21EC1630" w:rsidR="00DD1772" w:rsidRPr="002571DF" w:rsidRDefault="00DD1772" w:rsidP="00DD1772">
      <w:pPr>
        <w:pStyle w:val="Index1"/>
      </w:pPr>
      <w:r w:rsidRPr="002571DF">
        <w:t>In run-time communication (i.e.</w:t>
      </w:r>
      <w:r w:rsidR="000E021C" w:rsidRPr="002571DF">
        <w:t>,</w:t>
      </w:r>
      <w:r w:rsidRPr="002571DF">
        <w:t xml:space="preserve"> after configuration), the typical APCIs used are:</w:t>
      </w:r>
    </w:p>
    <w:tbl>
      <w:tblPr>
        <w:tblW w:w="0" w:type="auto"/>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000" w:firstRow="0" w:lastRow="0" w:firstColumn="0" w:lastColumn="0" w:noHBand="0" w:noVBand="0"/>
      </w:tblPr>
      <w:tblGrid>
        <w:gridCol w:w="1242"/>
        <w:gridCol w:w="7513"/>
      </w:tblGrid>
      <w:tr w:rsidR="00DD1772" w:rsidRPr="002571DF" w14:paraId="4924AD06" w14:textId="77777777" w:rsidTr="00684403">
        <w:tc>
          <w:tcPr>
            <w:tcW w:w="1242" w:type="dxa"/>
            <w:shd w:val="clear" w:color="auto" w:fill="auto"/>
          </w:tcPr>
          <w:p w14:paraId="2BDE69DD" w14:textId="77777777" w:rsidR="00DD1772" w:rsidRPr="002571DF" w:rsidRDefault="00DD1772" w:rsidP="00684403">
            <w:pPr>
              <w:jc w:val="center"/>
              <w:rPr>
                <w:b/>
              </w:rPr>
            </w:pPr>
            <w:r w:rsidRPr="002571DF">
              <w:rPr>
                <w:b/>
              </w:rPr>
              <w:t>APCI</w:t>
            </w:r>
          </w:p>
        </w:tc>
        <w:tc>
          <w:tcPr>
            <w:tcW w:w="7513" w:type="dxa"/>
            <w:shd w:val="clear" w:color="auto" w:fill="auto"/>
          </w:tcPr>
          <w:p w14:paraId="0E90193B" w14:textId="77777777" w:rsidR="00DD1772" w:rsidRPr="002571DF" w:rsidRDefault="00DD1772" w:rsidP="00684403">
            <w:pPr>
              <w:rPr>
                <w:b/>
              </w:rPr>
            </w:pPr>
            <w:r w:rsidRPr="002571DF">
              <w:rPr>
                <w:b/>
              </w:rPr>
              <w:t>Name</w:t>
            </w:r>
          </w:p>
        </w:tc>
      </w:tr>
      <w:tr w:rsidR="00DD1772" w:rsidRPr="002571DF" w14:paraId="5B0836A2" w14:textId="77777777" w:rsidTr="00684403">
        <w:tc>
          <w:tcPr>
            <w:tcW w:w="1242" w:type="dxa"/>
            <w:shd w:val="clear" w:color="auto" w:fill="auto"/>
          </w:tcPr>
          <w:p w14:paraId="1F0E88B0" w14:textId="77777777" w:rsidR="00DD1772" w:rsidRPr="002571DF" w:rsidRDefault="00DD1772" w:rsidP="00684403">
            <w:pPr>
              <w:jc w:val="center"/>
              <w:rPr>
                <w:sz w:val="20"/>
              </w:rPr>
            </w:pPr>
            <w:r w:rsidRPr="002571DF">
              <w:rPr>
                <w:sz w:val="20"/>
              </w:rPr>
              <w:t>0000</w:t>
            </w:r>
          </w:p>
        </w:tc>
        <w:tc>
          <w:tcPr>
            <w:tcW w:w="7513" w:type="dxa"/>
            <w:shd w:val="clear" w:color="auto" w:fill="auto"/>
          </w:tcPr>
          <w:p w14:paraId="0B9E82AF" w14:textId="77777777" w:rsidR="00DD1772" w:rsidRPr="002571DF" w:rsidRDefault="00DD1772" w:rsidP="00684403">
            <w:pPr>
              <w:rPr>
                <w:sz w:val="20"/>
              </w:rPr>
            </w:pPr>
            <w:r w:rsidRPr="002571DF">
              <w:rPr>
                <w:sz w:val="20"/>
              </w:rPr>
              <w:t>GroupValueRead</w:t>
            </w:r>
          </w:p>
        </w:tc>
      </w:tr>
      <w:tr w:rsidR="00DD1772" w:rsidRPr="002571DF" w14:paraId="75905107" w14:textId="77777777" w:rsidTr="00684403">
        <w:tc>
          <w:tcPr>
            <w:tcW w:w="1242" w:type="dxa"/>
            <w:shd w:val="clear" w:color="auto" w:fill="auto"/>
          </w:tcPr>
          <w:p w14:paraId="6524D47E" w14:textId="77777777" w:rsidR="00DD1772" w:rsidRPr="002571DF" w:rsidRDefault="00DD1772" w:rsidP="00684403">
            <w:pPr>
              <w:jc w:val="center"/>
              <w:rPr>
                <w:sz w:val="20"/>
              </w:rPr>
            </w:pPr>
            <w:r w:rsidRPr="002571DF">
              <w:rPr>
                <w:sz w:val="20"/>
              </w:rPr>
              <w:t>0001</w:t>
            </w:r>
          </w:p>
        </w:tc>
        <w:tc>
          <w:tcPr>
            <w:tcW w:w="7513" w:type="dxa"/>
            <w:shd w:val="clear" w:color="auto" w:fill="auto"/>
          </w:tcPr>
          <w:p w14:paraId="50F8D857" w14:textId="77777777" w:rsidR="00DD1772" w:rsidRPr="002571DF" w:rsidRDefault="00DD1772" w:rsidP="00684403">
            <w:pPr>
              <w:rPr>
                <w:sz w:val="20"/>
              </w:rPr>
            </w:pPr>
            <w:r w:rsidRPr="002571DF">
              <w:rPr>
                <w:sz w:val="20"/>
              </w:rPr>
              <w:t>GroupValueResponse</w:t>
            </w:r>
          </w:p>
        </w:tc>
      </w:tr>
      <w:tr w:rsidR="00DD1772" w:rsidRPr="002571DF" w14:paraId="55F96883" w14:textId="77777777" w:rsidTr="00684403">
        <w:tc>
          <w:tcPr>
            <w:tcW w:w="1242" w:type="dxa"/>
            <w:shd w:val="clear" w:color="auto" w:fill="auto"/>
          </w:tcPr>
          <w:p w14:paraId="3C816810" w14:textId="77777777" w:rsidR="00DD1772" w:rsidRPr="002571DF" w:rsidRDefault="00DD1772" w:rsidP="00684403">
            <w:pPr>
              <w:jc w:val="center"/>
              <w:rPr>
                <w:sz w:val="20"/>
              </w:rPr>
            </w:pPr>
            <w:r w:rsidRPr="002571DF">
              <w:rPr>
                <w:sz w:val="20"/>
              </w:rPr>
              <w:t>0010</w:t>
            </w:r>
          </w:p>
        </w:tc>
        <w:tc>
          <w:tcPr>
            <w:tcW w:w="7513" w:type="dxa"/>
            <w:shd w:val="clear" w:color="auto" w:fill="auto"/>
          </w:tcPr>
          <w:p w14:paraId="4B8204A7" w14:textId="77777777" w:rsidR="00DD1772" w:rsidRPr="002571DF" w:rsidRDefault="00DD1772" w:rsidP="00684403">
            <w:pPr>
              <w:rPr>
                <w:sz w:val="20"/>
              </w:rPr>
            </w:pPr>
            <w:r w:rsidRPr="002571DF">
              <w:rPr>
                <w:sz w:val="20"/>
              </w:rPr>
              <w:t>GroupValueWrite</w:t>
            </w:r>
          </w:p>
        </w:tc>
      </w:tr>
    </w:tbl>
    <w:p w14:paraId="5C2B4E5E" w14:textId="77777777" w:rsidR="00DD1772" w:rsidRPr="002571DF" w:rsidRDefault="00DD1772" w:rsidP="00DD1772"/>
    <w:p w14:paraId="046A51C1" w14:textId="791BE336" w:rsidR="00DD1772" w:rsidRPr="002571DF" w:rsidRDefault="00DD1772" w:rsidP="00DD1772">
      <w:r w:rsidRPr="002571DF">
        <w:t>These APCIs are used for multicast communication, i.e.</w:t>
      </w:r>
      <w:r w:rsidR="000E021C" w:rsidRPr="002571DF">
        <w:t>,</w:t>
      </w:r>
      <w:r w:rsidRPr="002571DF">
        <w:t xml:space="preserve"> the destination addresses of these telegrams are group addresses and useful data is coded according to the KNX Interworking Data types.</w:t>
      </w:r>
    </w:p>
    <w:p w14:paraId="7DCF1846" w14:textId="77777777" w:rsidR="00DD1772" w:rsidRPr="002571DF" w:rsidRDefault="00DD1772" w:rsidP="00DD1772"/>
    <w:p w14:paraId="040A11ED" w14:textId="0E995C6D" w:rsidR="00DD1772" w:rsidRPr="002571DF" w:rsidRDefault="00DD1772" w:rsidP="00DD1772">
      <w:r w:rsidRPr="002571DF">
        <w:t>Configuration of bus devices is ensured via management functions, which are typically stored in the ROM of the bus device. For such management functions, typically connection-oriented (point-to-point) communication or broadcast (group address 0/0/0) is used. Please note that a user may not and cannot set the group address 0/0/0 in ETS itself.</w:t>
      </w:r>
    </w:p>
    <w:p w14:paraId="7E201284" w14:textId="77777777" w:rsidR="00DD1772" w:rsidRPr="002571DF" w:rsidRDefault="00DD1772" w:rsidP="00DD1772">
      <w:pPr>
        <w:spacing w:before="0" w:after="0" w:line="240" w:lineRule="auto"/>
        <w:contextualSpacing w:val="0"/>
      </w:pPr>
    </w:p>
    <w:p w14:paraId="6DD4E69B" w14:textId="2893A5CF" w:rsidR="00DD1772" w:rsidRPr="002571DF" w:rsidRDefault="00DE2826" w:rsidP="00DD1772">
      <w:r>
        <w:t>The remaining standard APCIs are</w:t>
      </w:r>
      <w:r w:rsidR="000E021C" w:rsidRPr="002571DF">
        <w:t xml:space="preserve"> (also in ETS)</w:t>
      </w:r>
      <w:r w:rsidR="00DD1772" w:rsidRPr="002571DF">
        <w:t>:</w:t>
      </w:r>
    </w:p>
    <w:p w14:paraId="1B9FB9D4" w14:textId="77777777" w:rsidR="00DD1772" w:rsidRPr="002571DF" w:rsidRDefault="00DD1772" w:rsidP="00DD1772"/>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640"/>
        <w:gridCol w:w="6115"/>
      </w:tblGrid>
      <w:tr w:rsidR="00DD1772" w:rsidRPr="002571DF" w14:paraId="04C48050" w14:textId="77777777" w:rsidTr="00382611">
        <w:tc>
          <w:tcPr>
            <w:tcW w:w="2640" w:type="dxa"/>
          </w:tcPr>
          <w:p w14:paraId="59A8B4AF" w14:textId="77777777" w:rsidR="00DD1772" w:rsidRPr="002571DF" w:rsidRDefault="00DD1772" w:rsidP="00684403">
            <w:pPr>
              <w:jc w:val="center"/>
            </w:pPr>
            <w:r w:rsidRPr="002571DF">
              <w:t>APCI</w:t>
            </w:r>
          </w:p>
        </w:tc>
        <w:tc>
          <w:tcPr>
            <w:tcW w:w="6115" w:type="dxa"/>
          </w:tcPr>
          <w:p w14:paraId="38288008" w14:textId="77777777" w:rsidR="00DD1772" w:rsidRPr="002571DF" w:rsidRDefault="00DD1772" w:rsidP="00684403">
            <w:pPr>
              <w:jc w:val="center"/>
            </w:pPr>
            <w:r w:rsidRPr="002571DF">
              <w:t>Name</w:t>
            </w:r>
          </w:p>
        </w:tc>
      </w:tr>
      <w:tr w:rsidR="00DD1772" w:rsidRPr="002571DF" w14:paraId="4DEA31AC" w14:textId="77777777" w:rsidTr="00382611">
        <w:tc>
          <w:tcPr>
            <w:tcW w:w="2640" w:type="dxa"/>
          </w:tcPr>
          <w:p w14:paraId="017B2288" w14:textId="77777777" w:rsidR="00DD1772" w:rsidRPr="002571DF" w:rsidRDefault="00DD1772" w:rsidP="00684403">
            <w:pPr>
              <w:jc w:val="center"/>
              <w:rPr>
                <w:sz w:val="20"/>
                <w:szCs w:val="20"/>
              </w:rPr>
            </w:pPr>
            <w:r w:rsidRPr="002571DF">
              <w:rPr>
                <w:sz w:val="20"/>
                <w:szCs w:val="20"/>
              </w:rPr>
              <w:t>0011</w:t>
            </w:r>
          </w:p>
        </w:tc>
        <w:tc>
          <w:tcPr>
            <w:tcW w:w="6115" w:type="dxa"/>
          </w:tcPr>
          <w:p w14:paraId="6BE867FC" w14:textId="5DA84C79" w:rsidR="00DD1772" w:rsidRPr="002571DF" w:rsidRDefault="000E021C" w:rsidP="00684403">
            <w:pPr>
              <w:rPr>
                <w:sz w:val="20"/>
                <w:szCs w:val="20"/>
              </w:rPr>
            </w:pPr>
            <w:r w:rsidRPr="002571DF">
              <w:rPr>
                <w:sz w:val="20"/>
                <w:szCs w:val="20"/>
              </w:rPr>
              <w:t>PhysAddrWrite</w:t>
            </w:r>
          </w:p>
        </w:tc>
      </w:tr>
      <w:tr w:rsidR="00DD1772" w:rsidRPr="002571DF" w14:paraId="2F82106C" w14:textId="77777777" w:rsidTr="00382611">
        <w:tc>
          <w:tcPr>
            <w:tcW w:w="2640" w:type="dxa"/>
          </w:tcPr>
          <w:p w14:paraId="2C8073EB" w14:textId="77777777" w:rsidR="00DD1772" w:rsidRPr="002571DF" w:rsidRDefault="00DD1772" w:rsidP="00684403">
            <w:pPr>
              <w:jc w:val="center"/>
              <w:rPr>
                <w:sz w:val="20"/>
                <w:szCs w:val="20"/>
              </w:rPr>
            </w:pPr>
            <w:r w:rsidRPr="002571DF">
              <w:rPr>
                <w:sz w:val="20"/>
                <w:szCs w:val="20"/>
              </w:rPr>
              <w:t>0100</w:t>
            </w:r>
          </w:p>
        </w:tc>
        <w:tc>
          <w:tcPr>
            <w:tcW w:w="6115" w:type="dxa"/>
          </w:tcPr>
          <w:p w14:paraId="56EBCF71" w14:textId="1C8AA9DB" w:rsidR="00DD1772" w:rsidRPr="002571DF" w:rsidRDefault="00DD1772" w:rsidP="00684403">
            <w:pPr>
              <w:rPr>
                <w:sz w:val="20"/>
                <w:szCs w:val="20"/>
              </w:rPr>
            </w:pPr>
            <w:r w:rsidRPr="002571DF">
              <w:rPr>
                <w:sz w:val="20"/>
                <w:szCs w:val="20"/>
              </w:rPr>
              <w:t>PhysAddrRead</w:t>
            </w:r>
          </w:p>
        </w:tc>
      </w:tr>
      <w:tr w:rsidR="00DD1772" w:rsidRPr="002571DF" w14:paraId="251B1E9D" w14:textId="77777777" w:rsidTr="00382611">
        <w:tc>
          <w:tcPr>
            <w:tcW w:w="2640" w:type="dxa"/>
          </w:tcPr>
          <w:p w14:paraId="2BBCC811" w14:textId="77777777" w:rsidR="00DD1772" w:rsidRPr="002571DF" w:rsidRDefault="00DD1772" w:rsidP="00684403">
            <w:pPr>
              <w:jc w:val="center"/>
              <w:rPr>
                <w:sz w:val="20"/>
                <w:szCs w:val="20"/>
              </w:rPr>
            </w:pPr>
            <w:r w:rsidRPr="002571DF">
              <w:rPr>
                <w:sz w:val="20"/>
                <w:szCs w:val="20"/>
              </w:rPr>
              <w:t>0101</w:t>
            </w:r>
          </w:p>
        </w:tc>
        <w:tc>
          <w:tcPr>
            <w:tcW w:w="6115" w:type="dxa"/>
          </w:tcPr>
          <w:p w14:paraId="0453FCEF" w14:textId="0EA2FF9E" w:rsidR="00DD1772" w:rsidRPr="002571DF" w:rsidRDefault="00DD1772" w:rsidP="00684403">
            <w:pPr>
              <w:rPr>
                <w:sz w:val="20"/>
                <w:szCs w:val="20"/>
              </w:rPr>
            </w:pPr>
            <w:r w:rsidRPr="002571DF">
              <w:rPr>
                <w:sz w:val="20"/>
                <w:szCs w:val="20"/>
              </w:rPr>
              <w:t>PhysAddrResponse</w:t>
            </w:r>
          </w:p>
        </w:tc>
      </w:tr>
      <w:tr w:rsidR="00DD1772" w:rsidRPr="002571DF" w14:paraId="35D78BD5" w14:textId="77777777" w:rsidTr="00382611">
        <w:tc>
          <w:tcPr>
            <w:tcW w:w="2640" w:type="dxa"/>
          </w:tcPr>
          <w:p w14:paraId="1C7232F2" w14:textId="77777777" w:rsidR="00DD1772" w:rsidRPr="002571DF" w:rsidRDefault="00DD1772" w:rsidP="00684403">
            <w:pPr>
              <w:jc w:val="center"/>
              <w:rPr>
                <w:sz w:val="20"/>
                <w:szCs w:val="20"/>
              </w:rPr>
            </w:pPr>
            <w:r w:rsidRPr="002571DF">
              <w:rPr>
                <w:sz w:val="20"/>
                <w:szCs w:val="20"/>
              </w:rPr>
              <w:t>0110</w:t>
            </w:r>
          </w:p>
        </w:tc>
        <w:tc>
          <w:tcPr>
            <w:tcW w:w="6115" w:type="dxa"/>
          </w:tcPr>
          <w:p w14:paraId="64193372" w14:textId="77777777" w:rsidR="00DD1772" w:rsidRPr="002571DF" w:rsidRDefault="00DD1772" w:rsidP="00684403">
            <w:pPr>
              <w:rPr>
                <w:sz w:val="20"/>
                <w:szCs w:val="20"/>
              </w:rPr>
            </w:pPr>
            <w:r w:rsidRPr="002571DF">
              <w:rPr>
                <w:sz w:val="20"/>
                <w:szCs w:val="20"/>
              </w:rPr>
              <w:t>AdcRead</w:t>
            </w:r>
          </w:p>
        </w:tc>
      </w:tr>
      <w:tr w:rsidR="00DD1772" w:rsidRPr="002571DF" w14:paraId="71328D44" w14:textId="77777777" w:rsidTr="00382611">
        <w:tc>
          <w:tcPr>
            <w:tcW w:w="2640" w:type="dxa"/>
          </w:tcPr>
          <w:p w14:paraId="291C480A" w14:textId="77777777" w:rsidR="00DD1772" w:rsidRPr="002571DF" w:rsidRDefault="00DD1772" w:rsidP="00684403">
            <w:pPr>
              <w:jc w:val="center"/>
              <w:rPr>
                <w:sz w:val="20"/>
                <w:szCs w:val="20"/>
              </w:rPr>
            </w:pPr>
            <w:r w:rsidRPr="002571DF">
              <w:rPr>
                <w:sz w:val="20"/>
                <w:szCs w:val="20"/>
              </w:rPr>
              <w:t>0111</w:t>
            </w:r>
          </w:p>
        </w:tc>
        <w:tc>
          <w:tcPr>
            <w:tcW w:w="6115" w:type="dxa"/>
          </w:tcPr>
          <w:p w14:paraId="3D04836C" w14:textId="77777777" w:rsidR="00DD1772" w:rsidRPr="002571DF" w:rsidRDefault="00DD1772" w:rsidP="00684403">
            <w:pPr>
              <w:rPr>
                <w:sz w:val="20"/>
                <w:szCs w:val="20"/>
              </w:rPr>
            </w:pPr>
            <w:r w:rsidRPr="002571DF">
              <w:rPr>
                <w:sz w:val="20"/>
                <w:szCs w:val="20"/>
              </w:rPr>
              <w:t>AdcResponse</w:t>
            </w:r>
          </w:p>
        </w:tc>
      </w:tr>
      <w:tr w:rsidR="00DD1772" w:rsidRPr="002571DF" w14:paraId="311270F3" w14:textId="77777777" w:rsidTr="00382611">
        <w:tc>
          <w:tcPr>
            <w:tcW w:w="2640" w:type="dxa"/>
          </w:tcPr>
          <w:p w14:paraId="3B624B09" w14:textId="77777777" w:rsidR="00DD1772" w:rsidRPr="002571DF" w:rsidRDefault="00DD1772" w:rsidP="00684403">
            <w:pPr>
              <w:jc w:val="center"/>
              <w:rPr>
                <w:sz w:val="20"/>
                <w:szCs w:val="20"/>
              </w:rPr>
            </w:pPr>
            <w:r w:rsidRPr="002571DF">
              <w:rPr>
                <w:sz w:val="20"/>
                <w:szCs w:val="20"/>
              </w:rPr>
              <w:t>1000</w:t>
            </w:r>
          </w:p>
        </w:tc>
        <w:tc>
          <w:tcPr>
            <w:tcW w:w="6115" w:type="dxa"/>
          </w:tcPr>
          <w:p w14:paraId="44E5704F" w14:textId="77777777" w:rsidR="00DD1772" w:rsidRPr="002571DF" w:rsidRDefault="00DD1772" w:rsidP="00684403">
            <w:pPr>
              <w:rPr>
                <w:sz w:val="20"/>
                <w:szCs w:val="20"/>
              </w:rPr>
            </w:pPr>
            <w:r w:rsidRPr="002571DF">
              <w:rPr>
                <w:sz w:val="20"/>
                <w:szCs w:val="20"/>
              </w:rPr>
              <w:t>MemoryRead</w:t>
            </w:r>
          </w:p>
        </w:tc>
      </w:tr>
      <w:tr w:rsidR="00DD1772" w:rsidRPr="002571DF" w14:paraId="02FB8AB5" w14:textId="77777777" w:rsidTr="00382611">
        <w:tc>
          <w:tcPr>
            <w:tcW w:w="2640" w:type="dxa"/>
          </w:tcPr>
          <w:p w14:paraId="2B83E37C" w14:textId="77777777" w:rsidR="00DD1772" w:rsidRPr="002571DF" w:rsidRDefault="00DD1772" w:rsidP="00684403">
            <w:pPr>
              <w:jc w:val="center"/>
              <w:rPr>
                <w:sz w:val="20"/>
                <w:szCs w:val="20"/>
              </w:rPr>
            </w:pPr>
            <w:r w:rsidRPr="002571DF">
              <w:rPr>
                <w:sz w:val="20"/>
                <w:szCs w:val="20"/>
              </w:rPr>
              <w:t>1001</w:t>
            </w:r>
          </w:p>
        </w:tc>
        <w:tc>
          <w:tcPr>
            <w:tcW w:w="6115" w:type="dxa"/>
          </w:tcPr>
          <w:p w14:paraId="7DBAD147" w14:textId="77777777" w:rsidR="00DD1772" w:rsidRPr="002571DF" w:rsidRDefault="00DD1772" w:rsidP="00684403">
            <w:pPr>
              <w:rPr>
                <w:sz w:val="20"/>
                <w:szCs w:val="20"/>
              </w:rPr>
            </w:pPr>
            <w:r w:rsidRPr="002571DF">
              <w:rPr>
                <w:sz w:val="20"/>
                <w:szCs w:val="20"/>
              </w:rPr>
              <w:t>MemoryResponse</w:t>
            </w:r>
          </w:p>
        </w:tc>
      </w:tr>
      <w:tr w:rsidR="00DD1772" w:rsidRPr="002571DF" w14:paraId="3DC7786F" w14:textId="77777777" w:rsidTr="00382611">
        <w:tc>
          <w:tcPr>
            <w:tcW w:w="2640" w:type="dxa"/>
          </w:tcPr>
          <w:p w14:paraId="0704E340" w14:textId="77777777" w:rsidR="00DD1772" w:rsidRPr="002571DF" w:rsidRDefault="00DD1772" w:rsidP="00684403">
            <w:pPr>
              <w:jc w:val="center"/>
              <w:rPr>
                <w:sz w:val="20"/>
                <w:szCs w:val="20"/>
              </w:rPr>
            </w:pPr>
            <w:r w:rsidRPr="002571DF">
              <w:rPr>
                <w:sz w:val="20"/>
                <w:szCs w:val="20"/>
              </w:rPr>
              <w:t>1010</w:t>
            </w:r>
          </w:p>
        </w:tc>
        <w:tc>
          <w:tcPr>
            <w:tcW w:w="6115" w:type="dxa"/>
          </w:tcPr>
          <w:p w14:paraId="618EC925" w14:textId="77777777" w:rsidR="00DD1772" w:rsidRPr="002571DF" w:rsidRDefault="00DD1772" w:rsidP="00684403">
            <w:pPr>
              <w:rPr>
                <w:sz w:val="20"/>
                <w:szCs w:val="20"/>
              </w:rPr>
            </w:pPr>
            <w:r w:rsidRPr="002571DF">
              <w:rPr>
                <w:sz w:val="20"/>
                <w:szCs w:val="20"/>
              </w:rPr>
              <w:t>MemoryWrite</w:t>
            </w:r>
          </w:p>
        </w:tc>
      </w:tr>
      <w:tr w:rsidR="00DD1772" w:rsidRPr="002571DF" w14:paraId="4505D398" w14:textId="77777777" w:rsidTr="00382611">
        <w:tc>
          <w:tcPr>
            <w:tcW w:w="2640" w:type="dxa"/>
          </w:tcPr>
          <w:p w14:paraId="28640960" w14:textId="77777777" w:rsidR="00DD1772" w:rsidRPr="002571DF" w:rsidRDefault="00DD1772" w:rsidP="00684403">
            <w:pPr>
              <w:jc w:val="center"/>
              <w:rPr>
                <w:sz w:val="20"/>
                <w:szCs w:val="20"/>
              </w:rPr>
            </w:pPr>
            <w:r w:rsidRPr="002571DF">
              <w:rPr>
                <w:sz w:val="20"/>
                <w:szCs w:val="20"/>
              </w:rPr>
              <w:t>1011</w:t>
            </w:r>
          </w:p>
        </w:tc>
        <w:tc>
          <w:tcPr>
            <w:tcW w:w="6115" w:type="dxa"/>
          </w:tcPr>
          <w:p w14:paraId="20C8738E" w14:textId="77777777" w:rsidR="00DD1772" w:rsidRPr="002571DF" w:rsidRDefault="00DD1772" w:rsidP="00684403">
            <w:pPr>
              <w:rPr>
                <w:sz w:val="20"/>
                <w:szCs w:val="20"/>
              </w:rPr>
            </w:pPr>
            <w:proofErr w:type="spellStart"/>
            <w:r w:rsidRPr="002571DF">
              <w:rPr>
                <w:sz w:val="20"/>
                <w:szCs w:val="20"/>
              </w:rPr>
              <w:t>UserMessage</w:t>
            </w:r>
            <w:proofErr w:type="spellEnd"/>
          </w:p>
        </w:tc>
      </w:tr>
      <w:tr w:rsidR="00DD1772" w:rsidRPr="002571DF" w14:paraId="65D7D55C" w14:textId="77777777" w:rsidTr="00382611">
        <w:tc>
          <w:tcPr>
            <w:tcW w:w="2640" w:type="dxa"/>
          </w:tcPr>
          <w:p w14:paraId="0B93533A" w14:textId="77777777" w:rsidR="00DD1772" w:rsidRPr="002571DF" w:rsidRDefault="00DD1772" w:rsidP="00684403">
            <w:pPr>
              <w:jc w:val="center"/>
              <w:rPr>
                <w:sz w:val="20"/>
                <w:szCs w:val="20"/>
              </w:rPr>
            </w:pPr>
            <w:r w:rsidRPr="002571DF">
              <w:rPr>
                <w:sz w:val="20"/>
                <w:szCs w:val="20"/>
              </w:rPr>
              <w:t>1100</w:t>
            </w:r>
          </w:p>
        </w:tc>
        <w:tc>
          <w:tcPr>
            <w:tcW w:w="6115" w:type="dxa"/>
          </w:tcPr>
          <w:p w14:paraId="2DEC85DA" w14:textId="201DB323" w:rsidR="00DD1772" w:rsidRPr="002571DF" w:rsidRDefault="00DD1772" w:rsidP="00684403">
            <w:pPr>
              <w:rPr>
                <w:sz w:val="20"/>
                <w:szCs w:val="20"/>
              </w:rPr>
            </w:pPr>
            <w:proofErr w:type="spellStart"/>
            <w:r w:rsidRPr="002571DF">
              <w:rPr>
                <w:sz w:val="20"/>
                <w:szCs w:val="20"/>
              </w:rPr>
              <w:t>DeviceDescriptorRead</w:t>
            </w:r>
            <w:proofErr w:type="spellEnd"/>
          </w:p>
        </w:tc>
      </w:tr>
      <w:tr w:rsidR="00DD1772" w:rsidRPr="002571DF" w14:paraId="2A579FF4" w14:textId="77777777" w:rsidTr="00382611">
        <w:tc>
          <w:tcPr>
            <w:tcW w:w="2640" w:type="dxa"/>
          </w:tcPr>
          <w:p w14:paraId="24210A1B" w14:textId="77777777" w:rsidR="00DD1772" w:rsidRPr="002571DF" w:rsidRDefault="00DD1772" w:rsidP="00684403">
            <w:pPr>
              <w:jc w:val="center"/>
              <w:rPr>
                <w:sz w:val="20"/>
                <w:szCs w:val="20"/>
              </w:rPr>
            </w:pPr>
            <w:r w:rsidRPr="002571DF">
              <w:rPr>
                <w:sz w:val="20"/>
                <w:szCs w:val="20"/>
              </w:rPr>
              <w:t>1101</w:t>
            </w:r>
          </w:p>
        </w:tc>
        <w:tc>
          <w:tcPr>
            <w:tcW w:w="6115" w:type="dxa"/>
          </w:tcPr>
          <w:p w14:paraId="228D85ED" w14:textId="73751373" w:rsidR="00DD1772" w:rsidRPr="002571DF" w:rsidRDefault="00DD1772" w:rsidP="00684403">
            <w:pPr>
              <w:rPr>
                <w:sz w:val="20"/>
                <w:szCs w:val="20"/>
              </w:rPr>
            </w:pPr>
            <w:proofErr w:type="spellStart"/>
            <w:r w:rsidRPr="002571DF">
              <w:rPr>
                <w:sz w:val="20"/>
                <w:szCs w:val="20"/>
              </w:rPr>
              <w:t>DeviceDescriptorResponse</w:t>
            </w:r>
            <w:proofErr w:type="spellEnd"/>
          </w:p>
        </w:tc>
      </w:tr>
      <w:tr w:rsidR="00DD1772" w:rsidRPr="002571DF" w14:paraId="06C07DD0" w14:textId="77777777" w:rsidTr="00382611">
        <w:tc>
          <w:tcPr>
            <w:tcW w:w="2640" w:type="dxa"/>
          </w:tcPr>
          <w:p w14:paraId="7EA018B9" w14:textId="77777777" w:rsidR="00DD1772" w:rsidRPr="002571DF" w:rsidRDefault="00DD1772" w:rsidP="00684403">
            <w:pPr>
              <w:jc w:val="center"/>
              <w:rPr>
                <w:sz w:val="20"/>
                <w:szCs w:val="20"/>
              </w:rPr>
            </w:pPr>
            <w:r w:rsidRPr="002571DF">
              <w:rPr>
                <w:sz w:val="20"/>
                <w:szCs w:val="20"/>
              </w:rPr>
              <w:t>1110</w:t>
            </w:r>
          </w:p>
        </w:tc>
        <w:tc>
          <w:tcPr>
            <w:tcW w:w="6115" w:type="dxa"/>
          </w:tcPr>
          <w:p w14:paraId="5EE15D2D" w14:textId="77777777" w:rsidR="00DD1772" w:rsidRPr="002571DF" w:rsidRDefault="00DD1772" w:rsidP="00684403">
            <w:pPr>
              <w:rPr>
                <w:sz w:val="20"/>
                <w:szCs w:val="20"/>
              </w:rPr>
            </w:pPr>
            <w:r w:rsidRPr="002571DF">
              <w:rPr>
                <w:sz w:val="20"/>
                <w:szCs w:val="20"/>
              </w:rPr>
              <w:t>Restart</w:t>
            </w:r>
          </w:p>
        </w:tc>
      </w:tr>
      <w:tr w:rsidR="00DD1772" w:rsidRPr="002571DF" w14:paraId="0A4C4EFF" w14:textId="77777777" w:rsidTr="00382611">
        <w:tc>
          <w:tcPr>
            <w:tcW w:w="2640" w:type="dxa"/>
          </w:tcPr>
          <w:p w14:paraId="21A74EB6" w14:textId="77777777" w:rsidR="00DD1772" w:rsidRPr="002571DF" w:rsidRDefault="00DD1772" w:rsidP="00684403">
            <w:pPr>
              <w:jc w:val="center"/>
              <w:rPr>
                <w:sz w:val="20"/>
                <w:szCs w:val="20"/>
              </w:rPr>
            </w:pPr>
            <w:r w:rsidRPr="002571DF">
              <w:rPr>
                <w:sz w:val="20"/>
                <w:szCs w:val="20"/>
              </w:rPr>
              <w:t>1111</w:t>
            </w:r>
          </w:p>
        </w:tc>
        <w:tc>
          <w:tcPr>
            <w:tcW w:w="6115" w:type="dxa"/>
          </w:tcPr>
          <w:p w14:paraId="2A834DCC" w14:textId="77777777" w:rsidR="00DD1772" w:rsidRPr="002571DF" w:rsidRDefault="00DD1772" w:rsidP="00684403">
            <w:pPr>
              <w:rPr>
                <w:sz w:val="20"/>
                <w:szCs w:val="20"/>
              </w:rPr>
            </w:pPr>
            <w:r w:rsidRPr="002571DF">
              <w:rPr>
                <w:sz w:val="20"/>
                <w:szCs w:val="20"/>
              </w:rPr>
              <w:t>Escape</w:t>
            </w:r>
          </w:p>
        </w:tc>
      </w:tr>
    </w:tbl>
    <w:p w14:paraId="4F94E699" w14:textId="77777777" w:rsidR="00DD1772" w:rsidRPr="002571DF" w:rsidRDefault="00DD1772" w:rsidP="00DD1772"/>
    <w:p w14:paraId="1E5F4D38" w14:textId="77777777" w:rsidR="00DD1772" w:rsidRPr="002571DF" w:rsidRDefault="00DD1772" w:rsidP="00DD1772">
      <w:r w:rsidRPr="002571DF">
        <w:t xml:space="preserve">Some other specific APCIs are defined to: </w:t>
      </w:r>
    </w:p>
    <w:p w14:paraId="49222008" w14:textId="77777777" w:rsidR="00DD1772" w:rsidRPr="002571DF" w:rsidRDefault="00DD1772" w:rsidP="00DD1772">
      <w:pPr>
        <w:pStyle w:val="Bullet1"/>
      </w:pPr>
      <w:r w:rsidRPr="002571DF">
        <w:t>Configure line and backbone couplers</w:t>
      </w:r>
    </w:p>
    <w:p w14:paraId="3D339FB5" w14:textId="6D78102C" w:rsidR="00DD1772" w:rsidRPr="002571DF" w:rsidRDefault="00DD1772" w:rsidP="00DD1772">
      <w:pPr>
        <w:pStyle w:val="Bullet1"/>
      </w:pPr>
      <w:r w:rsidRPr="002571DF">
        <w:t>Attribute keys for (memory) access protection</w:t>
      </w:r>
    </w:p>
    <w:p w14:paraId="0082C391" w14:textId="32114951" w:rsidR="00DD1772" w:rsidRPr="002571DF" w:rsidRDefault="00DD1772" w:rsidP="00DD1772">
      <w:pPr>
        <w:pStyle w:val="Bullet1"/>
      </w:pPr>
      <w:r w:rsidRPr="002571DF">
        <w:t>Grant authorization to access memory</w:t>
      </w:r>
    </w:p>
    <w:p w14:paraId="339538DD" w14:textId="4B596FD7" w:rsidR="00DD1772" w:rsidRPr="002571DF" w:rsidRDefault="00DD1772" w:rsidP="00DD1772">
      <w:pPr>
        <w:pStyle w:val="Bullet1"/>
      </w:pPr>
      <w:r w:rsidRPr="002571DF">
        <w:t>Handling of the domain address in case of RF devices</w:t>
      </w:r>
    </w:p>
    <w:p w14:paraId="7EB3500C" w14:textId="5C502AC9" w:rsidR="00DD1772" w:rsidRPr="002571DF" w:rsidRDefault="009853CA" w:rsidP="00DD1772">
      <w:pPr>
        <w:pStyle w:val="Bullet1"/>
      </w:pPr>
      <w:r>
        <w:t xml:space="preserve">Reading and writing of the individual address via </w:t>
      </w:r>
      <w:r w:rsidR="00DD1772" w:rsidRPr="002571DF">
        <w:t>the KNX serial number of a bus device</w:t>
      </w:r>
    </w:p>
    <w:p w14:paraId="4F20080D" w14:textId="00C26072" w:rsidR="009853CA" w:rsidRPr="00ED4C6C" w:rsidRDefault="00DD1772" w:rsidP="0056364B">
      <w:pPr>
        <w:pStyle w:val="Bullet1"/>
        <w:spacing w:before="0" w:after="0" w:line="240" w:lineRule="auto"/>
        <w:contextualSpacing w:val="0"/>
        <w:rPr>
          <w:rFonts w:eastAsia="Times New Roman"/>
          <w:b/>
          <w:bCs/>
          <w:iCs/>
        </w:rPr>
      </w:pPr>
      <w:r w:rsidRPr="002571DF">
        <w:t>Addressing (properties of) KNX interface objects of a remote device</w:t>
      </w:r>
      <w:r w:rsidR="00A668C5">
        <w:t xml:space="preserve"> (interface objects </w:t>
      </w:r>
      <w:r w:rsidR="009853CA">
        <w:t xml:space="preserve">are </w:t>
      </w:r>
      <w:r w:rsidR="00A668C5">
        <w:t>explained in chapter Application program of Tutor course)</w:t>
      </w:r>
      <w:r w:rsidR="009853CA">
        <w:br w:type="page"/>
      </w:r>
    </w:p>
    <w:p w14:paraId="19BD61CA" w14:textId="6852E4CA" w:rsidR="00DD1772" w:rsidRPr="002571DF" w:rsidRDefault="00DD1772" w:rsidP="001503FE">
      <w:pPr>
        <w:pStyle w:val="Heading5"/>
      </w:pPr>
      <w:bookmarkStart w:id="110" w:name="_Toc106372425"/>
      <w:r w:rsidRPr="002571DF">
        <w:lastRenderedPageBreak/>
        <w:t>Detailed description of some APCIs</w:t>
      </w:r>
      <w:bookmarkEnd w:id="110"/>
    </w:p>
    <w:tbl>
      <w:tblPr>
        <w:tblStyle w:val="GridTable1Light-Accent5"/>
        <w:tblW w:w="0" w:type="auto"/>
        <w:tblInd w:w="-289" w:type="dxa"/>
        <w:tblLook w:val="04A0" w:firstRow="1" w:lastRow="0" w:firstColumn="1" w:lastColumn="0" w:noHBand="0" w:noVBand="1"/>
      </w:tblPr>
      <w:tblGrid>
        <w:gridCol w:w="2410"/>
        <w:gridCol w:w="7365"/>
      </w:tblGrid>
      <w:tr w:rsidR="00DD1772" w:rsidRPr="002571DF" w14:paraId="42045E8B" w14:textId="77777777" w:rsidTr="00107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Align w:val="center"/>
          </w:tcPr>
          <w:p w14:paraId="115D332A" w14:textId="77777777" w:rsidR="00DD1772" w:rsidRPr="00107B01" w:rsidRDefault="00DD1772" w:rsidP="001503FE">
            <w:pPr>
              <w:jc w:val="center"/>
              <w:rPr>
                <w:b w:val="0"/>
                <w:bCs w:val="0"/>
                <w:sz w:val="21"/>
                <w:szCs w:val="21"/>
              </w:rPr>
            </w:pPr>
            <w:r w:rsidRPr="00107B01">
              <w:rPr>
                <w:sz w:val="21"/>
                <w:szCs w:val="21"/>
              </w:rPr>
              <w:t>APCI</w:t>
            </w:r>
          </w:p>
        </w:tc>
        <w:tc>
          <w:tcPr>
            <w:tcW w:w="7365" w:type="dxa"/>
            <w:vAlign w:val="center"/>
          </w:tcPr>
          <w:p w14:paraId="3F808F40" w14:textId="77777777" w:rsidR="00DD1772" w:rsidRPr="002571DF" w:rsidRDefault="00DD1772" w:rsidP="001503FE">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2571DF">
              <w:rPr>
                <w:sz w:val="21"/>
                <w:szCs w:val="21"/>
              </w:rPr>
              <w:t>APCI Coding &amp; Explanation</w:t>
            </w:r>
          </w:p>
        </w:tc>
      </w:tr>
      <w:tr w:rsidR="00DD1772" w:rsidRPr="002571DF" w14:paraId="720CADAD" w14:textId="77777777" w:rsidTr="00107B01">
        <w:trPr>
          <w:trHeight w:val="1546"/>
        </w:trPr>
        <w:tc>
          <w:tcPr>
            <w:cnfStyle w:val="001000000000" w:firstRow="0" w:lastRow="0" w:firstColumn="1" w:lastColumn="0" w:oddVBand="0" w:evenVBand="0" w:oddHBand="0" w:evenHBand="0" w:firstRowFirstColumn="0" w:firstRowLastColumn="0" w:lastRowFirstColumn="0" w:lastRowLastColumn="0"/>
            <w:tcW w:w="2269" w:type="dxa"/>
          </w:tcPr>
          <w:p w14:paraId="3CABE199" w14:textId="77777777" w:rsidR="00DD1772" w:rsidRPr="00107B01" w:rsidRDefault="00DD1772" w:rsidP="00684403">
            <w:pPr>
              <w:rPr>
                <w:b w:val="0"/>
                <w:bCs w:val="0"/>
                <w:sz w:val="21"/>
                <w:szCs w:val="21"/>
              </w:rPr>
            </w:pPr>
            <w:r w:rsidRPr="00107B01">
              <w:rPr>
                <w:sz w:val="21"/>
                <w:szCs w:val="21"/>
              </w:rPr>
              <w:t>GroupValueRead</w:t>
            </w:r>
          </w:p>
        </w:tc>
        <w:tc>
          <w:tcPr>
            <w:tcW w:w="7365" w:type="dxa"/>
          </w:tcPr>
          <w:p w14:paraId="28FA8206" w14:textId="77777777" w:rsidR="00DD1772" w:rsidRPr="002571DF" w:rsidRDefault="00DD1772" w:rsidP="00684403">
            <w:pPr>
              <w:cnfStyle w:val="000000000000" w:firstRow="0" w:lastRow="0" w:firstColumn="0" w:lastColumn="0" w:oddVBand="0" w:evenVBand="0" w:oddHBand="0" w:evenHBand="0" w:firstRowFirstColumn="0" w:firstRowLastColumn="0" w:lastRowFirstColumn="0" w:lastRowLastColumn="0"/>
              <w:rPr>
                <w:b/>
                <w:bCs/>
                <w:sz w:val="21"/>
                <w:szCs w:val="21"/>
              </w:rPr>
            </w:pPr>
          </w:p>
          <w:tbl>
            <w:tblPr>
              <w:tblW w:w="0" w:type="auto"/>
              <w:tblInd w:w="70" w:type="dxa"/>
              <w:tblCellMar>
                <w:left w:w="70" w:type="dxa"/>
                <w:right w:w="70" w:type="dxa"/>
              </w:tblCellMar>
              <w:tblLook w:val="0000" w:firstRow="0" w:lastRow="0" w:firstColumn="0" w:lastColumn="0" w:noHBand="0" w:noVBand="0"/>
            </w:tblPr>
            <w:tblGrid>
              <w:gridCol w:w="206"/>
              <w:gridCol w:w="412"/>
              <w:gridCol w:w="160"/>
              <w:gridCol w:w="412"/>
              <w:gridCol w:w="946"/>
            </w:tblGrid>
            <w:tr w:rsidR="00DD1772" w:rsidRPr="002571DF" w14:paraId="3165B200" w14:textId="77777777" w:rsidTr="00684403">
              <w:trPr>
                <w:trHeight w:val="284"/>
              </w:trPr>
              <w:tc>
                <w:tcPr>
                  <w:tcW w:w="206" w:type="dxa"/>
                  <w:tcBorders>
                    <w:top w:val="single" w:sz="6" w:space="0" w:color="auto"/>
                    <w:bottom w:val="single" w:sz="6" w:space="0" w:color="auto"/>
                  </w:tcBorders>
                </w:tcPr>
                <w:p w14:paraId="2D5AF90C" w14:textId="77777777" w:rsidR="00DD1772" w:rsidRPr="002571DF" w:rsidRDefault="00DD1772" w:rsidP="00684403">
                  <w:pPr>
                    <w:rPr>
                      <w:sz w:val="21"/>
                      <w:szCs w:val="21"/>
                    </w:rPr>
                  </w:pPr>
                </w:p>
              </w:tc>
              <w:tc>
                <w:tcPr>
                  <w:tcW w:w="412" w:type="dxa"/>
                  <w:tcBorders>
                    <w:top w:val="single" w:sz="6" w:space="0" w:color="auto"/>
                    <w:left w:val="single" w:sz="6" w:space="0" w:color="auto"/>
                    <w:bottom w:val="single" w:sz="4" w:space="0" w:color="auto"/>
                    <w:right w:val="single" w:sz="6" w:space="0" w:color="auto"/>
                  </w:tcBorders>
                  <w:shd w:val="clear" w:color="auto" w:fill="D6E3BC"/>
                </w:tcPr>
                <w:p w14:paraId="1611052C" w14:textId="77777777" w:rsidR="00DD1772" w:rsidRPr="002571DF" w:rsidRDefault="00DD1772" w:rsidP="00684403">
                  <w:pPr>
                    <w:rPr>
                      <w:sz w:val="21"/>
                      <w:szCs w:val="21"/>
                    </w:rPr>
                  </w:pPr>
                  <w:r w:rsidRPr="002571DF">
                    <w:rPr>
                      <w:sz w:val="21"/>
                      <w:szCs w:val="21"/>
                    </w:rPr>
                    <w:t>00</w:t>
                  </w:r>
                </w:p>
              </w:tc>
              <w:tc>
                <w:tcPr>
                  <w:tcW w:w="160" w:type="dxa"/>
                  <w:tcBorders>
                    <w:bottom w:val="single" w:sz="4" w:space="0" w:color="auto"/>
                  </w:tcBorders>
                  <w:shd w:val="clear" w:color="auto" w:fill="D6E3BC"/>
                </w:tcPr>
                <w:p w14:paraId="26002B39" w14:textId="77777777" w:rsidR="00DD1772" w:rsidRPr="002571DF" w:rsidRDefault="00DD1772" w:rsidP="00684403">
                  <w:pPr>
                    <w:rPr>
                      <w:sz w:val="21"/>
                      <w:szCs w:val="21"/>
                    </w:rPr>
                  </w:pPr>
                </w:p>
              </w:tc>
              <w:tc>
                <w:tcPr>
                  <w:tcW w:w="412" w:type="dxa"/>
                  <w:tcBorders>
                    <w:top w:val="single" w:sz="6" w:space="0" w:color="auto"/>
                    <w:left w:val="single" w:sz="6" w:space="0" w:color="auto"/>
                    <w:bottom w:val="single" w:sz="4" w:space="0" w:color="auto"/>
                    <w:right w:val="single" w:sz="6" w:space="0" w:color="auto"/>
                  </w:tcBorders>
                  <w:shd w:val="clear" w:color="auto" w:fill="D6E3BC"/>
                </w:tcPr>
                <w:p w14:paraId="6F86F30F" w14:textId="77777777" w:rsidR="00DD1772" w:rsidRPr="002571DF" w:rsidRDefault="00DD1772" w:rsidP="00684403">
                  <w:pPr>
                    <w:rPr>
                      <w:sz w:val="21"/>
                      <w:szCs w:val="21"/>
                    </w:rPr>
                  </w:pPr>
                  <w:r w:rsidRPr="002571DF">
                    <w:rPr>
                      <w:sz w:val="21"/>
                      <w:szCs w:val="21"/>
                    </w:rPr>
                    <w:t>00</w:t>
                  </w:r>
                </w:p>
              </w:tc>
              <w:tc>
                <w:tcPr>
                  <w:tcW w:w="946" w:type="dxa"/>
                  <w:tcBorders>
                    <w:top w:val="single" w:sz="6" w:space="0" w:color="auto"/>
                    <w:bottom w:val="single" w:sz="4" w:space="0" w:color="auto"/>
                    <w:right w:val="single" w:sz="6" w:space="0" w:color="auto"/>
                  </w:tcBorders>
                </w:tcPr>
                <w:p w14:paraId="27277FFC" w14:textId="77777777" w:rsidR="00DD1772" w:rsidRPr="002571DF" w:rsidRDefault="00DD1772" w:rsidP="00684403">
                  <w:pPr>
                    <w:rPr>
                      <w:sz w:val="21"/>
                      <w:szCs w:val="21"/>
                    </w:rPr>
                  </w:pPr>
                  <w:r w:rsidRPr="002571DF">
                    <w:rPr>
                      <w:sz w:val="21"/>
                      <w:szCs w:val="21"/>
                    </w:rPr>
                    <w:t>xxxxxx</w:t>
                  </w:r>
                </w:p>
              </w:tc>
            </w:tr>
          </w:tbl>
          <w:p w14:paraId="256A8078" w14:textId="2B83EA37" w:rsidR="00DD1772" w:rsidRPr="002571DF" w:rsidRDefault="00DD1772" w:rsidP="00684403">
            <w:pPr>
              <w:cnfStyle w:val="000000000000" w:firstRow="0" w:lastRow="0" w:firstColumn="0" w:lastColumn="0" w:oddVBand="0" w:evenVBand="0" w:oddHBand="0" w:evenHBand="0" w:firstRowFirstColumn="0" w:firstRowLastColumn="0" w:lastRowFirstColumn="0" w:lastRowLastColumn="0"/>
              <w:rPr>
                <w:b/>
                <w:bCs/>
                <w:sz w:val="21"/>
                <w:szCs w:val="21"/>
              </w:rPr>
            </w:pPr>
          </w:p>
          <w:p w14:paraId="7EBD1745" w14:textId="53A37030" w:rsidR="001503FE" w:rsidRPr="002571DF" w:rsidRDefault="001503FE" w:rsidP="00684403">
            <w:pPr>
              <w:cnfStyle w:val="000000000000" w:firstRow="0" w:lastRow="0" w:firstColumn="0" w:lastColumn="0" w:oddVBand="0" w:evenVBand="0" w:oddHBand="0" w:evenHBand="0" w:firstRowFirstColumn="0" w:firstRowLastColumn="0" w:lastRowFirstColumn="0" w:lastRowLastColumn="0"/>
              <w:rPr>
                <w:b/>
                <w:bCs/>
                <w:sz w:val="21"/>
                <w:szCs w:val="21"/>
              </w:rPr>
            </w:pPr>
            <w:r w:rsidRPr="002571DF">
              <w:rPr>
                <w:b/>
                <w:bCs/>
                <w:sz w:val="21"/>
                <w:szCs w:val="21"/>
              </w:rPr>
              <w:t>Explanation:</w:t>
            </w:r>
          </w:p>
          <w:p w14:paraId="01CF469A" w14:textId="77777777" w:rsidR="00DD1772" w:rsidRPr="00107B01" w:rsidRDefault="00DD1772" w:rsidP="00684403">
            <w:pPr>
              <w:cnfStyle w:val="000000000000" w:firstRow="0" w:lastRow="0" w:firstColumn="0" w:lastColumn="0" w:oddVBand="0" w:evenVBand="0" w:oddHBand="0" w:evenHBand="0" w:firstRowFirstColumn="0" w:firstRowLastColumn="0" w:lastRowFirstColumn="0" w:lastRowLastColumn="0"/>
              <w:rPr>
                <w:sz w:val="21"/>
                <w:szCs w:val="21"/>
              </w:rPr>
            </w:pPr>
            <w:r w:rsidRPr="00107B01">
              <w:rPr>
                <w:sz w:val="21"/>
                <w:szCs w:val="21"/>
              </w:rPr>
              <w:t>xxxxxx: no significance (typically 0b)</w:t>
            </w:r>
          </w:p>
          <w:p w14:paraId="07D42E9B" w14:textId="132513A8" w:rsidR="00DD1772" w:rsidRPr="002571DF" w:rsidRDefault="00DD1772" w:rsidP="00684403">
            <w:pPr>
              <w:cnfStyle w:val="000000000000" w:firstRow="0" w:lastRow="0" w:firstColumn="0" w:lastColumn="0" w:oddVBand="0" w:evenVBand="0" w:oddHBand="0" w:evenHBand="0" w:firstRowFirstColumn="0" w:firstRowLastColumn="0" w:lastRowFirstColumn="0" w:lastRowLastColumn="0"/>
              <w:rPr>
                <w:b/>
                <w:bCs/>
                <w:i/>
                <w:color w:val="369226"/>
                <w:sz w:val="21"/>
                <w:szCs w:val="21"/>
              </w:rPr>
            </w:pPr>
            <w:r w:rsidRPr="00107B01">
              <w:rPr>
                <w:color w:val="000000" w:themeColor="text1"/>
                <w:sz w:val="21"/>
                <w:szCs w:val="21"/>
              </w:rPr>
              <w:t xml:space="preserve">Reads the value of </w:t>
            </w:r>
            <w:r w:rsidR="00BC0A37" w:rsidRPr="002571DF">
              <w:rPr>
                <w:color w:val="000000" w:themeColor="text1"/>
                <w:sz w:val="21"/>
                <w:szCs w:val="21"/>
              </w:rPr>
              <w:t>a</w:t>
            </w:r>
            <w:r w:rsidRPr="00107B01">
              <w:rPr>
                <w:color w:val="000000" w:themeColor="text1"/>
                <w:sz w:val="21"/>
                <w:szCs w:val="21"/>
              </w:rPr>
              <w:t xml:space="preserve"> group object(s) linked to a particular group address used as destination address in </w:t>
            </w:r>
            <w:r w:rsidR="009D45E4">
              <w:rPr>
                <w:color w:val="000000" w:themeColor="text1"/>
                <w:sz w:val="21"/>
                <w:szCs w:val="21"/>
              </w:rPr>
              <w:t xml:space="preserve">the </w:t>
            </w:r>
            <w:r w:rsidRPr="00107B01">
              <w:rPr>
                <w:color w:val="000000" w:themeColor="text1"/>
                <w:sz w:val="21"/>
                <w:szCs w:val="21"/>
              </w:rPr>
              <w:t>message with this APCI</w:t>
            </w:r>
          </w:p>
        </w:tc>
      </w:tr>
      <w:tr w:rsidR="00DD1772" w:rsidRPr="002571DF" w14:paraId="162EDFC3" w14:textId="77777777" w:rsidTr="00107B01">
        <w:tc>
          <w:tcPr>
            <w:cnfStyle w:val="001000000000" w:firstRow="0" w:lastRow="0" w:firstColumn="1" w:lastColumn="0" w:oddVBand="0" w:evenVBand="0" w:oddHBand="0" w:evenHBand="0" w:firstRowFirstColumn="0" w:firstRowLastColumn="0" w:lastRowFirstColumn="0" w:lastRowLastColumn="0"/>
            <w:tcW w:w="2269" w:type="dxa"/>
          </w:tcPr>
          <w:p w14:paraId="6B6FAD9D" w14:textId="77777777" w:rsidR="00DD1772" w:rsidRPr="00107B01" w:rsidRDefault="00DD1772" w:rsidP="00684403">
            <w:pPr>
              <w:rPr>
                <w:b w:val="0"/>
                <w:bCs w:val="0"/>
                <w:sz w:val="21"/>
                <w:szCs w:val="21"/>
              </w:rPr>
            </w:pPr>
            <w:r w:rsidRPr="00107B01">
              <w:rPr>
                <w:sz w:val="21"/>
                <w:szCs w:val="21"/>
              </w:rPr>
              <w:t>GroupValueResponse</w:t>
            </w:r>
          </w:p>
        </w:tc>
        <w:tc>
          <w:tcPr>
            <w:tcW w:w="7365" w:type="dxa"/>
          </w:tcPr>
          <w:p w14:paraId="3664409E" w14:textId="53B18F70" w:rsidR="00DD1772" w:rsidRPr="002571DF" w:rsidRDefault="00DD1772" w:rsidP="00037C7E">
            <w:pPr>
              <w:numPr>
                <w:ilvl w:val="0"/>
                <w:numId w:val="6"/>
              </w:numPr>
              <w:spacing w:before="120"/>
              <w:cnfStyle w:val="000000000000" w:firstRow="0" w:lastRow="0" w:firstColumn="0" w:lastColumn="0" w:oddVBand="0" w:evenVBand="0" w:oddHBand="0" w:evenHBand="0" w:firstRowFirstColumn="0" w:firstRowLastColumn="0" w:lastRowFirstColumn="0" w:lastRowLastColumn="0"/>
              <w:rPr>
                <w:b/>
                <w:bCs/>
                <w:sz w:val="21"/>
                <w:szCs w:val="21"/>
              </w:rPr>
            </w:pPr>
            <w:r w:rsidRPr="002571DF">
              <w:rPr>
                <w:b/>
                <w:bCs/>
                <w:sz w:val="21"/>
                <w:szCs w:val="21"/>
              </w:rPr>
              <w:t>telegram format for useful data of up to 6 bits:</w:t>
            </w:r>
          </w:p>
          <w:p w14:paraId="5DD8AFFA" w14:textId="77777777" w:rsidR="001503FE" w:rsidRPr="002571DF" w:rsidRDefault="001503FE" w:rsidP="001503FE">
            <w:pPr>
              <w:spacing w:before="120"/>
              <w:ind w:left="360"/>
              <w:cnfStyle w:val="000000000000" w:firstRow="0" w:lastRow="0" w:firstColumn="0" w:lastColumn="0" w:oddVBand="0" w:evenVBand="0" w:oddHBand="0" w:evenHBand="0" w:firstRowFirstColumn="0" w:firstRowLastColumn="0" w:lastRowFirstColumn="0" w:lastRowLastColumn="0"/>
              <w:rPr>
                <w:b/>
                <w:bCs/>
                <w:sz w:val="21"/>
                <w:szCs w:val="21"/>
              </w:rPr>
            </w:pPr>
          </w:p>
          <w:tbl>
            <w:tblPr>
              <w:tblW w:w="0" w:type="auto"/>
              <w:tblCellMar>
                <w:left w:w="70" w:type="dxa"/>
                <w:right w:w="70" w:type="dxa"/>
              </w:tblCellMar>
              <w:tblLook w:val="0000" w:firstRow="0" w:lastRow="0" w:firstColumn="0" w:lastColumn="0" w:noHBand="0" w:noVBand="0"/>
            </w:tblPr>
            <w:tblGrid>
              <w:gridCol w:w="212"/>
              <w:gridCol w:w="425"/>
              <w:gridCol w:w="160"/>
              <w:gridCol w:w="425"/>
              <w:gridCol w:w="975"/>
            </w:tblGrid>
            <w:tr w:rsidR="00DD1772" w:rsidRPr="002571DF" w14:paraId="09BA3FAC" w14:textId="77777777" w:rsidTr="00684403">
              <w:tc>
                <w:tcPr>
                  <w:tcW w:w="212" w:type="dxa"/>
                  <w:tcBorders>
                    <w:top w:val="single" w:sz="6" w:space="0" w:color="auto"/>
                    <w:bottom w:val="single" w:sz="6" w:space="0" w:color="auto"/>
                  </w:tcBorders>
                </w:tcPr>
                <w:p w14:paraId="3F0FCC7C" w14:textId="77777777" w:rsidR="00DD1772" w:rsidRPr="002571DF" w:rsidRDefault="00DD1772" w:rsidP="00684403">
                  <w:pPr>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C2477C7" w14:textId="77777777" w:rsidR="00DD1772" w:rsidRPr="002571DF" w:rsidRDefault="00DD1772" w:rsidP="00684403">
                  <w:pPr>
                    <w:rPr>
                      <w:sz w:val="21"/>
                      <w:szCs w:val="21"/>
                    </w:rPr>
                  </w:pPr>
                  <w:r w:rsidRPr="002571DF">
                    <w:rPr>
                      <w:sz w:val="21"/>
                      <w:szCs w:val="21"/>
                    </w:rPr>
                    <w:t>00</w:t>
                  </w:r>
                </w:p>
              </w:tc>
              <w:tc>
                <w:tcPr>
                  <w:tcW w:w="160" w:type="dxa"/>
                  <w:shd w:val="clear" w:color="auto" w:fill="D6E3BC"/>
                </w:tcPr>
                <w:p w14:paraId="7E13F91C" w14:textId="77777777" w:rsidR="00DD1772" w:rsidRPr="002571DF" w:rsidRDefault="00DD1772" w:rsidP="00684403">
                  <w:pPr>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F48B5FC" w14:textId="77777777" w:rsidR="00DD1772" w:rsidRPr="002571DF" w:rsidRDefault="00DD1772" w:rsidP="00684403">
                  <w:pPr>
                    <w:rPr>
                      <w:sz w:val="21"/>
                      <w:szCs w:val="21"/>
                    </w:rPr>
                  </w:pPr>
                  <w:r w:rsidRPr="002571DF">
                    <w:rPr>
                      <w:sz w:val="21"/>
                      <w:szCs w:val="21"/>
                    </w:rPr>
                    <w:t>01</w:t>
                  </w:r>
                </w:p>
              </w:tc>
              <w:tc>
                <w:tcPr>
                  <w:tcW w:w="975" w:type="dxa"/>
                  <w:tcBorders>
                    <w:top w:val="single" w:sz="6" w:space="0" w:color="auto"/>
                    <w:bottom w:val="single" w:sz="6" w:space="0" w:color="auto"/>
                    <w:right w:val="single" w:sz="6" w:space="0" w:color="auto"/>
                  </w:tcBorders>
                </w:tcPr>
                <w:p w14:paraId="037A667B" w14:textId="77777777" w:rsidR="00DD1772" w:rsidRPr="002571DF" w:rsidRDefault="00DD1772" w:rsidP="00684403">
                  <w:pPr>
                    <w:rPr>
                      <w:sz w:val="21"/>
                      <w:szCs w:val="21"/>
                    </w:rPr>
                  </w:pPr>
                  <w:r w:rsidRPr="002571DF">
                    <w:rPr>
                      <w:sz w:val="21"/>
                      <w:szCs w:val="21"/>
                    </w:rPr>
                    <w:t>dddddd</w:t>
                  </w:r>
                </w:p>
              </w:tc>
            </w:tr>
          </w:tbl>
          <w:p w14:paraId="49296BCC" w14:textId="77777777" w:rsidR="00DD1772" w:rsidRPr="002571DF" w:rsidRDefault="00DD1772" w:rsidP="00684403">
            <w:pPr>
              <w:cnfStyle w:val="000000000000" w:firstRow="0" w:lastRow="0" w:firstColumn="0" w:lastColumn="0" w:oddVBand="0" w:evenVBand="0" w:oddHBand="0" w:evenHBand="0" w:firstRowFirstColumn="0" w:firstRowLastColumn="0" w:lastRowFirstColumn="0" w:lastRowLastColumn="0"/>
              <w:rPr>
                <w:b/>
                <w:bCs/>
                <w:sz w:val="21"/>
                <w:szCs w:val="21"/>
              </w:rPr>
            </w:pPr>
          </w:p>
          <w:p w14:paraId="5519416E" w14:textId="6DB6A2CE" w:rsidR="00DD1772" w:rsidRPr="002571DF" w:rsidRDefault="00DD1772" w:rsidP="00037C7E">
            <w:pPr>
              <w:numPr>
                <w:ilvl w:val="0"/>
                <w:numId w:val="6"/>
              </w:numPr>
              <w:cnfStyle w:val="000000000000" w:firstRow="0" w:lastRow="0" w:firstColumn="0" w:lastColumn="0" w:oddVBand="0" w:evenVBand="0" w:oddHBand="0" w:evenHBand="0" w:firstRowFirstColumn="0" w:firstRowLastColumn="0" w:lastRowFirstColumn="0" w:lastRowLastColumn="0"/>
              <w:rPr>
                <w:b/>
                <w:bCs/>
                <w:sz w:val="21"/>
                <w:szCs w:val="21"/>
              </w:rPr>
            </w:pPr>
            <w:r w:rsidRPr="002571DF">
              <w:rPr>
                <w:b/>
                <w:bCs/>
                <w:sz w:val="21"/>
                <w:szCs w:val="21"/>
              </w:rPr>
              <w:t>telegram format for useful data larger than 6 bits:</w:t>
            </w:r>
          </w:p>
          <w:p w14:paraId="1290AFB6" w14:textId="77777777" w:rsidR="001503FE" w:rsidRPr="002571DF" w:rsidRDefault="001503FE" w:rsidP="001503FE">
            <w:pPr>
              <w:ind w:left="360"/>
              <w:cnfStyle w:val="000000000000" w:firstRow="0" w:lastRow="0" w:firstColumn="0" w:lastColumn="0" w:oddVBand="0" w:evenVBand="0" w:oddHBand="0" w:evenHBand="0" w:firstRowFirstColumn="0" w:firstRowLastColumn="0" w:lastRowFirstColumn="0" w:lastRowLastColumn="0"/>
              <w:rPr>
                <w:b/>
                <w:bCs/>
                <w:sz w:val="21"/>
                <w:szCs w:val="21"/>
              </w:rPr>
            </w:pPr>
          </w:p>
          <w:tbl>
            <w:tblPr>
              <w:tblW w:w="0" w:type="auto"/>
              <w:tblCellMar>
                <w:left w:w="70" w:type="dxa"/>
                <w:right w:w="70" w:type="dxa"/>
              </w:tblCellMar>
              <w:tblLook w:val="0000" w:firstRow="0" w:lastRow="0" w:firstColumn="0" w:lastColumn="0" w:noHBand="0" w:noVBand="0"/>
            </w:tblPr>
            <w:tblGrid>
              <w:gridCol w:w="212"/>
              <w:gridCol w:w="425"/>
              <w:gridCol w:w="160"/>
              <w:gridCol w:w="425"/>
              <w:gridCol w:w="975"/>
              <w:gridCol w:w="160"/>
              <w:gridCol w:w="1257"/>
              <w:gridCol w:w="567"/>
              <w:gridCol w:w="1276"/>
            </w:tblGrid>
            <w:tr w:rsidR="00DD1772" w:rsidRPr="002571DF" w14:paraId="0F8F2A22" w14:textId="77777777" w:rsidTr="00684403">
              <w:trPr>
                <w:trHeight w:val="433"/>
              </w:trPr>
              <w:tc>
                <w:tcPr>
                  <w:tcW w:w="212" w:type="dxa"/>
                  <w:tcBorders>
                    <w:top w:val="single" w:sz="6" w:space="0" w:color="auto"/>
                    <w:bottom w:val="single" w:sz="6" w:space="0" w:color="auto"/>
                  </w:tcBorders>
                </w:tcPr>
                <w:p w14:paraId="44F00E60" w14:textId="77777777" w:rsidR="00DD1772" w:rsidRPr="002571DF" w:rsidRDefault="00DD1772" w:rsidP="00684403">
                  <w:pPr>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4864448D" w14:textId="77777777" w:rsidR="00DD1772" w:rsidRPr="002571DF" w:rsidRDefault="00DD1772" w:rsidP="00684403">
                  <w:pPr>
                    <w:rPr>
                      <w:sz w:val="21"/>
                      <w:szCs w:val="21"/>
                    </w:rPr>
                  </w:pPr>
                  <w:r w:rsidRPr="002571DF">
                    <w:rPr>
                      <w:sz w:val="21"/>
                      <w:szCs w:val="21"/>
                    </w:rPr>
                    <w:t>00</w:t>
                  </w:r>
                </w:p>
              </w:tc>
              <w:tc>
                <w:tcPr>
                  <w:tcW w:w="160" w:type="dxa"/>
                  <w:shd w:val="clear" w:color="auto" w:fill="D6E3BC"/>
                </w:tcPr>
                <w:p w14:paraId="49A6C098" w14:textId="77777777" w:rsidR="00DD1772" w:rsidRPr="002571DF" w:rsidRDefault="00DD1772" w:rsidP="00684403">
                  <w:pPr>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1D376C39" w14:textId="77777777" w:rsidR="00DD1772" w:rsidRPr="002571DF" w:rsidRDefault="00DD1772" w:rsidP="00684403">
                  <w:pPr>
                    <w:rPr>
                      <w:sz w:val="21"/>
                      <w:szCs w:val="21"/>
                    </w:rPr>
                  </w:pPr>
                  <w:r w:rsidRPr="002571DF">
                    <w:rPr>
                      <w:sz w:val="21"/>
                      <w:szCs w:val="21"/>
                    </w:rPr>
                    <w:t>01</w:t>
                  </w:r>
                </w:p>
              </w:tc>
              <w:tc>
                <w:tcPr>
                  <w:tcW w:w="975" w:type="dxa"/>
                  <w:tcBorders>
                    <w:top w:val="single" w:sz="6" w:space="0" w:color="auto"/>
                    <w:bottom w:val="single" w:sz="6" w:space="0" w:color="auto"/>
                    <w:right w:val="single" w:sz="6" w:space="0" w:color="auto"/>
                  </w:tcBorders>
                </w:tcPr>
                <w:p w14:paraId="723F9AD9" w14:textId="77777777" w:rsidR="00DD1772" w:rsidRPr="002571DF" w:rsidRDefault="00DD1772" w:rsidP="00684403">
                  <w:pPr>
                    <w:rPr>
                      <w:sz w:val="21"/>
                      <w:szCs w:val="21"/>
                    </w:rPr>
                  </w:pPr>
                  <w:r w:rsidRPr="002571DF">
                    <w:rPr>
                      <w:sz w:val="21"/>
                      <w:szCs w:val="21"/>
                    </w:rPr>
                    <w:t>xxxxxx</w:t>
                  </w:r>
                </w:p>
              </w:tc>
              <w:tc>
                <w:tcPr>
                  <w:tcW w:w="160" w:type="dxa"/>
                </w:tcPr>
                <w:p w14:paraId="0D24765D" w14:textId="77777777" w:rsidR="00DD1772" w:rsidRPr="002571DF" w:rsidRDefault="00DD1772" w:rsidP="00684403">
                  <w:pPr>
                    <w:rPr>
                      <w:sz w:val="21"/>
                      <w:szCs w:val="21"/>
                    </w:rPr>
                  </w:pPr>
                </w:p>
              </w:tc>
              <w:tc>
                <w:tcPr>
                  <w:tcW w:w="1257" w:type="dxa"/>
                  <w:tcBorders>
                    <w:top w:val="single" w:sz="6" w:space="0" w:color="auto"/>
                    <w:left w:val="single" w:sz="6" w:space="0" w:color="auto"/>
                    <w:bottom w:val="single" w:sz="6" w:space="0" w:color="auto"/>
                    <w:right w:val="single" w:sz="6" w:space="0" w:color="auto"/>
                  </w:tcBorders>
                </w:tcPr>
                <w:p w14:paraId="4ADD8741" w14:textId="77777777" w:rsidR="00DD1772" w:rsidRPr="002571DF" w:rsidRDefault="00DD1772" w:rsidP="00684403">
                  <w:pPr>
                    <w:rPr>
                      <w:sz w:val="21"/>
                      <w:szCs w:val="21"/>
                    </w:rPr>
                  </w:pPr>
                  <w:r w:rsidRPr="002571DF">
                    <w:rPr>
                      <w:sz w:val="21"/>
                      <w:szCs w:val="21"/>
                    </w:rPr>
                    <w:t>dddddddd</w:t>
                  </w:r>
                </w:p>
              </w:tc>
              <w:tc>
                <w:tcPr>
                  <w:tcW w:w="567" w:type="dxa"/>
                </w:tcPr>
                <w:p w14:paraId="2F9AAEAB" w14:textId="77777777" w:rsidR="00DD1772" w:rsidRPr="002571DF" w:rsidRDefault="00DD1772" w:rsidP="00684403">
                  <w:pPr>
                    <w:rPr>
                      <w:sz w:val="21"/>
                      <w:szCs w:val="21"/>
                    </w:rPr>
                  </w:pPr>
                  <w:r w:rsidRPr="002571DF">
                    <w:rPr>
                      <w:sz w:val="21"/>
                      <w:szCs w:val="21"/>
                    </w:rPr>
                    <w:t xml:space="preserve"> . . .</w:t>
                  </w:r>
                </w:p>
              </w:tc>
              <w:tc>
                <w:tcPr>
                  <w:tcW w:w="1276" w:type="dxa"/>
                  <w:tcBorders>
                    <w:top w:val="single" w:sz="6" w:space="0" w:color="auto"/>
                    <w:left w:val="single" w:sz="6" w:space="0" w:color="auto"/>
                    <w:bottom w:val="single" w:sz="6" w:space="0" w:color="auto"/>
                    <w:right w:val="single" w:sz="6" w:space="0" w:color="auto"/>
                  </w:tcBorders>
                </w:tcPr>
                <w:p w14:paraId="5C2B98BB" w14:textId="77777777" w:rsidR="00DD1772" w:rsidRPr="002571DF" w:rsidRDefault="00DD1772" w:rsidP="00684403">
                  <w:pPr>
                    <w:rPr>
                      <w:sz w:val="21"/>
                      <w:szCs w:val="21"/>
                    </w:rPr>
                  </w:pPr>
                  <w:r w:rsidRPr="002571DF">
                    <w:rPr>
                      <w:sz w:val="21"/>
                      <w:szCs w:val="21"/>
                    </w:rPr>
                    <w:t>dddddddd</w:t>
                  </w:r>
                </w:p>
              </w:tc>
            </w:tr>
          </w:tbl>
          <w:p w14:paraId="025018EC" w14:textId="77777777" w:rsidR="00DD1772" w:rsidRPr="002571DF" w:rsidRDefault="00DD1772" w:rsidP="00684403">
            <w:pPr>
              <w:cnfStyle w:val="000000000000" w:firstRow="0" w:lastRow="0" w:firstColumn="0" w:lastColumn="0" w:oddVBand="0" w:evenVBand="0" w:oddHBand="0" w:evenHBand="0" w:firstRowFirstColumn="0" w:firstRowLastColumn="0" w:lastRowFirstColumn="0" w:lastRowLastColumn="0"/>
              <w:rPr>
                <w:b/>
                <w:bCs/>
                <w:sz w:val="21"/>
                <w:szCs w:val="21"/>
              </w:rPr>
            </w:pPr>
          </w:p>
          <w:p w14:paraId="5DAE9CBA" w14:textId="77777777" w:rsidR="001503FE" w:rsidRPr="002571DF" w:rsidRDefault="001503FE" w:rsidP="001503FE">
            <w:pPr>
              <w:cnfStyle w:val="000000000000" w:firstRow="0" w:lastRow="0" w:firstColumn="0" w:lastColumn="0" w:oddVBand="0" w:evenVBand="0" w:oddHBand="0" w:evenHBand="0" w:firstRowFirstColumn="0" w:firstRowLastColumn="0" w:lastRowFirstColumn="0" w:lastRowLastColumn="0"/>
              <w:rPr>
                <w:b/>
                <w:bCs/>
                <w:sz w:val="21"/>
                <w:szCs w:val="21"/>
              </w:rPr>
            </w:pPr>
            <w:r w:rsidRPr="002571DF">
              <w:rPr>
                <w:b/>
                <w:bCs/>
                <w:sz w:val="21"/>
                <w:szCs w:val="21"/>
              </w:rPr>
              <w:t>Explanation:</w:t>
            </w:r>
          </w:p>
          <w:p w14:paraId="55D8BC8C" w14:textId="335F8C78" w:rsidR="00DD1772" w:rsidRPr="00107B01" w:rsidRDefault="00DD1772" w:rsidP="00684403">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107B01">
              <w:rPr>
                <w:color w:val="000000" w:themeColor="text1"/>
                <w:sz w:val="21"/>
                <w:szCs w:val="21"/>
              </w:rPr>
              <w:t>xxxxxx: no significance (typically 0b)</w:t>
            </w:r>
          </w:p>
          <w:p w14:paraId="76C62425" w14:textId="77777777" w:rsidR="00DD1772" w:rsidRPr="00107B01" w:rsidRDefault="00DD1772" w:rsidP="00684403">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107B01">
              <w:rPr>
                <w:color w:val="000000" w:themeColor="text1"/>
                <w:sz w:val="21"/>
                <w:szCs w:val="21"/>
              </w:rPr>
              <w:t>d…….d: data</w:t>
            </w:r>
          </w:p>
          <w:p w14:paraId="60DED1AC" w14:textId="77777777" w:rsidR="001503FE" w:rsidRPr="002571DF" w:rsidRDefault="001503FE" w:rsidP="00684403">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p w14:paraId="2A6595C1" w14:textId="2E251D39" w:rsidR="00DD1772" w:rsidRPr="002571DF" w:rsidRDefault="00DD1772" w:rsidP="00684403">
            <w:pPr>
              <w:cnfStyle w:val="000000000000" w:firstRow="0" w:lastRow="0" w:firstColumn="0" w:lastColumn="0" w:oddVBand="0" w:evenVBand="0" w:oddHBand="0" w:evenHBand="0" w:firstRowFirstColumn="0" w:firstRowLastColumn="0" w:lastRowFirstColumn="0" w:lastRowLastColumn="0"/>
              <w:rPr>
                <w:b/>
                <w:bCs/>
                <w:i/>
                <w:color w:val="369226"/>
                <w:sz w:val="21"/>
                <w:szCs w:val="21"/>
              </w:rPr>
            </w:pPr>
            <w:r w:rsidRPr="00107B01">
              <w:rPr>
                <w:color w:val="000000" w:themeColor="text1"/>
                <w:sz w:val="21"/>
                <w:szCs w:val="21"/>
              </w:rPr>
              <w:t xml:space="preserve">Reply to a GroupValueRead request with the value of the group object(s) linked to the group address used in the read request (in BCU1 = value write for receiver!). The destination address used in a GroupValueResponse message is the sending group address attributed to the different group objects concerned. </w:t>
            </w:r>
          </w:p>
        </w:tc>
      </w:tr>
    </w:tbl>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30"/>
        <w:gridCol w:w="6515"/>
      </w:tblGrid>
      <w:tr w:rsidR="00C52C44" w:rsidRPr="002571DF" w14:paraId="67ABE9E0" w14:textId="77777777" w:rsidTr="00107B01">
        <w:trPr>
          <w:cantSplit/>
          <w:tblHeader/>
        </w:trPr>
        <w:tc>
          <w:tcPr>
            <w:tcW w:w="2830" w:type="dxa"/>
            <w:tcBorders>
              <w:bottom w:val="single" w:sz="12" w:space="0" w:color="8EAADB"/>
            </w:tcBorders>
            <w:shd w:val="clear" w:color="auto" w:fill="auto"/>
            <w:vAlign w:val="center"/>
          </w:tcPr>
          <w:p w14:paraId="1ACE50F3" w14:textId="77777777" w:rsidR="00DD1772" w:rsidRPr="00107B01" w:rsidRDefault="00DD1772" w:rsidP="009D45E4">
            <w:pPr>
              <w:widowControl w:val="0"/>
              <w:rPr>
                <w:sz w:val="21"/>
                <w:szCs w:val="21"/>
              </w:rPr>
            </w:pPr>
            <w:r w:rsidRPr="00107B01">
              <w:rPr>
                <w:sz w:val="21"/>
                <w:szCs w:val="21"/>
              </w:rPr>
              <w:lastRenderedPageBreak/>
              <w:t>GroupValueWrite</w:t>
            </w:r>
          </w:p>
          <w:p w14:paraId="78044AE6" w14:textId="77777777" w:rsidR="00DD1772" w:rsidRPr="00107B01" w:rsidRDefault="00DD1772" w:rsidP="009D45E4">
            <w:pPr>
              <w:widowControl w:val="0"/>
              <w:rPr>
                <w:sz w:val="21"/>
                <w:szCs w:val="21"/>
              </w:rPr>
            </w:pPr>
          </w:p>
        </w:tc>
        <w:tc>
          <w:tcPr>
            <w:tcW w:w="6515" w:type="dxa"/>
            <w:tcBorders>
              <w:bottom w:val="single" w:sz="12" w:space="0" w:color="8EAADB"/>
            </w:tcBorders>
            <w:shd w:val="clear" w:color="auto" w:fill="auto"/>
          </w:tcPr>
          <w:p w14:paraId="57BA447A" w14:textId="77AD2A04" w:rsidR="00DD1772" w:rsidRPr="002571DF" w:rsidRDefault="00DD1772" w:rsidP="00037C7E">
            <w:pPr>
              <w:widowControl w:val="0"/>
              <w:numPr>
                <w:ilvl w:val="0"/>
                <w:numId w:val="7"/>
              </w:numPr>
              <w:rPr>
                <w:b/>
                <w:bCs/>
                <w:sz w:val="21"/>
                <w:szCs w:val="21"/>
              </w:rPr>
            </w:pPr>
            <w:r w:rsidRPr="002571DF">
              <w:rPr>
                <w:b/>
                <w:bCs/>
                <w:sz w:val="21"/>
                <w:szCs w:val="21"/>
              </w:rPr>
              <w:t>telegram format for useful data of up to 6 bits:</w:t>
            </w:r>
          </w:p>
          <w:p w14:paraId="4931D6DC" w14:textId="77777777" w:rsidR="001503FE" w:rsidRPr="002571DF" w:rsidRDefault="001503FE" w:rsidP="009D45E4">
            <w:pPr>
              <w:widowControl w:val="0"/>
              <w:ind w:left="360"/>
              <w:rPr>
                <w:b/>
                <w:bCs/>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tblGrid>
            <w:tr w:rsidR="00DD1772" w:rsidRPr="002571DF" w14:paraId="1D1E833C" w14:textId="77777777" w:rsidTr="00107B01">
              <w:tc>
                <w:tcPr>
                  <w:tcW w:w="212" w:type="dxa"/>
                  <w:tcBorders>
                    <w:top w:val="single" w:sz="6" w:space="0" w:color="auto"/>
                    <w:bottom w:val="single" w:sz="6" w:space="0" w:color="auto"/>
                  </w:tcBorders>
                </w:tcPr>
                <w:p w14:paraId="1FE1DDF4" w14:textId="77777777" w:rsidR="00DD1772" w:rsidRPr="002571DF" w:rsidRDefault="00DD1772" w:rsidP="009D45E4">
                  <w:pPr>
                    <w:widowControl w:val="0"/>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370CA71E" w14:textId="77777777" w:rsidR="00DD1772" w:rsidRPr="002571DF" w:rsidRDefault="00DD1772" w:rsidP="009D45E4">
                  <w:pPr>
                    <w:widowControl w:val="0"/>
                    <w:rPr>
                      <w:sz w:val="21"/>
                      <w:szCs w:val="21"/>
                    </w:rPr>
                  </w:pPr>
                  <w:r w:rsidRPr="002571DF">
                    <w:rPr>
                      <w:sz w:val="21"/>
                      <w:szCs w:val="21"/>
                    </w:rPr>
                    <w:t>00</w:t>
                  </w:r>
                </w:p>
              </w:tc>
              <w:tc>
                <w:tcPr>
                  <w:tcW w:w="160" w:type="dxa"/>
                  <w:shd w:val="clear" w:color="auto" w:fill="D6E3BC"/>
                </w:tcPr>
                <w:p w14:paraId="7B73FCB1" w14:textId="77777777" w:rsidR="00DD1772" w:rsidRPr="002571DF" w:rsidRDefault="00DD1772" w:rsidP="009D45E4">
                  <w:pPr>
                    <w:widowControl w:val="0"/>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2BB2077D" w14:textId="77777777" w:rsidR="00DD1772" w:rsidRPr="002571DF" w:rsidRDefault="00DD1772" w:rsidP="009D45E4">
                  <w:pPr>
                    <w:widowControl w:val="0"/>
                    <w:rPr>
                      <w:sz w:val="21"/>
                      <w:szCs w:val="21"/>
                    </w:rPr>
                  </w:pPr>
                  <w:r w:rsidRPr="002571DF">
                    <w:rPr>
                      <w:sz w:val="21"/>
                      <w:szCs w:val="21"/>
                    </w:rPr>
                    <w:t>10</w:t>
                  </w:r>
                </w:p>
              </w:tc>
              <w:tc>
                <w:tcPr>
                  <w:tcW w:w="975" w:type="dxa"/>
                  <w:tcBorders>
                    <w:top w:val="single" w:sz="6" w:space="0" w:color="auto"/>
                    <w:bottom w:val="single" w:sz="6" w:space="0" w:color="auto"/>
                    <w:right w:val="single" w:sz="6" w:space="0" w:color="auto"/>
                  </w:tcBorders>
                </w:tcPr>
                <w:p w14:paraId="67D6238B" w14:textId="77777777" w:rsidR="00DD1772" w:rsidRPr="002571DF" w:rsidRDefault="00DD1772" w:rsidP="009D45E4">
                  <w:pPr>
                    <w:widowControl w:val="0"/>
                    <w:rPr>
                      <w:sz w:val="21"/>
                      <w:szCs w:val="21"/>
                    </w:rPr>
                  </w:pPr>
                  <w:r w:rsidRPr="002571DF">
                    <w:rPr>
                      <w:sz w:val="21"/>
                      <w:szCs w:val="21"/>
                    </w:rPr>
                    <w:t>dddddd</w:t>
                  </w:r>
                </w:p>
              </w:tc>
            </w:tr>
          </w:tbl>
          <w:p w14:paraId="369D5250" w14:textId="77777777" w:rsidR="00DD1772" w:rsidRPr="002571DF" w:rsidRDefault="00DD1772" w:rsidP="009D45E4">
            <w:pPr>
              <w:widowControl w:val="0"/>
              <w:rPr>
                <w:b/>
                <w:bCs/>
                <w:sz w:val="21"/>
                <w:szCs w:val="21"/>
              </w:rPr>
            </w:pPr>
          </w:p>
          <w:p w14:paraId="4C6BA5C5" w14:textId="7C021E0D" w:rsidR="00DD1772" w:rsidRPr="002571DF" w:rsidRDefault="00DD1772" w:rsidP="00037C7E">
            <w:pPr>
              <w:widowControl w:val="0"/>
              <w:numPr>
                <w:ilvl w:val="0"/>
                <w:numId w:val="7"/>
              </w:numPr>
              <w:rPr>
                <w:b/>
                <w:bCs/>
                <w:sz w:val="21"/>
                <w:szCs w:val="21"/>
              </w:rPr>
            </w:pPr>
            <w:r w:rsidRPr="002571DF">
              <w:rPr>
                <w:b/>
                <w:bCs/>
                <w:sz w:val="21"/>
                <w:szCs w:val="21"/>
              </w:rPr>
              <w:t>telegram format for useful data larger than 6 bits:</w:t>
            </w:r>
          </w:p>
          <w:p w14:paraId="7847DB18" w14:textId="77777777" w:rsidR="001503FE" w:rsidRPr="002571DF" w:rsidRDefault="001503FE" w:rsidP="009D45E4">
            <w:pPr>
              <w:widowControl w:val="0"/>
              <w:ind w:left="360"/>
              <w:rPr>
                <w:b/>
                <w:bCs/>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160"/>
              <w:gridCol w:w="1257"/>
              <w:gridCol w:w="567"/>
              <w:gridCol w:w="1276"/>
            </w:tblGrid>
            <w:tr w:rsidR="00DD1772" w:rsidRPr="002571DF" w14:paraId="7E6CF431" w14:textId="77777777" w:rsidTr="00107B01">
              <w:tc>
                <w:tcPr>
                  <w:tcW w:w="212" w:type="dxa"/>
                  <w:tcBorders>
                    <w:top w:val="single" w:sz="6" w:space="0" w:color="auto"/>
                    <w:bottom w:val="single" w:sz="6" w:space="0" w:color="auto"/>
                  </w:tcBorders>
                </w:tcPr>
                <w:p w14:paraId="58C3672F" w14:textId="77777777" w:rsidR="00DD1772" w:rsidRPr="002571DF" w:rsidRDefault="00DD1772" w:rsidP="009D45E4">
                  <w:pPr>
                    <w:widowControl w:val="0"/>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B5A5023" w14:textId="77777777" w:rsidR="00DD1772" w:rsidRPr="002571DF" w:rsidRDefault="00DD1772" w:rsidP="009D45E4">
                  <w:pPr>
                    <w:widowControl w:val="0"/>
                    <w:rPr>
                      <w:sz w:val="21"/>
                      <w:szCs w:val="21"/>
                    </w:rPr>
                  </w:pPr>
                  <w:r w:rsidRPr="002571DF">
                    <w:rPr>
                      <w:sz w:val="21"/>
                      <w:szCs w:val="21"/>
                    </w:rPr>
                    <w:t>00</w:t>
                  </w:r>
                </w:p>
              </w:tc>
              <w:tc>
                <w:tcPr>
                  <w:tcW w:w="160" w:type="dxa"/>
                  <w:shd w:val="clear" w:color="auto" w:fill="D6E3BC"/>
                </w:tcPr>
                <w:p w14:paraId="32C1354B" w14:textId="77777777" w:rsidR="00DD1772" w:rsidRPr="002571DF" w:rsidRDefault="00DD1772" w:rsidP="009D45E4">
                  <w:pPr>
                    <w:widowControl w:val="0"/>
                    <w:rPr>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39264B46" w14:textId="77777777" w:rsidR="00DD1772" w:rsidRPr="002571DF" w:rsidRDefault="00DD1772" w:rsidP="009D45E4">
                  <w:pPr>
                    <w:widowControl w:val="0"/>
                    <w:rPr>
                      <w:sz w:val="21"/>
                      <w:szCs w:val="21"/>
                    </w:rPr>
                  </w:pPr>
                  <w:r w:rsidRPr="002571DF">
                    <w:rPr>
                      <w:sz w:val="21"/>
                      <w:szCs w:val="21"/>
                    </w:rPr>
                    <w:t>10</w:t>
                  </w:r>
                </w:p>
              </w:tc>
              <w:tc>
                <w:tcPr>
                  <w:tcW w:w="975" w:type="dxa"/>
                  <w:tcBorders>
                    <w:top w:val="single" w:sz="6" w:space="0" w:color="auto"/>
                    <w:bottom w:val="single" w:sz="6" w:space="0" w:color="auto"/>
                    <w:right w:val="single" w:sz="6" w:space="0" w:color="auto"/>
                  </w:tcBorders>
                </w:tcPr>
                <w:p w14:paraId="0D228BC8" w14:textId="77777777" w:rsidR="00DD1772" w:rsidRPr="002571DF" w:rsidRDefault="00DD1772" w:rsidP="009D45E4">
                  <w:pPr>
                    <w:widowControl w:val="0"/>
                    <w:rPr>
                      <w:sz w:val="21"/>
                      <w:szCs w:val="21"/>
                    </w:rPr>
                  </w:pPr>
                  <w:r w:rsidRPr="002571DF">
                    <w:rPr>
                      <w:sz w:val="21"/>
                      <w:szCs w:val="21"/>
                    </w:rPr>
                    <w:t>xxxxxx</w:t>
                  </w:r>
                </w:p>
              </w:tc>
              <w:tc>
                <w:tcPr>
                  <w:tcW w:w="160" w:type="dxa"/>
                </w:tcPr>
                <w:p w14:paraId="015938D9" w14:textId="77777777" w:rsidR="00DD1772" w:rsidRPr="002571DF" w:rsidRDefault="00DD1772" w:rsidP="009D45E4">
                  <w:pPr>
                    <w:widowControl w:val="0"/>
                    <w:rPr>
                      <w:sz w:val="21"/>
                      <w:szCs w:val="21"/>
                    </w:rPr>
                  </w:pPr>
                </w:p>
              </w:tc>
              <w:tc>
                <w:tcPr>
                  <w:tcW w:w="1257" w:type="dxa"/>
                  <w:tcBorders>
                    <w:top w:val="single" w:sz="6" w:space="0" w:color="auto"/>
                    <w:left w:val="single" w:sz="6" w:space="0" w:color="auto"/>
                    <w:bottom w:val="single" w:sz="6" w:space="0" w:color="auto"/>
                    <w:right w:val="single" w:sz="6" w:space="0" w:color="auto"/>
                  </w:tcBorders>
                </w:tcPr>
                <w:p w14:paraId="56E6915B" w14:textId="77777777" w:rsidR="00DD1772" w:rsidRPr="002571DF" w:rsidRDefault="00DD1772" w:rsidP="009D45E4">
                  <w:pPr>
                    <w:widowControl w:val="0"/>
                    <w:rPr>
                      <w:sz w:val="21"/>
                      <w:szCs w:val="21"/>
                    </w:rPr>
                  </w:pPr>
                  <w:r w:rsidRPr="002571DF">
                    <w:rPr>
                      <w:sz w:val="21"/>
                      <w:szCs w:val="21"/>
                    </w:rPr>
                    <w:t>dddddddd</w:t>
                  </w:r>
                </w:p>
              </w:tc>
              <w:tc>
                <w:tcPr>
                  <w:tcW w:w="567" w:type="dxa"/>
                </w:tcPr>
                <w:p w14:paraId="6663368F" w14:textId="77777777" w:rsidR="00DD1772" w:rsidRPr="002571DF" w:rsidRDefault="00DD1772" w:rsidP="009D45E4">
                  <w:pPr>
                    <w:widowControl w:val="0"/>
                    <w:rPr>
                      <w:sz w:val="21"/>
                      <w:szCs w:val="21"/>
                    </w:rPr>
                  </w:pPr>
                  <w:r w:rsidRPr="002571DF">
                    <w:rPr>
                      <w:sz w:val="21"/>
                      <w:szCs w:val="21"/>
                    </w:rPr>
                    <w:t xml:space="preserve"> . . .</w:t>
                  </w:r>
                </w:p>
              </w:tc>
              <w:tc>
                <w:tcPr>
                  <w:tcW w:w="1276" w:type="dxa"/>
                  <w:tcBorders>
                    <w:top w:val="single" w:sz="6" w:space="0" w:color="auto"/>
                    <w:left w:val="single" w:sz="6" w:space="0" w:color="auto"/>
                    <w:bottom w:val="single" w:sz="6" w:space="0" w:color="auto"/>
                    <w:right w:val="single" w:sz="6" w:space="0" w:color="auto"/>
                  </w:tcBorders>
                </w:tcPr>
                <w:p w14:paraId="073103D7" w14:textId="77777777" w:rsidR="00DD1772" w:rsidRPr="002571DF" w:rsidRDefault="00DD1772" w:rsidP="009D45E4">
                  <w:pPr>
                    <w:widowControl w:val="0"/>
                    <w:rPr>
                      <w:sz w:val="21"/>
                      <w:szCs w:val="21"/>
                    </w:rPr>
                  </w:pPr>
                  <w:r w:rsidRPr="002571DF">
                    <w:rPr>
                      <w:sz w:val="21"/>
                      <w:szCs w:val="21"/>
                    </w:rPr>
                    <w:t>dddddddd</w:t>
                  </w:r>
                </w:p>
              </w:tc>
            </w:tr>
          </w:tbl>
          <w:p w14:paraId="34E0F8A2" w14:textId="77777777" w:rsidR="00DD1772" w:rsidRPr="002571DF" w:rsidRDefault="00DD1772" w:rsidP="009D45E4">
            <w:pPr>
              <w:widowControl w:val="0"/>
              <w:rPr>
                <w:b/>
                <w:bCs/>
                <w:sz w:val="21"/>
                <w:szCs w:val="21"/>
              </w:rPr>
            </w:pPr>
          </w:p>
          <w:p w14:paraId="25070063" w14:textId="77777777" w:rsidR="001503FE" w:rsidRPr="002571DF" w:rsidRDefault="001503FE" w:rsidP="009D45E4">
            <w:pPr>
              <w:widowControl w:val="0"/>
              <w:rPr>
                <w:sz w:val="21"/>
                <w:szCs w:val="21"/>
              </w:rPr>
            </w:pPr>
            <w:r w:rsidRPr="002571DF">
              <w:rPr>
                <w:sz w:val="21"/>
                <w:szCs w:val="21"/>
              </w:rPr>
              <w:t>Explanation:</w:t>
            </w:r>
          </w:p>
          <w:p w14:paraId="35AF2A01" w14:textId="0EBF767F" w:rsidR="00DD1772" w:rsidRPr="002571DF" w:rsidRDefault="00DD1772" w:rsidP="009D45E4">
            <w:pPr>
              <w:widowControl w:val="0"/>
              <w:rPr>
                <w:sz w:val="21"/>
                <w:szCs w:val="21"/>
              </w:rPr>
            </w:pPr>
            <w:r w:rsidRPr="002571DF">
              <w:rPr>
                <w:sz w:val="21"/>
                <w:szCs w:val="21"/>
              </w:rPr>
              <w:t>xxxxxx: no significance (typically 0b)</w:t>
            </w:r>
          </w:p>
          <w:p w14:paraId="1BEB4953" w14:textId="77777777" w:rsidR="00DD1772" w:rsidRPr="002571DF" w:rsidRDefault="00DD1772" w:rsidP="009D45E4">
            <w:pPr>
              <w:widowControl w:val="0"/>
              <w:rPr>
                <w:sz w:val="21"/>
                <w:szCs w:val="21"/>
              </w:rPr>
            </w:pPr>
            <w:r w:rsidRPr="002571DF">
              <w:rPr>
                <w:sz w:val="21"/>
                <w:szCs w:val="21"/>
              </w:rPr>
              <w:t>d…….d: data</w:t>
            </w:r>
          </w:p>
          <w:p w14:paraId="7E059C6F" w14:textId="77777777" w:rsidR="00BB5951" w:rsidRPr="002571DF" w:rsidRDefault="00BB5951" w:rsidP="009D45E4">
            <w:pPr>
              <w:widowControl w:val="0"/>
              <w:rPr>
                <w:iCs/>
                <w:color w:val="000000" w:themeColor="text1"/>
                <w:sz w:val="21"/>
                <w:szCs w:val="21"/>
              </w:rPr>
            </w:pPr>
          </w:p>
          <w:p w14:paraId="2C68AA47" w14:textId="7CF023B7" w:rsidR="00DD1772" w:rsidRPr="00107B01" w:rsidRDefault="00DD1772" w:rsidP="009D45E4">
            <w:pPr>
              <w:widowControl w:val="0"/>
              <w:rPr>
                <w:iCs/>
                <w:color w:val="000000" w:themeColor="text1"/>
                <w:sz w:val="21"/>
                <w:szCs w:val="21"/>
              </w:rPr>
            </w:pPr>
            <w:r w:rsidRPr="00107B01">
              <w:rPr>
                <w:iCs/>
                <w:color w:val="000000" w:themeColor="text1"/>
                <w:sz w:val="21"/>
                <w:szCs w:val="21"/>
              </w:rPr>
              <w:t>Write the value of a group object linked to a particular group address.</w:t>
            </w:r>
            <w:r w:rsidR="00BB5951" w:rsidRPr="002571DF">
              <w:rPr>
                <w:iCs/>
                <w:color w:val="000000" w:themeColor="text1"/>
                <w:sz w:val="21"/>
                <w:szCs w:val="21"/>
              </w:rPr>
              <w:t xml:space="preserve"> </w:t>
            </w:r>
            <w:r w:rsidRPr="00107B01">
              <w:rPr>
                <w:iCs/>
                <w:color w:val="000000" w:themeColor="text1"/>
                <w:sz w:val="21"/>
                <w:szCs w:val="21"/>
              </w:rPr>
              <w:t xml:space="preserve">The content of a group object is transmitted onto the bus, together with the sending group address assigned, </w:t>
            </w:r>
            <w:r w:rsidR="00406522" w:rsidRPr="00107B01">
              <w:rPr>
                <w:iCs/>
                <w:color w:val="000000" w:themeColor="text1"/>
                <w:sz w:val="21"/>
                <w:szCs w:val="21"/>
              </w:rPr>
              <w:t>e.g.,</w:t>
            </w:r>
            <w:r w:rsidRPr="00107B01">
              <w:rPr>
                <w:iCs/>
                <w:color w:val="000000" w:themeColor="text1"/>
                <w:sz w:val="21"/>
                <w:szCs w:val="21"/>
              </w:rPr>
              <w:t xml:space="preserve"> when a push button sensor is operated. </w:t>
            </w:r>
          </w:p>
          <w:p w14:paraId="46593751" w14:textId="67E81893" w:rsidR="00DD1772" w:rsidRPr="002571DF" w:rsidRDefault="00DD1772" w:rsidP="009D45E4">
            <w:pPr>
              <w:widowControl w:val="0"/>
              <w:rPr>
                <w:b/>
                <w:bCs/>
                <w:i/>
                <w:color w:val="369226"/>
                <w:sz w:val="21"/>
                <w:szCs w:val="21"/>
              </w:rPr>
            </w:pPr>
            <w:r w:rsidRPr="00107B01">
              <w:rPr>
                <w:iCs/>
                <w:color w:val="000000" w:themeColor="text1"/>
                <w:sz w:val="21"/>
                <w:szCs w:val="21"/>
              </w:rPr>
              <w:t>The content of a group object is overwritten if the group address received is assigned to the respective group object (</w:t>
            </w:r>
            <w:r w:rsidR="00406522" w:rsidRPr="00107B01">
              <w:rPr>
                <w:iCs/>
                <w:color w:val="000000" w:themeColor="text1"/>
                <w:sz w:val="21"/>
                <w:szCs w:val="21"/>
              </w:rPr>
              <w:t>e.g.,</w:t>
            </w:r>
            <w:r w:rsidRPr="00107B01">
              <w:rPr>
                <w:iCs/>
                <w:color w:val="000000" w:themeColor="text1"/>
                <w:sz w:val="21"/>
                <w:szCs w:val="21"/>
              </w:rPr>
              <w:t xml:space="preserve"> relay switches on or off).</w:t>
            </w:r>
          </w:p>
        </w:tc>
      </w:tr>
      <w:tr w:rsidR="00BB5951" w:rsidRPr="002571DF" w14:paraId="75A3552E" w14:textId="77777777" w:rsidTr="00C52C44">
        <w:trPr>
          <w:cantSplit/>
          <w:tblHeader/>
        </w:trPr>
        <w:tc>
          <w:tcPr>
            <w:tcW w:w="2830" w:type="dxa"/>
            <w:tcBorders>
              <w:bottom w:val="single" w:sz="12" w:space="0" w:color="8EAADB"/>
            </w:tcBorders>
            <w:shd w:val="clear" w:color="auto" w:fill="auto"/>
            <w:vAlign w:val="center"/>
          </w:tcPr>
          <w:p w14:paraId="49383335" w14:textId="62CC5592" w:rsidR="00DD1772" w:rsidRPr="002571DF" w:rsidRDefault="00BC0A37" w:rsidP="00684403">
            <w:pPr>
              <w:rPr>
                <w:color w:val="000000" w:themeColor="text1"/>
                <w:sz w:val="21"/>
                <w:szCs w:val="21"/>
              </w:rPr>
            </w:pPr>
            <w:r w:rsidRPr="002571DF">
              <w:rPr>
                <w:color w:val="000000" w:themeColor="text1"/>
                <w:sz w:val="21"/>
                <w:szCs w:val="21"/>
              </w:rPr>
              <w:t>PhysAddressWrite</w:t>
            </w:r>
          </w:p>
          <w:p w14:paraId="0C114343" w14:textId="77777777" w:rsidR="00DD1772" w:rsidRPr="00107B01" w:rsidRDefault="00DD1772" w:rsidP="00684403">
            <w:pPr>
              <w:rPr>
                <w:color w:val="000000" w:themeColor="text1"/>
                <w:sz w:val="21"/>
                <w:szCs w:val="21"/>
              </w:rPr>
            </w:pPr>
          </w:p>
        </w:tc>
        <w:tc>
          <w:tcPr>
            <w:tcW w:w="6515" w:type="dxa"/>
            <w:tcBorders>
              <w:bottom w:val="single" w:sz="12" w:space="0" w:color="8EAADB"/>
            </w:tcBorders>
            <w:shd w:val="clear" w:color="auto" w:fill="auto"/>
          </w:tcPr>
          <w:p w14:paraId="0D4E0E00" w14:textId="77777777" w:rsidR="00DD1772" w:rsidRPr="002571DF"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160"/>
              <w:gridCol w:w="1115"/>
              <w:gridCol w:w="160"/>
              <w:gridCol w:w="1258"/>
            </w:tblGrid>
            <w:tr w:rsidR="00BB5951" w:rsidRPr="002571DF" w14:paraId="5B98918F" w14:textId="77777777" w:rsidTr="00C52C44">
              <w:tc>
                <w:tcPr>
                  <w:tcW w:w="212" w:type="dxa"/>
                  <w:tcBorders>
                    <w:top w:val="single" w:sz="6" w:space="0" w:color="auto"/>
                    <w:bottom w:val="single" w:sz="6" w:space="0" w:color="auto"/>
                  </w:tcBorders>
                </w:tcPr>
                <w:p w14:paraId="067BD35F"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7688DEC" w14:textId="77777777" w:rsidR="00DD1772" w:rsidRPr="002571DF" w:rsidRDefault="00DD1772" w:rsidP="00684403">
                  <w:pPr>
                    <w:rPr>
                      <w:color w:val="000000" w:themeColor="text1"/>
                      <w:sz w:val="21"/>
                      <w:szCs w:val="21"/>
                    </w:rPr>
                  </w:pPr>
                  <w:r w:rsidRPr="002571DF">
                    <w:rPr>
                      <w:color w:val="000000" w:themeColor="text1"/>
                      <w:sz w:val="21"/>
                      <w:szCs w:val="21"/>
                    </w:rPr>
                    <w:t>00</w:t>
                  </w:r>
                </w:p>
              </w:tc>
              <w:tc>
                <w:tcPr>
                  <w:tcW w:w="160" w:type="dxa"/>
                  <w:shd w:val="clear" w:color="auto" w:fill="D6E3BC"/>
                </w:tcPr>
                <w:p w14:paraId="6119693B"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26E6D5C0" w14:textId="77777777" w:rsidR="00DD1772" w:rsidRPr="002571DF" w:rsidRDefault="00DD1772" w:rsidP="00684403">
                  <w:pPr>
                    <w:rPr>
                      <w:color w:val="000000" w:themeColor="text1"/>
                      <w:sz w:val="21"/>
                      <w:szCs w:val="21"/>
                    </w:rPr>
                  </w:pPr>
                  <w:r w:rsidRPr="002571DF">
                    <w:rPr>
                      <w:color w:val="000000" w:themeColor="text1"/>
                      <w:sz w:val="21"/>
                      <w:szCs w:val="21"/>
                    </w:rPr>
                    <w:t>11</w:t>
                  </w:r>
                </w:p>
              </w:tc>
              <w:tc>
                <w:tcPr>
                  <w:tcW w:w="975" w:type="dxa"/>
                  <w:tcBorders>
                    <w:top w:val="single" w:sz="6" w:space="0" w:color="auto"/>
                    <w:bottom w:val="single" w:sz="6" w:space="0" w:color="auto"/>
                    <w:right w:val="single" w:sz="6" w:space="0" w:color="auto"/>
                  </w:tcBorders>
                </w:tcPr>
                <w:p w14:paraId="00A2EE03" w14:textId="77777777" w:rsidR="00DD1772" w:rsidRPr="002571DF" w:rsidRDefault="00DD1772" w:rsidP="00684403">
                  <w:pPr>
                    <w:rPr>
                      <w:color w:val="000000" w:themeColor="text1"/>
                      <w:sz w:val="21"/>
                      <w:szCs w:val="21"/>
                    </w:rPr>
                  </w:pPr>
                  <w:r w:rsidRPr="002571DF">
                    <w:rPr>
                      <w:color w:val="000000" w:themeColor="text1"/>
                      <w:sz w:val="21"/>
                      <w:szCs w:val="21"/>
                    </w:rPr>
                    <w:t>xxxxxx</w:t>
                  </w:r>
                </w:p>
              </w:tc>
              <w:tc>
                <w:tcPr>
                  <w:tcW w:w="160" w:type="dxa"/>
                </w:tcPr>
                <w:p w14:paraId="0591929B" w14:textId="77777777" w:rsidR="00DD1772" w:rsidRPr="002571DF" w:rsidRDefault="00DD1772" w:rsidP="00684403">
                  <w:pPr>
                    <w:rPr>
                      <w:color w:val="000000" w:themeColor="text1"/>
                      <w:sz w:val="21"/>
                      <w:szCs w:val="21"/>
                    </w:rPr>
                  </w:pPr>
                </w:p>
              </w:tc>
              <w:tc>
                <w:tcPr>
                  <w:tcW w:w="1115" w:type="dxa"/>
                  <w:tcBorders>
                    <w:top w:val="single" w:sz="6" w:space="0" w:color="auto"/>
                    <w:left w:val="single" w:sz="6" w:space="0" w:color="auto"/>
                    <w:bottom w:val="single" w:sz="6" w:space="0" w:color="auto"/>
                    <w:right w:val="single" w:sz="6" w:space="0" w:color="auto"/>
                  </w:tcBorders>
                </w:tcPr>
                <w:p w14:paraId="3CB1E98D" w14:textId="77777777" w:rsidR="00DD1772" w:rsidRPr="002571DF" w:rsidRDefault="00DD1772" w:rsidP="00684403">
                  <w:pPr>
                    <w:rPr>
                      <w:color w:val="000000" w:themeColor="text1"/>
                      <w:sz w:val="21"/>
                      <w:szCs w:val="21"/>
                    </w:rPr>
                  </w:pPr>
                  <w:r w:rsidRPr="002571DF">
                    <w:rPr>
                      <w:color w:val="000000" w:themeColor="text1"/>
                      <w:sz w:val="21"/>
                      <w:szCs w:val="21"/>
                    </w:rPr>
                    <w:t>BBBBLLLL</w:t>
                  </w:r>
                </w:p>
              </w:tc>
              <w:tc>
                <w:tcPr>
                  <w:tcW w:w="160" w:type="dxa"/>
                </w:tcPr>
                <w:p w14:paraId="10598FC3" w14:textId="77777777" w:rsidR="00DD1772" w:rsidRPr="002571DF" w:rsidRDefault="00DD1772" w:rsidP="00684403">
                  <w:pPr>
                    <w:rPr>
                      <w:color w:val="000000" w:themeColor="text1"/>
                      <w:sz w:val="21"/>
                      <w:szCs w:val="21"/>
                    </w:rPr>
                  </w:pPr>
                </w:p>
              </w:tc>
              <w:tc>
                <w:tcPr>
                  <w:tcW w:w="1258" w:type="dxa"/>
                  <w:tcBorders>
                    <w:top w:val="single" w:sz="6" w:space="0" w:color="auto"/>
                    <w:left w:val="single" w:sz="6" w:space="0" w:color="auto"/>
                    <w:bottom w:val="single" w:sz="6" w:space="0" w:color="auto"/>
                    <w:right w:val="single" w:sz="6" w:space="0" w:color="auto"/>
                  </w:tcBorders>
                </w:tcPr>
                <w:p w14:paraId="56ECF5A5" w14:textId="77777777" w:rsidR="00DD1772" w:rsidRPr="002571DF" w:rsidRDefault="00DD1772" w:rsidP="00684403">
                  <w:pPr>
                    <w:rPr>
                      <w:color w:val="000000" w:themeColor="text1"/>
                      <w:sz w:val="21"/>
                      <w:szCs w:val="21"/>
                    </w:rPr>
                  </w:pPr>
                  <w:r w:rsidRPr="002571DF">
                    <w:rPr>
                      <w:color w:val="000000" w:themeColor="text1"/>
                      <w:sz w:val="21"/>
                      <w:szCs w:val="21"/>
                    </w:rPr>
                    <w:t>TTTTTTTT</w:t>
                  </w:r>
                </w:p>
              </w:tc>
            </w:tr>
          </w:tbl>
          <w:p w14:paraId="0714F3E5" w14:textId="77777777" w:rsidR="00DD1772" w:rsidRPr="002571DF" w:rsidRDefault="00DD1772" w:rsidP="00684403">
            <w:pPr>
              <w:rPr>
                <w:color w:val="000000" w:themeColor="text1"/>
                <w:sz w:val="21"/>
                <w:szCs w:val="21"/>
              </w:rPr>
            </w:pPr>
          </w:p>
          <w:p w14:paraId="247789E2"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49DD3C9B" w14:textId="18A6ACE2" w:rsidR="00DD1772" w:rsidRPr="002571DF" w:rsidRDefault="00DD1772" w:rsidP="00684403">
            <w:pPr>
              <w:rPr>
                <w:color w:val="000000" w:themeColor="text1"/>
                <w:sz w:val="21"/>
                <w:szCs w:val="21"/>
              </w:rPr>
            </w:pPr>
            <w:r w:rsidRPr="002571DF">
              <w:rPr>
                <w:color w:val="000000" w:themeColor="text1"/>
                <w:sz w:val="21"/>
                <w:szCs w:val="21"/>
              </w:rPr>
              <w:t>xxxxxx: no significance (typically 0b)</w:t>
            </w:r>
          </w:p>
          <w:p w14:paraId="395381FE" w14:textId="77777777" w:rsidR="00BB5951" w:rsidRPr="002571DF" w:rsidRDefault="00BB5951" w:rsidP="00684403">
            <w:pPr>
              <w:rPr>
                <w:color w:val="000000" w:themeColor="text1"/>
                <w:sz w:val="21"/>
                <w:szCs w:val="21"/>
              </w:rPr>
            </w:pPr>
          </w:p>
          <w:p w14:paraId="476AEACA" w14:textId="515EB506" w:rsidR="00DD1772" w:rsidRPr="002571DF" w:rsidRDefault="00DD1772" w:rsidP="00684403">
            <w:pPr>
              <w:rPr>
                <w:color w:val="000000" w:themeColor="text1"/>
                <w:sz w:val="21"/>
                <w:szCs w:val="21"/>
              </w:rPr>
            </w:pPr>
            <w:r w:rsidRPr="002571DF">
              <w:rPr>
                <w:color w:val="000000" w:themeColor="text1"/>
                <w:sz w:val="21"/>
                <w:szCs w:val="21"/>
              </w:rPr>
              <w:t>BBBBLLLL TTTTTTTT</w:t>
            </w:r>
            <w:r w:rsidRPr="002571DF">
              <w:rPr>
                <w:smallCaps/>
                <w:color w:val="000000" w:themeColor="text1"/>
                <w:sz w:val="21"/>
                <w:szCs w:val="21"/>
              </w:rPr>
              <w:t>:</w:t>
            </w:r>
            <w:r w:rsidRPr="002571DF">
              <w:rPr>
                <w:color w:val="000000" w:themeColor="text1"/>
                <w:sz w:val="21"/>
                <w:szCs w:val="21"/>
              </w:rPr>
              <w:t xml:space="preserve"> individual address to be assigned</w:t>
            </w:r>
          </w:p>
          <w:p w14:paraId="6BBE111C" w14:textId="021530F4" w:rsidR="00DD1772" w:rsidRPr="002571DF" w:rsidRDefault="00DD1772" w:rsidP="00684403">
            <w:pPr>
              <w:rPr>
                <w:i/>
                <w:color w:val="000000" w:themeColor="text1"/>
                <w:sz w:val="21"/>
                <w:szCs w:val="21"/>
              </w:rPr>
            </w:pPr>
            <w:r w:rsidRPr="002571DF">
              <w:rPr>
                <w:i/>
                <w:color w:val="000000" w:themeColor="text1"/>
                <w:sz w:val="21"/>
                <w:szCs w:val="21"/>
              </w:rPr>
              <w:t xml:space="preserve">Writes the indicated individual address into the device in programming mode (the programming LED of </w:t>
            </w:r>
            <w:r w:rsidR="00DE2826">
              <w:rPr>
                <w:i/>
                <w:color w:val="000000" w:themeColor="text1"/>
                <w:sz w:val="21"/>
                <w:szCs w:val="21"/>
              </w:rPr>
              <w:t>this device is ON</w:t>
            </w:r>
            <w:r w:rsidRPr="002571DF">
              <w:rPr>
                <w:i/>
                <w:color w:val="000000" w:themeColor="text1"/>
                <w:sz w:val="21"/>
                <w:szCs w:val="21"/>
              </w:rPr>
              <w:t>). The destination address in the telegram is 0/0/0 (broadcast).</w:t>
            </w:r>
          </w:p>
        </w:tc>
      </w:tr>
      <w:tr w:rsidR="00BB5951" w:rsidRPr="002571DF" w14:paraId="3BEB5F02" w14:textId="77777777" w:rsidTr="00C52C44">
        <w:trPr>
          <w:cantSplit/>
          <w:tblHeader/>
        </w:trPr>
        <w:tc>
          <w:tcPr>
            <w:tcW w:w="2830" w:type="dxa"/>
            <w:tcBorders>
              <w:bottom w:val="single" w:sz="12" w:space="0" w:color="8EAADB"/>
            </w:tcBorders>
            <w:shd w:val="clear" w:color="auto" w:fill="auto"/>
            <w:vAlign w:val="center"/>
          </w:tcPr>
          <w:p w14:paraId="1607C937" w14:textId="77C5AAD4" w:rsidR="00DD1772" w:rsidRPr="00107B01" w:rsidRDefault="00BC0A37" w:rsidP="00684403">
            <w:pPr>
              <w:rPr>
                <w:color w:val="000000" w:themeColor="text1"/>
                <w:sz w:val="21"/>
                <w:szCs w:val="21"/>
              </w:rPr>
            </w:pPr>
            <w:r w:rsidRPr="002571DF">
              <w:rPr>
                <w:color w:val="000000" w:themeColor="text1"/>
                <w:sz w:val="21"/>
                <w:szCs w:val="21"/>
              </w:rPr>
              <w:t>Phys</w:t>
            </w:r>
            <w:r w:rsidR="00DD1772" w:rsidRPr="002571DF">
              <w:rPr>
                <w:color w:val="000000" w:themeColor="text1"/>
                <w:sz w:val="21"/>
                <w:szCs w:val="21"/>
              </w:rPr>
              <w:t>AddressRead</w:t>
            </w:r>
          </w:p>
        </w:tc>
        <w:tc>
          <w:tcPr>
            <w:tcW w:w="6515" w:type="dxa"/>
            <w:tcBorders>
              <w:bottom w:val="single" w:sz="12" w:space="0" w:color="8EAADB"/>
            </w:tcBorders>
            <w:shd w:val="clear" w:color="auto" w:fill="auto"/>
          </w:tcPr>
          <w:p w14:paraId="43BEEE10" w14:textId="77777777" w:rsidR="00DD1772" w:rsidRPr="002571DF"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tblGrid>
            <w:tr w:rsidR="00DD1772" w:rsidRPr="002571DF" w14:paraId="5F6D185F" w14:textId="77777777" w:rsidTr="00107B01">
              <w:tc>
                <w:tcPr>
                  <w:tcW w:w="212" w:type="dxa"/>
                  <w:tcBorders>
                    <w:top w:val="single" w:sz="6" w:space="0" w:color="auto"/>
                    <w:bottom w:val="single" w:sz="6" w:space="0" w:color="auto"/>
                  </w:tcBorders>
                </w:tcPr>
                <w:p w14:paraId="0EBFC6AA"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6E351BFB" w14:textId="77777777" w:rsidR="00DD1772" w:rsidRPr="002571DF" w:rsidRDefault="00DD1772" w:rsidP="00684403">
                  <w:pPr>
                    <w:rPr>
                      <w:color w:val="000000" w:themeColor="text1"/>
                      <w:sz w:val="21"/>
                      <w:szCs w:val="21"/>
                    </w:rPr>
                  </w:pPr>
                  <w:r w:rsidRPr="002571DF">
                    <w:rPr>
                      <w:color w:val="000000" w:themeColor="text1"/>
                      <w:sz w:val="21"/>
                      <w:szCs w:val="21"/>
                    </w:rPr>
                    <w:t>01</w:t>
                  </w:r>
                </w:p>
              </w:tc>
              <w:tc>
                <w:tcPr>
                  <w:tcW w:w="160" w:type="dxa"/>
                  <w:shd w:val="clear" w:color="auto" w:fill="D6E3BC"/>
                </w:tcPr>
                <w:p w14:paraId="067F5D2E"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F265DE3" w14:textId="77777777" w:rsidR="00DD1772" w:rsidRPr="002571DF" w:rsidRDefault="00DD1772" w:rsidP="00684403">
                  <w:pPr>
                    <w:rPr>
                      <w:color w:val="000000" w:themeColor="text1"/>
                      <w:sz w:val="21"/>
                      <w:szCs w:val="21"/>
                    </w:rPr>
                  </w:pPr>
                  <w:r w:rsidRPr="002571DF">
                    <w:rPr>
                      <w:color w:val="000000" w:themeColor="text1"/>
                      <w:sz w:val="21"/>
                      <w:szCs w:val="21"/>
                    </w:rPr>
                    <w:t>00</w:t>
                  </w:r>
                </w:p>
              </w:tc>
              <w:tc>
                <w:tcPr>
                  <w:tcW w:w="975" w:type="dxa"/>
                  <w:tcBorders>
                    <w:top w:val="single" w:sz="6" w:space="0" w:color="auto"/>
                    <w:bottom w:val="single" w:sz="6" w:space="0" w:color="auto"/>
                    <w:right w:val="single" w:sz="6" w:space="0" w:color="auto"/>
                  </w:tcBorders>
                </w:tcPr>
                <w:p w14:paraId="5DECC5CC" w14:textId="77777777" w:rsidR="00DD1772" w:rsidRPr="002571DF" w:rsidRDefault="00DD1772" w:rsidP="00684403">
                  <w:pPr>
                    <w:rPr>
                      <w:color w:val="000000" w:themeColor="text1"/>
                      <w:sz w:val="21"/>
                      <w:szCs w:val="21"/>
                    </w:rPr>
                  </w:pPr>
                  <w:r w:rsidRPr="002571DF">
                    <w:rPr>
                      <w:color w:val="000000" w:themeColor="text1"/>
                      <w:sz w:val="21"/>
                      <w:szCs w:val="21"/>
                    </w:rPr>
                    <w:t>xxxxxx</w:t>
                  </w:r>
                </w:p>
              </w:tc>
            </w:tr>
          </w:tbl>
          <w:p w14:paraId="774CD89D" w14:textId="77777777" w:rsidR="00DD1772" w:rsidRPr="002571DF" w:rsidRDefault="00DD1772" w:rsidP="00684403">
            <w:pPr>
              <w:rPr>
                <w:color w:val="000000" w:themeColor="text1"/>
                <w:sz w:val="21"/>
                <w:szCs w:val="21"/>
              </w:rPr>
            </w:pPr>
          </w:p>
          <w:p w14:paraId="5D37CD5D"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5A1EF2A6" w14:textId="111E9D53" w:rsidR="00DD1772" w:rsidRPr="002571DF" w:rsidRDefault="00DD1772" w:rsidP="00BB5951">
            <w:pPr>
              <w:rPr>
                <w:color w:val="000000" w:themeColor="text1"/>
                <w:sz w:val="21"/>
                <w:szCs w:val="21"/>
              </w:rPr>
            </w:pPr>
            <w:r w:rsidRPr="002571DF">
              <w:rPr>
                <w:color w:val="000000" w:themeColor="text1"/>
                <w:sz w:val="21"/>
                <w:szCs w:val="21"/>
              </w:rPr>
              <w:t>xxxxxx: no significance (typically 0b)</w:t>
            </w:r>
          </w:p>
          <w:p w14:paraId="49DA28DE" w14:textId="77777777" w:rsidR="00BB5951" w:rsidRPr="002571DF" w:rsidRDefault="00BB5951" w:rsidP="00684403">
            <w:pPr>
              <w:rPr>
                <w:i/>
                <w:color w:val="000000" w:themeColor="text1"/>
                <w:sz w:val="21"/>
                <w:szCs w:val="21"/>
              </w:rPr>
            </w:pPr>
          </w:p>
          <w:p w14:paraId="704FAEA2" w14:textId="6080D78D" w:rsidR="00DD1772" w:rsidRPr="002571DF" w:rsidRDefault="00DD1772" w:rsidP="00684403">
            <w:pPr>
              <w:rPr>
                <w:i/>
                <w:color w:val="000000" w:themeColor="text1"/>
                <w:sz w:val="21"/>
                <w:szCs w:val="21"/>
              </w:rPr>
            </w:pPr>
            <w:r w:rsidRPr="002571DF">
              <w:rPr>
                <w:i/>
                <w:color w:val="000000" w:themeColor="text1"/>
                <w:sz w:val="21"/>
                <w:szCs w:val="21"/>
              </w:rPr>
              <w:t>Reads the individual address of all those bus devices within a KNX installation that are currently in programming mode (the programming LEDs of these devices light up). The destination address in the telegram is 0/0/0 (broadcast).</w:t>
            </w:r>
          </w:p>
        </w:tc>
      </w:tr>
      <w:tr w:rsidR="00C52C44" w:rsidRPr="002571DF" w14:paraId="05B0EE83" w14:textId="77777777" w:rsidTr="00107B01">
        <w:trPr>
          <w:cantSplit/>
          <w:tblHeader/>
        </w:trPr>
        <w:tc>
          <w:tcPr>
            <w:tcW w:w="2830" w:type="dxa"/>
            <w:tcBorders>
              <w:bottom w:val="single" w:sz="12" w:space="0" w:color="8EAADB"/>
            </w:tcBorders>
            <w:shd w:val="clear" w:color="auto" w:fill="auto"/>
            <w:vAlign w:val="center"/>
          </w:tcPr>
          <w:p w14:paraId="4FA8A7C4" w14:textId="514546A3" w:rsidR="00DD1772" w:rsidRPr="00107B01" w:rsidRDefault="00BC0A37" w:rsidP="00684403">
            <w:pPr>
              <w:rPr>
                <w:color w:val="000000" w:themeColor="text1"/>
                <w:sz w:val="21"/>
                <w:szCs w:val="21"/>
              </w:rPr>
            </w:pPr>
            <w:r w:rsidRPr="002571DF">
              <w:rPr>
                <w:color w:val="000000" w:themeColor="text1"/>
                <w:sz w:val="21"/>
                <w:szCs w:val="21"/>
              </w:rPr>
              <w:t>PhysAddressResponse</w:t>
            </w:r>
          </w:p>
        </w:tc>
        <w:tc>
          <w:tcPr>
            <w:tcW w:w="6515" w:type="dxa"/>
            <w:tcBorders>
              <w:bottom w:val="single" w:sz="12" w:space="0" w:color="8EAADB"/>
            </w:tcBorders>
            <w:shd w:val="clear" w:color="auto" w:fill="auto"/>
          </w:tcPr>
          <w:p w14:paraId="1438F474" w14:textId="77777777" w:rsidR="00DD1772" w:rsidRPr="00107B01"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tblGrid>
            <w:tr w:rsidR="00DD1772" w:rsidRPr="002571DF" w14:paraId="67275EE3" w14:textId="77777777" w:rsidTr="00107B01">
              <w:tc>
                <w:tcPr>
                  <w:tcW w:w="212" w:type="dxa"/>
                  <w:tcBorders>
                    <w:top w:val="single" w:sz="6" w:space="0" w:color="auto"/>
                    <w:bottom w:val="single" w:sz="6" w:space="0" w:color="auto"/>
                  </w:tcBorders>
                </w:tcPr>
                <w:p w14:paraId="6806CF58"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684D4E90" w14:textId="77777777" w:rsidR="00DD1772" w:rsidRPr="00107B01" w:rsidRDefault="00DD1772" w:rsidP="00684403">
                  <w:pPr>
                    <w:rPr>
                      <w:color w:val="000000" w:themeColor="text1"/>
                      <w:sz w:val="21"/>
                      <w:szCs w:val="21"/>
                    </w:rPr>
                  </w:pPr>
                  <w:r w:rsidRPr="00107B01">
                    <w:rPr>
                      <w:color w:val="000000" w:themeColor="text1"/>
                      <w:sz w:val="21"/>
                      <w:szCs w:val="21"/>
                    </w:rPr>
                    <w:t>01</w:t>
                  </w:r>
                </w:p>
              </w:tc>
              <w:tc>
                <w:tcPr>
                  <w:tcW w:w="160" w:type="dxa"/>
                  <w:shd w:val="clear" w:color="auto" w:fill="D6E3BC"/>
                </w:tcPr>
                <w:p w14:paraId="78CBE438"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40FF267D" w14:textId="77777777" w:rsidR="00DD1772" w:rsidRPr="00107B01" w:rsidRDefault="00DD1772" w:rsidP="00684403">
                  <w:pPr>
                    <w:rPr>
                      <w:color w:val="000000" w:themeColor="text1"/>
                      <w:sz w:val="21"/>
                      <w:szCs w:val="21"/>
                    </w:rPr>
                  </w:pPr>
                  <w:r w:rsidRPr="00107B01">
                    <w:rPr>
                      <w:color w:val="000000" w:themeColor="text1"/>
                      <w:sz w:val="21"/>
                      <w:szCs w:val="21"/>
                    </w:rPr>
                    <w:t>01</w:t>
                  </w:r>
                </w:p>
              </w:tc>
              <w:tc>
                <w:tcPr>
                  <w:tcW w:w="975" w:type="dxa"/>
                  <w:tcBorders>
                    <w:top w:val="single" w:sz="6" w:space="0" w:color="auto"/>
                    <w:bottom w:val="single" w:sz="6" w:space="0" w:color="auto"/>
                    <w:right w:val="single" w:sz="6" w:space="0" w:color="auto"/>
                  </w:tcBorders>
                </w:tcPr>
                <w:p w14:paraId="177463DA" w14:textId="77777777" w:rsidR="00DD1772" w:rsidRPr="00107B01" w:rsidRDefault="00DD1772" w:rsidP="00684403">
                  <w:pPr>
                    <w:rPr>
                      <w:color w:val="000000" w:themeColor="text1"/>
                      <w:sz w:val="21"/>
                      <w:szCs w:val="21"/>
                    </w:rPr>
                  </w:pPr>
                  <w:r w:rsidRPr="00107B01">
                    <w:rPr>
                      <w:color w:val="000000" w:themeColor="text1"/>
                      <w:sz w:val="21"/>
                      <w:szCs w:val="21"/>
                    </w:rPr>
                    <w:t>xxxxxx</w:t>
                  </w:r>
                </w:p>
              </w:tc>
            </w:tr>
          </w:tbl>
          <w:p w14:paraId="6C70093F" w14:textId="40CE4D6A" w:rsidR="00DD1772" w:rsidRPr="00107B01" w:rsidRDefault="00DD1772" w:rsidP="00684403">
            <w:pPr>
              <w:pStyle w:val="Index1"/>
              <w:framePr w:hSpace="180" w:wrap="around" w:vAnchor="text" w:hAnchor="margin" w:y="307"/>
              <w:rPr>
                <w:color w:val="000000" w:themeColor="text1"/>
                <w:sz w:val="21"/>
                <w:szCs w:val="21"/>
              </w:rPr>
            </w:pPr>
          </w:p>
          <w:p w14:paraId="5BF28CC1" w14:textId="77777777" w:rsidR="001503FE" w:rsidRPr="00107B01" w:rsidRDefault="001503FE" w:rsidP="001503FE">
            <w:pPr>
              <w:rPr>
                <w:color w:val="000000" w:themeColor="text1"/>
                <w:sz w:val="21"/>
                <w:szCs w:val="21"/>
              </w:rPr>
            </w:pPr>
            <w:r w:rsidRPr="00107B01">
              <w:rPr>
                <w:color w:val="000000" w:themeColor="text1"/>
                <w:sz w:val="21"/>
                <w:szCs w:val="21"/>
              </w:rPr>
              <w:t>Explanation:</w:t>
            </w:r>
          </w:p>
          <w:p w14:paraId="211FAD79" w14:textId="77777777" w:rsidR="00DD1772" w:rsidRPr="00107B01" w:rsidRDefault="00DD1772" w:rsidP="00684403">
            <w:pPr>
              <w:rPr>
                <w:color w:val="000000" w:themeColor="text1"/>
                <w:sz w:val="21"/>
                <w:szCs w:val="21"/>
              </w:rPr>
            </w:pPr>
            <w:r w:rsidRPr="00107B01">
              <w:rPr>
                <w:color w:val="000000" w:themeColor="text1"/>
                <w:sz w:val="21"/>
                <w:szCs w:val="21"/>
              </w:rPr>
              <w:t>xxxxxx: no significance (typically 0b)</w:t>
            </w:r>
          </w:p>
          <w:p w14:paraId="574ED0E6" w14:textId="435810F9" w:rsidR="00DD1772" w:rsidRPr="00107B01" w:rsidRDefault="00DD1772" w:rsidP="00684403">
            <w:pPr>
              <w:rPr>
                <w:color w:val="000000" w:themeColor="text1"/>
                <w:sz w:val="21"/>
                <w:szCs w:val="21"/>
              </w:rPr>
            </w:pPr>
            <w:r w:rsidRPr="00107B01">
              <w:rPr>
                <w:color w:val="000000" w:themeColor="text1"/>
                <w:sz w:val="21"/>
                <w:szCs w:val="21"/>
              </w:rPr>
              <w:t xml:space="preserve">Response to an </w:t>
            </w:r>
            <w:r w:rsidR="00BB5951" w:rsidRPr="002571DF">
              <w:rPr>
                <w:color w:val="000000" w:themeColor="text1"/>
                <w:sz w:val="21"/>
                <w:szCs w:val="21"/>
              </w:rPr>
              <w:t xml:space="preserve">PhysAddressRead </w:t>
            </w:r>
            <w:r w:rsidRPr="00107B01">
              <w:rPr>
                <w:color w:val="000000" w:themeColor="text1"/>
                <w:sz w:val="21"/>
                <w:szCs w:val="21"/>
              </w:rPr>
              <w:t>of all those bus devices of a KNX installation that are currently in the programming mode (their programming LED lights up). The destination address in the telegram is 0/0/0 (broadcast).</w:t>
            </w:r>
          </w:p>
        </w:tc>
      </w:tr>
      <w:tr w:rsidR="00C52C44" w:rsidRPr="002571DF" w14:paraId="067D3B62" w14:textId="77777777" w:rsidTr="00107B01">
        <w:trPr>
          <w:cantSplit/>
          <w:tblHeader/>
        </w:trPr>
        <w:tc>
          <w:tcPr>
            <w:tcW w:w="2830" w:type="dxa"/>
            <w:tcBorders>
              <w:bottom w:val="single" w:sz="12" w:space="0" w:color="8EAADB"/>
            </w:tcBorders>
            <w:shd w:val="clear" w:color="auto" w:fill="auto"/>
            <w:vAlign w:val="center"/>
          </w:tcPr>
          <w:p w14:paraId="6FBABABB" w14:textId="77777777" w:rsidR="00DD1772" w:rsidRPr="00107B01" w:rsidRDefault="00DD1772" w:rsidP="00684403">
            <w:pPr>
              <w:rPr>
                <w:color w:val="000000" w:themeColor="text1"/>
                <w:sz w:val="21"/>
                <w:szCs w:val="21"/>
              </w:rPr>
            </w:pPr>
            <w:r w:rsidRPr="00107B01">
              <w:rPr>
                <w:color w:val="000000" w:themeColor="text1"/>
                <w:sz w:val="21"/>
                <w:szCs w:val="21"/>
              </w:rPr>
              <w:lastRenderedPageBreak/>
              <w:t>AdcRead</w:t>
            </w:r>
          </w:p>
        </w:tc>
        <w:tc>
          <w:tcPr>
            <w:tcW w:w="6515" w:type="dxa"/>
            <w:tcBorders>
              <w:bottom w:val="single" w:sz="12" w:space="0" w:color="8EAADB"/>
            </w:tcBorders>
            <w:shd w:val="clear" w:color="auto" w:fill="auto"/>
          </w:tcPr>
          <w:p w14:paraId="699A790A" w14:textId="77777777" w:rsidR="00DD1772" w:rsidRPr="00107B01"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1116"/>
              <w:gridCol w:w="160"/>
              <w:gridCol w:w="1115"/>
            </w:tblGrid>
            <w:tr w:rsidR="00C52C44" w:rsidRPr="002571DF" w14:paraId="6B347469" w14:textId="77777777" w:rsidTr="00107B01">
              <w:tc>
                <w:tcPr>
                  <w:tcW w:w="212" w:type="dxa"/>
                  <w:tcBorders>
                    <w:top w:val="single" w:sz="6" w:space="0" w:color="auto"/>
                    <w:bottom w:val="single" w:sz="6" w:space="0" w:color="auto"/>
                  </w:tcBorders>
                </w:tcPr>
                <w:p w14:paraId="66225E0E"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4F7F2EBA" w14:textId="77777777" w:rsidR="00DD1772" w:rsidRPr="00107B01" w:rsidRDefault="00DD1772" w:rsidP="00684403">
                  <w:pPr>
                    <w:rPr>
                      <w:color w:val="000000" w:themeColor="text1"/>
                      <w:sz w:val="21"/>
                      <w:szCs w:val="21"/>
                    </w:rPr>
                  </w:pPr>
                  <w:r w:rsidRPr="00107B01">
                    <w:rPr>
                      <w:color w:val="000000" w:themeColor="text1"/>
                      <w:sz w:val="21"/>
                      <w:szCs w:val="21"/>
                    </w:rPr>
                    <w:t>01</w:t>
                  </w:r>
                </w:p>
              </w:tc>
              <w:tc>
                <w:tcPr>
                  <w:tcW w:w="160" w:type="dxa"/>
                  <w:shd w:val="clear" w:color="auto" w:fill="D6E3BC"/>
                </w:tcPr>
                <w:p w14:paraId="5D308822"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29E37624" w14:textId="77777777" w:rsidR="00DD1772" w:rsidRPr="00107B01" w:rsidRDefault="00DD1772" w:rsidP="00684403">
                  <w:pPr>
                    <w:rPr>
                      <w:color w:val="000000" w:themeColor="text1"/>
                      <w:sz w:val="21"/>
                      <w:szCs w:val="21"/>
                    </w:rPr>
                  </w:pPr>
                  <w:r w:rsidRPr="00107B01">
                    <w:rPr>
                      <w:color w:val="000000" w:themeColor="text1"/>
                      <w:sz w:val="21"/>
                      <w:szCs w:val="21"/>
                    </w:rPr>
                    <w:t>10</w:t>
                  </w:r>
                </w:p>
              </w:tc>
              <w:tc>
                <w:tcPr>
                  <w:tcW w:w="1116" w:type="dxa"/>
                  <w:tcBorders>
                    <w:top w:val="single" w:sz="6" w:space="0" w:color="auto"/>
                    <w:bottom w:val="single" w:sz="6" w:space="0" w:color="auto"/>
                    <w:right w:val="single" w:sz="6" w:space="0" w:color="auto"/>
                  </w:tcBorders>
                </w:tcPr>
                <w:p w14:paraId="16380B3D"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aaaaaaa</w:t>
                  </w:r>
                  <w:proofErr w:type="spellEnd"/>
                </w:p>
              </w:tc>
              <w:tc>
                <w:tcPr>
                  <w:tcW w:w="160" w:type="dxa"/>
                </w:tcPr>
                <w:p w14:paraId="7F13D38F" w14:textId="77777777" w:rsidR="00DD1772" w:rsidRPr="00107B01" w:rsidRDefault="00DD1772" w:rsidP="00684403">
                  <w:pPr>
                    <w:rPr>
                      <w:color w:val="000000" w:themeColor="text1"/>
                      <w:sz w:val="21"/>
                      <w:szCs w:val="21"/>
                    </w:rPr>
                  </w:pPr>
                </w:p>
              </w:tc>
              <w:tc>
                <w:tcPr>
                  <w:tcW w:w="1115" w:type="dxa"/>
                  <w:tcBorders>
                    <w:top w:val="single" w:sz="6" w:space="0" w:color="auto"/>
                    <w:left w:val="single" w:sz="6" w:space="0" w:color="auto"/>
                    <w:bottom w:val="single" w:sz="6" w:space="0" w:color="auto"/>
                    <w:right w:val="single" w:sz="6" w:space="0" w:color="auto"/>
                  </w:tcBorders>
                </w:tcPr>
                <w:p w14:paraId="36A82231"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cccccccc</w:t>
                  </w:r>
                  <w:proofErr w:type="spellEnd"/>
                </w:p>
              </w:tc>
            </w:tr>
          </w:tbl>
          <w:p w14:paraId="5662CC57" w14:textId="64003875" w:rsidR="00DD1772" w:rsidRPr="00107B01" w:rsidRDefault="00DD1772" w:rsidP="00684403">
            <w:pPr>
              <w:rPr>
                <w:color w:val="000000" w:themeColor="text1"/>
                <w:sz w:val="21"/>
                <w:szCs w:val="21"/>
              </w:rPr>
            </w:pPr>
          </w:p>
          <w:p w14:paraId="6EE5B71D" w14:textId="77777777" w:rsidR="001503FE" w:rsidRPr="00107B01" w:rsidRDefault="001503FE" w:rsidP="001503FE">
            <w:pPr>
              <w:rPr>
                <w:color w:val="000000" w:themeColor="text1"/>
                <w:sz w:val="21"/>
                <w:szCs w:val="21"/>
              </w:rPr>
            </w:pPr>
            <w:r w:rsidRPr="00107B01">
              <w:rPr>
                <w:color w:val="000000" w:themeColor="text1"/>
                <w:sz w:val="21"/>
                <w:szCs w:val="21"/>
              </w:rPr>
              <w:t>Explanation:</w:t>
            </w:r>
          </w:p>
          <w:p w14:paraId="7782C5A8" w14:textId="77777777" w:rsidR="001503FE" w:rsidRPr="00107B01" w:rsidRDefault="001503FE" w:rsidP="00684403">
            <w:pPr>
              <w:rPr>
                <w:color w:val="000000" w:themeColor="text1"/>
                <w:sz w:val="21"/>
                <w:szCs w:val="21"/>
              </w:rPr>
            </w:pPr>
          </w:p>
          <w:p w14:paraId="27460A89" w14:textId="77777777" w:rsidR="00DD1772" w:rsidRPr="00107B01" w:rsidRDefault="00DD1772" w:rsidP="00684403">
            <w:pPr>
              <w:ind w:left="709" w:hanging="709"/>
              <w:rPr>
                <w:color w:val="000000" w:themeColor="text1"/>
                <w:sz w:val="21"/>
                <w:szCs w:val="21"/>
              </w:rPr>
            </w:pPr>
            <w:proofErr w:type="spellStart"/>
            <w:r w:rsidRPr="00107B01">
              <w:rPr>
                <w:color w:val="000000" w:themeColor="text1"/>
                <w:sz w:val="21"/>
                <w:szCs w:val="21"/>
              </w:rPr>
              <w:t>aaaaaaa</w:t>
            </w:r>
            <w:proofErr w:type="spellEnd"/>
            <w:r w:rsidRPr="00107B01">
              <w:rPr>
                <w:color w:val="000000" w:themeColor="text1"/>
                <w:sz w:val="21"/>
                <w:szCs w:val="21"/>
              </w:rPr>
              <w:t>: number of the A to D channel to be read</w:t>
            </w:r>
          </w:p>
          <w:p w14:paraId="450EF6F2" w14:textId="77777777" w:rsidR="00DD1772" w:rsidRPr="00107B01" w:rsidRDefault="00DD1772" w:rsidP="00107B01">
            <w:pPr>
              <w:ind w:left="5" w:hanging="5"/>
              <w:rPr>
                <w:color w:val="000000" w:themeColor="text1"/>
                <w:sz w:val="21"/>
                <w:szCs w:val="21"/>
              </w:rPr>
            </w:pPr>
            <w:proofErr w:type="spellStart"/>
            <w:r w:rsidRPr="00107B01">
              <w:rPr>
                <w:color w:val="000000" w:themeColor="text1"/>
                <w:sz w:val="21"/>
                <w:szCs w:val="21"/>
              </w:rPr>
              <w:t>cccccccc</w:t>
            </w:r>
            <w:proofErr w:type="spellEnd"/>
            <w:r w:rsidRPr="00107B01">
              <w:rPr>
                <w:color w:val="000000" w:themeColor="text1"/>
                <w:sz w:val="21"/>
                <w:szCs w:val="21"/>
              </w:rPr>
              <w:t>: number of A to D conversions to be carried out and added up</w:t>
            </w:r>
          </w:p>
          <w:p w14:paraId="6A247F33" w14:textId="77777777" w:rsidR="00DD1772" w:rsidRPr="00107B01" w:rsidRDefault="00DD1772" w:rsidP="00684403">
            <w:pPr>
              <w:ind w:left="709" w:hanging="709"/>
              <w:rPr>
                <w:color w:val="000000" w:themeColor="text1"/>
                <w:sz w:val="21"/>
                <w:szCs w:val="21"/>
              </w:rPr>
            </w:pPr>
          </w:p>
          <w:p w14:paraId="1530A6D7" w14:textId="320CC67B" w:rsidR="00DD1772" w:rsidRPr="00107B01" w:rsidRDefault="00DD1772" w:rsidP="00684403">
            <w:pPr>
              <w:rPr>
                <w:color w:val="000000" w:themeColor="text1"/>
                <w:sz w:val="21"/>
                <w:szCs w:val="21"/>
              </w:rPr>
            </w:pPr>
            <w:r w:rsidRPr="00107B01">
              <w:rPr>
                <w:color w:val="000000" w:themeColor="text1"/>
                <w:sz w:val="21"/>
                <w:szCs w:val="21"/>
              </w:rPr>
              <w:t>Requests the addressed bus device to carry out a number of A</w:t>
            </w:r>
            <w:r w:rsidR="00C82DAC">
              <w:rPr>
                <w:color w:val="000000" w:themeColor="text1"/>
                <w:sz w:val="21"/>
                <w:szCs w:val="21"/>
              </w:rPr>
              <w:t>nalogue</w:t>
            </w:r>
            <w:r w:rsidRPr="00107B01">
              <w:rPr>
                <w:color w:val="000000" w:themeColor="text1"/>
                <w:sz w:val="21"/>
                <w:szCs w:val="21"/>
              </w:rPr>
              <w:t xml:space="preserve"> to D</w:t>
            </w:r>
            <w:r w:rsidR="00C82DAC">
              <w:rPr>
                <w:color w:val="000000" w:themeColor="text1"/>
                <w:sz w:val="21"/>
                <w:szCs w:val="21"/>
              </w:rPr>
              <w:t>igital</w:t>
            </w:r>
            <w:r w:rsidRPr="00107B01">
              <w:rPr>
                <w:color w:val="000000" w:themeColor="text1"/>
                <w:sz w:val="21"/>
                <w:szCs w:val="21"/>
              </w:rPr>
              <w:t xml:space="preserve"> conversions, calculate the sum and return the result, of the indicated A to D channel. </w:t>
            </w:r>
          </w:p>
        </w:tc>
      </w:tr>
      <w:tr w:rsidR="00C52C44" w:rsidRPr="002571DF" w14:paraId="0A08E563" w14:textId="77777777" w:rsidTr="00107B01">
        <w:trPr>
          <w:cantSplit/>
          <w:tblHeader/>
        </w:trPr>
        <w:tc>
          <w:tcPr>
            <w:tcW w:w="2830" w:type="dxa"/>
            <w:tcBorders>
              <w:bottom w:val="single" w:sz="12" w:space="0" w:color="8EAADB"/>
            </w:tcBorders>
            <w:shd w:val="clear" w:color="auto" w:fill="auto"/>
            <w:vAlign w:val="center"/>
          </w:tcPr>
          <w:p w14:paraId="0D5BD7B3" w14:textId="77777777" w:rsidR="00DD1772" w:rsidRPr="00107B01" w:rsidRDefault="00DD1772" w:rsidP="00684403">
            <w:pPr>
              <w:rPr>
                <w:sz w:val="21"/>
                <w:szCs w:val="21"/>
              </w:rPr>
            </w:pPr>
            <w:r w:rsidRPr="00107B01">
              <w:rPr>
                <w:sz w:val="21"/>
                <w:szCs w:val="21"/>
              </w:rPr>
              <w:t>AdcResponse</w:t>
            </w:r>
          </w:p>
          <w:p w14:paraId="176EB13E" w14:textId="77777777" w:rsidR="00DD1772" w:rsidRPr="00107B01" w:rsidRDefault="00DD1772" w:rsidP="00684403">
            <w:pPr>
              <w:rPr>
                <w:sz w:val="21"/>
                <w:szCs w:val="21"/>
              </w:rPr>
            </w:pPr>
          </w:p>
        </w:tc>
        <w:tc>
          <w:tcPr>
            <w:tcW w:w="6515" w:type="dxa"/>
            <w:tcBorders>
              <w:bottom w:val="single" w:sz="12" w:space="0" w:color="8EAADB"/>
            </w:tcBorders>
            <w:shd w:val="clear" w:color="auto" w:fill="auto"/>
          </w:tcPr>
          <w:p w14:paraId="0C924861" w14:textId="77777777" w:rsidR="00DD1772" w:rsidRPr="002571DF"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160"/>
              <w:gridCol w:w="1115"/>
              <w:gridCol w:w="160"/>
              <w:gridCol w:w="1258"/>
              <w:gridCol w:w="160"/>
              <w:gridCol w:w="1120"/>
            </w:tblGrid>
            <w:tr w:rsidR="0070674C" w:rsidRPr="002571DF" w14:paraId="59E96899" w14:textId="77777777" w:rsidTr="00C52C44">
              <w:tc>
                <w:tcPr>
                  <w:tcW w:w="212" w:type="dxa"/>
                  <w:tcBorders>
                    <w:top w:val="single" w:sz="6" w:space="0" w:color="auto"/>
                    <w:bottom w:val="single" w:sz="6" w:space="0" w:color="auto"/>
                  </w:tcBorders>
                </w:tcPr>
                <w:p w14:paraId="62EF7532"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176FF5B4" w14:textId="77777777" w:rsidR="00DD1772" w:rsidRPr="002571DF" w:rsidRDefault="00DD1772" w:rsidP="00684403">
                  <w:pPr>
                    <w:rPr>
                      <w:color w:val="000000" w:themeColor="text1"/>
                      <w:sz w:val="21"/>
                      <w:szCs w:val="21"/>
                    </w:rPr>
                  </w:pPr>
                  <w:r w:rsidRPr="002571DF">
                    <w:rPr>
                      <w:color w:val="000000" w:themeColor="text1"/>
                      <w:sz w:val="21"/>
                      <w:szCs w:val="21"/>
                    </w:rPr>
                    <w:t>01</w:t>
                  </w:r>
                </w:p>
              </w:tc>
              <w:tc>
                <w:tcPr>
                  <w:tcW w:w="160" w:type="dxa"/>
                  <w:shd w:val="clear" w:color="auto" w:fill="D6E3BC"/>
                </w:tcPr>
                <w:p w14:paraId="3D31BB81"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37F317C9" w14:textId="77777777" w:rsidR="00DD1772" w:rsidRPr="002571DF" w:rsidRDefault="00DD1772" w:rsidP="00684403">
                  <w:pPr>
                    <w:rPr>
                      <w:color w:val="000000" w:themeColor="text1"/>
                      <w:sz w:val="21"/>
                      <w:szCs w:val="21"/>
                    </w:rPr>
                  </w:pPr>
                  <w:r w:rsidRPr="002571DF">
                    <w:rPr>
                      <w:color w:val="000000" w:themeColor="text1"/>
                      <w:sz w:val="21"/>
                      <w:szCs w:val="21"/>
                    </w:rPr>
                    <w:t>11</w:t>
                  </w:r>
                </w:p>
              </w:tc>
              <w:tc>
                <w:tcPr>
                  <w:tcW w:w="975" w:type="dxa"/>
                  <w:tcBorders>
                    <w:top w:val="single" w:sz="6" w:space="0" w:color="auto"/>
                    <w:bottom w:val="single" w:sz="6" w:space="0" w:color="auto"/>
                    <w:right w:val="single" w:sz="6" w:space="0" w:color="auto"/>
                  </w:tcBorders>
                </w:tcPr>
                <w:p w14:paraId="03E43E48"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aaaaaa</w:t>
                  </w:r>
                  <w:proofErr w:type="spellEnd"/>
                </w:p>
              </w:tc>
              <w:tc>
                <w:tcPr>
                  <w:tcW w:w="160" w:type="dxa"/>
                </w:tcPr>
                <w:p w14:paraId="663615D6" w14:textId="77777777" w:rsidR="00DD1772" w:rsidRPr="002571DF" w:rsidRDefault="00DD1772" w:rsidP="00684403">
                  <w:pPr>
                    <w:rPr>
                      <w:color w:val="000000" w:themeColor="text1"/>
                      <w:sz w:val="21"/>
                      <w:szCs w:val="21"/>
                    </w:rPr>
                  </w:pPr>
                </w:p>
              </w:tc>
              <w:tc>
                <w:tcPr>
                  <w:tcW w:w="1115" w:type="dxa"/>
                  <w:tcBorders>
                    <w:top w:val="single" w:sz="6" w:space="0" w:color="auto"/>
                    <w:left w:val="single" w:sz="6" w:space="0" w:color="auto"/>
                    <w:bottom w:val="single" w:sz="6" w:space="0" w:color="auto"/>
                    <w:right w:val="single" w:sz="6" w:space="0" w:color="auto"/>
                  </w:tcBorders>
                </w:tcPr>
                <w:p w14:paraId="43F0B019"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cccccccc</w:t>
                  </w:r>
                  <w:proofErr w:type="spellEnd"/>
                </w:p>
              </w:tc>
              <w:tc>
                <w:tcPr>
                  <w:tcW w:w="160" w:type="dxa"/>
                </w:tcPr>
                <w:p w14:paraId="03A08481" w14:textId="77777777" w:rsidR="00DD1772" w:rsidRPr="002571DF" w:rsidRDefault="00DD1772" w:rsidP="00684403">
                  <w:pPr>
                    <w:rPr>
                      <w:color w:val="000000" w:themeColor="text1"/>
                      <w:sz w:val="21"/>
                      <w:szCs w:val="21"/>
                    </w:rPr>
                  </w:pPr>
                </w:p>
              </w:tc>
              <w:tc>
                <w:tcPr>
                  <w:tcW w:w="1258" w:type="dxa"/>
                  <w:tcBorders>
                    <w:top w:val="single" w:sz="6" w:space="0" w:color="auto"/>
                    <w:left w:val="single" w:sz="6" w:space="0" w:color="auto"/>
                    <w:bottom w:val="single" w:sz="6" w:space="0" w:color="auto"/>
                    <w:right w:val="single" w:sz="6" w:space="0" w:color="auto"/>
                  </w:tcBorders>
                </w:tcPr>
                <w:p w14:paraId="4007FF09"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hhhhhhhh</w:t>
                  </w:r>
                  <w:proofErr w:type="spellEnd"/>
                </w:p>
              </w:tc>
              <w:tc>
                <w:tcPr>
                  <w:tcW w:w="160" w:type="dxa"/>
                </w:tcPr>
                <w:p w14:paraId="0DCFE2A0" w14:textId="77777777" w:rsidR="00DD1772" w:rsidRPr="002571DF" w:rsidRDefault="00DD1772" w:rsidP="00684403">
                  <w:pPr>
                    <w:rPr>
                      <w:color w:val="000000" w:themeColor="text1"/>
                      <w:sz w:val="21"/>
                      <w:szCs w:val="21"/>
                    </w:rPr>
                  </w:pPr>
                </w:p>
              </w:tc>
              <w:tc>
                <w:tcPr>
                  <w:tcW w:w="1120" w:type="dxa"/>
                  <w:tcBorders>
                    <w:top w:val="single" w:sz="6" w:space="0" w:color="auto"/>
                    <w:left w:val="single" w:sz="6" w:space="0" w:color="auto"/>
                    <w:bottom w:val="single" w:sz="6" w:space="0" w:color="auto"/>
                    <w:right w:val="single" w:sz="6" w:space="0" w:color="auto"/>
                  </w:tcBorders>
                </w:tcPr>
                <w:p w14:paraId="7B35CC3E" w14:textId="77777777" w:rsidR="00DD1772" w:rsidRPr="002571DF" w:rsidRDefault="00DD1772" w:rsidP="00684403">
                  <w:pPr>
                    <w:rPr>
                      <w:color w:val="000000" w:themeColor="text1"/>
                      <w:sz w:val="21"/>
                      <w:szCs w:val="21"/>
                    </w:rPr>
                  </w:pPr>
                  <w:r w:rsidRPr="002571DF">
                    <w:rPr>
                      <w:color w:val="000000" w:themeColor="text1"/>
                      <w:sz w:val="21"/>
                      <w:szCs w:val="21"/>
                    </w:rPr>
                    <w:t>LLLLLLLL</w:t>
                  </w:r>
                </w:p>
              </w:tc>
            </w:tr>
          </w:tbl>
          <w:p w14:paraId="6A5E9C02" w14:textId="7DAEC1C0" w:rsidR="00DD1772" w:rsidRPr="002571DF" w:rsidRDefault="00DD1772" w:rsidP="00684403">
            <w:pPr>
              <w:ind w:left="709" w:hanging="709"/>
              <w:rPr>
                <w:color w:val="000000" w:themeColor="text1"/>
                <w:sz w:val="21"/>
                <w:szCs w:val="21"/>
              </w:rPr>
            </w:pPr>
          </w:p>
          <w:p w14:paraId="5F6DEF74"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344BEA72" w14:textId="77777777" w:rsidR="001503FE" w:rsidRPr="002571DF" w:rsidRDefault="001503FE" w:rsidP="00684403">
            <w:pPr>
              <w:ind w:left="709" w:hanging="709"/>
              <w:rPr>
                <w:color w:val="000000" w:themeColor="text1"/>
                <w:sz w:val="21"/>
                <w:szCs w:val="21"/>
              </w:rPr>
            </w:pPr>
          </w:p>
          <w:p w14:paraId="4A93DE2E" w14:textId="77777777" w:rsidR="00DD1772" w:rsidRPr="002571DF" w:rsidRDefault="00DD1772" w:rsidP="00684403">
            <w:pPr>
              <w:ind w:left="709" w:hanging="709"/>
              <w:rPr>
                <w:color w:val="000000" w:themeColor="text1"/>
                <w:sz w:val="21"/>
                <w:szCs w:val="21"/>
              </w:rPr>
            </w:pPr>
            <w:proofErr w:type="spellStart"/>
            <w:r w:rsidRPr="002571DF">
              <w:rPr>
                <w:color w:val="000000" w:themeColor="text1"/>
                <w:sz w:val="21"/>
                <w:szCs w:val="21"/>
              </w:rPr>
              <w:t>aaaaaa</w:t>
            </w:r>
            <w:proofErr w:type="spellEnd"/>
            <w:r w:rsidRPr="002571DF">
              <w:rPr>
                <w:color w:val="000000" w:themeColor="text1"/>
                <w:sz w:val="21"/>
                <w:szCs w:val="21"/>
              </w:rPr>
              <w:t>: number of the A to D channel read</w:t>
            </w:r>
          </w:p>
          <w:p w14:paraId="25BF624E" w14:textId="77777777" w:rsidR="00DD1772" w:rsidRPr="002571DF" w:rsidRDefault="00DD1772" w:rsidP="00684403">
            <w:pPr>
              <w:ind w:left="709" w:hanging="709"/>
              <w:rPr>
                <w:color w:val="000000" w:themeColor="text1"/>
                <w:sz w:val="21"/>
                <w:szCs w:val="21"/>
              </w:rPr>
            </w:pPr>
            <w:proofErr w:type="spellStart"/>
            <w:r w:rsidRPr="002571DF">
              <w:rPr>
                <w:color w:val="000000" w:themeColor="text1"/>
                <w:sz w:val="21"/>
                <w:szCs w:val="21"/>
              </w:rPr>
              <w:t>cccccccc</w:t>
            </w:r>
            <w:proofErr w:type="spellEnd"/>
            <w:r w:rsidRPr="002571DF">
              <w:rPr>
                <w:color w:val="000000" w:themeColor="text1"/>
                <w:sz w:val="21"/>
                <w:szCs w:val="21"/>
              </w:rPr>
              <w:t>: number of A to D conversions carried out and summed</w:t>
            </w:r>
          </w:p>
          <w:p w14:paraId="3A2B0AC6"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hhhhhhhh</w:t>
            </w:r>
            <w:proofErr w:type="spellEnd"/>
            <w:r w:rsidRPr="002571DF">
              <w:rPr>
                <w:color w:val="000000" w:themeColor="text1"/>
                <w:sz w:val="21"/>
                <w:szCs w:val="21"/>
              </w:rPr>
              <w:t xml:space="preserve">: high byte of the result </w:t>
            </w:r>
          </w:p>
          <w:p w14:paraId="20492FDD" w14:textId="77777777" w:rsidR="00DD1772" w:rsidRPr="002571DF" w:rsidRDefault="00DD1772" w:rsidP="00684403">
            <w:pPr>
              <w:rPr>
                <w:color w:val="000000" w:themeColor="text1"/>
                <w:sz w:val="21"/>
                <w:szCs w:val="21"/>
              </w:rPr>
            </w:pPr>
            <w:r w:rsidRPr="002571DF">
              <w:rPr>
                <w:color w:val="000000" w:themeColor="text1"/>
                <w:sz w:val="21"/>
                <w:szCs w:val="21"/>
              </w:rPr>
              <w:t>LLLLLLLL: low byte of the result</w:t>
            </w:r>
          </w:p>
          <w:p w14:paraId="32BDF446" w14:textId="77777777" w:rsidR="00DD1772" w:rsidRPr="002571DF" w:rsidRDefault="00DD1772" w:rsidP="00684403">
            <w:pPr>
              <w:rPr>
                <w:color w:val="000000" w:themeColor="text1"/>
                <w:sz w:val="21"/>
                <w:szCs w:val="21"/>
              </w:rPr>
            </w:pPr>
          </w:p>
          <w:p w14:paraId="3C50E3BE" w14:textId="77777777" w:rsidR="00DD1772" w:rsidRPr="002571DF" w:rsidRDefault="00DD1772" w:rsidP="00684403">
            <w:pPr>
              <w:rPr>
                <w:color w:val="000000" w:themeColor="text1"/>
                <w:sz w:val="21"/>
                <w:szCs w:val="21"/>
              </w:rPr>
            </w:pPr>
            <w:r w:rsidRPr="002571DF">
              <w:rPr>
                <w:color w:val="000000" w:themeColor="text1"/>
                <w:sz w:val="21"/>
                <w:szCs w:val="21"/>
              </w:rPr>
              <w:t>Response to AdcRead containing the requested data.</w:t>
            </w:r>
          </w:p>
          <w:p w14:paraId="063DC05A" w14:textId="77777777" w:rsidR="00DD1772" w:rsidRPr="002571DF" w:rsidRDefault="00DD1772" w:rsidP="00684403">
            <w:pPr>
              <w:rPr>
                <w:color w:val="000000" w:themeColor="text1"/>
                <w:sz w:val="21"/>
                <w:szCs w:val="21"/>
              </w:rPr>
            </w:pPr>
          </w:p>
        </w:tc>
      </w:tr>
      <w:tr w:rsidR="00C52C44" w:rsidRPr="002571DF" w14:paraId="1347C343" w14:textId="77777777" w:rsidTr="00107B01">
        <w:trPr>
          <w:cantSplit/>
          <w:tblHeader/>
        </w:trPr>
        <w:tc>
          <w:tcPr>
            <w:tcW w:w="2830" w:type="dxa"/>
            <w:tcBorders>
              <w:bottom w:val="single" w:sz="12" w:space="0" w:color="8EAADB"/>
            </w:tcBorders>
            <w:shd w:val="clear" w:color="auto" w:fill="auto"/>
            <w:vAlign w:val="center"/>
          </w:tcPr>
          <w:p w14:paraId="1254AC48" w14:textId="77777777" w:rsidR="00DD1772" w:rsidRPr="00107B01" w:rsidRDefault="00DD1772" w:rsidP="00684403">
            <w:pPr>
              <w:rPr>
                <w:sz w:val="21"/>
                <w:szCs w:val="21"/>
              </w:rPr>
            </w:pPr>
            <w:r w:rsidRPr="00107B01">
              <w:rPr>
                <w:sz w:val="21"/>
                <w:szCs w:val="21"/>
              </w:rPr>
              <w:t>MemoryRead</w:t>
            </w:r>
          </w:p>
        </w:tc>
        <w:tc>
          <w:tcPr>
            <w:tcW w:w="6515" w:type="dxa"/>
            <w:tcBorders>
              <w:bottom w:val="single" w:sz="12" w:space="0" w:color="8EAADB"/>
            </w:tcBorders>
            <w:shd w:val="clear" w:color="auto" w:fill="auto"/>
          </w:tcPr>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160"/>
              <w:gridCol w:w="1257"/>
              <w:gridCol w:w="160"/>
              <w:gridCol w:w="1258"/>
            </w:tblGrid>
            <w:tr w:rsidR="00DD1772" w:rsidRPr="002571DF" w14:paraId="6858D5E9" w14:textId="77777777" w:rsidTr="00107B01">
              <w:tc>
                <w:tcPr>
                  <w:tcW w:w="212" w:type="dxa"/>
                  <w:tcBorders>
                    <w:top w:val="single" w:sz="6" w:space="0" w:color="auto"/>
                    <w:bottom w:val="single" w:sz="6" w:space="0" w:color="auto"/>
                  </w:tcBorders>
                </w:tcPr>
                <w:p w14:paraId="55620B2A"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2D532F43" w14:textId="77777777" w:rsidR="00DD1772" w:rsidRPr="002571DF" w:rsidRDefault="00DD1772" w:rsidP="00684403">
                  <w:pPr>
                    <w:rPr>
                      <w:color w:val="000000" w:themeColor="text1"/>
                      <w:sz w:val="21"/>
                      <w:szCs w:val="21"/>
                    </w:rPr>
                  </w:pPr>
                  <w:r w:rsidRPr="002571DF">
                    <w:rPr>
                      <w:color w:val="000000" w:themeColor="text1"/>
                      <w:sz w:val="21"/>
                      <w:szCs w:val="21"/>
                    </w:rPr>
                    <w:t>10</w:t>
                  </w:r>
                </w:p>
              </w:tc>
              <w:tc>
                <w:tcPr>
                  <w:tcW w:w="160" w:type="dxa"/>
                  <w:shd w:val="clear" w:color="auto" w:fill="D6E3BC"/>
                </w:tcPr>
                <w:p w14:paraId="6B48F17B"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6864FB36" w14:textId="77777777" w:rsidR="00DD1772" w:rsidRPr="002571DF" w:rsidRDefault="00DD1772" w:rsidP="00684403">
                  <w:pPr>
                    <w:rPr>
                      <w:color w:val="000000" w:themeColor="text1"/>
                      <w:sz w:val="21"/>
                      <w:szCs w:val="21"/>
                    </w:rPr>
                  </w:pPr>
                  <w:r w:rsidRPr="002571DF">
                    <w:rPr>
                      <w:color w:val="000000" w:themeColor="text1"/>
                      <w:sz w:val="21"/>
                      <w:szCs w:val="21"/>
                    </w:rPr>
                    <w:t>00</w:t>
                  </w:r>
                </w:p>
              </w:tc>
              <w:tc>
                <w:tcPr>
                  <w:tcW w:w="975" w:type="dxa"/>
                  <w:tcBorders>
                    <w:top w:val="single" w:sz="6" w:space="0" w:color="auto"/>
                    <w:bottom w:val="single" w:sz="6" w:space="0" w:color="auto"/>
                    <w:right w:val="single" w:sz="6" w:space="0" w:color="auto"/>
                  </w:tcBorders>
                </w:tcPr>
                <w:p w14:paraId="05062674" w14:textId="276A23BA" w:rsidR="00DD1772" w:rsidRPr="002571DF" w:rsidRDefault="00C27DE4" w:rsidP="00684403">
                  <w:pPr>
                    <w:rPr>
                      <w:color w:val="000000" w:themeColor="text1"/>
                      <w:sz w:val="21"/>
                      <w:szCs w:val="21"/>
                    </w:rPr>
                  </w:pPr>
                  <w:r w:rsidRPr="002571DF">
                    <w:rPr>
                      <w:color w:val="000000" w:themeColor="text1"/>
                      <w:sz w:val="21"/>
                      <w:szCs w:val="21"/>
                    </w:rPr>
                    <w:t>LL</w:t>
                  </w:r>
                  <w:r w:rsidR="00DD1772" w:rsidRPr="002571DF">
                    <w:rPr>
                      <w:color w:val="000000" w:themeColor="text1"/>
                      <w:sz w:val="21"/>
                      <w:szCs w:val="21"/>
                    </w:rPr>
                    <w:t>LLLL</w:t>
                  </w:r>
                </w:p>
              </w:tc>
              <w:tc>
                <w:tcPr>
                  <w:tcW w:w="160" w:type="dxa"/>
                </w:tcPr>
                <w:p w14:paraId="57FDEFD4" w14:textId="77777777" w:rsidR="00DD1772" w:rsidRPr="002571DF" w:rsidRDefault="00DD1772" w:rsidP="00684403">
                  <w:pPr>
                    <w:rPr>
                      <w:color w:val="000000" w:themeColor="text1"/>
                      <w:sz w:val="21"/>
                      <w:szCs w:val="21"/>
                    </w:rPr>
                  </w:pPr>
                </w:p>
              </w:tc>
              <w:tc>
                <w:tcPr>
                  <w:tcW w:w="1257" w:type="dxa"/>
                  <w:tcBorders>
                    <w:top w:val="single" w:sz="6" w:space="0" w:color="auto"/>
                    <w:left w:val="single" w:sz="6" w:space="0" w:color="auto"/>
                    <w:bottom w:val="single" w:sz="6" w:space="0" w:color="auto"/>
                    <w:right w:val="single" w:sz="6" w:space="0" w:color="auto"/>
                  </w:tcBorders>
                </w:tcPr>
                <w:p w14:paraId="43E680FE"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aaaaaaaa</w:t>
                  </w:r>
                  <w:proofErr w:type="spellEnd"/>
                </w:p>
              </w:tc>
              <w:tc>
                <w:tcPr>
                  <w:tcW w:w="160" w:type="dxa"/>
                </w:tcPr>
                <w:p w14:paraId="7CEF561A" w14:textId="77777777" w:rsidR="00DD1772" w:rsidRPr="002571DF" w:rsidRDefault="00DD1772" w:rsidP="00684403">
                  <w:pPr>
                    <w:rPr>
                      <w:color w:val="000000" w:themeColor="text1"/>
                      <w:sz w:val="21"/>
                      <w:szCs w:val="21"/>
                    </w:rPr>
                  </w:pPr>
                </w:p>
              </w:tc>
              <w:tc>
                <w:tcPr>
                  <w:tcW w:w="1258" w:type="dxa"/>
                  <w:tcBorders>
                    <w:top w:val="single" w:sz="6" w:space="0" w:color="auto"/>
                    <w:left w:val="single" w:sz="6" w:space="0" w:color="auto"/>
                    <w:bottom w:val="single" w:sz="6" w:space="0" w:color="auto"/>
                    <w:right w:val="single" w:sz="6" w:space="0" w:color="auto"/>
                  </w:tcBorders>
                </w:tcPr>
                <w:p w14:paraId="04C72EBE"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bbbbbbbb</w:t>
                  </w:r>
                  <w:proofErr w:type="spellEnd"/>
                </w:p>
              </w:tc>
            </w:tr>
          </w:tbl>
          <w:p w14:paraId="33132FE6" w14:textId="17881F64" w:rsidR="00DD1772" w:rsidRPr="002571DF" w:rsidRDefault="00DD1772" w:rsidP="00684403">
            <w:pPr>
              <w:ind w:left="709" w:hanging="709"/>
              <w:rPr>
                <w:color w:val="000000" w:themeColor="text1"/>
                <w:sz w:val="21"/>
                <w:szCs w:val="21"/>
              </w:rPr>
            </w:pPr>
          </w:p>
          <w:p w14:paraId="2D393501"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5C290888" w14:textId="77777777" w:rsidR="001503FE" w:rsidRPr="002571DF" w:rsidRDefault="001503FE" w:rsidP="00684403">
            <w:pPr>
              <w:ind w:left="709" w:hanging="709"/>
              <w:rPr>
                <w:color w:val="000000" w:themeColor="text1"/>
                <w:sz w:val="21"/>
                <w:szCs w:val="21"/>
              </w:rPr>
            </w:pPr>
          </w:p>
          <w:p w14:paraId="022165BF" w14:textId="667AC853" w:rsidR="00DD1772" w:rsidRPr="002571DF" w:rsidRDefault="00DD1772" w:rsidP="00684403">
            <w:pPr>
              <w:ind w:left="709" w:hanging="709"/>
              <w:rPr>
                <w:color w:val="000000" w:themeColor="text1"/>
                <w:sz w:val="21"/>
                <w:szCs w:val="21"/>
              </w:rPr>
            </w:pPr>
            <w:r w:rsidRPr="002571DF">
              <w:rPr>
                <w:color w:val="000000" w:themeColor="text1"/>
                <w:sz w:val="21"/>
                <w:szCs w:val="21"/>
              </w:rPr>
              <w:t>LLLL</w:t>
            </w:r>
            <w:r w:rsidR="00C27DE4" w:rsidRPr="002571DF">
              <w:rPr>
                <w:color w:val="000000" w:themeColor="text1"/>
                <w:sz w:val="21"/>
                <w:szCs w:val="21"/>
              </w:rPr>
              <w:t>LL</w:t>
            </w:r>
            <w:r w:rsidRPr="002571DF">
              <w:rPr>
                <w:color w:val="000000" w:themeColor="text1"/>
                <w:sz w:val="21"/>
                <w:szCs w:val="21"/>
              </w:rPr>
              <w:t>: length of the memory area to be read (bytes)</w:t>
            </w:r>
          </w:p>
          <w:p w14:paraId="56490609" w14:textId="2DE94E8B" w:rsidR="00DD1772" w:rsidRPr="002571DF" w:rsidRDefault="00DD1772" w:rsidP="00107B01">
            <w:pPr>
              <w:rPr>
                <w:color w:val="000000" w:themeColor="text1"/>
                <w:sz w:val="21"/>
                <w:szCs w:val="21"/>
              </w:rPr>
            </w:pPr>
            <w:proofErr w:type="spellStart"/>
            <w:r w:rsidRPr="002571DF">
              <w:rPr>
                <w:color w:val="000000" w:themeColor="text1"/>
                <w:sz w:val="21"/>
                <w:szCs w:val="21"/>
              </w:rPr>
              <w:t>aaaaaaaa</w:t>
            </w:r>
            <w:proofErr w:type="spellEnd"/>
            <w:r w:rsidRPr="002571DF">
              <w:rPr>
                <w:color w:val="000000" w:themeColor="text1"/>
                <w:sz w:val="21"/>
                <w:szCs w:val="21"/>
              </w:rPr>
              <w:t>: starting address of the memory area to be</w:t>
            </w:r>
            <w:r w:rsidR="00BC0A37" w:rsidRPr="002571DF">
              <w:rPr>
                <w:color w:val="000000" w:themeColor="text1"/>
                <w:sz w:val="21"/>
                <w:szCs w:val="21"/>
              </w:rPr>
              <w:t xml:space="preserve"> </w:t>
            </w:r>
            <w:r w:rsidRPr="002571DF">
              <w:rPr>
                <w:color w:val="000000" w:themeColor="text1"/>
                <w:sz w:val="21"/>
                <w:szCs w:val="21"/>
              </w:rPr>
              <w:t>read (high byte)</w:t>
            </w:r>
          </w:p>
          <w:p w14:paraId="4A796335" w14:textId="77777777" w:rsidR="00DD1772" w:rsidRPr="002571DF" w:rsidRDefault="00DD1772" w:rsidP="00107B01">
            <w:pPr>
              <w:ind w:left="5" w:hanging="5"/>
              <w:rPr>
                <w:color w:val="000000" w:themeColor="text1"/>
                <w:sz w:val="21"/>
                <w:szCs w:val="21"/>
              </w:rPr>
            </w:pPr>
            <w:proofErr w:type="spellStart"/>
            <w:r w:rsidRPr="002571DF">
              <w:rPr>
                <w:color w:val="000000" w:themeColor="text1"/>
                <w:sz w:val="21"/>
                <w:szCs w:val="21"/>
              </w:rPr>
              <w:t>bbbbbbbb</w:t>
            </w:r>
            <w:proofErr w:type="spellEnd"/>
            <w:r w:rsidRPr="002571DF">
              <w:rPr>
                <w:color w:val="000000" w:themeColor="text1"/>
                <w:sz w:val="21"/>
                <w:szCs w:val="21"/>
              </w:rPr>
              <w:t>: starting address of the memory area to be read (low byte)</w:t>
            </w:r>
          </w:p>
          <w:p w14:paraId="2DDFD43A" w14:textId="77777777" w:rsidR="00DD1772" w:rsidRPr="002571DF" w:rsidRDefault="00DD1772" w:rsidP="00684403">
            <w:pPr>
              <w:rPr>
                <w:color w:val="000000" w:themeColor="text1"/>
                <w:sz w:val="21"/>
                <w:szCs w:val="21"/>
              </w:rPr>
            </w:pPr>
          </w:p>
          <w:p w14:paraId="7EDD8517" w14:textId="77777777" w:rsidR="00DD1772" w:rsidRPr="002571DF" w:rsidRDefault="00DD1772" w:rsidP="00684403">
            <w:pPr>
              <w:rPr>
                <w:color w:val="000000" w:themeColor="text1"/>
                <w:sz w:val="21"/>
                <w:szCs w:val="21"/>
              </w:rPr>
            </w:pPr>
            <w:r w:rsidRPr="002571DF">
              <w:rPr>
                <w:color w:val="000000" w:themeColor="text1"/>
                <w:sz w:val="21"/>
                <w:szCs w:val="21"/>
              </w:rPr>
              <w:t>Requests the addressed bus device to transmit its memory contents, starting at the specified address.</w:t>
            </w:r>
          </w:p>
        </w:tc>
      </w:tr>
      <w:tr w:rsidR="0070674C" w:rsidRPr="002571DF" w14:paraId="53FA0ECC" w14:textId="77777777" w:rsidTr="00C52C44">
        <w:trPr>
          <w:cantSplit/>
          <w:tblHeader/>
        </w:trPr>
        <w:tc>
          <w:tcPr>
            <w:tcW w:w="2830" w:type="dxa"/>
            <w:tcBorders>
              <w:bottom w:val="single" w:sz="12" w:space="0" w:color="8EAADB"/>
            </w:tcBorders>
            <w:shd w:val="clear" w:color="auto" w:fill="auto"/>
            <w:vAlign w:val="center"/>
          </w:tcPr>
          <w:p w14:paraId="431A9737" w14:textId="77777777" w:rsidR="00DD1772" w:rsidRPr="00107B01" w:rsidRDefault="00DD1772" w:rsidP="00684403">
            <w:pPr>
              <w:rPr>
                <w:color w:val="000000" w:themeColor="text1"/>
                <w:sz w:val="21"/>
                <w:szCs w:val="21"/>
              </w:rPr>
            </w:pPr>
            <w:r w:rsidRPr="00107B01">
              <w:rPr>
                <w:color w:val="000000" w:themeColor="text1"/>
                <w:sz w:val="21"/>
                <w:szCs w:val="21"/>
              </w:rPr>
              <w:t>MemoryResponse</w:t>
            </w:r>
          </w:p>
        </w:tc>
        <w:tc>
          <w:tcPr>
            <w:tcW w:w="6515" w:type="dxa"/>
            <w:tcBorders>
              <w:bottom w:val="single" w:sz="12" w:space="0" w:color="8EAADB"/>
            </w:tcBorders>
            <w:shd w:val="clear" w:color="auto" w:fill="auto"/>
          </w:tcPr>
          <w:p w14:paraId="6E27E375" w14:textId="77777777" w:rsidR="00DD1772" w:rsidRPr="002571DF" w:rsidRDefault="00DD1772" w:rsidP="00684403">
            <w:pPr>
              <w:rPr>
                <w:color w:val="000000" w:themeColor="text1"/>
                <w:sz w:val="21"/>
                <w:szCs w:val="21"/>
              </w:rPr>
            </w:pPr>
          </w:p>
          <w:tbl>
            <w:tblPr>
              <w:tblW w:w="0" w:type="auto"/>
              <w:tblLayout w:type="fixed"/>
              <w:tblCellMar>
                <w:left w:w="69" w:type="dxa"/>
                <w:right w:w="69" w:type="dxa"/>
              </w:tblCellMar>
              <w:tblLook w:val="0000" w:firstRow="0" w:lastRow="0" w:firstColumn="0" w:lastColumn="0" w:noHBand="0" w:noVBand="0"/>
            </w:tblPr>
            <w:tblGrid>
              <w:gridCol w:w="202"/>
              <w:gridCol w:w="416"/>
              <w:gridCol w:w="158"/>
              <w:gridCol w:w="417"/>
              <w:gridCol w:w="929"/>
              <w:gridCol w:w="158"/>
              <w:gridCol w:w="1118"/>
              <w:gridCol w:w="158"/>
              <w:gridCol w:w="1125"/>
              <w:gridCol w:w="167"/>
              <w:gridCol w:w="1125"/>
              <w:gridCol w:w="434"/>
              <w:gridCol w:w="1174"/>
            </w:tblGrid>
            <w:tr w:rsidR="0070674C" w:rsidRPr="002571DF" w14:paraId="77060A0A" w14:textId="77777777" w:rsidTr="00C52C44">
              <w:tc>
                <w:tcPr>
                  <w:tcW w:w="202" w:type="dxa"/>
                  <w:tcBorders>
                    <w:top w:val="single" w:sz="6" w:space="0" w:color="auto"/>
                    <w:bottom w:val="single" w:sz="6" w:space="0" w:color="auto"/>
                  </w:tcBorders>
                </w:tcPr>
                <w:p w14:paraId="0B4DEE7A" w14:textId="77777777" w:rsidR="00DD1772" w:rsidRPr="002571DF" w:rsidRDefault="00DD1772" w:rsidP="00684403">
                  <w:pPr>
                    <w:rPr>
                      <w:color w:val="000000" w:themeColor="text1"/>
                      <w:sz w:val="21"/>
                      <w:szCs w:val="21"/>
                    </w:rPr>
                  </w:pPr>
                </w:p>
              </w:tc>
              <w:tc>
                <w:tcPr>
                  <w:tcW w:w="416" w:type="dxa"/>
                  <w:tcBorders>
                    <w:top w:val="single" w:sz="6" w:space="0" w:color="auto"/>
                    <w:left w:val="single" w:sz="6" w:space="0" w:color="auto"/>
                    <w:bottom w:val="single" w:sz="6" w:space="0" w:color="auto"/>
                    <w:right w:val="single" w:sz="6" w:space="0" w:color="auto"/>
                  </w:tcBorders>
                  <w:shd w:val="clear" w:color="auto" w:fill="D6E3BC"/>
                </w:tcPr>
                <w:p w14:paraId="47C2723F" w14:textId="77777777" w:rsidR="00DD1772" w:rsidRPr="002571DF" w:rsidRDefault="00DD1772" w:rsidP="00684403">
                  <w:pPr>
                    <w:rPr>
                      <w:color w:val="000000" w:themeColor="text1"/>
                      <w:sz w:val="21"/>
                      <w:szCs w:val="21"/>
                    </w:rPr>
                  </w:pPr>
                  <w:r w:rsidRPr="002571DF">
                    <w:rPr>
                      <w:color w:val="000000" w:themeColor="text1"/>
                      <w:sz w:val="21"/>
                      <w:szCs w:val="21"/>
                    </w:rPr>
                    <w:t>10</w:t>
                  </w:r>
                </w:p>
              </w:tc>
              <w:tc>
                <w:tcPr>
                  <w:tcW w:w="158" w:type="dxa"/>
                  <w:shd w:val="clear" w:color="auto" w:fill="D6E3BC"/>
                </w:tcPr>
                <w:p w14:paraId="09A5B002" w14:textId="77777777" w:rsidR="00DD1772" w:rsidRPr="002571DF" w:rsidRDefault="00DD1772" w:rsidP="00684403">
                  <w:pPr>
                    <w:rPr>
                      <w:color w:val="000000" w:themeColor="text1"/>
                      <w:sz w:val="21"/>
                      <w:szCs w:val="21"/>
                    </w:rPr>
                  </w:pPr>
                </w:p>
              </w:tc>
              <w:tc>
                <w:tcPr>
                  <w:tcW w:w="417" w:type="dxa"/>
                  <w:tcBorders>
                    <w:top w:val="single" w:sz="6" w:space="0" w:color="auto"/>
                    <w:left w:val="single" w:sz="6" w:space="0" w:color="auto"/>
                    <w:bottom w:val="single" w:sz="6" w:space="0" w:color="auto"/>
                    <w:right w:val="single" w:sz="6" w:space="0" w:color="auto"/>
                  </w:tcBorders>
                  <w:shd w:val="clear" w:color="auto" w:fill="D6E3BC"/>
                </w:tcPr>
                <w:p w14:paraId="345DFD64" w14:textId="77777777" w:rsidR="00DD1772" w:rsidRPr="002571DF" w:rsidRDefault="00DD1772" w:rsidP="00684403">
                  <w:pPr>
                    <w:rPr>
                      <w:color w:val="000000" w:themeColor="text1"/>
                      <w:sz w:val="21"/>
                      <w:szCs w:val="21"/>
                    </w:rPr>
                  </w:pPr>
                  <w:r w:rsidRPr="002571DF">
                    <w:rPr>
                      <w:color w:val="000000" w:themeColor="text1"/>
                      <w:sz w:val="21"/>
                      <w:szCs w:val="21"/>
                    </w:rPr>
                    <w:t>01</w:t>
                  </w:r>
                </w:p>
              </w:tc>
              <w:tc>
                <w:tcPr>
                  <w:tcW w:w="929" w:type="dxa"/>
                  <w:tcBorders>
                    <w:top w:val="single" w:sz="6" w:space="0" w:color="auto"/>
                    <w:bottom w:val="single" w:sz="6" w:space="0" w:color="auto"/>
                    <w:right w:val="single" w:sz="6" w:space="0" w:color="auto"/>
                  </w:tcBorders>
                </w:tcPr>
                <w:p w14:paraId="14CEB5CE" w14:textId="6A76F845" w:rsidR="00DD1772" w:rsidRPr="002571DF" w:rsidRDefault="00C27DE4" w:rsidP="00684403">
                  <w:pPr>
                    <w:rPr>
                      <w:color w:val="000000" w:themeColor="text1"/>
                      <w:sz w:val="21"/>
                      <w:szCs w:val="21"/>
                    </w:rPr>
                  </w:pPr>
                  <w:r w:rsidRPr="002571DF">
                    <w:rPr>
                      <w:smallCaps/>
                      <w:color w:val="000000" w:themeColor="text1"/>
                      <w:sz w:val="21"/>
                      <w:szCs w:val="21"/>
                    </w:rPr>
                    <w:t>LL</w:t>
                  </w:r>
                  <w:r w:rsidR="00DD1772" w:rsidRPr="002571DF">
                    <w:rPr>
                      <w:color w:val="000000" w:themeColor="text1"/>
                      <w:sz w:val="21"/>
                      <w:szCs w:val="21"/>
                    </w:rPr>
                    <w:t>LLLL</w:t>
                  </w:r>
                </w:p>
              </w:tc>
              <w:tc>
                <w:tcPr>
                  <w:tcW w:w="158" w:type="dxa"/>
                </w:tcPr>
                <w:p w14:paraId="59215675" w14:textId="77777777" w:rsidR="00DD1772" w:rsidRPr="002571DF" w:rsidRDefault="00DD1772" w:rsidP="00684403">
                  <w:pPr>
                    <w:rPr>
                      <w:color w:val="000000" w:themeColor="text1"/>
                      <w:sz w:val="21"/>
                      <w:szCs w:val="21"/>
                    </w:rPr>
                  </w:pPr>
                </w:p>
              </w:tc>
              <w:tc>
                <w:tcPr>
                  <w:tcW w:w="1118" w:type="dxa"/>
                  <w:tcBorders>
                    <w:top w:val="single" w:sz="6" w:space="0" w:color="auto"/>
                    <w:left w:val="single" w:sz="6" w:space="0" w:color="auto"/>
                    <w:bottom w:val="single" w:sz="6" w:space="0" w:color="auto"/>
                    <w:right w:val="single" w:sz="6" w:space="0" w:color="auto"/>
                  </w:tcBorders>
                </w:tcPr>
                <w:p w14:paraId="6EFEB04D"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aaaaaaaa</w:t>
                  </w:r>
                  <w:proofErr w:type="spellEnd"/>
                </w:p>
              </w:tc>
              <w:tc>
                <w:tcPr>
                  <w:tcW w:w="157" w:type="dxa"/>
                </w:tcPr>
                <w:p w14:paraId="3BBE6618" w14:textId="77777777" w:rsidR="00DD1772" w:rsidRPr="002571DF" w:rsidRDefault="00DD1772" w:rsidP="00684403">
                  <w:pPr>
                    <w:rPr>
                      <w:color w:val="000000" w:themeColor="text1"/>
                      <w:sz w:val="21"/>
                      <w:szCs w:val="21"/>
                    </w:rPr>
                  </w:pPr>
                </w:p>
              </w:tc>
              <w:tc>
                <w:tcPr>
                  <w:tcW w:w="1125" w:type="dxa"/>
                  <w:tcBorders>
                    <w:top w:val="single" w:sz="6" w:space="0" w:color="auto"/>
                    <w:left w:val="single" w:sz="6" w:space="0" w:color="auto"/>
                    <w:bottom w:val="single" w:sz="6" w:space="0" w:color="auto"/>
                    <w:right w:val="single" w:sz="6" w:space="0" w:color="auto"/>
                  </w:tcBorders>
                </w:tcPr>
                <w:p w14:paraId="125F84C2"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bbbbbbbb</w:t>
                  </w:r>
                  <w:proofErr w:type="spellEnd"/>
                </w:p>
              </w:tc>
              <w:tc>
                <w:tcPr>
                  <w:tcW w:w="167" w:type="dxa"/>
                </w:tcPr>
                <w:p w14:paraId="7574B860" w14:textId="77777777" w:rsidR="00DD1772" w:rsidRPr="002571DF" w:rsidRDefault="00DD1772" w:rsidP="00684403">
                  <w:pPr>
                    <w:rPr>
                      <w:color w:val="000000" w:themeColor="text1"/>
                      <w:sz w:val="21"/>
                      <w:szCs w:val="21"/>
                    </w:rPr>
                  </w:pPr>
                </w:p>
              </w:tc>
              <w:tc>
                <w:tcPr>
                  <w:tcW w:w="1125" w:type="dxa"/>
                  <w:tcBorders>
                    <w:top w:val="single" w:sz="6" w:space="0" w:color="auto"/>
                    <w:left w:val="single" w:sz="6" w:space="0" w:color="auto"/>
                    <w:bottom w:val="single" w:sz="6" w:space="0" w:color="auto"/>
                    <w:right w:val="single" w:sz="6" w:space="0" w:color="auto"/>
                  </w:tcBorders>
                </w:tcPr>
                <w:p w14:paraId="19D23A08" w14:textId="77777777" w:rsidR="00DD1772" w:rsidRPr="002571DF" w:rsidRDefault="00DD1772" w:rsidP="00684403">
                  <w:pPr>
                    <w:rPr>
                      <w:color w:val="000000" w:themeColor="text1"/>
                      <w:sz w:val="21"/>
                      <w:szCs w:val="21"/>
                    </w:rPr>
                  </w:pPr>
                  <w:r w:rsidRPr="002571DF">
                    <w:rPr>
                      <w:color w:val="000000" w:themeColor="text1"/>
                      <w:sz w:val="21"/>
                      <w:szCs w:val="21"/>
                    </w:rPr>
                    <w:t>dddddddd</w:t>
                  </w:r>
                </w:p>
              </w:tc>
              <w:tc>
                <w:tcPr>
                  <w:tcW w:w="434" w:type="dxa"/>
                </w:tcPr>
                <w:p w14:paraId="310901D3" w14:textId="77777777" w:rsidR="00DD1772" w:rsidRPr="002571DF" w:rsidRDefault="00DD1772" w:rsidP="00684403">
                  <w:pPr>
                    <w:rPr>
                      <w:color w:val="000000" w:themeColor="text1"/>
                      <w:sz w:val="21"/>
                      <w:szCs w:val="21"/>
                    </w:rPr>
                  </w:pPr>
                  <w:r w:rsidRPr="002571DF">
                    <w:rPr>
                      <w:color w:val="000000" w:themeColor="text1"/>
                      <w:sz w:val="21"/>
                      <w:szCs w:val="21"/>
                    </w:rPr>
                    <w:t>...</w:t>
                  </w:r>
                </w:p>
              </w:tc>
              <w:tc>
                <w:tcPr>
                  <w:tcW w:w="1174" w:type="dxa"/>
                  <w:tcBorders>
                    <w:top w:val="single" w:sz="6" w:space="0" w:color="auto"/>
                    <w:left w:val="single" w:sz="6" w:space="0" w:color="auto"/>
                    <w:bottom w:val="single" w:sz="6" w:space="0" w:color="auto"/>
                    <w:right w:val="single" w:sz="6" w:space="0" w:color="auto"/>
                  </w:tcBorders>
                </w:tcPr>
                <w:p w14:paraId="4197C8FB" w14:textId="77777777" w:rsidR="00DD1772" w:rsidRPr="002571DF" w:rsidRDefault="00DD1772" w:rsidP="00684403">
                  <w:pPr>
                    <w:rPr>
                      <w:color w:val="000000" w:themeColor="text1"/>
                      <w:sz w:val="21"/>
                      <w:szCs w:val="21"/>
                    </w:rPr>
                  </w:pPr>
                  <w:r w:rsidRPr="002571DF">
                    <w:rPr>
                      <w:color w:val="000000" w:themeColor="text1"/>
                      <w:sz w:val="21"/>
                      <w:szCs w:val="21"/>
                    </w:rPr>
                    <w:t>dddddddd</w:t>
                  </w:r>
                </w:p>
              </w:tc>
            </w:tr>
          </w:tbl>
          <w:p w14:paraId="3DBC1F10" w14:textId="06B33AEA" w:rsidR="00DD1772" w:rsidRPr="002571DF" w:rsidRDefault="00DD1772" w:rsidP="00684403">
            <w:pPr>
              <w:ind w:left="709" w:hanging="709"/>
              <w:rPr>
                <w:smallCaps/>
                <w:color w:val="000000" w:themeColor="text1"/>
                <w:sz w:val="21"/>
                <w:szCs w:val="21"/>
              </w:rPr>
            </w:pPr>
          </w:p>
          <w:p w14:paraId="6A6763E2"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24E7C46E" w14:textId="77777777" w:rsidR="001503FE" w:rsidRPr="002571DF" w:rsidRDefault="001503FE" w:rsidP="00684403">
            <w:pPr>
              <w:ind w:left="709" w:hanging="709"/>
              <w:rPr>
                <w:smallCaps/>
                <w:color w:val="000000" w:themeColor="text1"/>
                <w:sz w:val="21"/>
                <w:szCs w:val="21"/>
              </w:rPr>
            </w:pPr>
          </w:p>
          <w:p w14:paraId="75008559" w14:textId="12C74BC2" w:rsidR="00DD1772" w:rsidRPr="002571DF" w:rsidRDefault="00DD1772" w:rsidP="00684403">
            <w:pPr>
              <w:ind w:left="709" w:hanging="709"/>
              <w:rPr>
                <w:color w:val="000000" w:themeColor="text1"/>
                <w:sz w:val="21"/>
                <w:szCs w:val="21"/>
              </w:rPr>
            </w:pPr>
            <w:r w:rsidRPr="002571DF">
              <w:rPr>
                <w:color w:val="000000" w:themeColor="text1"/>
                <w:sz w:val="21"/>
                <w:szCs w:val="21"/>
              </w:rPr>
              <w:t>LLLL</w:t>
            </w:r>
            <w:r w:rsidR="00C27DE4" w:rsidRPr="002571DF">
              <w:rPr>
                <w:color w:val="000000" w:themeColor="text1"/>
                <w:sz w:val="21"/>
                <w:szCs w:val="21"/>
              </w:rPr>
              <w:t>LL</w:t>
            </w:r>
            <w:r w:rsidRPr="002571DF">
              <w:rPr>
                <w:color w:val="000000" w:themeColor="text1"/>
                <w:sz w:val="21"/>
                <w:szCs w:val="21"/>
              </w:rPr>
              <w:t>: length of the memory area read (bytes)</w:t>
            </w:r>
          </w:p>
          <w:p w14:paraId="30088DAF" w14:textId="77777777" w:rsidR="00DD1772" w:rsidRPr="002571DF" w:rsidRDefault="00DD1772" w:rsidP="00107B01">
            <w:pPr>
              <w:ind w:left="5" w:hanging="5"/>
              <w:rPr>
                <w:color w:val="000000" w:themeColor="text1"/>
                <w:sz w:val="21"/>
                <w:szCs w:val="21"/>
              </w:rPr>
            </w:pPr>
            <w:proofErr w:type="spellStart"/>
            <w:r w:rsidRPr="002571DF">
              <w:rPr>
                <w:color w:val="000000" w:themeColor="text1"/>
                <w:sz w:val="21"/>
                <w:szCs w:val="21"/>
              </w:rPr>
              <w:t>aaaaaaaa</w:t>
            </w:r>
            <w:proofErr w:type="spellEnd"/>
            <w:r w:rsidRPr="002571DF">
              <w:rPr>
                <w:color w:val="000000" w:themeColor="text1"/>
                <w:sz w:val="21"/>
                <w:szCs w:val="21"/>
              </w:rPr>
              <w:t>: starting address of the memory area read (high byte)</w:t>
            </w:r>
          </w:p>
          <w:p w14:paraId="53305135" w14:textId="77777777" w:rsidR="00DD1772" w:rsidRPr="002571DF" w:rsidRDefault="00DD1772" w:rsidP="00107B01">
            <w:pPr>
              <w:rPr>
                <w:color w:val="000000" w:themeColor="text1"/>
                <w:sz w:val="21"/>
                <w:szCs w:val="21"/>
              </w:rPr>
            </w:pPr>
            <w:proofErr w:type="spellStart"/>
            <w:r w:rsidRPr="002571DF">
              <w:rPr>
                <w:color w:val="000000" w:themeColor="text1"/>
                <w:sz w:val="21"/>
                <w:szCs w:val="21"/>
              </w:rPr>
              <w:t>bbbbbbbb</w:t>
            </w:r>
            <w:proofErr w:type="spellEnd"/>
            <w:r w:rsidRPr="002571DF">
              <w:rPr>
                <w:color w:val="000000" w:themeColor="text1"/>
                <w:sz w:val="21"/>
                <w:szCs w:val="21"/>
              </w:rPr>
              <w:t>: starting address of the memory area read (low byte)</w:t>
            </w:r>
          </w:p>
          <w:p w14:paraId="7FA847E6" w14:textId="77777777" w:rsidR="00DD1772" w:rsidRPr="002571DF" w:rsidRDefault="00DD1772" w:rsidP="00684403">
            <w:pPr>
              <w:ind w:left="709" w:hanging="709"/>
              <w:rPr>
                <w:color w:val="000000" w:themeColor="text1"/>
                <w:sz w:val="21"/>
                <w:szCs w:val="21"/>
              </w:rPr>
            </w:pPr>
            <w:r w:rsidRPr="002571DF">
              <w:rPr>
                <w:color w:val="000000" w:themeColor="text1"/>
                <w:sz w:val="21"/>
                <w:szCs w:val="21"/>
              </w:rPr>
              <w:t>d...d: contents of the memory area read</w:t>
            </w:r>
          </w:p>
          <w:p w14:paraId="75DB471A" w14:textId="77777777" w:rsidR="00DD1772" w:rsidRPr="002571DF" w:rsidRDefault="00DD1772" w:rsidP="00684403">
            <w:pPr>
              <w:rPr>
                <w:color w:val="000000" w:themeColor="text1"/>
                <w:sz w:val="21"/>
                <w:szCs w:val="21"/>
              </w:rPr>
            </w:pPr>
            <w:r w:rsidRPr="002571DF">
              <w:rPr>
                <w:color w:val="000000" w:themeColor="text1"/>
                <w:sz w:val="21"/>
                <w:szCs w:val="21"/>
              </w:rPr>
              <w:t>Response to MemoryRead containing the requested data.</w:t>
            </w:r>
          </w:p>
          <w:p w14:paraId="784396B8" w14:textId="77777777" w:rsidR="00DD1772" w:rsidRPr="002571DF" w:rsidRDefault="00DD1772" w:rsidP="00684403">
            <w:pPr>
              <w:rPr>
                <w:color w:val="000000" w:themeColor="text1"/>
                <w:sz w:val="21"/>
                <w:szCs w:val="21"/>
              </w:rPr>
            </w:pPr>
            <w:r w:rsidRPr="002571DF">
              <w:rPr>
                <w:color w:val="000000" w:themeColor="text1"/>
                <w:sz w:val="21"/>
                <w:szCs w:val="21"/>
              </w:rPr>
              <w:t>If part of the requested data lies in a protected memory area or does not exist, then the bus device returns the message L...L = 0 and no data at all.</w:t>
            </w:r>
          </w:p>
        </w:tc>
      </w:tr>
      <w:tr w:rsidR="0070674C" w:rsidRPr="002571DF" w14:paraId="2D97BB0F" w14:textId="77777777" w:rsidTr="00C52C44">
        <w:trPr>
          <w:cantSplit/>
          <w:tblHeader/>
        </w:trPr>
        <w:tc>
          <w:tcPr>
            <w:tcW w:w="2830" w:type="dxa"/>
            <w:tcBorders>
              <w:bottom w:val="single" w:sz="12" w:space="0" w:color="8EAADB"/>
            </w:tcBorders>
            <w:shd w:val="clear" w:color="auto" w:fill="auto"/>
            <w:vAlign w:val="center"/>
          </w:tcPr>
          <w:p w14:paraId="3B168EFD" w14:textId="68EDC0AE" w:rsidR="00DD1772" w:rsidRPr="00107B01" w:rsidRDefault="00DD1772" w:rsidP="00684403">
            <w:pPr>
              <w:rPr>
                <w:color w:val="000000" w:themeColor="text1"/>
                <w:sz w:val="21"/>
                <w:szCs w:val="21"/>
              </w:rPr>
            </w:pPr>
            <w:r w:rsidRPr="002571DF">
              <w:rPr>
                <w:color w:val="000000" w:themeColor="text1"/>
                <w:sz w:val="21"/>
                <w:szCs w:val="21"/>
              </w:rPr>
              <w:lastRenderedPageBreak/>
              <w:t>MemoryWrite</w:t>
            </w:r>
          </w:p>
        </w:tc>
        <w:tc>
          <w:tcPr>
            <w:tcW w:w="6515" w:type="dxa"/>
            <w:tcBorders>
              <w:bottom w:val="single" w:sz="12" w:space="0" w:color="8EAADB"/>
            </w:tcBorders>
            <w:shd w:val="clear" w:color="auto" w:fill="auto"/>
          </w:tcPr>
          <w:p w14:paraId="6B784272" w14:textId="77777777" w:rsidR="00DD1772" w:rsidRPr="002571DF" w:rsidRDefault="00DD1772" w:rsidP="00684403">
            <w:pPr>
              <w:rPr>
                <w:color w:val="000000" w:themeColor="text1"/>
                <w:sz w:val="21"/>
                <w:szCs w:val="21"/>
              </w:rPr>
            </w:pPr>
          </w:p>
          <w:tbl>
            <w:tblPr>
              <w:tblW w:w="0" w:type="auto"/>
              <w:tblLayout w:type="fixed"/>
              <w:tblCellMar>
                <w:left w:w="69" w:type="dxa"/>
                <w:right w:w="69" w:type="dxa"/>
              </w:tblCellMar>
              <w:tblLook w:val="0000" w:firstRow="0" w:lastRow="0" w:firstColumn="0" w:lastColumn="0" w:noHBand="0" w:noVBand="0"/>
            </w:tblPr>
            <w:tblGrid>
              <w:gridCol w:w="212"/>
              <w:gridCol w:w="425"/>
              <w:gridCol w:w="160"/>
              <w:gridCol w:w="425"/>
              <w:gridCol w:w="975"/>
              <w:gridCol w:w="160"/>
              <w:gridCol w:w="1134"/>
              <w:gridCol w:w="159"/>
              <w:gridCol w:w="1134"/>
              <w:gridCol w:w="170"/>
              <w:gridCol w:w="1134"/>
              <w:gridCol w:w="454"/>
              <w:gridCol w:w="1191"/>
            </w:tblGrid>
            <w:tr w:rsidR="0070674C" w:rsidRPr="002571DF" w14:paraId="58BEB54B" w14:textId="77777777" w:rsidTr="00C52C44">
              <w:tc>
                <w:tcPr>
                  <w:tcW w:w="212" w:type="dxa"/>
                  <w:tcBorders>
                    <w:top w:val="single" w:sz="6" w:space="0" w:color="auto"/>
                    <w:bottom w:val="single" w:sz="6" w:space="0" w:color="auto"/>
                  </w:tcBorders>
                </w:tcPr>
                <w:p w14:paraId="7F99F4A3"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04B20B4" w14:textId="77777777" w:rsidR="00DD1772" w:rsidRPr="002571DF" w:rsidRDefault="00DD1772" w:rsidP="00684403">
                  <w:pPr>
                    <w:rPr>
                      <w:color w:val="000000" w:themeColor="text1"/>
                      <w:sz w:val="21"/>
                      <w:szCs w:val="21"/>
                    </w:rPr>
                  </w:pPr>
                  <w:r w:rsidRPr="002571DF">
                    <w:rPr>
                      <w:color w:val="000000" w:themeColor="text1"/>
                      <w:sz w:val="21"/>
                      <w:szCs w:val="21"/>
                    </w:rPr>
                    <w:t>10</w:t>
                  </w:r>
                </w:p>
              </w:tc>
              <w:tc>
                <w:tcPr>
                  <w:tcW w:w="160" w:type="dxa"/>
                  <w:shd w:val="clear" w:color="auto" w:fill="D6E3BC"/>
                </w:tcPr>
                <w:p w14:paraId="6D326D3C"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42957A74" w14:textId="77777777" w:rsidR="00DD1772" w:rsidRPr="002571DF" w:rsidRDefault="00DD1772" w:rsidP="00684403">
                  <w:pPr>
                    <w:rPr>
                      <w:color w:val="000000" w:themeColor="text1"/>
                      <w:sz w:val="21"/>
                      <w:szCs w:val="21"/>
                    </w:rPr>
                  </w:pPr>
                  <w:r w:rsidRPr="002571DF">
                    <w:rPr>
                      <w:color w:val="000000" w:themeColor="text1"/>
                      <w:sz w:val="21"/>
                      <w:szCs w:val="21"/>
                    </w:rPr>
                    <w:t>10</w:t>
                  </w:r>
                </w:p>
              </w:tc>
              <w:tc>
                <w:tcPr>
                  <w:tcW w:w="975" w:type="dxa"/>
                  <w:tcBorders>
                    <w:top w:val="single" w:sz="6" w:space="0" w:color="auto"/>
                    <w:bottom w:val="single" w:sz="6" w:space="0" w:color="auto"/>
                    <w:right w:val="single" w:sz="6" w:space="0" w:color="auto"/>
                  </w:tcBorders>
                </w:tcPr>
                <w:p w14:paraId="7B877E17" w14:textId="711F5DBC" w:rsidR="00DD1772" w:rsidRPr="002571DF" w:rsidRDefault="00AE0EBF" w:rsidP="00684403">
                  <w:pPr>
                    <w:rPr>
                      <w:color w:val="000000" w:themeColor="text1"/>
                      <w:sz w:val="21"/>
                      <w:szCs w:val="21"/>
                    </w:rPr>
                  </w:pPr>
                  <w:r w:rsidRPr="002571DF">
                    <w:rPr>
                      <w:smallCaps/>
                      <w:color w:val="000000" w:themeColor="text1"/>
                      <w:sz w:val="21"/>
                      <w:szCs w:val="21"/>
                    </w:rPr>
                    <w:t>LL</w:t>
                  </w:r>
                  <w:r w:rsidR="00DD1772" w:rsidRPr="002571DF">
                    <w:rPr>
                      <w:color w:val="000000" w:themeColor="text1"/>
                      <w:sz w:val="21"/>
                      <w:szCs w:val="21"/>
                    </w:rPr>
                    <w:t>LLLL</w:t>
                  </w:r>
                </w:p>
              </w:tc>
              <w:tc>
                <w:tcPr>
                  <w:tcW w:w="160" w:type="dxa"/>
                </w:tcPr>
                <w:p w14:paraId="17FD4346" w14:textId="77777777" w:rsidR="00DD1772" w:rsidRPr="002571DF" w:rsidRDefault="00DD1772" w:rsidP="00684403">
                  <w:pPr>
                    <w:rPr>
                      <w:color w:val="000000" w:themeColor="text1"/>
                      <w:sz w:val="21"/>
                      <w:szCs w:val="21"/>
                    </w:rPr>
                  </w:pPr>
                </w:p>
              </w:tc>
              <w:tc>
                <w:tcPr>
                  <w:tcW w:w="1134" w:type="dxa"/>
                  <w:tcBorders>
                    <w:top w:val="single" w:sz="6" w:space="0" w:color="auto"/>
                    <w:left w:val="single" w:sz="6" w:space="0" w:color="auto"/>
                    <w:bottom w:val="single" w:sz="6" w:space="0" w:color="auto"/>
                    <w:right w:val="single" w:sz="6" w:space="0" w:color="auto"/>
                  </w:tcBorders>
                </w:tcPr>
                <w:p w14:paraId="6A0AA546"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aaaaaaaa</w:t>
                  </w:r>
                  <w:proofErr w:type="spellEnd"/>
                </w:p>
              </w:tc>
              <w:tc>
                <w:tcPr>
                  <w:tcW w:w="159" w:type="dxa"/>
                </w:tcPr>
                <w:p w14:paraId="35736E42" w14:textId="77777777" w:rsidR="00DD1772" w:rsidRPr="002571DF" w:rsidRDefault="00DD1772" w:rsidP="00684403">
                  <w:pPr>
                    <w:rPr>
                      <w:color w:val="000000" w:themeColor="text1"/>
                      <w:sz w:val="21"/>
                      <w:szCs w:val="21"/>
                    </w:rPr>
                  </w:pPr>
                </w:p>
              </w:tc>
              <w:tc>
                <w:tcPr>
                  <w:tcW w:w="1134" w:type="dxa"/>
                  <w:tcBorders>
                    <w:top w:val="single" w:sz="6" w:space="0" w:color="auto"/>
                    <w:left w:val="single" w:sz="6" w:space="0" w:color="auto"/>
                    <w:bottom w:val="single" w:sz="6" w:space="0" w:color="auto"/>
                    <w:right w:val="single" w:sz="6" w:space="0" w:color="auto"/>
                  </w:tcBorders>
                </w:tcPr>
                <w:p w14:paraId="2859AF2C" w14:textId="77777777" w:rsidR="00DD1772" w:rsidRPr="002571DF" w:rsidRDefault="00DD1772" w:rsidP="00684403">
                  <w:pPr>
                    <w:rPr>
                      <w:color w:val="000000" w:themeColor="text1"/>
                      <w:sz w:val="21"/>
                      <w:szCs w:val="21"/>
                    </w:rPr>
                  </w:pPr>
                  <w:proofErr w:type="spellStart"/>
                  <w:r w:rsidRPr="002571DF">
                    <w:rPr>
                      <w:color w:val="000000" w:themeColor="text1"/>
                      <w:sz w:val="21"/>
                      <w:szCs w:val="21"/>
                    </w:rPr>
                    <w:t>bbbbbbbb</w:t>
                  </w:r>
                  <w:proofErr w:type="spellEnd"/>
                </w:p>
              </w:tc>
              <w:tc>
                <w:tcPr>
                  <w:tcW w:w="170" w:type="dxa"/>
                </w:tcPr>
                <w:p w14:paraId="13A1F29E" w14:textId="77777777" w:rsidR="00DD1772" w:rsidRPr="002571DF" w:rsidRDefault="00DD1772" w:rsidP="00684403">
                  <w:pPr>
                    <w:rPr>
                      <w:color w:val="000000" w:themeColor="text1"/>
                      <w:sz w:val="21"/>
                      <w:szCs w:val="21"/>
                    </w:rPr>
                  </w:pPr>
                </w:p>
              </w:tc>
              <w:tc>
                <w:tcPr>
                  <w:tcW w:w="1134" w:type="dxa"/>
                  <w:tcBorders>
                    <w:top w:val="single" w:sz="6" w:space="0" w:color="auto"/>
                    <w:left w:val="single" w:sz="6" w:space="0" w:color="auto"/>
                    <w:bottom w:val="single" w:sz="6" w:space="0" w:color="auto"/>
                    <w:right w:val="single" w:sz="6" w:space="0" w:color="auto"/>
                  </w:tcBorders>
                </w:tcPr>
                <w:p w14:paraId="46E563C0" w14:textId="77777777" w:rsidR="00DD1772" w:rsidRPr="002571DF" w:rsidRDefault="00DD1772" w:rsidP="00684403">
                  <w:pPr>
                    <w:rPr>
                      <w:color w:val="000000" w:themeColor="text1"/>
                      <w:sz w:val="21"/>
                      <w:szCs w:val="21"/>
                    </w:rPr>
                  </w:pPr>
                  <w:r w:rsidRPr="002571DF">
                    <w:rPr>
                      <w:color w:val="000000" w:themeColor="text1"/>
                      <w:sz w:val="21"/>
                      <w:szCs w:val="21"/>
                    </w:rPr>
                    <w:t>dddddddd</w:t>
                  </w:r>
                </w:p>
              </w:tc>
              <w:tc>
                <w:tcPr>
                  <w:tcW w:w="454" w:type="dxa"/>
                </w:tcPr>
                <w:p w14:paraId="69309A1C" w14:textId="77777777" w:rsidR="00DD1772" w:rsidRPr="002571DF" w:rsidRDefault="00DD1772" w:rsidP="00684403">
                  <w:pPr>
                    <w:rPr>
                      <w:color w:val="000000" w:themeColor="text1"/>
                      <w:sz w:val="21"/>
                      <w:szCs w:val="21"/>
                    </w:rPr>
                  </w:pPr>
                  <w:r w:rsidRPr="002571DF">
                    <w:rPr>
                      <w:color w:val="000000" w:themeColor="text1"/>
                      <w:sz w:val="21"/>
                      <w:szCs w:val="21"/>
                    </w:rPr>
                    <w:t>. . .</w:t>
                  </w:r>
                </w:p>
              </w:tc>
              <w:tc>
                <w:tcPr>
                  <w:tcW w:w="1191" w:type="dxa"/>
                  <w:tcBorders>
                    <w:top w:val="single" w:sz="6" w:space="0" w:color="auto"/>
                    <w:left w:val="single" w:sz="6" w:space="0" w:color="auto"/>
                    <w:bottom w:val="single" w:sz="6" w:space="0" w:color="auto"/>
                    <w:right w:val="single" w:sz="6" w:space="0" w:color="auto"/>
                  </w:tcBorders>
                </w:tcPr>
                <w:p w14:paraId="08950A74" w14:textId="77777777" w:rsidR="00DD1772" w:rsidRPr="002571DF" w:rsidRDefault="00DD1772" w:rsidP="00684403">
                  <w:pPr>
                    <w:rPr>
                      <w:color w:val="000000" w:themeColor="text1"/>
                      <w:sz w:val="21"/>
                      <w:szCs w:val="21"/>
                    </w:rPr>
                  </w:pPr>
                  <w:r w:rsidRPr="002571DF">
                    <w:rPr>
                      <w:color w:val="000000" w:themeColor="text1"/>
                      <w:sz w:val="21"/>
                      <w:szCs w:val="21"/>
                    </w:rPr>
                    <w:t>dddddddd</w:t>
                  </w:r>
                </w:p>
              </w:tc>
            </w:tr>
          </w:tbl>
          <w:p w14:paraId="2BA1CB28" w14:textId="78FB8E00" w:rsidR="001503FE" w:rsidRPr="002571DF" w:rsidRDefault="001503FE" w:rsidP="00684403">
            <w:pPr>
              <w:spacing w:before="120"/>
              <w:rPr>
                <w:color w:val="000000" w:themeColor="text1"/>
                <w:sz w:val="21"/>
                <w:szCs w:val="21"/>
              </w:rPr>
            </w:pPr>
          </w:p>
          <w:p w14:paraId="049ED536"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65839959" w14:textId="77777777" w:rsidR="001503FE" w:rsidRPr="002571DF" w:rsidRDefault="001503FE" w:rsidP="00684403">
            <w:pPr>
              <w:spacing w:before="120"/>
              <w:rPr>
                <w:color w:val="000000" w:themeColor="text1"/>
                <w:sz w:val="21"/>
                <w:szCs w:val="21"/>
              </w:rPr>
            </w:pPr>
          </w:p>
          <w:p w14:paraId="273DDE15" w14:textId="61579111" w:rsidR="00DD1772" w:rsidRPr="002571DF" w:rsidRDefault="00DD1772" w:rsidP="00684403">
            <w:pPr>
              <w:spacing w:before="120"/>
              <w:rPr>
                <w:color w:val="000000" w:themeColor="text1"/>
                <w:sz w:val="21"/>
                <w:szCs w:val="21"/>
              </w:rPr>
            </w:pPr>
            <w:r w:rsidRPr="002571DF">
              <w:rPr>
                <w:color w:val="000000" w:themeColor="text1"/>
                <w:sz w:val="21"/>
                <w:szCs w:val="21"/>
              </w:rPr>
              <w:t>LLLL</w:t>
            </w:r>
            <w:r w:rsidR="00AE0EBF" w:rsidRPr="002571DF">
              <w:rPr>
                <w:color w:val="000000" w:themeColor="text1"/>
                <w:sz w:val="21"/>
                <w:szCs w:val="21"/>
              </w:rPr>
              <w:t>LL</w:t>
            </w:r>
            <w:r w:rsidRPr="002571DF">
              <w:rPr>
                <w:color w:val="000000" w:themeColor="text1"/>
                <w:sz w:val="21"/>
                <w:szCs w:val="21"/>
              </w:rPr>
              <w:t>: number of bytes to be written</w:t>
            </w:r>
          </w:p>
          <w:p w14:paraId="0B7D8B52" w14:textId="5B5BDA00" w:rsidR="00DD1772" w:rsidRPr="002571DF" w:rsidRDefault="00DD1772" w:rsidP="00107B01">
            <w:pPr>
              <w:rPr>
                <w:color w:val="000000" w:themeColor="text1"/>
                <w:sz w:val="21"/>
                <w:szCs w:val="21"/>
              </w:rPr>
            </w:pPr>
            <w:proofErr w:type="spellStart"/>
            <w:r w:rsidRPr="002571DF">
              <w:rPr>
                <w:color w:val="000000" w:themeColor="text1"/>
                <w:sz w:val="21"/>
                <w:szCs w:val="21"/>
              </w:rPr>
              <w:t>aaaaaaaa</w:t>
            </w:r>
            <w:proofErr w:type="spellEnd"/>
            <w:r w:rsidRPr="002571DF">
              <w:rPr>
                <w:color w:val="000000" w:themeColor="text1"/>
                <w:sz w:val="21"/>
                <w:szCs w:val="21"/>
              </w:rPr>
              <w:t>: destination address of the 1</w:t>
            </w:r>
            <w:r w:rsidRPr="002571DF">
              <w:rPr>
                <w:color w:val="000000" w:themeColor="text1"/>
                <w:sz w:val="21"/>
                <w:szCs w:val="21"/>
                <w:vertAlign w:val="superscript"/>
              </w:rPr>
              <w:t>st</w:t>
            </w:r>
            <w:r w:rsidRPr="002571DF">
              <w:rPr>
                <w:color w:val="000000" w:themeColor="text1"/>
                <w:sz w:val="21"/>
                <w:szCs w:val="21"/>
              </w:rPr>
              <w:t xml:space="preserve"> byte to be written (high byte)</w:t>
            </w:r>
          </w:p>
          <w:p w14:paraId="6A568B66" w14:textId="6DC710A2" w:rsidR="00DD1772" w:rsidRPr="002571DF" w:rsidRDefault="00DD1772" w:rsidP="00107B01">
            <w:pPr>
              <w:ind w:left="5" w:hanging="5"/>
              <w:rPr>
                <w:color w:val="000000" w:themeColor="text1"/>
                <w:sz w:val="21"/>
                <w:szCs w:val="21"/>
              </w:rPr>
            </w:pPr>
            <w:proofErr w:type="spellStart"/>
            <w:r w:rsidRPr="002571DF">
              <w:rPr>
                <w:color w:val="000000" w:themeColor="text1"/>
                <w:sz w:val="21"/>
                <w:szCs w:val="21"/>
              </w:rPr>
              <w:t>bbbbbbbb</w:t>
            </w:r>
            <w:proofErr w:type="spellEnd"/>
            <w:r w:rsidRPr="002571DF">
              <w:rPr>
                <w:color w:val="000000" w:themeColor="text1"/>
                <w:sz w:val="21"/>
                <w:szCs w:val="21"/>
              </w:rPr>
              <w:t>: destination address of the 1</w:t>
            </w:r>
            <w:r w:rsidRPr="002571DF">
              <w:rPr>
                <w:color w:val="000000" w:themeColor="text1"/>
                <w:sz w:val="21"/>
                <w:szCs w:val="21"/>
                <w:vertAlign w:val="superscript"/>
              </w:rPr>
              <w:t>st</w:t>
            </w:r>
            <w:r w:rsidRPr="002571DF">
              <w:rPr>
                <w:color w:val="000000" w:themeColor="text1"/>
                <w:sz w:val="21"/>
                <w:szCs w:val="21"/>
              </w:rPr>
              <w:t xml:space="preserve"> byte to be written (low byte)</w:t>
            </w:r>
          </w:p>
          <w:p w14:paraId="152EB441" w14:textId="77777777" w:rsidR="00DD1772" w:rsidRPr="002571DF" w:rsidRDefault="00DD1772" w:rsidP="00684403">
            <w:pPr>
              <w:ind w:left="709" w:hanging="709"/>
              <w:rPr>
                <w:color w:val="000000" w:themeColor="text1"/>
                <w:sz w:val="21"/>
                <w:szCs w:val="21"/>
              </w:rPr>
            </w:pPr>
            <w:r w:rsidRPr="002571DF">
              <w:rPr>
                <w:color w:val="000000" w:themeColor="text1"/>
                <w:sz w:val="21"/>
                <w:szCs w:val="21"/>
              </w:rPr>
              <w:t>d...d: data to be written</w:t>
            </w:r>
          </w:p>
          <w:p w14:paraId="3BC5E02E" w14:textId="6E9F2976" w:rsidR="00DD1772" w:rsidRPr="002571DF" w:rsidRDefault="00DD1772" w:rsidP="00684403">
            <w:pPr>
              <w:rPr>
                <w:color w:val="000000" w:themeColor="text1"/>
                <w:sz w:val="21"/>
                <w:szCs w:val="21"/>
              </w:rPr>
            </w:pPr>
            <w:r w:rsidRPr="002571DF">
              <w:rPr>
                <w:color w:val="000000" w:themeColor="text1"/>
                <w:sz w:val="21"/>
                <w:szCs w:val="21"/>
              </w:rPr>
              <w:t xml:space="preserve">Writes a continuous data block into the memory of the addressed bus device, starting at the specified address. </w:t>
            </w:r>
          </w:p>
          <w:p w14:paraId="313611E3" w14:textId="74764C5D" w:rsidR="00DD1772" w:rsidRPr="002571DF" w:rsidRDefault="00DD1772" w:rsidP="00684403">
            <w:pPr>
              <w:rPr>
                <w:color w:val="000000" w:themeColor="text1"/>
                <w:sz w:val="21"/>
                <w:szCs w:val="21"/>
              </w:rPr>
            </w:pPr>
            <w:r w:rsidRPr="002571DF">
              <w:rPr>
                <w:color w:val="000000" w:themeColor="text1"/>
                <w:sz w:val="21"/>
                <w:szCs w:val="21"/>
              </w:rPr>
              <w:t xml:space="preserve">If part of the requested data lies in a protected memory area or does not exist, then </w:t>
            </w:r>
            <w:r w:rsidR="00D75206" w:rsidRPr="002571DF">
              <w:rPr>
                <w:color w:val="000000" w:themeColor="text1"/>
                <w:sz w:val="21"/>
                <w:szCs w:val="21"/>
              </w:rPr>
              <w:t xml:space="preserve">the bus device returns </w:t>
            </w:r>
            <w:r w:rsidR="00D75206">
              <w:rPr>
                <w:color w:val="000000" w:themeColor="text1"/>
                <w:sz w:val="21"/>
                <w:szCs w:val="21"/>
              </w:rPr>
              <w:t>a Memory Response</w:t>
            </w:r>
            <w:r w:rsidR="00D75206" w:rsidRPr="002571DF">
              <w:rPr>
                <w:color w:val="000000" w:themeColor="text1"/>
                <w:sz w:val="21"/>
                <w:szCs w:val="21"/>
              </w:rPr>
              <w:t xml:space="preserve"> message L...L = 0 and no data</w:t>
            </w:r>
            <w:r w:rsidR="00D75206">
              <w:rPr>
                <w:color w:val="000000" w:themeColor="text1"/>
                <w:sz w:val="21"/>
                <w:szCs w:val="21"/>
              </w:rPr>
              <w:t xml:space="preserve"> (indicating that no data was written)</w:t>
            </w:r>
            <w:r w:rsidR="00D75206" w:rsidRPr="002571DF">
              <w:rPr>
                <w:color w:val="000000" w:themeColor="text1"/>
                <w:sz w:val="21"/>
                <w:szCs w:val="21"/>
              </w:rPr>
              <w:t>.</w:t>
            </w:r>
          </w:p>
          <w:p w14:paraId="02590EC1" w14:textId="27605630" w:rsidR="00DD1772" w:rsidRPr="002571DF" w:rsidRDefault="00D75206" w:rsidP="00684403">
            <w:pPr>
              <w:rPr>
                <w:color w:val="000000" w:themeColor="text1"/>
                <w:sz w:val="21"/>
                <w:szCs w:val="21"/>
              </w:rPr>
            </w:pPr>
            <w:r>
              <w:rPr>
                <w:color w:val="000000" w:themeColor="text1"/>
                <w:sz w:val="21"/>
                <w:szCs w:val="21"/>
              </w:rPr>
              <w:t xml:space="preserve">When the mode called ‘Verify’ is activated, </w:t>
            </w:r>
            <w:r w:rsidR="00DD1772" w:rsidRPr="002571DF">
              <w:rPr>
                <w:color w:val="000000" w:themeColor="text1"/>
                <w:sz w:val="21"/>
                <w:szCs w:val="21"/>
              </w:rPr>
              <w:t>bus devices automatically emit a MemoryResponse immediately after the write instruction.</w:t>
            </w:r>
          </w:p>
        </w:tc>
      </w:tr>
      <w:tr w:rsidR="0070674C" w:rsidRPr="002571DF" w14:paraId="48AA318E" w14:textId="77777777" w:rsidTr="00C52C44">
        <w:trPr>
          <w:cantSplit/>
          <w:tblHeader/>
        </w:trPr>
        <w:tc>
          <w:tcPr>
            <w:tcW w:w="2830" w:type="dxa"/>
            <w:tcBorders>
              <w:bottom w:val="single" w:sz="12" w:space="0" w:color="8EAADB"/>
            </w:tcBorders>
            <w:shd w:val="clear" w:color="auto" w:fill="auto"/>
            <w:vAlign w:val="center"/>
          </w:tcPr>
          <w:p w14:paraId="30F00A17" w14:textId="77777777" w:rsidR="00DD1772" w:rsidRPr="00107B01" w:rsidRDefault="00DD1772" w:rsidP="00684403">
            <w:pPr>
              <w:rPr>
                <w:color w:val="000000" w:themeColor="text1"/>
                <w:sz w:val="21"/>
                <w:szCs w:val="21"/>
              </w:rPr>
            </w:pPr>
            <w:r w:rsidRPr="00107B01">
              <w:rPr>
                <w:color w:val="000000" w:themeColor="text1"/>
                <w:sz w:val="21"/>
                <w:szCs w:val="21"/>
              </w:rPr>
              <w:t>User Message</w:t>
            </w:r>
          </w:p>
          <w:p w14:paraId="03BFE475" w14:textId="77777777" w:rsidR="00DD1772" w:rsidRPr="00107B01" w:rsidRDefault="00DD1772" w:rsidP="00684403">
            <w:pPr>
              <w:rPr>
                <w:color w:val="000000" w:themeColor="text1"/>
                <w:sz w:val="21"/>
                <w:szCs w:val="21"/>
              </w:rPr>
            </w:pPr>
          </w:p>
        </w:tc>
        <w:tc>
          <w:tcPr>
            <w:tcW w:w="6515" w:type="dxa"/>
            <w:tcBorders>
              <w:bottom w:val="single" w:sz="12" w:space="0" w:color="8EAADB"/>
            </w:tcBorders>
            <w:shd w:val="clear" w:color="auto" w:fill="auto"/>
          </w:tcPr>
          <w:p w14:paraId="73AC16A5" w14:textId="77777777" w:rsidR="00DD1772" w:rsidRPr="002571DF" w:rsidRDefault="00DD1772" w:rsidP="00684403">
            <w:pPr>
              <w:pStyle w:val="Index1"/>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654"/>
              <w:gridCol w:w="1472"/>
            </w:tblGrid>
            <w:tr w:rsidR="00DD1772" w:rsidRPr="002571DF" w14:paraId="41603D71" w14:textId="77777777" w:rsidTr="00107B01">
              <w:tc>
                <w:tcPr>
                  <w:tcW w:w="212" w:type="dxa"/>
                  <w:tcBorders>
                    <w:top w:val="single" w:sz="6" w:space="0" w:color="auto"/>
                    <w:bottom w:val="single" w:sz="6" w:space="0" w:color="auto"/>
                  </w:tcBorders>
                </w:tcPr>
                <w:p w14:paraId="2BEDB659"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979384A" w14:textId="77777777" w:rsidR="00DD1772" w:rsidRPr="002571DF" w:rsidRDefault="00DD1772" w:rsidP="00684403">
                  <w:pPr>
                    <w:rPr>
                      <w:color w:val="000000" w:themeColor="text1"/>
                      <w:sz w:val="21"/>
                      <w:szCs w:val="21"/>
                    </w:rPr>
                  </w:pPr>
                  <w:r w:rsidRPr="002571DF">
                    <w:rPr>
                      <w:color w:val="000000" w:themeColor="text1"/>
                      <w:sz w:val="21"/>
                      <w:szCs w:val="21"/>
                    </w:rPr>
                    <w:t>10</w:t>
                  </w:r>
                </w:p>
              </w:tc>
              <w:tc>
                <w:tcPr>
                  <w:tcW w:w="160" w:type="dxa"/>
                  <w:shd w:val="clear" w:color="auto" w:fill="D6E3BC"/>
                </w:tcPr>
                <w:p w14:paraId="1A71656C"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0B4CA15A" w14:textId="77777777" w:rsidR="00DD1772" w:rsidRPr="002571DF" w:rsidRDefault="00DD1772" w:rsidP="00684403">
                  <w:pPr>
                    <w:rPr>
                      <w:color w:val="000000" w:themeColor="text1"/>
                      <w:sz w:val="21"/>
                      <w:szCs w:val="21"/>
                    </w:rPr>
                  </w:pPr>
                  <w:r w:rsidRPr="002571DF">
                    <w:rPr>
                      <w:color w:val="000000" w:themeColor="text1"/>
                      <w:sz w:val="21"/>
                      <w:szCs w:val="21"/>
                    </w:rPr>
                    <w:t>11</w:t>
                  </w:r>
                </w:p>
              </w:tc>
              <w:tc>
                <w:tcPr>
                  <w:tcW w:w="975" w:type="dxa"/>
                  <w:tcBorders>
                    <w:top w:val="single" w:sz="6" w:space="0" w:color="auto"/>
                    <w:bottom w:val="single" w:sz="6" w:space="0" w:color="auto"/>
                    <w:right w:val="single" w:sz="6" w:space="0" w:color="auto"/>
                  </w:tcBorders>
                </w:tcPr>
                <w:p w14:paraId="15D6A741" w14:textId="77777777" w:rsidR="00DD1772" w:rsidRPr="002571DF" w:rsidRDefault="00DD1772" w:rsidP="00684403">
                  <w:pPr>
                    <w:rPr>
                      <w:color w:val="000000" w:themeColor="text1"/>
                      <w:sz w:val="21"/>
                      <w:szCs w:val="21"/>
                    </w:rPr>
                  </w:pPr>
                  <w:r w:rsidRPr="002571DF">
                    <w:rPr>
                      <w:color w:val="000000" w:themeColor="text1"/>
                      <w:sz w:val="21"/>
                      <w:szCs w:val="21"/>
                    </w:rPr>
                    <w:t>dddddd</w:t>
                  </w:r>
                </w:p>
              </w:tc>
              <w:tc>
                <w:tcPr>
                  <w:tcW w:w="654" w:type="dxa"/>
                </w:tcPr>
                <w:p w14:paraId="66DB2CDF" w14:textId="77777777" w:rsidR="00DD1772" w:rsidRPr="002571DF" w:rsidRDefault="00DD1772" w:rsidP="00684403">
                  <w:pPr>
                    <w:rPr>
                      <w:color w:val="000000" w:themeColor="text1"/>
                      <w:sz w:val="21"/>
                      <w:szCs w:val="21"/>
                    </w:rPr>
                  </w:pPr>
                  <w:r w:rsidRPr="002571DF">
                    <w:rPr>
                      <w:color w:val="000000" w:themeColor="text1"/>
                      <w:sz w:val="21"/>
                      <w:szCs w:val="21"/>
                    </w:rPr>
                    <w:t>. . .</w:t>
                  </w:r>
                </w:p>
              </w:tc>
              <w:tc>
                <w:tcPr>
                  <w:tcW w:w="1472" w:type="dxa"/>
                  <w:tcBorders>
                    <w:top w:val="single" w:sz="6" w:space="0" w:color="auto"/>
                    <w:left w:val="single" w:sz="6" w:space="0" w:color="auto"/>
                    <w:bottom w:val="single" w:sz="6" w:space="0" w:color="auto"/>
                    <w:right w:val="single" w:sz="6" w:space="0" w:color="auto"/>
                  </w:tcBorders>
                </w:tcPr>
                <w:p w14:paraId="01555310" w14:textId="77777777" w:rsidR="00DD1772" w:rsidRPr="002571DF" w:rsidRDefault="00DD1772" w:rsidP="00684403">
                  <w:pPr>
                    <w:rPr>
                      <w:color w:val="000000" w:themeColor="text1"/>
                      <w:sz w:val="21"/>
                      <w:szCs w:val="21"/>
                    </w:rPr>
                  </w:pPr>
                  <w:r w:rsidRPr="002571DF">
                    <w:rPr>
                      <w:color w:val="000000" w:themeColor="text1"/>
                      <w:sz w:val="21"/>
                      <w:szCs w:val="21"/>
                    </w:rPr>
                    <w:t>dddddddd</w:t>
                  </w:r>
                </w:p>
              </w:tc>
            </w:tr>
          </w:tbl>
          <w:p w14:paraId="7288BCB7" w14:textId="77777777" w:rsidR="001503FE" w:rsidRPr="002571DF" w:rsidRDefault="001503FE" w:rsidP="001503FE">
            <w:pPr>
              <w:rPr>
                <w:color w:val="000000" w:themeColor="text1"/>
                <w:sz w:val="21"/>
                <w:szCs w:val="21"/>
              </w:rPr>
            </w:pPr>
          </w:p>
          <w:p w14:paraId="4C6080DA" w14:textId="2D3C0496" w:rsidR="001503FE" w:rsidRPr="002571DF" w:rsidRDefault="001503FE" w:rsidP="001503FE">
            <w:pPr>
              <w:rPr>
                <w:color w:val="000000" w:themeColor="text1"/>
                <w:sz w:val="21"/>
                <w:szCs w:val="21"/>
              </w:rPr>
            </w:pPr>
            <w:r w:rsidRPr="002571DF">
              <w:rPr>
                <w:color w:val="000000" w:themeColor="text1"/>
                <w:sz w:val="21"/>
                <w:szCs w:val="21"/>
              </w:rPr>
              <w:t>Explanation:</w:t>
            </w:r>
          </w:p>
          <w:p w14:paraId="2421ED79" w14:textId="5C661EFB" w:rsidR="00DD1772" w:rsidRPr="002571DF" w:rsidRDefault="00DD1772" w:rsidP="00684403">
            <w:pPr>
              <w:pStyle w:val="Index1"/>
              <w:spacing w:before="120"/>
              <w:rPr>
                <w:color w:val="000000" w:themeColor="text1"/>
                <w:sz w:val="21"/>
                <w:szCs w:val="21"/>
              </w:rPr>
            </w:pPr>
            <w:r w:rsidRPr="002571DF">
              <w:rPr>
                <w:color w:val="000000" w:themeColor="text1"/>
                <w:sz w:val="21"/>
                <w:szCs w:val="21"/>
              </w:rPr>
              <w:t>d...d:</w:t>
            </w:r>
            <w:r w:rsidRPr="002571DF">
              <w:rPr>
                <w:color w:val="000000" w:themeColor="text1"/>
                <w:sz w:val="21"/>
                <w:szCs w:val="21"/>
              </w:rPr>
              <w:tab/>
              <w:t>data</w:t>
            </w:r>
          </w:p>
          <w:p w14:paraId="449FFC98" w14:textId="77777777" w:rsidR="00DD1772" w:rsidRPr="002571DF" w:rsidRDefault="00DD1772" w:rsidP="00684403">
            <w:pPr>
              <w:rPr>
                <w:color w:val="000000" w:themeColor="text1"/>
                <w:sz w:val="21"/>
                <w:szCs w:val="21"/>
              </w:rPr>
            </w:pPr>
            <w:r w:rsidRPr="002571DF">
              <w:rPr>
                <w:color w:val="000000" w:themeColor="text1"/>
                <w:sz w:val="21"/>
                <w:szCs w:val="21"/>
              </w:rPr>
              <w:t>Initiates the exchange of data between two microcontrollers in the bus device (this is rather an exception in current devices).</w:t>
            </w:r>
          </w:p>
        </w:tc>
      </w:tr>
      <w:tr w:rsidR="0070674C" w:rsidRPr="002571DF" w14:paraId="23850184" w14:textId="77777777" w:rsidTr="00C52C44">
        <w:trPr>
          <w:cantSplit/>
          <w:tblHeader/>
        </w:trPr>
        <w:tc>
          <w:tcPr>
            <w:tcW w:w="2830" w:type="dxa"/>
            <w:tcBorders>
              <w:bottom w:val="single" w:sz="12" w:space="0" w:color="8EAADB"/>
            </w:tcBorders>
            <w:shd w:val="clear" w:color="auto" w:fill="auto"/>
            <w:vAlign w:val="center"/>
          </w:tcPr>
          <w:p w14:paraId="443BE25D" w14:textId="163E395D" w:rsidR="00DD1772" w:rsidRPr="00107B01" w:rsidRDefault="00C52C44" w:rsidP="00684403">
            <w:pPr>
              <w:tabs>
                <w:tab w:val="left" w:pos="1139"/>
              </w:tabs>
              <w:rPr>
                <w:color w:val="000000" w:themeColor="text1"/>
                <w:sz w:val="21"/>
                <w:szCs w:val="21"/>
              </w:rPr>
            </w:pPr>
            <w:proofErr w:type="spellStart"/>
            <w:r w:rsidRPr="002571DF">
              <w:rPr>
                <w:color w:val="000000" w:themeColor="text1"/>
                <w:sz w:val="21"/>
                <w:szCs w:val="21"/>
              </w:rPr>
              <w:t>DeviceDescriptorRead</w:t>
            </w:r>
            <w:proofErr w:type="spellEnd"/>
          </w:p>
        </w:tc>
        <w:tc>
          <w:tcPr>
            <w:tcW w:w="6515" w:type="dxa"/>
            <w:tcBorders>
              <w:bottom w:val="single" w:sz="12" w:space="0" w:color="8EAADB"/>
            </w:tcBorders>
            <w:shd w:val="clear" w:color="auto" w:fill="auto"/>
          </w:tcPr>
          <w:p w14:paraId="4867D217" w14:textId="77777777" w:rsidR="00DD1772" w:rsidRPr="002571DF"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tblGrid>
            <w:tr w:rsidR="00DD1772" w:rsidRPr="002571DF" w14:paraId="6812B5BA" w14:textId="77777777" w:rsidTr="00107B01">
              <w:tc>
                <w:tcPr>
                  <w:tcW w:w="212" w:type="dxa"/>
                  <w:tcBorders>
                    <w:top w:val="single" w:sz="6" w:space="0" w:color="auto"/>
                    <w:bottom w:val="single" w:sz="6" w:space="0" w:color="auto"/>
                  </w:tcBorders>
                </w:tcPr>
                <w:p w14:paraId="51F3A10F"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0A769B16" w14:textId="77777777" w:rsidR="00DD1772" w:rsidRPr="002571DF" w:rsidRDefault="00DD1772" w:rsidP="00684403">
                  <w:pPr>
                    <w:rPr>
                      <w:color w:val="000000" w:themeColor="text1"/>
                      <w:sz w:val="21"/>
                      <w:szCs w:val="21"/>
                    </w:rPr>
                  </w:pPr>
                  <w:r w:rsidRPr="002571DF">
                    <w:rPr>
                      <w:color w:val="000000" w:themeColor="text1"/>
                      <w:sz w:val="21"/>
                      <w:szCs w:val="21"/>
                    </w:rPr>
                    <w:t>11</w:t>
                  </w:r>
                </w:p>
              </w:tc>
              <w:tc>
                <w:tcPr>
                  <w:tcW w:w="160" w:type="dxa"/>
                  <w:shd w:val="clear" w:color="auto" w:fill="D6E3BC"/>
                </w:tcPr>
                <w:p w14:paraId="03285E48" w14:textId="77777777" w:rsidR="00DD1772" w:rsidRPr="002571DF"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3EB5A7FA" w14:textId="77777777" w:rsidR="00DD1772" w:rsidRPr="002571DF" w:rsidRDefault="00DD1772" w:rsidP="00684403">
                  <w:pPr>
                    <w:rPr>
                      <w:color w:val="000000" w:themeColor="text1"/>
                      <w:sz w:val="21"/>
                      <w:szCs w:val="21"/>
                    </w:rPr>
                  </w:pPr>
                  <w:r w:rsidRPr="002571DF">
                    <w:rPr>
                      <w:color w:val="000000" w:themeColor="text1"/>
                      <w:sz w:val="21"/>
                      <w:szCs w:val="21"/>
                    </w:rPr>
                    <w:t>00</w:t>
                  </w:r>
                </w:p>
              </w:tc>
              <w:tc>
                <w:tcPr>
                  <w:tcW w:w="975" w:type="dxa"/>
                  <w:tcBorders>
                    <w:top w:val="single" w:sz="6" w:space="0" w:color="auto"/>
                    <w:bottom w:val="single" w:sz="6" w:space="0" w:color="auto"/>
                    <w:right w:val="single" w:sz="6" w:space="0" w:color="auto"/>
                  </w:tcBorders>
                </w:tcPr>
                <w:p w14:paraId="59FA0806" w14:textId="77777777" w:rsidR="00DD1772" w:rsidRPr="002571DF" w:rsidRDefault="00DD1772" w:rsidP="00684403">
                  <w:pPr>
                    <w:rPr>
                      <w:color w:val="000000" w:themeColor="text1"/>
                      <w:sz w:val="21"/>
                      <w:szCs w:val="21"/>
                    </w:rPr>
                  </w:pPr>
                  <w:r w:rsidRPr="002571DF">
                    <w:rPr>
                      <w:color w:val="000000" w:themeColor="text1"/>
                      <w:sz w:val="21"/>
                      <w:szCs w:val="21"/>
                    </w:rPr>
                    <w:t>xxxxxx</w:t>
                  </w:r>
                </w:p>
              </w:tc>
            </w:tr>
          </w:tbl>
          <w:p w14:paraId="30D2A1D3" w14:textId="77777777" w:rsidR="00DD1772" w:rsidRPr="002571DF" w:rsidRDefault="00DD1772" w:rsidP="00684403">
            <w:pPr>
              <w:rPr>
                <w:color w:val="000000" w:themeColor="text1"/>
                <w:sz w:val="21"/>
                <w:szCs w:val="21"/>
              </w:rPr>
            </w:pPr>
          </w:p>
          <w:p w14:paraId="0A38DDB5" w14:textId="77777777" w:rsidR="001503FE" w:rsidRPr="002571DF" w:rsidRDefault="001503FE" w:rsidP="001503FE">
            <w:pPr>
              <w:rPr>
                <w:color w:val="000000" w:themeColor="text1"/>
                <w:sz w:val="21"/>
                <w:szCs w:val="21"/>
              </w:rPr>
            </w:pPr>
            <w:r w:rsidRPr="002571DF">
              <w:rPr>
                <w:color w:val="000000" w:themeColor="text1"/>
                <w:sz w:val="21"/>
                <w:szCs w:val="21"/>
              </w:rPr>
              <w:t>Explanation:</w:t>
            </w:r>
          </w:p>
          <w:p w14:paraId="1AE97BA3" w14:textId="77777777" w:rsidR="001503FE" w:rsidRPr="002571DF" w:rsidRDefault="001503FE" w:rsidP="00684403">
            <w:pPr>
              <w:rPr>
                <w:color w:val="000000" w:themeColor="text1"/>
                <w:sz w:val="21"/>
                <w:szCs w:val="21"/>
              </w:rPr>
            </w:pPr>
          </w:p>
          <w:p w14:paraId="1B96DBCB" w14:textId="02BCAA9A" w:rsidR="00DD1772" w:rsidRPr="002571DF" w:rsidRDefault="00DD1772" w:rsidP="00684403">
            <w:pPr>
              <w:rPr>
                <w:color w:val="000000" w:themeColor="text1"/>
                <w:sz w:val="21"/>
                <w:szCs w:val="21"/>
              </w:rPr>
            </w:pPr>
            <w:r w:rsidRPr="002571DF">
              <w:rPr>
                <w:color w:val="000000" w:themeColor="text1"/>
                <w:sz w:val="21"/>
                <w:szCs w:val="21"/>
              </w:rPr>
              <w:t>xxxxxx: no significance (typically 0b)</w:t>
            </w:r>
          </w:p>
          <w:p w14:paraId="057AC0CF" w14:textId="77777777" w:rsidR="00DD1772" w:rsidRPr="002571DF" w:rsidRDefault="00DD1772" w:rsidP="00684403">
            <w:pPr>
              <w:rPr>
                <w:color w:val="000000" w:themeColor="text1"/>
                <w:sz w:val="21"/>
                <w:szCs w:val="21"/>
              </w:rPr>
            </w:pPr>
          </w:p>
          <w:p w14:paraId="5143724E" w14:textId="77777777" w:rsidR="00DD1772" w:rsidRPr="002571DF" w:rsidRDefault="00DD1772" w:rsidP="00684403">
            <w:pPr>
              <w:rPr>
                <w:color w:val="000000" w:themeColor="text1"/>
                <w:sz w:val="21"/>
                <w:szCs w:val="21"/>
              </w:rPr>
            </w:pPr>
            <w:r w:rsidRPr="002571DF">
              <w:rPr>
                <w:color w:val="000000" w:themeColor="text1"/>
                <w:sz w:val="21"/>
                <w:szCs w:val="21"/>
              </w:rPr>
              <w:t>Requests the addressed bus device to return information on its supported system profile by means of its mask type and mask version.</w:t>
            </w:r>
          </w:p>
        </w:tc>
      </w:tr>
      <w:tr w:rsidR="0070674C" w:rsidRPr="002571DF" w14:paraId="55821CDE" w14:textId="77777777" w:rsidTr="00C52C44">
        <w:trPr>
          <w:cantSplit/>
          <w:tblHeader/>
        </w:trPr>
        <w:tc>
          <w:tcPr>
            <w:tcW w:w="2830" w:type="dxa"/>
            <w:tcBorders>
              <w:bottom w:val="single" w:sz="12" w:space="0" w:color="8EAADB"/>
            </w:tcBorders>
            <w:shd w:val="clear" w:color="auto" w:fill="auto"/>
            <w:vAlign w:val="center"/>
          </w:tcPr>
          <w:p w14:paraId="4097DD00" w14:textId="1A62C66E" w:rsidR="00DD1772" w:rsidRPr="00107B01" w:rsidRDefault="00C52C44" w:rsidP="00684403">
            <w:pPr>
              <w:rPr>
                <w:color w:val="000000" w:themeColor="text1"/>
                <w:sz w:val="21"/>
                <w:szCs w:val="21"/>
              </w:rPr>
            </w:pPr>
            <w:proofErr w:type="spellStart"/>
            <w:r w:rsidRPr="00107B01">
              <w:rPr>
                <w:color w:val="000000" w:themeColor="text1"/>
                <w:sz w:val="21"/>
                <w:szCs w:val="21"/>
              </w:rPr>
              <w:lastRenderedPageBreak/>
              <w:t>DeviceDescriptorResponse</w:t>
            </w:r>
            <w:proofErr w:type="spellEnd"/>
          </w:p>
        </w:tc>
        <w:tc>
          <w:tcPr>
            <w:tcW w:w="6515" w:type="dxa"/>
            <w:tcBorders>
              <w:bottom w:val="single" w:sz="12" w:space="0" w:color="8EAADB"/>
            </w:tcBorders>
            <w:shd w:val="clear" w:color="auto" w:fill="auto"/>
          </w:tcPr>
          <w:p w14:paraId="1D061DBF" w14:textId="77777777" w:rsidR="00DD1772" w:rsidRPr="00107B01"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160"/>
              <w:gridCol w:w="1824"/>
              <w:gridCol w:w="284"/>
              <w:gridCol w:w="1275"/>
            </w:tblGrid>
            <w:tr w:rsidR="0070674C" w:rsidRPr="002571DF" w14:paraId="1B7FB458" w14:textId="77777777" w:rsidTr="00C52C44">
              <w:tc>
                <w:tcPr>
                  <w:tcW w:w="212" w:type="dxa"/>
                  <w:tcBorders>
                    <w:top w:val="single" w:sz="6" w:space="0" w:color="auto"/>
                    <w:bottom w:val="single" w:sz="6" w:space="0" w:color="auto"/>
                  </w:tcBorders>
                </w:tcPr>
                <w:p w14:paraId="0EAFEC93"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0E13821F" w14:textId="77777777" w:rsidR="00DD1772" w:rsidRPr="00107B01" w:rsidRDefault="00DD1772" w:rsidP="00684403">
                  <w:pPr>
                    <w:rPr>
                      <w:color w:val="000000" w:themeColor="text1"/>
                      <w:sz w:val="21"/>
                      <w:szCs w:val="21"/>
                    </w:rPr>
                  </w:pPr>
                  <w:r w:rsidRPr="00107B01">
                    <w:rPr>
                      <w:color w:val="000000" w:themeColor="text1"/>
                      <w:sz w:val="21"/>
                      <w:szCs w:val="21"/>
                    </w:rPr>
                    <w:t>11</w:t>
                  </w:r>
                </w:p>
              </w:tc>
              <w:tc>
                <w:tcPr>
                  <w:tcW w:w="160" w:type="dxa"/>
                  <w:shd w:val="clear" w:color="auto" w:fill="D6E3BC"/>
                </w:tcPr>
                <w:p w14:paraId="1D739404"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76020C21" w14:textId="77777777" w:rsidR="00DD1772" w:rsidRPr="00107B01" w:rsidRDefault="00DD1772" w:rsidP="00684403">
                  <w:pPr>
                    <w:rPr>
                      <w:color w:val="000000" w:themeColor="text1"/>
                      <w:sz w:val="21"/>
                      <w:szCs w:val="21"/>
                    </w:rPr>
                  </w:pPr>
                  <w:r w:rsidRPr="00107B01">
                    <w:rPr>
                      <w:color w:val="000000" w:themeColor="text1"/>
                      <w:sz w:val="21"/>
                      <w:szCs w:val="21"/>
                    </w:rPr>
                    <w:t>01</w:t>
                  </w:r>
                </w:p>
              </w:tc>
              <w:tc>
                <w:tcPr>
                  <w:tcW w:w="975" w:type="dxa"/>
                  <w:tcBorders>
                    <w:top w:val="single" w:sz="6" w:space="0" w:color="auto"/>
                    <w:bottom w:val="single" w:sz="6" w:space="0" w:color="auto"/>
                    <w:right w:val="single" w:sz="6" w:space="0" w:color="auto"/>
                  </w:tcBorders>
                </w:tcPr>
                <w:p w14:paraId="47985469" w14:textId="77777777" w:rsidR="00DD1772" w:rsidRPr="00107B01" w:rsidRDefault="00DD1772" w:rsidP="00684403">
                  <w:pPr>
                    <w:rPr>
                      <w:color w:val="000000" w:themeColor="text1"/>
                      <w:sz w:val="21"/>
                      <w:szCs w:val="21"/>
                    </w:rPr>
                  </w:pPr>
                  <w:r w:rsidRPr="00107B01">
                    <w:rPr>
                      <w:color w:val="000000" w:themeColor="text1"/>
                      <w:sz w:val="21"/>
                      <w:szCs w:val="21"/>
                    </w:rPr>
                    <w:t>xxxxxx</w:t>
                  </w:r>
                </w:p>
              </w:tc>
              <w:tc>
                <w:tcPr>
                  <w:tcW w:w="160" w:type="dxa"/>
                </w:tcPr>
                <w:p w14:paraId="39EB14E4" w14:textId="77777777" w:rsidR="00DD1772" w:rsidRPr="00107B01" w:rsidRDefault="00DD1772" w:rsidP="00684403">
                  <w:pPr>
                    <w:rPr>
                      <w:color w:val="000000" w:themeColor="text1"/>
                      <w:sz w:val="21"/>
                      <w:szCs w:val="21"/>
                    </w:rPr>
                  </w:pPr>
                </w:p>
              </w:tc>
              <w:tc>
                <w:tcPr>
                  <w:tcW w:w="1824" w:type="dxa"/>
                  <w:tcBorders>
                    <w:top w:val="single" w:sz="6" w:space="0" w:color="auto"/>
                    <w:left w:val="single" w:sz="6" w:space="0" w:color="auto"/>
                    <w:bottom w:val="single" w:sz="6" w:space="0" w:color="auto"/>
                    <w:right w:val="single" w:sz="6" w:space="0" w:color="auto"/>
                  </w:tcBorders>
                </w:tcPr>
                <w:p w14:paraId="0A8D3304"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mmmmmmmm</w:t>
                  </w:r>
                  <w:proofErr w:type="spellEnd"/>
                </w:p>
              </w:tc>
              <w:tc>
                <w:tcPr>
                  <w:tcW w:w="284" w:type="dxa"/>
                </w:tcPr>
                <w:p w14:paraId="65EADF2B" w14:textId="77777777" w:rsidR="00DD1772" w:rsidRPr="00107B01" w:rsidRDefault="00DD1772" w:rsidP="00684403">
                  <w:pPr>
                    <w:rPr>
                      <w:color w:val="000000" w:themeColor="text1"/>
                      <w:sz w:val="21"/>
                      <w:szCs w:val="21"/>
                    </w:rPr>
                  </w:pPr>
                </w:p>
              </w:tc>
              <w:tc>
                <w:tcPr>
                  <w:tcW w:w="1275" w:type="dxa"/>
                  <w:tcBorders>
                    <w:top w:val="single" w:sz="6" w:space="0" w:color="auto"/>
                    <w:left w:val="single" w:sz="6" w:space="0" w:color="auto"/>
                    <w:bottom w:val="single" w:sz="6" w:space="0" w:color="auto"/>
                    <w:right w:val="single" w:sz="6" w:space="0" w:color="auto"/>
                  </w:tcBorders>
                </w:tcPr>
                <w:p w14:paraId="7E804FBB"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vvvvuuuu</w:t>
                  </w:r>
                  <w:proofErr w:type="spellEnd"/>
                </w:p>
              </w:tc>
            </w:tr>
          </w:tbl>
          <w:p w14:paraId="0D364DBE" w14:textId="77777777" w:rsidR="00DD1772" w:rsidRPr="00107B01" w:rsidRDefault="00DD1772" w:rsidP="00684403">
            <w:pPr>
              <w:rPr>
                <w:color w:val="000000" w:themeColor="text1"/>
                <w:sz w:val="21"/>
                <w:szCs w:val="21"/>
              </w:rPr>
            </w:pPr>
          </w:p>
          <w:p w14:paraId="0D9E2469" w14:textId="77777777" w:rsidR="001503FE" w:rsidRPr="00107B01" w:rsidRDefault="001503FE" w:rsidP="001503FE">
            <w:pPr>
              <w:rPr>
                <w:color w:val="000000" w:themeColor="text1"/>
                <w:sz w:val="21"/>
                <w:szCs w:val="21"/>
              </w:rPr>
            </w:pPr>
            <w:r w:rsidRPr="00107B01">
              <w:rPr>
                <w:color w:val="000000" w:themeColor="text1"/>
                <w:sz w:val="21"/>
                <w:szCs w:val="21"/>
              </w:rPr>
              <w:t>Explanation:</w:t>
            </w:r>
          </w:p>
          <w:p w14:paraId="77512738" w14:textId="429E29CB" w:rsidR="00DD1772" w:rsidRPr="00107B01" w:rsidRDefault="00DD1772" w:rsidP="00684403">
            <w:pPr>
              <w:rPr>
                <w:color w:val="000000" w:themeColor="text1"/>
                <w:sz w:val="21"/>
                <w:szCs w:val="21"/>
              </w:rPr>
            </w:pPr>
            <w:r w:rsidRPr="00107B01">
              <w:rPr>
                <w:color w:val="000000" w:themeColor="text1"/>
                <w:sz w:val="21"/>
                <w:szCs w:val="21"/>
              </w:rPr>
              <w:t>xxxxxx: no significance (typically 0b)</w:t>
            </w:r>
          </w:p>
          <w:p w14:paraId="7F5A8E32"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mmmmmmmm</w:t>
            </w:r>
            <w:proofErr w:type="spellEnd"/>
            <w:r w:rsidRPr="00107B01">
              <w:rPr>
                <w:color w:val="000000" w:themeColor="text1"/>
                <w:sz w:val="21"/>
                <w:szCs w:val="21"/>
              </w:rPr>
              <w:t>: mask type (first nibble indicates medium, second nibble indicates main profile)</w:t>
            </w:r>
          </w:p>
          <w:p w14:paraId="500E01EF"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vvvvuuuu</w:t>
            </w:r>
            <w:proofErr w:type="spellEnd"/>
            <w:r w:rsidRPr="00107B01">
              <w:rPr>
                <w:color w:val="000000" w:themeColor="text1"/>
                <w:sz w:val="21"/>
                <w:szCs w:val="21"/>
              </w:rPr>
              <w:t>: mask version (first nibble main version, second nibble subversion)</w:t>
            </w:r>
          </w:p>
          <w:p w14:paraId="446D0BB6" w14:textId="77777777" w:rsidR="00DD1772" w:rsidRPr="00107B01" w:rsidRDefault="00DD1772" w:rsidP="00684403">
            <w:pPr>
              <w:rPr>
                <w:color w:val="000000" w:themeColor="text1"/>
                <w:sz w:val="21"/>
                <w:szCs w:val="21"/>
              </w:rPr>
            </w:pPr>
          </w:p>
          <w:p w14:paraId="26670F73" w14:textId="6B0698DD" w:rsidR="00DD1772" w:rsidRPr="00107B01" w:rsidRDefault="00DD1772" w:rsidP="00684403">
            <w:pPr>
              <w:rPr>
                <w:color w:val="000000" w:themeColor="text1"/>
                <w:sz w:val="21"/>
                <w:szCs w:val="21"/>
              </w:rPr>
            </w:pPr>
            <w:r w:rsidRPr="00107B01">
              <w:rPr>
                <w:color w:val="000000" w:themeColor="text1"/>
                <w:sz w:val="21"/>
                <w:szCs w:val="21"/>
              </w:rPr>
              <w:t xml:space="preserve">Response to </w:t>
            </w:r>
            <w:proofErr w:type="spellStart"/>
            <w:r w:rsidR="00C52C44" w:rsidRPr="002571DF">
              <w:rPr>
                <w:color w:val="000000" w:themeColor="text1"/>
                <w:sz w:val="21"/>
                <w:szCs w:val="21"/>
              </w:rPr>
              <w:t>DeviceDescriptorRead</w:t>
            </w:r>
            <w:proofErr w:type="spellEnd"/>
            <w:r w:rsidR="00C52C44" w:rsidRPr="002571DF" w:rsidDel="00C52C44">
              <w:rPr>
                <w:color w:val="000000" w:themeColor="text1"/>
                <w:sz w:val="21"/>
                <w:szCs w:val="21"/>
              </w:rPr>
              <w:t xml:space="preserve"> </w:t>
            </w:r>
            <w:r w:rsidRPr="00107B01">
              <w:rPr>
                <w:color w:val="000000" w:themeColor="text1"/>
                <w:sz w:val="21"/>
                <w:szCs w:val="21"/>
              </w:rPr>
              <w:t>containing the requested data.</w:t>
            </w:r>
          </w:p>
          <w:p w14:paraId="5AC86972" w14:textId="77777777" w:rsidR="00DD1772" w:rsidRPr="00107B01" w:rsidRDefault="00DD1772" w:rsidP="00684403">
            <w:pPr>
              <w:rPr>
                <w:color w:val="000000" w:themeColor="text1"/>
                <w:sz w:val="21"/>
                <w:szCs w:val="21"/>
              </w:rPr>
            </w:pPr>
            <w:r w:rsidRPr="00107B01">
              <w:rPr>
                <w:color w:val="000000" w:themeColor="text1"/>
                <w:sz w:val="21"/>
                <w:szCs w:val="21"/>
              </w:rPr>
              <w:t>For more information on the existing system profiles, see appropriate paragraphs in Basic Course, Part ‘Bus devices’</w:t>
            </w:r>
          </w:p>
        </w:tc>
      </w:tr>
      <w:tr w:rsidR="0070674C" w:rsidRPr="002571DF" w14:paraId="6138C463" w14:textId="77777777" w:rsidTr="00C52C44">
        <w:trPr>
          <w:cantSplit/>
          <w:tblHeader/>
        </w:trPr>
        <w:tc>
          <w:tcPr>
            <w:tcW w:w="2830" w:type="dxa"/>
            <w:tcBorders>
              <w:bottom w:val="single" w:sz="12" w:space="0" w:color="8EAADB"/>
            </w:tcBorders>
            <w:shd w:val="clear" w:color="auto" w:fill="auto"/>
            <w:vAlign w:val="center"/>
          </w:tcPr>
          <w:p w14:paraId="7B9A6469" w14:textId="77777777" w:rsidR="00DD1772" w:rsidRPr="00107B01" w:rsidRDefault="00DD1772" w:rsidP="00684403">
            <w:pPr>
              <w:rPr>
                <w:color w:val="000000" w:themeColor="text1"/>
                <w:sz w:val="21"/>
                <w:szCs w:val="21"/>
              </w:rPr>
            </w:pPr>
            <w:r w:rsidRPr="00107B01">
              <w:rPr>
                <w:color w:val="000000" w:themeColor="text1"/>
                <w:sz w:val="21"/>
                <w:szCs w:val="21"/>
              </w:rPr>
              <w:t>Restart</w:t>
            </w:r>
          </w:p>
          <w:p w14:paraId="6D0B0255" w14:textId="77777777" w:rsidR="00DD1772" w:rsidRPr="00107B01" w:rsidRDefault="00DD1772" w:rsidP="00684403">
            <w:pPr>
              <w:rPr>
                <w:color w:val="000000" w:themeColor="text1"/>
                <w:sz w:val="21"/>
                <w:szCs w:val="21"/>
              </w:rPr>
            </w:pPr>
          </w:p>
        </w:tc>
        <w:tc>
          <w:tcPr>
            <w:tcW w:w="6515" w:type="dxa"/>
            <w:tcBorders>
              <w:bottom w:val="single" w:sz="12" w:space="0" w:color="8EAADB"/>
            </w:tcBorders>
            <w:shd w:val="clear" w:color="auto" w:fill="auto"/>
          </w:tcPr>
          <w:p w14:paraId="5A657030" w14:textId="77777777" w:rsidR="00DD1772" w:rsidRPr="00107B01"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160"/>
            </w:tblGrid>
            <w:tr w:rsidR="00DD1772" w:rsidRPr="002571DF" w14:paraId="7590F761" w14:textId="77777777" w:rsidTr="00107B01">
              <w:tc>
                <w:tcPr>
                  <w:tcW w:w="212" w:type="dxa"/>
                  <w:tcBorders>
                    <w:top w:val="single" w:sz="6" w:space="0" w:color="auto"/>
                    <w:bottom w:val="single" w:sz="6" w:space="0" w:color="auto"/>
                  </w:tcBorders>
                </w:tcPr>
                <w:p w14:paraId="008DBE47"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58C95F4A" w14:textId="77777777" w:rsidR="00DD1772" w:rsidRPr="00107B01" w:rsidRDefault="00DD1772" w:rsidP="00684403">
                  <w:pPr>
                    <w:rPr>
                      <w:color w:val="000000" w:themeColor="text1"/>
                      <w:sz w:val="21"/>
                      <w:szCs w:val="21"/>
                    </w:rPr>
                  </w:pPr>
                  <w:r w:rsidRPr="00107B01">
                    <w:rPr>
                      <w:color w:val="000000" w:themeColor="text1"/>
                      <w:sz w:val="21"/>
                      <w:szCs w:val="21"/>
                    </w:rPr>
                    <w:t>11</w:t>
                  </w:r>
                </w:p>
              </w:tc>
              <w:tc>
                <w:tcPr>
                  <w:tcW w:w="160" w:type="dxa"/>
                  <w:shd w:val="clear" w:color="auto" w:fill="D6E3BC"/>
                </w:tcPr>
                <w:p w14:paraId="40598E3F"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46B2EF90" w14:textId="77777777" w:rsidR="00DD1772" w:rsidRPr="00107B01" w:rsidRDefault="00DD1772" w:rsidP="00684403">
                  <w:pPr>
                    <w:rPr>
                      <w:color w:val="000000" w:themeColor="text1"/>
                      <w:sz w:val="21"/>
                      <w:szCs w:val="21"/>
                    </w:rPr>
                  </w:pPr>
                  <w:r w:rsidRPr="00107B01">
                    <w:rPr>
                      <w:color w:val="000000" w:themeColor="text1"/>
                      <w:sz w:val="21"/>
                      <w:szCs w:val="21"/>
                    </w:rPr>
                    <w:t>10</w:t>
                  </w:r>
                </w:p>
              </w:tc>
              <w:tc>
                <w:tcPr>
                  <w:tcW w:w="975" w:type="dxa"/>
                  <w:tcBorders>
                    <w:top w:val="single" w:sz="6" w:space="0" w:color="auto"/>
                    <w:bottom w:val="single" w:sz="6" w:space="0" w:color="auto"/>
                    <w:right w:val="single" w:sz="6" w:space="0" w:color="auto"/>
                  </w:tcBorders>
                </w:tcPr>
                <w:p w14:paraId="599D37A2" w14:textId="77777777" w:rsidR="00DD1772" w:rsidRPr="00107B01" w:rsidRDefault="00DD1772" w:rsidP="00684403">
                  <w:pPr>
                    <w:rPr>
                      <w:color w:val="000000" w:themeColor="text1"/>
                      <w:sz w:val="21"/>
                      <w:szCs w:val="21"/>
                    </w:rPr>
                  </w:pPr>
                  <w:r w:rsidRPr="00107B01">
                    <w:rPr>
                      <w:color w:val="000000" w:themeColor="text1"/>
                      <w:sz w:val="21"/>
                      <w:szCs w:val="21"/>
                    </w:rPr>
                    <w:t>xxxxxx</w:t>
                  </w:r>
                </w:p>
              </w:tc>
              <w:tc>
                <w:tcPr>
                  <w:tcW w:w="160" w:type="dxa"/>
                </w:tcPr>
                <w:p w14:paraId="7F6C3743" w14:textId="77777777" w:rsidR="00DD1772" w:rsidRPr="00107B01" w:rsidRDefault="00DD1772" w:rsidP="00684403">
                  <w:pPr>
                    <w:rPr>
                      <w:color w:val="000000" w:themeColor="text1"/>
                      <w:sz w:val="21"/>
                      <w:szCs w:val="21"/>
                    </w:rPr>
                  </w:pPr>
                </w:p>
              </w:tc>
            </w:tr>
          </w:tbl>
          <w:p w14:paraId="556F2FC2" w14:textId="77777777" w:rsidR="00DD1772" w:rsidRPr="00107B01" w:rsidRDefault="00DD1772" w:rsidP="00684403">
            <w:pPr>
              <w:rPr>
                <w:color w:val="000000" w:themeColor="text1"/>
                <w:sz w:val="21"/>
                <w:szCs w:val="21"/>
              </w:rPr>
            </w:pPr>
          </w:p>
          <w:p w14:paraId="01DEB9B2" w14:textId="77777777" w:rsidR="001503FE" w:rsidRPr="00107B01" w:rsidRDefault="001503FE" w:rsidP="001503FE">
            <w:pPr>
              <w:rPr>
                <w:color w:val="000000" w:themeColor="text1"/>
                <w:sz w:val="21"/>
                <w:szCs w:val="21"/>
              </w:rPr>
            </w:pPr>
            <w:r w:rsidRPr="00107B01">
              <w:rPr>
                <w:color w:val="000000" w:themeColor="text1"/>
                <w:sz w:val="21"/>
                <w:szCs w:val="21"/>
              </w:rPr>
              <w:t>Explanation:</w:t>
            </w:r>
          </w:p>
          <w:p w14:paraId="2588187E" w14:textId="06E79575" w:rsidR="00DD1772" w:rsidRPr="00107B01" w:rsidRDefault="00DD1772" w:rsidP="00684403">
            <w:pPr>
              <w:rPr>
                <w:color w:val="000000" w:themeColor="text1"/>
                <w:sz w:val="21"/>
                <w:szCs w:val="21"/>
              </w:rPr>
            </w:pPr>
            <w:r w:rsidRPr="00107B01">
              <w:rPr>
                <w:color w:val="000000" w:themeColor="text1"/>
                <w:sz w:val="21"/>
                <w:szCs w:val="21"/>
              </w:rPr>
              <w:t>xxxxxx: no significance (typically 0b)</w:t>
            </w:r>
          </w:p>
          <w:p w14:paraId="71206CA4" w14:textId="77777777" w:rsidR="00DD1772" w:rsidRPr="00107B01" w:rsidRDefault="00DD1772" w:rsidP="00684403">
            <w:pPr>
              <w:rPr>
                <w:color w:val="000000" w:themeColor="text1"/>
                <w:sz w:val="21"/>
                <w:szCs w:val="21"/>
              </w:rPr>
            </w:pPr>
          </w:p>
          <w:p w14:paraId="03F4CBBD" w14:textId="39F22948" w:rsidR="00DD1772" w:rsidRPr="00107B01" w:rsidRDefault="00DD1772" w:rsidP="00684403">
            <w:pPr>
              <w:rPr>
                <w:color w:val="000000" w:themeColor="text1"/>
                <w:sz w:val="21"/>
                <w:szCs w:val="21"/>
              </w:rPr>
            </w:pPr>
            <w:r w:rsidRPr="00107B01">
              <w:rPr>
                <w:color w:val="000000" w:themeColor="text1"/>
                <w:sz w:val="21"/>
                <w:szCs w:val="21"/>
              </w:rPr>
              <w:t xml:space="preserve">Resets the </w:t>
            </w:r>
            <w:r w:rsidR="008B78FC">
              <w:rPr>
                <w:color w:val="000000" w:themeColor="text1"/>
                <w:sz w:val="21"/>
                <w:szCs w:val="21"/>
              </w:rPr>
              <w:t xml:space="preserve">addressed </w:t>
            </w:r>
            <w:r w:rsidRPr="00107B01">
              <w:rPr>
                <w:color w:val="000000" w:themeColor="text1"/>
                <w:sz w:val="21"/>
                <w:szCs w:val="21"/>
              </w:rPr>
              <w:t>bus device (= complete restart including operating system and application program). Whether or not the application module, too, is reset, depends on the respective bus device to which the message was sent.</w:t>
            </w:r>
          </w:p>
        </w:tc>
      </w:tr>
      <w:tr w:rsidR="0070674C" w:rsidRPr="002571DF" w14:paraId="26186826" w14:textId="77777777" w:rsidTr="0070674C">
        <w:trPr>
          <w:cantSplit/>
          <w:tblHeader/>
        </w:trPr>
        <w:tc>
          <w:tcPr>
            <w:tcW w:w="2830" w:type="dxa"/>
            <w:tcBorders>
              <w:bottom w:val="single" w:sz="12" w:space="0" w:color="8EAADB"/>
            </w:tcBorders>
            <w:shd w:val="clear" w:color="auto" w:fill="auto"/>
            <w:vAlign w:val="center"/>
          </w:tcPr>
          <w:p w14:paraId="59D2E2AE" w14:textId="77777777" w:rsidR="00DD1772" w:rsidRPr="00107B01" w:rsidRDefault="00DD1772" w:rsidP="00684403">
            <w:pPr>
              <w:rPr>
                <w:color w:val="000000" w:themeColor="text1"/>
                <w:sz w:val="21"/>
                <w:szCs w:val="21"/>
              </w:rPr>
            </w:pPr>
            <w:r w:rsidRPr="00107B01">
              <w:rPr>
                <w:color w:val="000000" w:themeColor="text1"/>
                <w:sz w:val="21"/>
                <w:szCs w:val="21"/>
              </w:rPr>
              <w:t>Escape</w:t>
            </w:r>
          </w:p>
        </w:tc>
        <w:tc>
          <w:tcPr>
            <w:tcW w:w="6515" w:type="dxa"/>
            <w:tcBorders>
              <w:bottom w:val="single" w:sz="12" w:space="0" w:color="8EAADB"/>
            </w:tcBorders>
            <w:shd w:val="clear" w:color="auto" w:fill="auto"/>
          </w:tcPr>
          <w:p w14:paraId="0A4F0974" w14:textId="77777777" w:rsidR="00DD1772" w:rsidRPr="00107B01" w:rsidRDefault="00DD1772" w:rsidP="00684403">
            <w:pPr>
              <w:rPr>
                <w:color w:val="000000" w:themeColor="text1"/>
                <w:sz w:val="21"/>
                <w:szCs w:val="21"/>
              </w:rPr>
            </w:pPr>
          </w:p>
          <w:tbl>
            <w:tblPr>
              <w:tblW w:w="0" w:type="auto"/>
              <w:tblLayout w:type="fixed"/>
              <w:tblCellMar>
                <w:left w:w="70" w:type="dxa"/>
                <w:right w:w="70" w:type="dxa"/>
              </w:tblCellMar>
              <w:tblLook w:val="0000" w:firstRow="0" w:lastRow="0" w:firstColumn="0" w:lastColumn="0" w:noHBand="0" w:noVBand="0"/>
            </w:tblPr>
            <w:tblGrid>
              <w:gridCol w:w="212"/>
              <w:gridCol w:w="425"/>
              <w:gridCol w:w="160"/>
              <w:gridCol w:w="425"/>
              <w:gridCol w:w="975"/>
              <w:gridCol w:w="443"/>
            </w:tblGrid>
            <w:tr w:rsidR="0070674C" w:rsidRPr="002571DF" w14:paraId="130E6204" w14:textId="77777777" w:rsidTr="00C52C44">
              <w:tc>
                <w:tcPr>
                  <w:tcW w:w="212" w:type="dxa"/>
                  <w:tcBorders>
                    <w:top w:val="single" w:sz="6" w:space="0" w:color="auto"/>
                    <w:bottom w:val="single" w:sz="6" w:space="0" w:color="auto"/>
                  </w:tcBorders>
                </w:tcPr>
                <w:p w14:paraId="152A4B42"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1295EB96" w14:textId="77777777" w:rsidR="00DD1772" w:rsidRPr="00107B01" w:rsidRDefault="00DD1772" w:rsidP="00684403">
                  <w:pPr>
                    <w:rPr>
                      <w:color w:val="000000" w:themeColor="text1"/>
                      <w:sz w:val="21"/>
                      <w:szCs w:val="21"/>
                    </w:rPr>
                  </w:pPr>
                  <w:r w:rsidRPr="00107B01">
                    <w:rPr>
                      <w:color w:val="000000" w:themeColor="text1"/>
                      <w:sz w:val="21"/>
                      <w:szCs w:val="21"/>
                    </w:rPr>
                    <w:t>11</w:t>
                  </w:r>
                </w:p>
              </w:tc>
              <w:tc>
                <w:tcPr>
                  <w:tcW w:w="160" w:type="dxa"/>
                  <w:shd w:val="clear" w:color="auto" w:fill="D6E3BC"/>
                </w:tcPr>
                <w:p w14:paraId="1C7B8D58" w14:textId="77777777" w:rsidR="00DD1772" w:rsidRPr="00107B01" w:rsidRDefault="00DD1772" w:rsidP="00684403">
                  <w:pPr>
                    <w:rPr>
                      <w:color w:val="000000" w:themeColor="text1"/>
                      <w:sz w:val="21"/>
                      <w:szCs w:val="21"/>
                    </w:rPr>
                  </w:pPr>
                </w:p>
              </w:tc>
              <w:tc>
                <w:tcPr>
                  <w:tcW w:w="425" w:type="dxa"/>
                  <w:tcBorders>
                    <w:top w:val="single" w:sz="6" w:space="0" w:color="auto"/>
                    <w:left w:val="single" w:sz="6" w:space="0" w:color="auto"/>
                    <w:bottom w:val="single" w:sz="6" w:space="0" w:color="auto"/>
                    <w:right w:val="single" w:sz="6" w:space="0" w:color="auto"/>
                  </w:tcBorders>
                  <w:shd w:val="clear" w:color="auto" w:fill="D6E3BC"/>
                </w:tcPr>
                <w:p w14:paraId="4AEA371E" w14:textId="77777777" w:rsidR="00DD1772" w:rsidRPr="00107B01" w:rsidRDefault="00DD1772" w:rsidP="00684403">
                  <w:pPr>
                    <w:rPr>
                      <w:color w:val="000000" w:themeColor="text1"/>
                      <w:sz w:val="21"/>
                      <w:szCs w:val="21"/>
                    </w:rPr>
                  </w:pPr>
                  <w:r w:rsidRPr="00107B01">
                    <w:rPr>
                      <w:color w:val="000000" w:themeColor="text1"/>
                      <w:sz w:val="21"/>
                      <w:szCs w:val="21"/>
                    </w:rPr>
                    <w:t>11</w:t>
                  </w:r>
                </w:p>
              </w:tc>
              <w:tc>
                <w:tcPr>
                  <w:tcW w:w="975" w:type="dxa"/>
                  <w:tcBorders>
                    <w:top w:val="single" w:sz="6" w:space="0" w:color="auto"/>
                    <w:bottom w:val="single" w:sz="6" w:space="0" w:color="auto"/>
                    <w:right w:val="single" w:sz="6" w:space="0" w:color="auto"/>
                  </w:tcBorders>
                </w:tcPr>
                <w:p w14:paraId="1651650C" w14:textId="77777777" w:rsidR="00DD1772" w:rsidRPr="00107B01" w:rsidRDefault="00DD1772" w:rsidP="00684403">
                  <w:pPr>
                    <w:rPr>
                      <w:color w:val="000000" w:themeColor="text1"/>
                      <w:sz w:val="21"/>
                      <w:szCs w:val="21"/>
                    </w:rPr>
                  </w:pPr>
                  <w:proofErr w:type="spellStart"/>
                  <w:r w:rsidRPr="00107B01">
                    <w:rPr>
                      <w:color w:val="000000" w:themeColor="text1"/>
                      <w:sz w:val="21"/>
                      <w:szCs w:val="21"/>
                    </w:rPr>
                    <w:t>eeeeee</w:t>
                  </w:r>
                  <w:proofErr w:type="spellEnd"/>
                </w:p>
              </w:tc>
              <w:tc>
                <w:tcPr>
                  <w:tcW w:w="443" w:type="dxa"/>
                </w:tcPr>
                <w:p w14:paraId="4B9E4D75" w14:textId="77777777" w:rsidR="00DD1772" w:rsidRPr="00107B01" w:rsidRDefault="00DD1772" w:rsidP="00684403">
                  <w:pPr>
                    <w:rPr>
                      <w:color w:val="000000" w:themeColor="text1"/>
                      <w:sz w:val="21"/>
                      <w:szCs w:val="21"/>
                    </w:rPr>
                  </w:pPr>
                </w:p>
              </w:tc>
            </w:tr>
          </w:tbl>
          <w:p w14:paraId="29D2E522" w14:textId="77777777" w:rsidR="00DD1772" w:rsidRPr="00107B01" w:rsidRDefault="00DD1772" w:rsidP="00684403">
            <w:pPr>
              <w:rPr>
                <w:color w:val="000000" w:themeColor="text1"/>
                <w:sz w:val="21"/>
                <w:szCs w:val="21"/>
              </w:rPr>
            </w:pPr>
          </w:p>
          <w:p w14:paraId="58C447D4" w14:textId="77777777" w:rsidR="001503FE" w:rsidRPr="00107B01" w:rsidRDefault="001503FE" w:rsidP="001503FE">
            <w:pPr>
              <w:rPr>
                <w:color w:val="000000" w:themeColor="text1"/>
                <w:sz w:val="21"/>
                <w:szCs w:val="21"/>
              </w:rPr>
            </w:pPr>
            <w:r w:rsidRPr="00107B01">
              <w:rPr>
                <w:color w:val="000000" w:themeColor="text1"/>
                <w:sz w:val="21"/>
                <w:szCs w:val="21"/>
              </w:rPr>
              <w:t>Explanation:</w:t>
            </w:r>
          </w:p>
          <w:p w14:paraId="3E36D633" w14:textId="77777777" w:rsidR="001503FE" w:rsidRPr="00107B01" w:rsidRDefault="001503FE" w:rsidP="00684403">
            <w:pPr>
              <w:rPr>
                <w:color w:val="000000" w:themeColor="text1"/>
                <w:sz w:val="21"/>
                <w:szCs w:val="21"/>
              </w:rPr>
            </w:pPr>
          </w:p>
          <w:p w14:paraId="1AAD0D3D" w14:textId="0D9F566F" w:rsidR="00DD1772" w:rsidRPr="00107B01" w:rsidRDefault="00DD1772" w:rsidP="00684403">
            <w:pPr>
              <w:rPr>
                <w:color w:val="000000" w:themeColor="text1"/>
                <w:sz w:val="21"/>
                <w:szCs w:val="21"/>
              </w:rPr>
            </w:pPr>
            <w:r w:rsidRPr="00107B01">
              <w:rPr>
                <w:color w:val="000000" w:themeColor="text1"/>
                <w:sz w:val="21"/>
                <w:szCs w:val="21"/>
              </w:rPr>
              <w:t>e...e:</w:t>
            </w:r>
            <w:r w:rsidR="0070674C" w:rsidRPr="002571DF">
              <w:rPr>
                <w:color w:val="000000" w:themeColor="text1"/>
                <w:sz w:val="21"/>
                <w:szCs w:val="21"/>
              </w:rPr>
              <w:t xml:space="preserve"> </w:t>
            </w:r>
            <w:r w:rsidRPr="00107B01">
              <w:rPr>
                <w:color w:val="000000" w:themeColor="text1"/>
                <w:sz w:val="21"/>
                <w:szCs w:val="21"/>
              </w:rPr>
              <w:t>extended APCI bits</w:t>
            </w:r>
          </w:p>
          <w:p w14:paraId="7BE1A65D" w14:textId="77777777" w:rsidR="00DD1772" w:rsidRPr="00107B01" w:rsidRDefault="00DD1772" w:rsidP="00684403">
            <w:pPr>
              <w:rPr>
                <w:color w:val="000000" w:themeColor="text1"/>
                <w:sz w:val="21"/>
                <w:szCs w:val="21"/>
              </w:rPr>
            </w:pPr>
          </w:p>
          <w:p w14:paraId="1AB82963" w14:textId="0395A5E9" w:rsidR="00DD1772" w:rsidRPr="00107B01" w:rsidRDefault="00DD1772" w:rsidP="00684403">
            <w:pPr>
              <w:rPr>
                <w:color w:val="000000" w:themeColor="text1"/>
                <w:sz w:val="21"/>
                <w:szCs w:val="21"/>
              </w:rPr>
            </w:pPr>
            <w:r w:rsidRPr="00107B01">
              <w:rPr>
                <w:color w:val="000000" w:themeColor="text1"/>
                <w:sz w:val="21"/>
                <w:szCs w:val="21"/>
              </w:rPr>
              <w:t xml:space="preserve">In case the APCI has the </w:t>
            </w:r>
            <w:r w:rsidR="008B78FC">
              <w:rPr>
                <w:color w:val="000000" w:themeColor="text1"/>
                <w:sz w:val="21"/>
                <w:szCs w:val="21"/>
              </w:rPr>
              <w:t>value “1111b”</w:t>
            </w:r>
            <w:r w:rsidRPr="00107B01">
              <w:rPr>
                <w:color w:val="000000" w:themeColor="text1"/>
                <w:sz w:val="21"/>
                <w:szCs w:val="21"/>
              </w:rPr>
              <w:t>, the exact meaning of the APCI is indicated in the six bits following the Escape APCI.</w:t>
            </w:r>
          </w:p>
        </w:tc>
      </w:tr>
      <w:tr w:rsidR="0070674C" w:rsidRPr="002571DF" w14:paraId="5DDDCEAB" w14:textId="77777777" w:rsidTr="0070674C">
        <w:trPr>
          <w:cantSplit/>
          <w:tblHeader/>
        </w:trPr>
        <w:tc>
          <w:tcPr>
            <w:tcW w:w="2830" w:type="dxa"/>
            <w:tcBorders>
              <w:top w:val="single" w:sz="12" w:space="0" w:color="8EAADB"/>
              <w:bottom w:val="single" w:sz="12" w:space="0" w:color="8EAADB"/>
            </w:tcBorders>
            <w:shd w:val="clear" w:color="auto" w:fill="auto"/>
            <w:vAlign w:val="center"/>
          </w:tcPr>
          <w:p w14:paraId="2974B722" w14:textId="7448EADD" w:rsidR="00BB5951" w:rsidRPr="002571DF" w:rsidRDefault="00BB5951" w:rsidP="00BB5951">
            <w:pPr>
              <w:rPr>
                <w:color w:val="000000" w:themeColor="text1"/>
                <w:sz w:val="21"/>
                <w:szCs w:val="21"/>
              </w:rPr>
            </w:pPr>
            <w:proofErr w:type="spellStart"/>
            <w:r w:rsidRPr="00107B01">
              <w:rPr>
                <w:color w:val="000000" w:themeColor="text1"/>
                <w:sz w:val="21"/>
                <w:szCs w:val="21"/>
              </w:rPr>
              <w:t>AuthorizeRequest</w:t>
            </w:r>
            <w:proofErr w:type="spellEnd"/>
          </w:p>
          <w:p w14:paraId="591CB8A6" w14:textId="77777777" w:rsidR="00BB5951" w:rsidRPr="002571DF" w:rsidRDefault="00BB5951" w:rsidP="00BB5951">
            <w:pPr>
              <w:rPr>
                <w:color w:val="000000" w:themeColor="text1"/>
                <w:sz w:val="21"/>
                <w:szCs w:val="21"/>
              </w:rPr>
            </w:pPr>
            <w:proofErr w:type="spellStart"/>
            <w:r w:rsidRPr="002571DF">
              <w:rPr>
                <w:color w:val="000000" w:themeColor="text1"/>
                <w:sz w:val="21"/>
                <w:szCs w:val="21"/>
              </w:rPr>
              <w:t>Authorize</w:t>
            </w:r>
            <w:r w:rsidRPr="00107B01">
              <w:rPr>
                <w:color w:val="000000" w:themeColor="text1"/>
                <w:sz w:val="21"/>
                <w:szCs w:val="21"/>
              </w:rPr>
              <w:t>Response</w:t>
            </w:r>
            <w:proofErr w:type="spellEnd"/>
          </w:p>
          <w:p w14:paraId="1BB54A56" w14:textId="04B64F3B" w:rsidR="00BB5951" w:rsidRPr="00107B01" w:rsidRDefault="00BB5951" w:rsidP="00BB5951">
            <w:pPr>
              <w:rPr>
                <w:color w:val="000000" w:themeColor="text1"/>
                <w:sz w:val="21"/>
                <w:szCs w:val="21"/>
              </w:rPr>
            </w:pPr>
            <w:r w:rsidRPr="00107B01">
              <w:rPr>
                <w:color w:val="000000" w:themeColor="text1"/>
                <w:sz w:val="21"/>
                <w:szCs w:val="21"/>
              </w:rPr>
              <w:t xml:space="preserve">(in case of </w:t>
            </w:r>
            <w:proofErr w:type="spellStart"/>
            <w:r w:rsidRPr="00107B01">
              <w:rPr>
                <w:color w:val="000000" w:themeColor="text1"/>
                <w:sz w:val="21"/>
                <w:szCs w:val="21"/>
              </w:rPr>
              <w:t>eee</w:t>
            </w:r>
            <w:r w:rsidR="008B78FC">
              <w:rPr>
                <w:color w:val="000000" w:themeColor="text1"/>
                <w:sz w:val="21"/>
                <w:szCs w:val="21"/>
              </w:rPr>
              <w:t>eee</w:t>
            </w:r>
            <w:proofErr w:type="spellEnd"/>
            <w:r w:rsidRPr="002571DF">
              <w:rPr>
                <w:color w:val="000000" w:themeColor="text1"/>
                <w:sz w:val="21"/>
                <w:szCs w:val="21"/>
              </w:rPr>
              <w:t xml:space="preserve"> </w:t>
            </w:r>
            <w:r w:rsidRPr="00107B01">
              <w:rPr>
                <w:color w:val="000000" w:themeColor="text1"/>
                <w:sz w:val="21"/>
                <w:szCs w:val="21"/>
              </w:rPr>
              <w:t>= 010 001, respectively 010 010)</w:t>
            </w:r>
          </w:p>
          <w:p w14:paraId="41F9378F" w14:textId="14F18AA1" w:rsidR="00BB5951" w:rsidRPr="002571DF" w:rsidRDefault="00BB5951" w:rsidP="00684403">
            <w:pPr>
              <w:rPr>
                <w:color w:val="000000" w:themeColor="text1"/>
                <w:sz w:val="21"/>
                <w:szCs w:val="21"/>
              </w:rPr>
            </w:pPr>
          </w:p>
        </w:tc>
        <w:tc>
          <w:tcPr>
            <w:tcW w:w="6515" w:type="dxa"/>
            <w:tcBorders>
              <w:top w:val="single" w:sz="12" w:space="0" w:color="8EAADB"/>
              <w:bottom w:val="single" w:sz="12" w:space="0" w:color="8EAADB"/>
            </w:tcBorders>
            <w:shd w:val="clear" w:color="auto" w:fill="auto"/>
          </w:tcPr>
          <w:p w14:paraId="649B4007" w14:textId="1F0A8FB9" w:rsidR="00BB5951" w:rsidRPr="00107B01" w:rsidRDefault="00BB5951" w:rsidP="00BB5951">
            <w:pPr>
              <w:numPr>
                <w:ilvl w:val="12"/>
                <w:numId w:val="0"/>
              </w:numPr>
              <w:rPr>
                <w:color w:val="000000" w:themeColor="text1"/>
                <w:sz w:val="21"/>
                <w:szCs w:val="21"/>
              </w:rPr>
            </w:pPr>
            <w:r w:rsidRPr="00107B01">
              <w:rPr>
                <w:color w:val="000000" w:themeColor="text1"/>
                <w:sz w:val="21"/>
                <w:szCs w:val="21"/>
              </w:rPr>
              <w:t>These services allow accessing a bus device with memory access-protection. 16 different access levels are possible. A 32-bit number (</w:t>
            </w:r>
            <w:r w:rsidR="00BA348E">
              <w:rPr>
                <w:color w:val="000000" w:themeColor="text1"/>
                <w:sz w:val="21"/>
                <w:szCs w:val="21"/>
              </w:rPr>
              <w:t>or 4 bytes</w:t>
            </w:r>
            <w:r w:rsidRPr="00107B01">
              <w:rPr>
                <w:color w:val="000000" w:themeColor="text1"/>
                <w:sz w:val="21"/>
                <w:szCs w:val="21"/>
              </w:rPr>
              <w:t xml:space="preserve">) is required to be granted access to memory. If no access protection is used, the number remains at FFFF </w:t>
            </w:r>
            <w:proofErr w:type="gramStart"/>
            <w:r w:rsidRPr="00107B01">
              <w:rPr>
                <w:color w:val="000000" w:themeColor="text1"/>
                <w:sz w:val="21"/>
                <w:szCs w:val="21"/>
              </w:rPr>
              <w:t>FFFFh</w:t>
            </w:r>
            <w:proofErr w:type="gramEnd"/>
            <w:r w:rsidRPr="00107B01">
              <w:rPr>
                <w:color w:val="000000" w:themeColor="text1"/>
                <w:sz w:val="21"/>
                <w:szCs w:val="21"/>
              </w:rPr>
              <w:t xml:space="preserve"> and all the access levels are enabled. </w:t>
            </w:r>
          </w:p>
          <w:p w14:paraId="32F43D03" w14:textId="77777777" w:rsidR="00BB5951" w:rsidRPr="00107B01" w:rsidRDefault="00BB5951" w:rsidP="00BB5951">
            <w:pPr>
              <w:numPr>
                <w:ilvl w:val="12"/>
                <w:numId w:val="0"/>
              </w:numPr>
              <w:rPr>
                <w:color w:val="000000" w:themeColor="text1"/>
                <w:sz w:val="21"/>
                <w:szCs w:val="21"/>
              </w:rPr>
            </w:pPr>
          </w:p>
          <w:p w14:paraId="10D531A2" w14:textId="7B74F9E7" w:rsidR="00BB5951" w:rsidRPr="002571DF" w:rsidRDefault="00BB5951" w:rsidP="00BB5951">
            <w:pPr>
              <w:rPr>
                <w:color w:val="000000" w:themeColor="text1"/>
                <w:sz w:val="21"/>
                <w:szCs w:val="21"/>
              </w:rPr>
            </w:pPr>
            <w:r w:rsidRPr="00107B01">
              <w:rPr>
                <w:color w:val="000000" w:themeColor="text1"/>
                <w:sz w:val="21"/>
                <w:szCs w:val="21"/>
              </w:rPr>
              <w:t xml:space="preserve">The process is started by an M_ </w:t>
            </w:r>
            <w:proofErr w:type="spellStart"/>
            <w:r w:rsidRPr="00107B01">
              <w:rPr>
                <w:color w:val="000000" w:themeColor="text1"/>
                <w:sz w:val="21"/>
                <w:szCs w:val="21"/>
              </w:rPr>
              <w:t>AuthorizeRequest</w:t>
            </w:r>
            <w:proofErr w:type="spellEnd"/>
            <w:r w:rsidRPr="00107B01">
              <w:rPr>
                <w:color w:val="000000" w:themeColor="text1"/>
                <w:sz w:val="21"/>
                <w:szCs w:val="21"/>
              </w:rPr>
              <w:t xml:space="preserve"> message that contains the number. The device that receives the message compares the number with its table and enables the corresponding access levels. If the number is not in the table, the device disables all memory access. The bus device replies with an M_ </w:t>
            </w:r>
            <w:proofErr w:type="spellStart"/>
            <w:r w:rsidRPr="00107B01">
              <w:rPr>
                <w:color w:val="000000" w:themeColor="text1"/>
                <w:sz w:val="21"/>
                <w:szCs w:val="21"/>
              </w:rPr>
              <w:t>AuthorizeResponse</w:t>
            </w:r>
            <w:proofErr w:type="spellEnd"/>
            <w:r w:rsidRPr="00107B01">
              <w:rPr>
                <w:color w:val="000000" w:themeColor="text1"/>
                <w:sz w:val="21"/>
                <w:szCs w:val="21"/>
              </w:rPr>
              <w:t>; this reply contains the information about to which level access has been granted.</w:t>
            </w:r>
          </w:p>
        </w:tc>
      </w:tr>
      <w:tr w:rsidR="00BB5951" w:rsidRPr="002571DF" w14:paraId="633F97BA" w14:textId="77777777" w:rsidTr="00C52C44">
        <w:trPr>
          <w:cantSplit/>
          <w:tblHeader/>
        </w:trPr>
        <w:tc>
          <w:tcPr>
            <w:tcW w:w="2830" w:type="dxa"/>
            <w:tcBorders>
              <w:bottom w:val="single" w:sz="12" w:space="0" w:color="8EAADB"/>
            </w:tcBorders>
            <w:shd w:val="clear" w:color="auto" w:fill="auto"/>
            <w:vAlign w:val="center"/>
          </w:tcPr>
          <w:p w14:paraId="41F7B436" w14:textId="77777777" w:rsidR="00BB5951" w:rsidRPr="002571DF" w:rsidRDefault="00BB5951" w:rsidP="00BB5951">
            <w:pPr>
              <w:rPr>
                <w:color w:val="000000" w:themeColor="text1"/>
                <w:sz w:val="21"/>
                <w:szCs w:val="21"/>
              </w:rPr>
            </w:pPr>
            <w:proofErr w:type="spellStart"/>
            <w:r w:rsidRPr="002571DF">
              <w:rPr>
                <w:color w:val="000000" w:themeColor="text1"/>
                <w:sz w:val="21"/>
                <w:szCs w:val="21"/>
              </w:rPr>
              <w:lastRenderedPageBreak/>
              <w:t>SetKeyRequest</w:t>
            </w:r>
            <w:proofErr w:type="spellEnd"/>
          </w:p>
          <w:p w14:paraId="0074BC49" w14:textId="77777777" w:rsidR="00BB5951" w:rsidRPr="002571DF" w:rsidRDefault="00BB5951" w:rsidP="00BB5951">
            <w:pPr>
              <w:rPr>
                <w:color w:val="000000" w:themeColor="text1"/>
                <w:sz w:val="21"/>
                <w:szCs w:val="21"/>
              </w:rPr>
            </w:pPr>
            <w:proofErr w:type="spellStart"/>
            <w:r w:rsidRPr="002571DF">
              <w:rPr>
                <w:color w:val="000000" w:themeColor="text1"/>
                <w:sz w:val="21"/>
                <w:szCs w:val="21"/>
              </w:rPr>
              <w:t>SetKeyResponse</w:t>
            </w:r>
            <w:proofErr w:type="spellEnd"/>
          </w:p>
          <w:p w14:paraId="7BF6BB17" w14:textId="165C0D37" w:rsidR="00BB5951" w:rsidRPr="002571DF" w:rsidRDefault="00BB5951" w:rsidP="00BB5951">
            <w:pPr>
              <w:rPr>
                <w:color w:val="000000" w:themeColor="text1"/>
                <w:sz w:val="21"/>
                <w:szCs w:val="21"/>
              </w:rPr>
            </w:pPr>
            <w:r w:rsidRPr="00107B01">
              <w:rPr>
                <w:color w:val="000000" w:themeColor="text1"/>
                <w:sz w:val="21"/>
                <w:szCs w:val="21"/>
              </w:rPr>
              <w:t xml:space="preserve">(in case of </w:t>
            </w:r>
            <w:proofErr w:type="spellStart"/>
            <w:r w:rsidRPr="00107B01">
              <w:rPr>
                <w:color w:val="000000" w:themeColor="text1"/>
                <w:sz w:val="21"/>
                <w:szCs w:val="21"/>
              </w:rPr>
              <w:t>eee</w:t>
            </w:r>
            <w:r w:rsidR="00BA348E">
              <w:rPr>
                <w:color w:val="000000" w:themeColor="text1"/>
                <w:sz w:val="21"/>
                <w:szCs w:val="21"/>
              </w:rPr>
              <w:t>eee</w:t>
            </w:r>
            <w:proofErr w:type="spellEnd"/>
            <w:r w:rsidRPr="00107B01">
              <w:rPr>
                <w:color w:val="000000" w:themeColor="text1"/>
                <w:sz w:val="21"/>
                <w:szCs w:val="21"/>
              </w:rPr>
              <w:t xml:space="preserve"> = 010 011 respectively 010 100)</w:t>
            </w:r>
          </w:p>
        </w:tc>
        <w:tc>
          <w:tcPr>
            <w:tcW w:w="6515" w:type="dxa"/>
            <w:tcBorders>
              <w:bottom w:val="single" w:sz="12" w:space="0" w:color="8EAADB"/>
            </w:tcBorders>
            <w:shd w:val="clear" w:color="auto" w:fill="auto"/>
          </w:tcPr>
          <w:p w14:paraId="4374647B" w14:textId="758E0314" w:rsidR="00BB5951" w:rsidRPr="002571DF" w:rsidRDefault="00BB5951" w:rsidP="00BB5951">
            <w:pPr>
              <w:numPr>
                <w:ilvl w:val="12"/>
                <w:numId w:val="0"/>
              </w:numPr>
              <w:rPr>
                <w:color w:val="000000" w:themeColor="text1"/>
                <w:sz w:val="21"/>
                <w:szCs w:val="21"/>
              </w:rPr>
            </w:pPr>
            <w:r w:rsidRPr="00107B01">
              <w:rPr>
                <w:color w:val="000000" w:themeColor="text1"/>
                <w:sz w:val="21"/>
                <w:szCs w:val="21"/>
              </w:rPr>
              <w:t>These services allow to write keys for the various access levels to bus devices with memory access protection (16 levels are possible, 0 is the highest level and 15 is the lowest).</w:t>
            </w:r>
            <w:r w:rsidRPr="00107B01">
              <w:rPr>
                <w:color w:val="000000" w:themeColor="text1"/>
                <w:sz w:val="21"/>
                <w:szCs w:val="21"/>
              </w:rPr>
              <w:br/>
              <w:t xml:space="preserve">A code is set by an </w:t>
            </w:r>
            <w:proofErr w:type="spellStart"/>
            <w:r w:rsidRPr="00107B01">
              <w:rPr>
                <w:color w:val="000000" w:themeColor="text1"/>
                <w:sz w:val="21"/>
                <w:szCs w:val="21"/>
              </w:rPr>
              <w:t>M_SetKeyRequest</w:t>
            </w:r>
            <w:proofErr w:type="spellEnd"/>
            <w:r w:rsidRPr="00107B01">
              <w:rPr>
                <w:color w:val="000000" w:themeColor="text1"/>
                <w:sz w:val="21"/>
                <w:szCs w:val="21"/>
              </w:rPr>
              <w:t xml:space="preserve">, indicating the key for the respective access level. The receiving device tests whether the current access level is at least as high as the one that is to receive the indicated key. If that is the case, the code is set and an </w:t>
            </w:r>
            <w:proofErr w:type="spellStart"/>
            <w:r w:rsidRPr="00107B01">
              <w:rPr>
                <w:color w:val="000000" w:themeColor="text1"/>
                <w:sz w:val="21"/>
                <w:szCs w:val="21"/>
              </w:rPr>
              <w:t>M_SetKeyResponse</w:t>
            </w:r>
            <w:proofErr w:type="spellEnd"/>
            <w:r w:rsidRPr="00107B01">
              <w:rPr>
                <w:color w:val="000000" w:themeColor="text1"/>
                <w:sz w:val="21"/>
                <w:szCs w:val="21"/>
              </w:rPr>
              <w:t xml:space="preserve"> is returned together with the access level. If the test proves negative, an </w:t>
            </w:r>
            <w:proofErr w:type="spellStart"/>
            <w:r w:rsidRPr="00107B01">
              <w:rPr>
                <w:color w:val="000000" w:themeColor="text1"/>
                <w:sz w:val="21"/>
                <w:szCs w:val="21"/>
              </w:rPr>
              <w:t>M_SetKeyResponse</w:t>
            </w:r>
            <w:proofErr w:type="spellEnd"/>
            <w:r w:rsidRPr="00107B01">
              <w:rPr>
                <w:color w:val="000000" w:themeColor="text1"/>
                <w:sz w:val="21"/>
                <w:szCs w:val="21"/>
              </w:rPr>
              <w:t xml:space="preserve"> is returned together indicating the error code </w:t>
            </w:r>
            <w:proofErr w:type="spellStart"/>
            <w:r w:rsidRPr="00107B01">
              <w:rPr>
                <w:color w:val="000000" w:themeColor="text1"/>
                <w:sz w:val="21"/>
                <w:szCs w:val="21"/>
              </w:rPr>
              <w:t>FFh</w:t>
            </w:r>
            <w:proofErr w:type="spellEnd"/>
            <w:r w:rsidRPr="00107B01">
              <w:rPr>
                <w:color w:val="000000" w:themeColor="text1"/>
                <w:sz w:val="21"/>
                <w:szCs w:val="21"/>
              </w:rPr>
              <w:t>.</w:t>
            </w:r>
          </w:p>
        </w:tc>
      </w:tr>
    </w:tbl>
    <w:p w14:paraId="59F76912" w14:textId="77777777" w:rsidR="00DD1772" w:rsidRPr="002571DF" w:rsidRDefault="00DD1772" w:rsidP="00DD1772">
      <w:pPr>
        <w:rPr>
          <w:color w:val="000000" w:themeColor="text1"/>
          <w:sz w:val="21"/>
          <w:szCs w:val="21"/>
        </w:rPr>
      </w:pPr>
    </w:p>
    <w:p w14:paraId="7D8AB85D" w14:textId="74C14954" w:rsidR="00084C5B" w:rsidRPr="00107B01" w:rsidRDefault="00084C5B" w:rsidP="00107B01">
      <w:pPr>
        <w:pStyle w:val="Heading4"/>
      </w:pPr>
      <w:bookmarkStart w:id="111" w:name="_Toc106372426"/>
      <w:r w:rsidRPr="00107B01">
        <w:t>Examples</w:t>
      </w:r>
      <w:bookmarkEnd w:id="111"/>
    </w:p>
    <w:p w14:paraId="5D785C98" w14:textId="6D850BEE" w:rsidR="00D5170B" w:rsidRPr="002571DF" w:rsidRDefault="00D5170B">
      <w:pPr>
        <w:spacing w:before="0" w:after="0" w:line="240" w:lineRule="auto"/>
        <w:contextualSpacing w:val="0"/>
      </w:pPr>
    </w:p>
    <w:p w14:paraId="2427AC10" w14:textId="7B51E0F8" w:rsidR="00D5170B" w:rsidRPr="0038003B" w:rsidRDefault="00D5170B" w:rsidP="00037C7E">
      <w:pPr>
        <w:pStyle w:val="ListParagraph"/>
        <w:numPr>
          <w:ilvl w:val="0"/>
          <w:numId w:val="15"/>
        </w:numPr>
        <w:spacing w:before="0" w:after="0" w:line="240" w:lineRule="auto"/>
        <w:contextualSpacing w:val="0"/>
      </w:pPr>
      <w:r w:rsidRPr="0038003B">
        <w:t>2E</w:t>
      </w:r>
      <w:r w:rsidR="00107B01" w:rsidRPr="0038003B">
        <w:t xml:space="preserve"> </w:t>
      </w:r>
      <w:r w:rsidRPr="0038003B">
        <w:t>00 BC</w:t>
      </w:r>
      <w:r w:rsidR="00107B01" w:rsidRPr="0038003B">
        <w:t xml:space="preserve"> </w:t>
      </w:r>
      <w:r w:rsidRPr="0038003B">
        <w:t>E0 11</w:t>
      </w:r>
      <w:r w:rsidR="00107B01" w:rsidRPr="0038003B">
        <w:t xml:space="preserve"> </w:t>
      </w:r>
      <w:r w:rsidRPr="0038003B">
        <w:t>FA 00</w:t>
      </w:r>
      <w:r w:rsidR="00107B01" w:rsidRPr="0038003B">
        <w:t xml:space="preserve"> </w:t>
      </w:r>
      <w:r w:rsidRPr="0038003B">
        <w:t>01 01 00 81</w:t>
      </w:r>
    </w:p>
    <w:p w14:paraId="31E161B9" w14:textId="77777777" w:rsidR="00D5170B" w:rsidRPr="0038003B" w:rsidRDefault="00D5170B">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62"/>
        <w:gridCol w:w="993"/>
        <w:gridCol w:w="2551"/>
        <w:gridCol w:w="5670"/>
      </w:tblGrid>
      <w:tr w:rsidR="0038003B" w:rsidRPr="00130547" w14:paraId="19293BB1" w14:textId="77777777" w:rsidTr="00130547">
        <w:tc>
          <w:tcPr>
            <w:tcW w:w="562" w:type="dxa"/>
          </w:tcPr>
          <w:p w14:paraId="516D8922" w14:textId="301C0AC9" w:rsidR="00A86E5F" w:rsidRPr="00130547" w:rsidRDefault="00A86E5F">
            <w:pPr>
              <w:spacing w:before="0" w:after="0" w:line="240" w:lineRule="auto"/>
              <w:contextualSpacing w:val="0"/>
            </w:pPr>
            <w:r w:rsidRPr="00130547">
              <w:t>1</w:t>
            </w:r>
          </w:p>
        </w:tc>
        <w:tc>
          <w:tcPr>
            <w:tcW w:w="993" w:type="dxa"/>
          </w:tcPr>
          <w:p w14:paraId="4656789C" w14:textId="6E3552AF" w:rsidR="00A86E5F" w:rsidRPr="00130547" w:rsidRDefault="00A86E5F">
            <w:pPr>
              <w:spacing w:before="0" w:after="0" w:line="240" w:lineRule="auto"/>
              <w:contextualSpacing w:val="0"/>
            </w:pPr>
            <w:r w:rsidRPr="00130547">
              <w:t>2E</w:t>
            </w:r>
          </w:p>
        </w:tc>
        <w:tc>
          <w:tcPr>
            <w:tcW w:w="2551" w:type="dxa"/>
          </w:tcPr>
          <w:p w14:paraId="7232BF48" w14:textId="14095D8C" w:rsidR="00A86E5F" w:rsidRPr="00130547" w:rsidRDefault="00A86E5F">
            <w:pPr>
              <w:spacing w:before="0" w:after="0" w:line="240" w:lineRule="auto"/>
              <w:contextualSpacing w:val="0"/>
            </w:pPr>
          </w:p>
        </w:tc>
        <w:tc>
          <w:tcPr>
            <w:tcW w:w="5670" w:type="dxa"/>
          </w:tcPr>
          <w:p w14:paraId="1FE11682" w14:textId="6CFE2D58" w:rsidR="00A86E5F" w:rsidRPr="00130547" w:rsidRDefault="00A86E5F">
            <w:pPr>
              <w:spacing w:before="0" w:after="0" w:line="240" w:lineRule="auto"/>
              <w:contextualSpacing w:val="0"/>
            </w:pPr>
            <w:r w:rsidRPr="00130547">
              <w:t>Sent by a device</w:t>
            </w:r>
          </w:p>
        </w:tc>
      </w:tr>
      <w:tr w:rsidR="0038003B" w:rsidRPr="00130547" w14:paraId="3A167B74" w14:textId="77777777" w:rsidTr="00130547">
        <w:tc>
          <w:tcPr>
            <w:tcW w:w="562" w:type="dxa"/>
          </w:tcPr>
          <w:p w14:paraId="5DE3AD32" w14:textId="53AA7EAD" w:rsidR="00A86E5F" w:rsidRPr="00130547" w:rsidRDefault="00A86E5F">
            <w:pPr>
              <w:spacing w:before="0" w:after="0" w:line="240" w:lineRule="auto"/>
              <w:contextualSpacing w:val="0"/>
            </w:pPr>
            <w:r w:rsidRPr="00130547">
              <w:t>2</w:t>
            </w:r>
          </w:p>
        </w:tc>
        <w:tc>
          <w:tcPr>
            <w:tcW w:w="993" w:type="dxa"/>
          </w:tcPr>
          <w:p w14:paraId="6FA9C589" w14:textId="4E4FCD68" w:rsidR="00A86E5F" w:rsidRPr="00130547" w:rsidRDefault="00A86E5F">
            <w:pPr>
              <w:spacing w:before="0" w:after="0" w:line="240" w:lineRule="auto"/>
              <w:contextualSpacing w:val="0"/>
            </w:pPr>
            <w:r w:rsidRPr="00130547">
              <w:t>00</w:t>
            </w:r>
          </w:p>
        </w:tc>
        <w:tc>
          <w:tcPr>
            <w:tcW w:w="2551" w:type="dxa"/>
          </w:tcPr>
          <w:p w14:paraId="02784457" w14:textId="7E5DCDB6" w:rsidR="00A86E5F" w:rsidRPr="00130547" w:rsidRDefault="00A86E5F">
            <w:pPr>
              <w:spacing w:before="0" w:after="0" w:line="240" w:lineRule="auto"/>
              <w:contextualSpacing w:val="0"/>
            </w:pPr>
          </w:p>
        </w:tc>
        <w:tc>
          <w:tcPr>
            <w:tcW w:w="5670" w:type="dxa"/>
          </w:tcPr>
          <w:p w14:paraId="5AE263AB" w14:textId="47F18C97" w:rsidR="00A86E5F" w:rsidRPr="00130547" w:rsidRDefault="00A86E5F">
            <w:pPr>
              <w:spacing w:before="0" w:after="0" w:line="240" w:lineRule="auto"/>
              <w:contextualSpacing w:val="0"/>
            </w:pPr>
            <w:r w:rsidRPr="00130547">
              <w:t>TP or IP telegram</w:t>
            </w:r>
          </w:p>
        </w:tc>
      </w:tr>
      <w:tr w:rsidR="0038003B" w:rsidRPr="00130547" w14:paraId="52537771" w14:textId="77777777" w:rsidTr="00130547">
        <w:tc>
          <w:tcPr>
            <w:tcW w:w="562" w:type="dxa"/>
          </w:tcPr>
          <w:p w14:paraId="0B8AE3F1" w14:textId="06C2D17E" w:rsidR="00A86E5F" w:rsidRPr="00130547" w:rsidRDefault="00A86E5F">
            <w:pPr>
              <w:spacing w:before="0" w:after="0" w:line="240" w:lineRule="auto"/>
              <w:contextualSpacing w:val="0"/>
            </w:pPr>
            <w:r w:rsidRPr="00130547">
              <w:t>3</w:t>
            </w:r>
          </w:p>
        </w:tc>
        <w:tc>
          <w:tcPr>
            <w:tcW w:w="993" w:type="dxa"/>
          </w:tcPr>
          <w:p w14:paraId="6D6362FF" w14:textId="45C5AFD9" w:rsidR="00A86E5F" w:rsidRPr="00130547" w:rsidRDefault="00A86E5F">
            <w:pPr>
              <w:spacing w:before="0" w:after="0" w:line="240" w:lineRule="auto"/>
              <w:contextualSpacing w:val="0"/>
            </w:pPr>
            <w:r w:rsidRPr="00130547">
              <w:t>-</w:t>
            </w:r>
          </w:p>
        </w:tc>
        <w:tc>
          <w:tcPr>
            <w:tcW w:w="2551" w:type="dxa"/>
          </w:tcPr>
          <w:p w14:paraId="6A573D03" w14:textId="5F0C13E0" w:rsidR="00A86E5F" w:rsidRPr="00130547" w:rsidRDefault="00A86E5F">
            <w:pPr>
              <w:spacing w:before="0" w:after="0" w:line="240" w:lineRule="auto"/>
              <w:contextualSpacing w:val="0"/>
            </w:pPr>
          </w:p>
        </w:tc>
        <w:tc>
          <w:tcPr>
            <w:tcW w:w="5670" w:type="dxa"/>
          </w:tcPr>
          <w:p w14:paraId="2FCC793A" w14:textId="75112FDB" w:rsidR="00A86E5F" w:rsidRPr="00130547" w:rsidRDefault="00D75206">
            <w:pPr>
              <w:spacing w:before="0" w:after="0" w:line="240" w:lineRule="auto"/>
              <w:contextualSpacing w:val="0"/>
            </w:pPr>
            <w:r>
              <w:t>Additional Information - d</w:t>
            </w:r>
            <w:r w:rsidR="00A86E5F" w:rsidRPr="00130547">
              <w:t>oes not exist</w:t>
            </w:r>
          </w:p>
        </w:tc>
      </w:tr>
      <w:tr w:rsidR="0038003B" w:rsidRPr="00130547" w14:paraId="4B976A4C" w14:textId="77777777" w:rsidTr="00130547">
        <w:tc>
          <w:tcPr>
            <w:tcW w:w="562" w:type="dxa"/>
          </w:tcPr>
          <w:p w14:paraId="671A0DEE" w14:textId="47D15C10" w:rsidR="00A86E5F" w:rsidRPr="00130547" w:rsidRDefault="00A86E5F">
            <w:pPr>
              <w:spacing w:before="0" w:after="0" w:line="240" w:lineRule="auto"/>
              <w:contextualSpacing w:val="0"/>
            </w:pPr>
            <w:r w:rsidRPr="00130547">
              <w:t>4</w:t>
            </w:r>
          </w:p>
        </w:tc>
        <w:tc>
          <w:tcPr>
            <w:tcW w:w="993" w:type="dxa"/>
          </w:tcPr>
          <w:p w14:paraId="74285CB7" w14:textId="01C2C7E0" w:rsidR="00A86E5F" w:rsidRPr="00130547" w:rsidRDefault="00A86E5F">
            <w:pPr>
              <w:spacing w:before="0" w:after="0" w:line="240" w:lineRule="auto"/>
              <w:contextualSpacing w:val="0"/>
            </w:pPr>
            <w:r w:rsidRPr="00130547">
              <w:t>BC</w:t>
            </w:r>
          </w:p>
        </w:tc>
        <w:tc>
          <w:tcPr>
            <w:tcW w:w="2551" w:type="dxa"/>
          </w:tcPr>
          <w:p w14:paraId="6D95422B" w14:textId="55595DF5" w:rsidR="00A86E5F" w:rsidRPr="00130547" w:rsidRDefault="00A86E5F">
            <w:pPr>
              <w:spacing w:before="0" w:after="0" w:line="240" w:lineRule="auto"/>
              <w:contextualSpacing w:val="0"/>
            </w:pPr>
            <w:r w:rsidRPr="00130547">
              <w:t>1011 1100</w:t>
            </w:r>
          </w:p>
        </w:tc>
        <w:tc>
          <w:tcPr>
            <w:tcW w:w="5670" w:type="dxa"/>
          </w:tcPr>
          <w:p w14:paraId="4B9E3A51" w14:textId="728B17A9" w:rsidR="00A86E5F" w:rsidRPr="00130547" w:rsidRDefault="00A86E5F">
            <w:pPr>
              <w:spacing w:before="0" w:after="0" w:line="240" w:lineRule="auto"/>
              <w:contextualSpacing w:val="0"/>
            </w:pPr>
            <w:r w:rsidRPr="00130547">
              <w:t xml:space="preserve">D7 = 1 </w:t>
            </w:r>
            <w:r w:rsidRPr="00130547">
              <w:sym w:font="Wingdings" w:char="F0E0"/>
            </w:r>
            <w:r w:rsidRPr="00130547">
              <w:t xml:space="preserve"> Standard frame</w:t>
            </w:r>
          </w:p>
          <w:p w14:paraId="145611F6" w14:textId="1D5E8A48" w:rsidR="00A86E5F" w:rsidRPr="00130547" w:rsidRDefault="00A86E5F">
            <w:pPr>
              <w:spacing w:before="0" w:after="0" w:line="240" w:lineRule="auto"/>
              <w:contextualSpacing w:val="0"/>
            </w:pPr>
            <w:r w:rsidRPr="00130547">
              <w:t>D6 = 0</w:t>
            </w:r>
          </w:p>
          <w:p w14:paraId="2D8F2B4B" w14:textId="77777777" w:rsidR="00A86E5F" w:rsidRPr="00130547" w:rsidRDefault="00A86E5F">
            <w:pPr>
              <w:spacing w:before="0" w:after="0" w:line="240" w:lineRule="auto"/>
              <w:contextualSpacing w:val="0"/>
            </w:pPr>
            <w:r w:rsidRPr="00130547">
              <w:t xml:space="preserve">D5 = 1 </w:t>
            </w:r>
            <w:r w:rsidRPr="00130547">
              <w:sym w:font="Wingdings" w:char="F0E0"/>
            </w:r>
            <w:r w:rsidRPr="00130547">
              <w:t xml:space="preserve"> not repeated frame</w:t>
            </w:r>
          </w:p>
          <w:p w14:paraId="6CFBFDF5" w14:textId="77777777" w:rsidR="00A86E5F" w:rsidRPr="00130547" w:rsidRDefault="00A86E5F">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6D57DB40" w14:textId="77777777" w:rsidR="00A86E5F" w:rsidRPr="00130547" w:rsidRDefault="00A86E5F">
            <w:pPr>
              <w:spacing w:before="0" w:after="0" w:line="240" w:lineRule="auto"/>
              <w:contextualSpacing w:val="0"/>
            </w:pPr>
            <w:r w:rsidRPr="00130547">
              <w:t xml:space="preserve">D3-D2 = 11 </w:t>
            </w:r>
            <w:r w:rsidRPr="00130547">
              <w:sym w:font="Wingdings" w:char="F0E0"/>
            </w:r>
            <w:r w:rsidRPr="00130547">
              <w:t xml:space="preserve"> Low priority telegram</w:t>
            </w:r>
          </w:p>
          <w:p w14:paraId="71E7AA93" w14:textId="77777777" w:rsidR="00C5489C" w:rsidRPr="00130547" w:rsidRDefault="00C5489C">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12185C3E" w14:textId="16261D03" w:rsidR="00C5489C" w:rsidRPr="00130547" w:rsidRDefault="00C5489C">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1D1B362D" w14:textId="77777777" w:rsidTr="00130547">
        <w:tc>
          <w:tcPr>
            <w:tcW w:w="562" w:type="dxa"/>
          </w:tcPr>
          <w:p w14:paraId="0AD5D328" w14:textId="7B74D982" w:rsidR="00A86E5F" w:rsidRPr="00130547" w:rsidRDefault="003F52E2">
            <w:pPr>
              <w:spacing w:before="0" w:after="0" w:line="240" w:lineRule="auto"/>
              <w:contextualSpacing w:val="0"/>
            </w:pPr>
            <w:r w:rsidRPr="00130547">
              <w:t>5</w:t>
            </w:r>
          </w:p>
        </w:tc>
        <w:tc>
          <w:tcPr>
            <w:tcW w:w="993" w:type="dxa"/>
          </w:tcPr>
          <w:p w14:paraId="1827D530" w14:textId="5FB279A4" w:rsidR="00A86E5F" w:rsidRPr="00130547" w:rsidRDefault="003F52E2">
            <w:pPr>
              <w:spacing w:before="0" w:after="0" w:line="240" w:lineRule="auto"/>
              <w:contextualSpacing w:val="0"/>
            </w:pPr>
            <w:r w:rsidRPr="00130547">
              <w:t>E0</w:t>
            </w:r>
          </w:p>
        </w:tc>
        <w:tc>
          <w:tcPr>
            <w:tcW w:w="2551" w:type="dxa"/>
          </w:tcPr>
          <w:p w14:paraId="48126E70" w14:textId="6666651A" w:rsidR="00A86E5F" w:rsidRPr="00130547" w:rsidRDefault="003F52E2">
            <w:pPr>
              <w:spacing w:before="0" w:after="0" w:line="240" w:lineRule="auto"/>
              <w:contextualSpacing w:val="0"/>
            </w:pPr>
            <w:r w:rsidRPr="00130547">
              <w:t>1110 0000</w:t>
            </w:r>
          </w:p>
        </w:tc>
        <w:tc>
          <w:tcPr>
            <w:tcW w:w="5670" w:type="dxa"/>
          </w:tcPr>
          <w:p w14:paraId="665EC0EC" w14:textId="77777777" w:rsidR="00A86E5F" w:rsidRPr="00130547" w:rsidRDefault="003F52E2">
            <w:pPr>
              <w:spacing w:before="0" w:after="0" w:line="240" w:lineRule="auto"/>
              <w:contextualSpacing w:val="0"/>
            </w:pPr>
            <w:r w:rsidRPr="00130547">
              <w:t xml:space="preserve">D7 = 1 </w:t>
            </w:r>
            <w:r w:rsidRPr="00130547">
              <w:sym w:font="Wingdings" w:char="F0E0"/>
            </w:r>
            <w:r w:rsidRPr="00130547">
              <w:t xml:space="preserve"> Address type = group address</w:t>
            </w:r>
          </w:p>
          <w:p w14:paraId="3DD0DF87" w14:textId="77777777" w:rsidR="003F52E2" w:rsidRPr="00130547" w:rsidRDefault="003F52E2">
            <w:pPr>
              <w:spacing w:before="0" w:after="0" w:line="240" w:lineRule="auto"/>
              <w:contextualSpacing w:val="0"/>
            </w:pPr>
            <w:r w:rsidRPr="00130547">
              <w:t xml:space="preserve">D6-D4 </w:t>
            </w:r>
            <w:r w:rsidRPr="00130547">
              <w:sym w:font="Wingdings" w:char="F0E0"/>
            </w:r>
            <w:r w:rsidRPr="00130547">
              <w:t xml:space="preserve"> Hop count = 6</w:t>
            </w:r>
          </w:p>
          <w:p w14:paraId="06238E6A" w14:textId="5B7E384C" w:rsidR="003F52E2" w:rsidRPr="00130547" w:rsidRDefault="003F52E2">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7528059D" w14:textId="77777777" w:rsidTr="00130547">
        <w:tc>
          <w:tcPr>
            <w:tcW w:w="562" w:type="dxa"/>
          </w:tcPr>
          <w:p w14:paraId="37FA22A2" w14:textId="1221DC92" w:rsidR="00A86E5F" w:rsidRPr="00130547" w:rsidRDefault="003F52E2">
            <w:pPr>
              <w:spacing w:before="0" w:after="0" w:line="240" w:lineRule="auto"/>
              <w:contextualSpacing w:val="0"/>
            </w:pPr>
            <w:r w:rsidRPr="00130547">
              <w:t>6-7</w:t>
            </w:r>
          </w:p>
        </w:tc>
        <w:tc>
          <w:tcPr>
            <w:tcW w:w="993" w:type="dxa"/>
          </w:tcPr>
          <w:p w14:paraId="33DC64BC" w14:textId="21D9DE05" w:rsidR="00A86E5F" w:rsidRPr="00130547" w:rsidRDefault="003F52E2">
            <w:pPr>
              <w:spacing w:before="0" w:after="0" w:line="240" w:lineRule="auto"/>
              <w:contextualSpacing w:val="0"/>
            </w:pPr>
            <w:r w:rsidRPr="00130547">
              <w:t>11FA</w:t>
            </w:r>
          </w:p>
        </w:tc>
        <w:tc>
          <w:tcPr>
            <w:tcW w:w="2551" w:type="dxa"/>
          </w:tcPr>
          <w:p w14:paraId="120F62DE" w14:textId="1F7D1A74" w:rsidR="00A86E5F" w:rsidRPr="00130547" w:rsidRDefault="003F52E2">
            <w:pPr>
              <w:spacing w:before="0" w:after="0" w:line="240" w:lineRule="auto"/>
              <w:contextualSpacing w:val="0"/>
            </w:pPr>
            <w:r w:rsidRPr="00130547">
              <w:t>0001 0001 1111 1010</w:t>
            </w:r>
          </w:p>
        </w:tc>
        <w:tc>
          <w:tcPr>
            <w:tcW w:w="5670" w:type="dxa"/>
          </w:tcPr>
          <w:p w14:paraId="1D2737DE" w14:textId="77777777" w:rsidR="00A86E5F" w:rsidRPr="00130547" w:rsidRDefault="00CA4560">
            <w:pPr>
              <w:spacing w:before="0" w:after="0" w:line="240" w:lineRule="auto"/>
              <w:contextualSpacing w:val="0"/>
            </w:pPr>
            <w:r w:rsidRPr="00130547">
              <w:t xml:space="preserve">D0-D7 </w:t>
            </w:r>
            <w:r w:rsidRPr="00130547">
              <w:sym w:font="Wingdings" w:char="F0E0"/>
            </w:r>
            <w:r w:rsidRPr="00130547">
              <w:t xml:space="preserve"> 1111 1010 = Device address (250)</w:t>
            </w:r>
          </w:p>
          <w:p w14:paraId="3FC2D357" w14:textId="77777777" w:rsidR="00CA4560" w:rsidRPr="00130547" w:rsidRDefault="00CA4560">
            <w:pPr>
              <w:spacing w:before="0" w:after="0" w:line="240" w:lineRule="auto"/>
              <w:contextualSpacing w:val="0"/>
            </w:pPr>
            <w:r w:rsidRPr="00130547">
              <w:t xml:space="preserve">D0-D3 </w:t>
            </w:r>
            <w:r w:rsidRPr="00130547">
              <w:sym w:font="Wingdings" w:char="F0E0"/>
            </w:r>
            <w:r w:rsidRPr="00130547">
              <w:t xml:space="preserve"> 0001 = Line address (1)</w:t>
            </w:r>
          </w:p>
          <w:p w14:paraId="0838195A" w14:textId="77777777" w:rsidR="00CA4560" w:rsidRPr="00130547" w:rsidRDefault="00CA4560">
            <w:pPr>
              <w:spacing w:before="0" w:after="0" w:line="240" w:lineRule="auto"/>
              <w:contextualSpacing w:val="0"/>
            </w:pPr>
            <w:r w:rsidRPr="00130547">
              <w:t xml:space="preserve">D0-D3 </w:t>
            </w:r>
            <w:r w:rsidRPr="00130547">
              <w:sym w:font="Wingdings" w:char="F0E0"/>
            </w:r>
            <w:r w:rsidRPr="00130547">
              <w:t xml:space="preserve"> 0001 = Area address (1)</w:t>
            </w:r>
          </w:p>
          <w:p w14:paraId="73509318" w14:textId="0EFCA2AB" w:rsidR="00CA4560" w:rsidRPr="00130547" w:rsidRDefault="00CA4560">
            <w:pPr>
              <w:spacing w:before="0" w:after="0" w:line="240" w:lineRule="auto"/>
              <w:contextualSpacing w:val="0"/>
            </w:pPr>
            <w:r w:rsidRPr="00130547">
              <w:t>Source address = 1.1.250</w:t>
            </w:r>
          </w:p>
        </w:tc>
      </w:tr>
      <w:tr w:rsidR="0038003B" w:rsidRPr="00130547" w14:paraId="5AC6DC81" w14:textId="77777777" w:rsidTr="00130547">
        <w:tc>
          <w:tcPr>
            <w:tcW w:w="562" w:type="dxa"/>
          </w:tcPr>
          <w:p w14:paraId="1B6C48A8" w14:textId="558E4392" w:rsidR="00A86E5F" w:rsidRPr="00130547" w:rsidRDefault="00CA4560">
            <w:pPr>
              <w:spacing w:before="0" w:after="0" w:line="240" w:lineRule="auto"/>
              <w:contextualSpacing w:val="0"/>
            </w:pPr>
            <w:r w:rsidRPr="00130547">
              <w:t>8-9</w:t>
            </w:r>
          </w:p>
        </w:tc>
        <w:tc>
          <w:tcPr>
            <w:tcW w:w="993" w:type="dxa"/>
          </w:tcPr>
          <w:p w14:paraId="19B322C7" w14:textId="4424C8BD" w:rsidR="00A86E5F" w:rsidRPr="00130547" w:rsidRDefault="00CA4560">
            <w:pPr>
              <w:spacing w:before="0" w:after="0" w:line="240" w:lineRule="auto"/>
              <w:contextualSpacing w:val="0"/>
            </w:pPr>
            <w:r w:rsidRPr="00130547">
              <w:t>0001</w:t>
            </w:r>
          </w:p>
        </w:tc>
        <w:tc>
          <w:tcPr>
            <w:tcW w:w="2551" w:type="dxa"/>
          </w:tcPr>
          <w:p w14:paraId="242C08CF" w14:textId="315D25B1" w:rsidR="00A86E5F" w:rsidRPr="00130547" w:rsidRDefault="00084DE8">
            <w:pPr>
              <w:spacing w:before="0" w:after="0" w:line="240" w:lineRule="auto"/>
              <w:contextualSpacing w:val="0"/>
            </w:pPr>
            <w:r w:rsidRPr="00130547">
              <w:t>0000 0000 0000 0001</w:t>
            </w:r>
          </w:p>
        </w:tc>
        <w:tc>
          <w:tcPr>
            <w:tcW w:w="5670" w:type="dxa"/>
          </w:tcPr>
          <w:p w14:paraId="204126C6" w14:textId="58C85557" w:rsidR="00A86E5F" w:rsidRPr="00130547" w:rsidRDefault="009011F1">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7E4E87C4" w14:textId="5D7BCE4B" w:rsidR="009011F1" w:rsidRPr="00130547" w:rsidRDefault="009011F1">
            <w:pPr>
              <w:spacing w:before="0" w:after="0" w:line="240" w:lineRule="auto"/>
              <w:contextualSpacing w:val="0"/>
            </w:pPr>
            <w:r w:rsidRPr="00130547">
              <w:t>At least one bit = 1</w:t>
            </w:r>
            <w:r w:rsidR="00084DE8" w:rsidRPr="00130547">
              <w:t xml:space="preserve"> </w:t>
            </w:r>
            <w:r w:rsidR="00084DE8" w:rsidRPr="00130547">
              <w:sym w:font="Wingdings" w:char="F0E0"/>
            </w:r>
            <w:r w:rsidR="00084DE8" w:rsidRPr="00130547">
              <w:t xml:space="preserve"> Group address (multicast)</w:t>
            </w:r>
          </w:p>
          <w:p w14:paraId="71A5E8A9" w14:textId="3442FCB9" w:rsidR="00084DE8" w:rsidRPr="00130547" w:rsidRDefault="00084DE8">
            <w:pPr>
              <w:spacing w:before="0" w:after="0" w:line="240" w:lineRule="auto"/>
              <w:contextualSpacing w:val="0"/>
            </w:pPr>
            <w:r w:rsidRPr="00130547">
              <w:t>D0-D7 = 1</w:t>
            </w:r>
          </w:p>
          <w:p w14:paraId="08E615AF" w14:textId="02F2E2F3" w:rsidR="00084DE8" w:rsidRPr="00130547" w:rsidRDefault="00084DE8">
            <w:pPr>
              <w:spacing w:before="0" w:after="0" w:line="240" w:lineRule="auto"/>
              <w:contextualSpacing w:val="0"/>
            </w:pPr>
            <w:r w:rsidRPr="00130547">
              <w:t>D0-D</w:t>
            </w:r>
            <w:r w:rsidR="00DE780E" w:rsidRPr="00130547">
              <w:t>2</w:t>
            </w:r>
            <w:r w:rsidRPr="00130547">
              <w:t xml:space="preserve"> = 0</w:t>
            </w:r>
          </w:p>
          <w:p w14:paraId="01427F6E" w14:textId="59073CCE" w:rsidR="00084DE8" w:rsidRPr="00130547" w:rsidRDefault="00084DE8">
            <w:pPr>
              <w:spacing w:before="0" w:after="0" w:line="240" w:lineRule="auto"/>
              <w:contextualSpacing w:val="0"/>
            </w:pPr>
            <w:r w:rsidRPr="00130547">
              <w:t>D</w:t>
            </w:r>
            <w:r w:rsidR="00DE780E" w:rsidRPr="00130547">
              <w:t>3</w:t>
            </w:r>
            <w:r w:rsidRPr="00130547">
              <w:t>-D</w:t>
            </w:r>
            <w:r w:rsidR="00DE780E" w:rsidRPr="00130547">
              <w:t>7</w:t>
            </w:r>
            <w:r w:rsidRPr="00130547">
              <w:t xml:space="preserve"> = 0</w:t>
            </w:r>
          </w:p>
          <w:p w14:paraId="485AB462" w14:textId="2BD17DFC" w:rsidR="00084DE8" w:rsidRPr="00130547" w:rsidRDefault="00084DE8">
            <w:pPr>
              <w:spacing w:before="0" w:after="0" w:line="240" w:lineRule="auto"/>
              <w:contextualSpacing w:val="0"/>
            </w:pPr>
            <w:r w:rsidRPr="00130547">
              <w:t>Group address = 0/0/1</w:t>
            </w:r>
          </w:p>
        </w:tc>
      </w:tr>
      <w:tr w:rsidR="0038003B" w:rsidRPr="00130547" w14:paraId="6AE67DB5" w14:textId="77777777" w:rsidTr="00130547">
        <w:tc>
          <w:tcPr>
            <w:tcW w:w="562" w:type="dxa"/>
          </w:tcPr>
          <w:p w14:paraId="1A0636F4" w14:textId="54B02C99" w:rsidR="00A86E5F" w:rsidRPr="00130547" w:rsidRDefault="00084DE8">
            <w:pPr>
              <w:spacing w:before="0" w:after="0" w:line="240" w:lineRule="auto"/>
              <w:contextualSpacing w:val="0"/>
            </w:pPr>
            <w:r w:rsidRPr="00130547">
              <w:t>10</w:t>
            </w:r>
          </w:p>
        </w:tc>
        <w:tc>
          <w:tcPr>
            <w:tcW w:w="993" w:type="dxa"/>
          </w:tcPr>
          <w:p w14:paraId="16E365AE" w14:textId="0A2104F9" w:rsidR="00A86E5F" w:rsidRPr="00130547" w:rsidRDefault="00084DE8">
            <w:pPr>
              <w:spacing w:before="0" w:after="0" w:line="240" w:lineRule="auto"/>
              <w:contextualSpacing w:val="0"/>
            </w:pPr>
            <w:r w:rsidRPr="00130547">
              <w:t>01</w:t>
            </w:r>
          </w:p>
        </w:tc>
        <w:tc>
          <w:tcPr>
            <w:tcW w:w="2551" w:type="dxa"/>
          </w:tcPr>
          <w:p w14:paraId="7B76EC4E" w14:textId="3B543EFA" w:rsidR="00A86E5F" w:rsidRPr="00130547" w:rsidRDefault="00084DE8">
            <w:pPr>
              <w:spacing w:before="0" w:after="0" w:line="240" w:lineRule="auto"/>
              <w:contextualSpacing w:val="0"/>
            </w:pPr>
            <w:r w:rsidRPr="00130547">
              <w:t>0000 0001</w:t>
            </w:r>
          </w:p>
        </w:tc>
        <w:tc>
          <w:tcPr>
            <w:tcW w:w="5670" w:type="dxa"/>
          </w:tcPr>
          <w:p w14:paraId="1C5458FC" w14:textId="420AECD7" w:rsidR="00A86E5F" w:rsidRPr="00130547" w:rsidRDefault="00084DE8">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171CB549" w14:textId="77777777" w:rsidTr="00130547">
        <w:tc>
          <w:tcPr>
            <w:tcW w:w="562" w:type="dxa"/>
          </w:tcPr>
          <w:p w14:paraId="6616A451" w14:textId="77777777" w:rsidR="00CA4560" w:rsidRPr="00130547" w:rsidRDefault="00CA4560">
            <w:pPr>
              <w:spacing w:before="0" w:after="0" w:line="240" w:lineRule="auto"/>
              <w:contextualSpacing w:val="0"/>
            </w:pPr>
          </w:p>
        </w:tc>
        <w:tc>
          <w:tcPr>
            <w:tcW w:w="993" w:type="dxa"/>
          </w:tcPr>
          <w:p w14:paraId="0DAAB5FC" w14:textId="7E0FD751" w:rsidR="00CA4560" w:rsidRPr="00130547" w:rsidRDefault="00D97020">
            <w:pPr>
              <w:spacing w:before="0" w:after="0" w:line="240" w:lineRule="auto"/>
              <w:contextualSpacing w:val="0"/>
            </w:pPr>
            <w:r w:rsidRPr="00130547">
              <w:t>0</w:t>
            </w:r>
            <w:r w:rsidR="00CB4DFC" w:rsidRPr="00130547">
              <w:t>0</w:t>
            </w:r>
          </w:p>
        </w:tc>
        <w:tc>
          <w:tcPr>
            <w:tcW w:w="2551" w:type="dxa"/>
          </w:tcPr>
          <w:p w14:paraId="69143001" w14:textId="63B9191C" w:rsidR="00CA4560" w:rsidRPr="00130547" w:rsidRDefault="00D97020">
            <w:pPr>
              <w:spacing w:before="0" w:after="0" w:line="240" w:lineRule="auto"/>
              <w:contextualSpacing w:val="0"/>
            </w:pPr>
            <w:r w:rsidRPr="00130547">
              <w:t xml:space="preserve">0000 0000 </w:t>
            </w:r>
          </w:p>
        </w:tc>
        <w:tc>
          <w:tcPr>
            <w:tcW w:w="5670" w:type="dxa"/>
          </w:tcPr>
          <w:p w14:paraId="68910948" w14:textId="77777777" w:rsidR="00CA4560" w:rsidRPr="00130547" w:rsidRDefault="008A287B">
            <w:pPr>
              <w:spacing w:before="0" w:after="0" w:line="240" w:lineRule="auto"/>
              <w:contextualSpacing w:val="0"/>
            </w:pPr>
            <w:r w:rsidRPr="00130547">
              <w:t xml:space="preserve">00 </w:t>
            </w:r>
            <w:r w:rsidRPr="00130547">
              <w:sym w:font="Wingdings" w:char="F0E0"/>
            </w:r>
            <w:r w:rsidRPr="00130547">
              <w:t xml:space="preserve"> TPCI = UDP</w:t>
            </w:r>
          </w:p>
          <w:p w14:paraId="70712A5E" w14:textId="77777777" w:rsidR="008A287B" w:rsidRPr="00130547" w:rsidRDefault="008A287B">
            <w:pPr>
              <w:spacing w:before="0" w:after="0" w:line="240" w:lineRule="auto"/>
              <w:contextualSpacing w:val="0"/>
            </w:pPr>
            <w:r w:rsidRPr="00130547">
              <w:t xml:space="preserve">0000 </w:t>
            </w:r>
            <w:r w:rsidRPr="00130547">
              <w:sym w:font="Wingdings" w:char="F0E0"/>
            </w:r>
            <w:r w:rsidRPr="00130547">
              <w:t xml:space="preserve"> no meaning</w:t>
            </w:r>
          </w:p>
          <w:p w14:paraId="46827DB0" w14:textId="7C0956E4" w:rsidR="008A287B" w:rsidRPr="00130547" w:rsidRDefault="008A287B">
            <w:pPr>
              <w:spacing w:before="0" w:after="0" w:line="240" w:lineRule="auto"/>
              <w:contextualSpacing w:val="0"/>
            </w:pPr>
            <w:r w:rsidRPr="00130547">
              <w:t>00 = APCI</w:t>
            </w:r>
          </w:p>
        </w:tc>
      </w:tr>
      <w:tr w:rsidR="00150179" w:rsidRPr="00130547" w14:paraId="2E4AE69A" w14:textId="77777777" w:rsidTr="00130547">
        <w:tc>
          <w:tcPr>
            <w:tcW w:w="562" w:type="dxa"/>
          </w:tcPr>
          <w:p w14:paraId="22D6E05F" w14:textId="77777777" w:rsidR="00150179" w:rsidRPr="00130547" w:rsidRDefault="00150179">
            <w:pPr>
              <w:spacing w:before="0" w:after="0" w:line="240" w:lineRule="auto"/>
              <w:contextualSpacing w:val="0"/>
            </w:pPr>
          </w:p>
        </w:tc>
        <w:tc>
          <w:tcPr>
            <w:tcW w:w="993" w:type="dxa"/>
          </w:tcPr>
          <w:p w14:paraId="286A5708" w14:textId="41E30C69" w:rsidR="00150179" w:rsidRPr="00130547" w:rsidRDefault="00CB4DFC">
            <w:pPr>
              <w:spacing w:before="0" w:after="0" w:line="240" w:lineRule="auto"/>
              <w:contextualSpacing w:val="0"/>
            </w:pPr>
            <w:r w:rsidRPr="00130547">
              <w:t>81</w:t>
            </w:r>
          </w:p>
        </w:tc>
        <w:tc>
          <w:tcPr>
            <w:tcW w:w="2551" w:type="dxa"/>
          </w:tcPr>
          <w:p w14:paraId="1299A26E" w14:textId="7388586D" w:rsidR="00150179" w:rsidRPr="00130547" w:rsidRDefault="00CB4DFC">
            <w:pPr>
              <w:spacing w:before="0" w:after="0" w:line="240" w:lineRule="auto"/>
              <w:contextualSpacing w:val="0"/>
            </w:pPr>
            <w:r w:rsidRPr="00130547">
              <w:t>1000 0001</w:t>
            </w:r>
          </w:p>
        </w:tc>
        <w:tc>
          <w:tcPr>
            <w:tcW w:w="5670" w:type="dxa"/>
          </w:tcPr>
          <w:p w14:paraId="63AF87D8" w14:textId="77777777" w:rsidR="00CB4DFC" w:rsidRPr="00130547" w:rsidRDefault="00CB4DFC">
            <w:pPr>
              <w:spacing w:before="0" w:after="0" w:line="240" w:lineRule="auto"/>
              <w:contextualSpacing w:val="0"/>
            </w:pPr>
            <w:r w:rsidRPr="00130547">
              <w:t>10 = APCI.</w:t>
            </w:r>
          </w:p>
          <w:p w14:paraId="2ADDFCA6" w14:textId="2C43DD30" w:rsidR="0097742B" w:rsidRPr="00130547" w:rsidRDefault="0094303D">
            <w:pPr>
              <w:spacing w:before="0" w:after="0" w:line="240" w:lineRule="auto"/>
              <w:contextualSpacing w:val="0"/>
            </w:pPr>
            <w:r>
              <w:t>The APCI is thus</w:t>
            </w:r>
            <w:r w:rsidR="00CB4DFC" w:rsidRPr="00130547">
              <w:t xml:space="preserve"> = 0010</w:t>
            </w:r>
            <w:r w:rsidR="00D75206">
              <w:t>, meaning</w:t>
            </w:r>
            <w:r w:rsidR="00CB4DFC" w:rsidRPr="00130547">
              <w:t xml:space="preserve"> a</w:t>
            </w:r>
            <w:r w:rsidR="00D75206">
              <w:t xml:space="preserve"> </w:t>
            </w:r>
            <w:r w:rsidR="00CB4DFC" w:rsidRPr="00130547">
              <w:t>GroupValueWrite telegram</w:t>
            </w:r>
          </w:p>
          <w:p w14:paraId="1BC07B69" w14:textId="4809EAFB" w:rsidR="0097742B" w:rsidRPr="00130547" w:rsidRDefault="00F537E6">
            <w:pPr>
              <w:spacing w:before="0" w:after="0" w:line="240" w:lineRule="auto"/>
              <w:contextualSpacing w:val="0"/>
            </w:pPr>
            <w:r w:rsidRPr="00130547">
              <w:t xml:space="preserve">Data: </w:t>
            </w:r>
            <w:r w:rsidR="0097742B" w:rsidRPr="00130547">
              <w:t>000001</w:t>
            </w:r>
          </w:p>
          <w:p w14:paraId="58D6B4EE" w14:textId="3F886850" w:rsidR="0097742B" w:rsidRPr="00130547" w:rsidRDefault="0097742B">
            <w:pPr>
              <w:spacing w:before="0" w:after="0" w:line="240" w:lineRule="auto"/>
              <w:contextualSpacing w:val="0"/>
            </w:pPr>
          </w:p>
          <w:p w14:paraId="2AF9053E" w14:textId="59C0397E" w:rsidR="00CB4DFC" w:rsidRPr="00130547" w:rsidRDefault="00F537E6">
            <w:pPr>
              <w:spacing w:before="0" w:after="0" w:line="240" w:lineRule="auto"/>
              <w:contextualSpacing w:val="0"/>
            </w:pPr>
            <w:r w:rsidRPr="00130547">
              <w:t xml:space="preserve">Explanation: GroupValueWrite telegram with value 1 </w:t>
            </w:r>
            <w:r w:rsidR="00C27DE4" w:rsidRPr="00130547">
              <w:t>(</w:t>
            </w:r>
            <w:r w:rsidR="00406522" w:rsidRPr="00130547">
              <w:t>e.g.,</w:t>
            </w:r>
            <w:r w:rsidR="00C27DE4" w:rsidRPr="00130547">
              <w:t xml:space="preserve"> switch object) </w:t>
            </w:r>
            <w:r w:rsidR="00CB4DFC" w:rsidRPr="00130547">
              <w:t>on group address 0/0/1</w:t>
            </w:r>
          </w:p>
        </w:tc>
      </w:tr>
    </w:tbl>
    <w:p w14:paraId="364F3135" w14:textId="171F9A1E" w:rsidR="00084C5B" w:rsidRPr="0038003B" w:rsidRDefault="00084C5B">
      <w:pPr>
        <w:spacing w:before="0" w:after="0" w:line="240" w:lineRule="auto"/>
        <w:contextualSpacing w:val="0"/>
      </w:pPr>
    </w:p>
    <w:p w14:paraId="32683EE6" w14:textId="6441DAC3" w:rsidR="00084C5B" w:rsidRPr="0038003B" w:rsidRDefault="00084C5B">
      <w:pPr>
        <w:spacing w:before="0" w:after="0" w:line="240" w:lineRule="auto"/>
        <w:contextualSpacing w:val="0"/>
      </w:pPr>
    </w:p>
    <w:p w14:paraId="4D72698B" w14:textId="3947D941" w:rsidR="00084C5B" w:rsidRPr="0038003B" w:rsidRDefault="00084C5B">
      <w:pPr>
        <w:spacing w:before="0" w:after="0" w:line="240" w:lineRule="auto"/>
        <w:contextualSpacing w:val="0"/>
      </w:pPr>
    </w:p>
    <w:p w14:paraId="25774F8D" w14:textId="6D339E79" w:rsidR="00084C5B" w:rsidRPr="0038003B" w:rsidRDefault="00084C5B">
      <w:pPr>
        <w:spacing w:before="0" w:after="0" w:line="240" w:lineRule="auto"/>
        <w:contextualSpacing w:val="0"/>
      </w:pPr>
    </w:p>
    <w:p w14:paraId="73FB27F8" w14:textId="0669A0AF" w:rsidR="008F6898" w:rsidRPr="0038003B" w:rsidRDefault="008F6898" w:rsidP="00037C7E">
      <w:pPr>
        <w:pStyle w:val="ListParagraph"/>
        <w:numPr>
          <w:ilvl w:val="0"/>
          <w:numId w:val="15"/>
        </w:numPr>
        <w:spacing w:before="0" w:after="0" w:line="240" w:lineRule="auto"/>
        <w:contextualSpacing w:val="0"/>
      </w:pPr>
      <w:r w:rsidRPr="0038003B">
        <w:t>2E</w:t>
      </w:r>
      <w:r w:rsidR="00107B01" w:rsidRPr="0038003B">
        <w:t xml:space="preserve"> </w:t>
      </w:r>
      <w:r w:rsidRPr="0038003B">
        <w:t>00 B0</w:t>
      </w:r>
      <w:r w:rsidR="00107B01" w:rsidRPr="0038003B">
        <w:t xml:space="preserve"> </w:t>
      </w:r>
      <w:r w:rsidRPr="0038003B">
        <w:t>60 11</w:t>
      </w:r>
      <w:r w:rsidR="00107B01" w:rsidRPr="0038003B">
        <w:t xml:space="preserve"> </w:t>
      </w:r>
      <w:r w:rsidRPr="0038003B">
        <w:t>FA 11</w:t>
      </w:r>
      <w:r w:rsidR="00107B01" w:rsidRPr="0038003B">
        <w:t xml:space="preserve"> </w:t>
      </w:r>
      <w:r w:rsidRPr="0038003B">
        <w:t>01 00 80</w:t>
      </w:r>
    </w:p>
    <w:p w14:paraId="7FE7C07A" w14:textId="77777777" w:rsidR="008F6898" w:rsidRPr="0038003B" w:rsidRDefault="008F6898" w:rsidP="008F6898">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62"/>
        <w:gridCol w:w="993"/>
        <w:gridCol w:w="2551"/>
        <w:gridCol w:w="5670"/>
      </w:tblGrid>
      <w:tr w:rsidR="0038003B" w:rsidRPr="00130547" w14:paraId="70EDC6CB" w14:textId="77777777" w:rsidTr="00130547">
        <w:tc>
          <w:tcPr>
            <w:tcW w:w="562" w:type="dxa"/>
          </w:tcPr>
          <w:p w14:paraId="78CFF796" w14:textId="77777777" w:rsidR="008F6898" w:rsidRPr="00130547" w:rsidRDefault="008F6898" w:rsidP="006D701A">
            <w:pPr>
              <w:spacing w:before="0" w:after="0" w:line="240" w:lineRule="auto"/>
              <w:contextualSpacing w:val="0"/>
            </w:pPr>
            <w:r w:rsidRPr="00130547">
              <w:t>1</w:t>
            </w:r>
          </w:p>
        </w:tc>
        <w:tc>
          <w:tcPr>
            <w:tcW w:w="993" w:type="dxa"/>
          </w:tcPr>
          <w:p w14:paraId="5D5A2BA7" w14:textId="77777777" w:rsidR="008F6898" w:rsidRPr="00130547" w:rsidRDefault="008F6898" w:rsidP="006D701A">
            <w:pPr>
              <w:spacing w:before="0" w:after="0" w:line="240" w:lineRule="auto"/>
              <w:contextualSpacing w:val="0"/>
            </w:pPr>
            <w:r w:rsidRPr="00130547">
              <w:t>2E</w:t>
            </w:r>
          </w:p>
        </w:tc>
        <w:tc>
          <w:tcPr>
            <w:tcW w:w="2551" w:type="dxa"/>
          </w:tcPr>
          <w:p w14:paraId="674990BD" w14:textId="77777777" w:rsidR="008F6898" w:rsidRPr="00130547" w:rsidRDefault="008F6898" w:rsidP="006D701A">
            <w:pPr>
              <w:spacing w:before="0" w:after="0" w:line="240" w:lineRule="auto"/>
              <w:contextualSpacing w:val="0"/>
            </w:pPr>
          </w:p>
        </w:tc>
        <w:tc>
          <w:tcPr>
            <w:tcW w:w="5670" w:type="dxa"/>
          </w:tcPr>
          <w:p w14:paraId="0C429228" w14:textId="77777777" w:rsidR="008F6898" w:rsidRPr="00130547" w:rsidRDefault="008F6898" w:rsidP="006D701A">
            <w:pPr>
              <w:spacing w:before="0" w:after="0" w:line="240" w:lineRule="auto"/>
              <w:contextualSpacing w:val="0"/>
            </w:pPr>
            <w:r w:rsidRPr="00130547">
              <w:t>Sent by a device</w:t>
            </w:r>
          </w:p>
        </w:tc>
      </w:tr>
      <w:tr w:rsidR="0038003B" w:rsidRPr="00130547" w14:paraId="794527AD" w14:textId="77777777" w:rsidTr="00130547">
        <w:tc>
          <w:tcPr>
            <w:tcW w:w="562" w:type="dxa"/>
          </w:tcPr>
          <w:p w14:paraId="6CF057C6" w14:textId="77777777" w:rsidR="008F6898" w:rsidRPr="00130547" w:rsidRDefault="008F6898" w:rsidP="006D701A">
            <w:pPr>
              <w:spacing w:before="0" w:after="0" w:line="240" w:lineRule="auto"/>
              <w:contextualSpacing w:val="0"/>
            </w:pPr>
            <w:r w:rsidRPr="00130547">
              <w:t>2</w:t>
            </w:r>
          </w:p>
        </w:tc>
        <w:tc>
          <w:tcPr>
            <w:tcW w:w="993" w:type="dxa"/>
          </w:tcPr>
          <w:p w14:paraId="5B6434D9" w14:textId="77777777" w:rsidR="008F6898" w:rsidRPr="00130547" w:rsidRDefault="008F6898" w:rsidP="006D701A">
            <w:pPr>
              <w:spacing w:before="0" w:after="0" w:line="240" w:lineRule="auto"/>
              <w:contextualSpacing w:val="0"/>
            </w:pPr>
            <w:r w:rsidRPr="00130547">
              <w:t>00</w:t>
            </w:r>
          </w:p>
        </w:tc>
        <w:tc>
          <w:tcPr>
            <w:tcW w:w="2551" w:type="dxa"/>
          </w:tcPr>
          <w:p w14:paraId="2E4C54A8" w14:textId="77777777" w:rsidR="008F6898" w:rsidRPr="00130547" w:rsidRDefault="008F6898" w:rsidP="006D701A">
            <w:pPr>
              <w:spacing w:before="0" w:after="0" w:line="240" w:lineRule="auto"/>
              <w:contextualSpacing w:val="0"/>
            </w:pPr>
          </w:p>
        </w:tc>
        <w:tc>
          <w:tcPr>
            <w:tcW w:w="5670" w:type="dxa"/>
          </w:tcPr>
          <w:p w14:paraId="4158731E" w14:textId="77777777" w:rsidR="008F6898" w:rsidRPr="00130547" w:rsidRDefault="008F6898" w:rsidP="006D701A">
            <w:pPr>
              <w:spacing w:before="0" w:after="0" w:line="240" w:lineRule="auto"/>
              <w:contextualSpacing w:val="0"/>
            </w:pPr>
            <w:r w:rsidRPr="00130547">
              <w:t>TP or IP telegram</w:t>
            </w:r>
          </w:p>
        </w:tc>
      </w:tr>
      <w:tr w:rsidR="005E6DAB" w:rsidRPr="00130547" w14:paraId="5DBD40F3" w14:textId="77777777" w:rsidTr="00130547">
        <w:tc>
          <w:tcPr>
            <w:tcW w:w="562" w:type="dxa"/>
          </w:tcPr>
          <w:p w14:paraId="6D10199F" w14:textId="77777777" w:rsidR="005E6DAB" w:rsidRPr="00130547" w:rsidRDefault="005E6DAB" w:rsidP="005E6DAB">
            <w:pPr>
              <w:spacing w:before="0" w:after="0" w:line="240" w:lineRule="auto"/>
              <w:contextualSpacing w:val="0"/>
            </w:pPr>
            <w:r w:rsidRPr="00130547">
              <w:t>3</w:t>
            </w:r>
          </w:p>
        </w:tc>
        <w:tc>
          <w:tcPr>
            <w:tcW w:w="993" w:type="dxa"/>
          </w:tcPr>
          <w:p w14:paraId="1DB3D9AE" w14:textId="77777777" w:rsidR="005E6DAB" w:rsidRPr="00130547" w:rsidRDefault="005E6DAB" w:rsidP="005E6DAB">
            <w:pPr>
              <w:spacing w:before="0" w:after="0" w:line="240" w:lineRule="auto"/>
              <w:contextualSpacing w:val="0"/>
            </w:pPr>
            <w:r w:rsidRPr="00130547">
              <w:t>-</w:t>
            </w:r>
          </w:p>
        </w:tc>
        <w:tc>
          <w:tcPr>
            <w:tcW w:w="2551" w:type="dxa"/>
          </w:tcPr>
          <w:p w14:paraId="17B2B7DD" w14:textId="77777777" w:rsidR="005E6DAB" w:rsidRPr="00130547" w:rsidRDefault="005E6DAB" w:rsidP="005E6DAB">
            <w:pPr>
              <w:spacing w:before="0" w:after="0" w:line="240" w:lineRule="auto"/>
              <w:contextualSpacing w:val="0"/>
            </w:pPr>
          </w:p>
        </w:tc>
        <w:tc>
          <w:tcPr>
            <w:tcW w:w="5670" w:type="dxa"/>
          </w:tcPr>
          <w:p w14:paraId="3E444FFC" w14:textId="62FEDA60" w:rsidR="005E6DAB" w:rsidRPr="00130547" w:rsidRDefault="005E6DAB" w:rsidP="005E6DAB">
            <w:pPr>
              <w:spacing w:before="0" w:after="0" w:line="240" w:lineRule="auto"/>
              <w:contextualSpacing w:val="0"/>
            </w:pPr>
            <w:r>
              <w:t>Additional Information - d</w:t>
            </w:r>
            <w:r w:rsidRPr="00130547">
              <w:t>oes not exist</w:t>
            </w:r>
          </w:p>
        </w:tc>
      </w:tr>
      <w:tr w:rsidR="0038003B" w:rsidRPr="00130547" w14:paraId="6053AB4D" w14:textId="77777777" w:rsidTr="00130547">
        <w:tc>
          <w:tcPr>
            <w:tcW w:w="562" w:type="dxa"/>
          </w:tcPr>
          <w:p w14:paraId="40719247" w14:textId="77777777" w:rsidR="008F6898" w:rsidRPr="00130547" w:rsidRDefault="008F6898" w:rsidP="006D701A">
            <w:pPr>
              <w:spacing w:before="0" w:after="0" w:line="240" w:lineRule="auto"/>
              <w:contextualSpacing w:val="0"/>
            </w:pPr>
            <w:r w:rsidRPr="00130547">
              <w:t>4</w:t>
            </w:r>
          </w:p>
        </w:tc>
        <w:tc>
          <w:tcPr>
            <w:tcW w:w="993" w:type="dxa"/>
          </w:tcPr>
          <w:p w14:paraId="60058C20" w14:textId="6278CDF1" w:rsidR="008F6898" w:rsidRPr="00130547" w:rsidRDefault="008F6898" w:rsidP="006D701A">
            <w:pPr>
              <w:spacing w:before="0" w:after="0" w:line="240" w:lineRule="auto"/>
              <w:contextualSpacing w:val="0"/>
            </w:pPr>
            <w:r w:rsidRPr="00130547">
              <w:t>B0</w:t>
            </w:r>
          </w:p>
        </w:tc>
        <w:tc>
          <w:tcPr>
            <w:tcW w:w="2551" w:type="dxa"/>
          </w:tcPr>
          <w:p w14:paraId="4FDD9BC3" w14:textId="723AC9D5" w:rsidR="008F6898" w:rsidRPr="00130547" w:rsidRDefault="008F6898" w:rsidP="006D701A">
            <w:pPr>
              <w:spacing w:before="0" w:after="0" w:line="240" w:lineRule="auto"/>
              <w:contextualSpacing w:val="0"/>
            </w:pPr>
            <w:r w:rsidRPr="00130547">
              <w:t>1011 0000</w:t>
            </w:r>
          </w:p>
        </w:tc>
        <w:tc>
          <w:tcPr>
            <w:tcW w:w="5670" w:type="dxa"/>
          </w:tcPr>
          <w:p w14:paraId="03AD7683" w14:textId="77777777" w:rsidR="008F6898" w:rsidRPr="00130547" w:rsidRDefault="008F6898" w:rsidP="006D701A">
            <w:pPr>
              <w:spacing w:before="0" w:after="0" w:line="240" w:lineRule="auto"/>
              <w:contextualSpacing w:val="0"/>
            </w:pPr>
            <w:r w:rsidRPr="00130547">
              <w:t xml:space="preserve">D7 = 1 </w:t>
            </w:r>
            <w:r w:rsidRPr="00130547">
              <w:sym w:font="Wingdings" w:char="F0E0"/>
            </w:r>
            <w:r w:rsidRPr="00130547">
              <w:t xml:space="preserve"> Standard frame</w:t>
            </w:r>
          </w:p>
          <w:p w14:paraId="30A83DEE" w14:textId="77777777" w:rsidR="008F6898" w:rsidRPr="00130547" w:rsidRDefault="008F6898" w:rsidP="006D701A">
            <w:pPr>
              <w:spacing w:before="0" w:after="0" w:line="240" w:lineRule="auto"/>
              <w:contextualSpacing w:val="0"/>
            </w:pPr>
            <w:r w:rsidRPr="00130547">
              <w:t>D6 = 0</w:t>
            </w:r>
          </w:p>
          <w:p w14:paraId="415CB218" w14:textId="77777777" w:rsidR="008F6898" w:rsidRPr="00130547" w:rsidRDefault="008F6898"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1C292C5F" w14:textId="77777777" w:rsidR="008F6898" w:rsidRPr="00130547" w:rsidRDefault="008F6898"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7297F055" w14:textId="40F2C9C3" w:rsidR="008F6898" w:rsidRPr="00130547" w:rsidRDefault="008F6898" w:rsidP="006D701A">
            <w:pPr>
              <w:spacing w:before="0" w:after="0" w:line="240" w:lineRule="auto"/>
              <w:contextualSpacing w:val="0"/>
            </w:pPr>
            <w:r w:rsidRPr="00130547">
              <w:t xml:space="preserve">D3-D2 = </w:t>
            </w:r>
            <w:r w:rsidR="00A0038C" w:rsidRPr="00130547">
              <w:t>00</w:t>
            </w:r>
            <w:r w:rsidRPr="00130547">
              <w:t xml:space="preserve"> </w:t>
            </w:r>
            <w:r w:rsidRPr="00130547">
              <w:sym w:font="Wingdings" w:char="F0E0"/>
            </w:r>
            <w:r w:rsidRPr="00130547">
              <w:t xml:space="preserve"> </w:t>
            </w:r>
            <w:r w:rsidR="00A0038C" w:rsidRPr="00130547">
              <w:t>System</w:t>
            </w:r>
            <w:r w:rsidRPr="00130547">
              <w:t xml:space="preserve"> priority telegram</w:t>
            </w:r>
          </w:p>
          <w:p w14:paraId="49EBD315" w14:textId="77777777" w:rsidR="008F6898" w:rsidRPr="00130547" w:rsidRDefault="008F6898"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770D9D2C" w14:textId="77777777" w:rsidR="008F6898" w:rsidRPr="00130547" w:rsidRDefault="008F6898"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62F7E76B" w14:textId="77777777" w:rsidTr="00130547">
        <w:tc>
          <w:tcPr>
            <w:tcW w:w="562" w:type="dxa"/>
          </w:tcPr>
          <w:p w14:paraId="04DF8ECE" w14:textId="77777777" w:rsidR="008F6898" w:rsidRPr="00130547" w:rsidRDefault="008F6898" w:rsidP="006D701A">
            <w:pPr>
              <w:spacing w:before="0" w:after="0" w:line="240" w:lineRule="auto"/>
              <w:contextualSpacing w:val="0"/>
            </w:pPr>
            <w:r w:rsidRPr="00130547">
              <w:t>5</w:t>
            </w:r>
          </w:p>
        </w:tc>
        <w:tc>
          <w:tcPr>
            <w:tcW w:w="993" w:type="dxa"/>
          </w:tcPr>
          <w:p w14:paraId="0F76228C" w14:textId="539FABF2" w:rsidR="008F6898" w:rsidRPr="00130547" w:rsidRDefault="00A0038C" w:rsidP="006D701A">
            <w:pPr>
              <w:spacing w:before="0" w:after="0" w:line="240" w:lineRule="auto"/>
              <w:contextualSpacing w:val="0"/>
            </w:pPr>
            <w:r w:rsidRPr="00130547">
              <w:t>60</w:t>
            </w:r>
          </w:p>
        </w:tc>
        <w:tc>
          <w:tcPr>
            <w:tcW w:w="2551" w:type="dxa"/>
          </w:tcPr>
          <w:p w14:paraId="421800B1" w14:textId="520735A2" w:rsidR="008F6898" w:rsidRPr="00130547" w:rsidRDefault="00A0038C" w:rsidP="006D701A">
            <w:pPr>
              <w:spacing w:before="0" w:after="0" w:line="240" w:lineRule="auto"/>
              <w:contextualSpacing w:val="0"/>
            </w:pPr>
            <w:r w:rsidRPr="00130547">
              <w:t>0110 0000</w:t>
            </w:r>
          </w:p>
        </w:tc>
        <w:tc>
          <w:tcPr>
            <w:tcW w:w="5670" w:type="dxa"/>
          </w:tcPr>
          <w:p w14:paraId="2DDF6A1B" w14:textId="24699B8C" w:rsidR="008F6898" w:rsidRPr="00130547" w:rsidRDefault="008F6898" w:rsidP="006D701A">
            <w:pPr>
              <w:spacing w:before="0" w:after="0" w:line="240" w:lineRule="auto"/>
              <w:contextualSpacing w:val="0"/>
            </w:pPr>
            <w:r w:rsidRPr="00130547">
              <w:t xml:space="preserve">D7 = </w:t>
            </w:r>
            <w:r w:rsidR="00A0038C" w:rsidRPr="00130547">
              <w:t>0</w:t>
            </w:r>
            <w:r w:rsidRPr="00130547">
              <w:t xml:space="preserve"> </w:t>
            </w:r>
            <w:r w:rsidRPr="00130547">
              <w:sym w:font="Wingdings" w:char="F0E0"/>
            </w:r>
            <w:r w:rsidRPr="00130547">
              <w:t xml:space="preserve"> Address type = </w:t>
            </w:r>
            <w:r w:rsidR="00A0038C" w:rsidRPr="00130547">
              <w:t>individual address</w:t>
            </w:r>
          </w:p>
          <w:p w14:paraId="6EF6658C" w14:textId="77777777" w:rsidR="008F6898" w:rsidRPr="00130547" w:rsidRDefault="008F6898" w:rsidP="006D701A">
            <w:pPr>
              <w:spacing w:before="0" w:after="0" w:line="240" w:lineRule="auto"/>
              <w:contextualSpacing w:val="0"/>
            </w:pPr>
            <w:r w:rsidRPr="00130547">
              <w:t xml:space="preserve">D6-D4 </w:t>
            </w:r>
            <w:r w:rsidRPr="00130547">
              <w:sym w:font="Wingdings" w:char="F0E0"/>
            </w:r>
            <w:r w:rsidRPr="00130547">
              <w:t xml:space="preserve"> Hop count = 6</w:t>
            </w:r>
          </w:p>
          <w:p w14:paraId="7DA2A098" w14:textId="77777777" w:rsidR="008F6898" w:rsidRPr="00130547" w:rsidRDefault="008F6898"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1918862A" w14:textId="77777777" w:rsidTr="00130547">
        <w:tc>
          <w:tcPr>
            <w:tcW w:w="562" w:type="dxa"/>
          </w:tcPr>
          <w:p w14:paraId="5B75EBFB" w14:textId="77777777" w:rsidR="008F6898" w:rsidRPr="00130547" w:rsidRDefault="008F6898" w:rsidP="006D701A">
            <w:pPr>
              <w:spacing w:before="0" w:after="0" w:line="240" w:lineRule="auto"/>
              <w:contextualSpacing w:val="0"/>
            </w:pPr>
            <w:r w:rsidRPr="00130547">
              <w:t>6-7</w:t>
            </w:r>
          </w:p>
        </w:tc>
        <w:tc>
          <w:tcPr>
            <w:tcW w:w="993" w:type="dxa"/>
          </w:tcPr>
          <w:p w14:paraId="55EADC8A" w14:textId="77777777" w:rsidR="008F6898" w:rsidRPr="00130547" w:rsidRDefault="008F6898" w:rsidP="006D701A">
            <w:pPr>
              <w:spacing w:before="0" w:after="0" w:line="240" w:lineRule="auto"/>
              <w:contextualSpacing w:val="0"/>
            </w:pPr>
            <w:r w:rsidRPr="00130547">
              <w:t>11FA</w:t>
            </w:r>
          </w:p>
        </w:tc>
        <w:tc>
          <w:tcPr>
            <w:tcW w:w="2551" w:type="dxa"/>
          </w:tcPr>
          <w:p w14:paraId="2E1B8A9A" w14:textId="77777777" w:rsidR="008F6898" w:rsidRPr="00130547" w:rsidRDefault="008F6898" w:rsidP="006D701A">
            <w:pPr>
              <w:spacing w:before="0" w:after="0" w:line="240" w:lineRule="auto"/>
              <w:contextualSpacing w:val="0"/>
            </w:pPr>
            <w:r w:rsidRPr="00130547">
              <w:t>0001 0001 1111 1010</w:t>
            </w:r>
          </w:p>
        </w:tc>
        <w:tc>
          <w:tcPr>
            <w:tcW w:w="5670" w:type="dxa"/>
          </w:tcPr>
          <w:p w14:paraId="71A10212" w14:textId="77777777" w:rsidR="008F6898" w:rsidRPr="00130547" w:rsidRDefault="008F6898" w:rsidP="006D701A">
            <w:pPr>
              <w:spacing w:before="0" w:after="0" w:line="240" w:lineRule="auto"/>
              <w:contextualSpacing w:val="0"/>
            </w:pPr>
            <w:r w:rsidRPr="00130547">
              <w:t xml:space="preserve">D0-D7 </w:t>
            </w:r>
            <w:r w:rsidRPr="00130547">
              <w:sym w:font="Wingdings" w:char="F0E0"/>
            </w:r>
            <w:r w:rsidRPr="00130547">
              <w:t xml:space="preserve"> 1111 1010 = Device address (250)</w:t>
            </w:r>
          </w:p>
          <w:p w14:paraId="48D95B5C" w14:textId="77777777" w:rsidR="008F6898" w:rsidRPr="00130547" w:rsidRDefault="008F6898"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5592A4C6" w14:textId="77777777" w:rsidR="008F6898" w:rsidRPr="00130547" w:rsidRDefault="008F6898"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75C81D4A" w14:textId="77777777" w:rsidR="008F6898" w:rsidRPr="00130547" w:rsidRDefault="008F6898" w:rsidP="006D701A">
            <w:pPr>
              <w:spacing w:before="0" w:after="0" w:line="240" w:lineRule="auto"/>
              <w:contextualSpacing w:val="0"/>
            </w:pPr>
            <w:r w:rsidRPr="00130547">
              <w:t>Source address = 1.1.250</w:t>
            </w:r>
          </w:p>
        </w:tc>
      </w:tr>
      <w:tr w:rsidR="0038003B" w:rsidRPr="00130547" w14:paraId="77375635" w14:textId="77777777" w:rsidTr="00130547">
        <w:tc>
          <w:tcPr>
            <w:tcW w:w="562" w:type="dxa"/>
          </w:tcPr>
          <w:p w14:paraId="5CDFAA7C" w14:textId="77777777" w:rsidR="008F6898" w:rsidRPr="00130547" w:rsidRDefault="008F6898" w:rsidP="006D701A">
            <w:pPr>
              <w:spacing w:before="0" w:after="0" w:line="240" w:lineRule="auto"/>
              <w:contextualSpacing w:val="0"/>
            </w:pPr>
            <w:r w:rsidRPr="00130547">
              <w:t>8-9</w:t>
            </w:r>
          </w:p>
        </w:tc>
        <w:tc>
          <w:tcPr>
            <w:tcW w:w="993" w:type="dxa"/>
          </w:tcPr>
          <w:p w14:paraId="0B9C3DDA" w14:textId="7AFADC5E" w:rsidR="008F6898" w:rsidRPr="00130547" w:rsidRDefault="003B4AF7" w:rsidP="006D701A">
            <w:pPr>
              <w:spacing w:before="0" w:after="0" w:line="240" w:lineRule="auto"/>
              <w:contextualSpacing w:val="0"/>
            </w:pPr>
            <w:r w:rsidRPr="00130547">
              <w:t>1101</w:t>
            </w:r>
          </w:p>
        </w:tc>
        <w:tc>
          <w:tcPr>
            <w:tcW w:w="2551" w:type="dxa"/>
          </w:tcPr>
          <w:p w14:paraId="03FD8FC4" w14:textId="017607EF" w:rsidR="008F6898" w:rsidRPr="00130547" w:rsidRDefault="008F6898" w:rsidP="006D701A">
            <w:pPr>
              <w:spacing w:before="0" w:after="0" w:line="240" w:lineRule="auto"/>
              <w:contextualSpacing w:val="0"/>
            </w:pPr>
            <w:r w:rsidRPr="00130547">
              <w:t>000</w:t>
            </w:r>
            <w:r w:rsidR="003B4AF7" w:rsidRPr="00130547">
              <w:t>1</w:t>
            </w:r>
            <w:r w:rsidRPr="00130547">
              <w:t xml:space="preserve"> 000</w:t>
            </w:r>
            <w:r w:rsidR="003B4AF7" w:rsidRPr="00130547">
              <w:t>1</w:t>
            </w:r>
            <w:r w:rsidRPr="00130547">
              <w:t xml:space="preserve"> 0000 0001</w:t>
            </w:r>
          </w:p>
        </w:tc>
        <w:tc>
          <w:tcPr>
            <w:tcW w:w="5670" w:type="dxa"/>
          </w:tcPr>
          <w:p w14:paraId="31811531" w14:textId="00BE9C84" w:rsidR="008F6898" w:rsidRPr="00130547" w:rsidRDefault="008F6898" w:rsidP="006D701A">
            <w:pPr>
              <w:spacing w:before="0" w:after="0" w:line="240" w:lineRule="auto"/>
              <w:contextualSpacing w:val="0"/>
            </w:pPr>
            <w:r w:rsidRPr="00130547">
              <w:t xml:space="preserve">D7 of Control field 2 = </w:t>
            </w:r>
            <w:r w:rsidR="003B4AF7" w:rsidRPr="00130547">
              <w:t>0</w:t>
            </w:r>
            <w:r w:rsidRPr="00130547">
              <w:t xml:space="preserve"> </w:t>
            </w:r>
            <w:r w:rsidRPr="00130547">
              <w:sym w:font="Wingdings" w:char="F0E0"/>
            </w:r>
            <w:r w:rsidRPr="00130547">
              <w:t xml:space="preserve"> </w:t>
            </w:r>
            <w:r w:rsidR="003B4AF7" w:rsidRPr="00130547">
              <w:t>Individual address</w:t>
            </w:r>
          </w:p>
          <w:p w14:paraId="4016BB1D" w14:textId="2CCBB795" w:rsidR="008F6898" w:rsidRPr="00130547" w:rsidRDefault="008F6898" w:rsidP="006D701A">
            <w:pPr>
              <w:spacing w:before="0" w:after="0" w:line="240" w:lineRule="auto"/>
              <w:contextualSpacing w:val="0"/>
            </w:pPr>
            <w:r w:rsidRPr="00130547">
              <w:t xml:space="preserve">At least one bit = 1 </w:t>
            </w:r>
            <w:r w:rsidRPr="00130547">
              <w:sym w:font="Wingdings" w:char="F0E0"/>
            </w:r>
            <w:r w:rsidRPr="00130547">
              <w:t xml:space="preserve"> </w:t>
            </w:r>
            <w:r w:rsidR="001B3947" w:rsidRPr="00130547">
              <w:t>Individual</w:t>
            </w:r>
            <w:r w:rsidRPr="00130547">
              <w:t xml:space="preserve"> address </w:t>
            </w:r>
            <w:r w:rsidR="001B3947" w:rsidRPr="00130547">
              <w:t>(unicast</w:t>
            </w:r>
            <w:r w:rsidRPr="00130547">
              <w:t>)</w:t>
            </w:r>
          </w:p>
          <w:p w14:paraId="431517DC" w14:textId="77777777" w:rsidR="008F6898" w:rsidRPr="00130547" w:rsidRDefault="008F6898" w:rsidP="006D701A">
            <w:pPr>
              <w:spacing w:before="0" w:after="0" w:line="240" w:lineRule="auto"/>
              <w:contextualSpacing w:val="0"/>
            </w:pPr>
            <w:r w:rsidRPr="00130547">
              <w:t>D0-D7 = 1</w:t>
            </w:r>
          </w:p>
          <w:p w14:paraId="1B4121F9" w14:textId="120543F9" w:rsidR="008F6898" w:rsidRPr="00130547" w:rsidRDefault="008F6898" w:rsidP="006D701A">
            <w:pPr>
              <w:spacing w:before="0" w:after="0" w:line="240" w:lineRule="auto"/>
              <w:contextualSpacing w:val="0"/>
            </w:pPr>
            <w:r w:rsidRPr="00130547">
              <w:t xml:space="preserve">D0-D3 = </w:t>
            </w:r>
            <w:r w:rsidR="00A72345" w:rsidRPr="00130547">
              <w:t>1</w:t>
            </w:r>
          </w:p>
          <w:p w14:paraId="2CC11923" w14:textId="2D2E49B0" w:rsidR="008F6898" w:rsidRPr="00130547" w:rsidRDefault="008F6898" w:rsidP="006D701A">
            <w:pPr>
              <w:spacing w:before="0" w:after="0" w:line="240" w:lineRule="auto"/>
              <w:contextualSpacing w:val="0"/>
            </w:pPr>
            <w:r w:rsidRPr="00130547">
              <w:t>D</w:t>
            </w:r>
            <w:r w:rsidR="00A72345" w:rsidRPr="00130547">
              <w:t>0</w:t>
            </w:r>
            <w:r w:rsidRPr="00130547">
              <w:t xml:space="preserve">-D3 = </w:t>
            </w:r>
            <w:r w:rsidR="00A72345" w:rsidRPr="00130547">
              <w:t>1</w:t>
            </w:r>
          </w:p>
          <w:p w14:paraId="06EE18BA" w14:textId="3A4C470E" w:rsidR="008F6898" w:rsidRPr="00130547" w:rsidRDefault="001B3947" w:rsidP="006D701A">
            <w:pPr>
              <w:spacing w:before="0" w:after="0" w:line="240" w:lineRule="auto"/>
              <w:contextualSpacing w:val="0"/>
            </w:pPr>
            <w:r w:rsidRPr="00130547">
              <w:t xml:space="preserve">Individual </w:t>
            </w:r>
            <w:r w:rsidR="008F6898" w:rsidRPr="00130547">
              <w:t xml:space="preserve">address = </w:t>
            </w:r>
            <w:r w:rsidR="00A72345" w:rsidRPr="00130547">
              <w:t>1</w:t>
            </w:r>
            <w:r w:rsidRPr="00130547">
              <w:t>.</w:t>
            </w:r>
            <w:r w:rsidR="00A72345" w:rsidRPr="00130547">
              <w:t>1</w:t>
            </w:r>
            <w:r w:rsidRPr="00130547">
              <w:t>.</w:t>
            </w:r>
            <w:r w:rsidR="008F6898" w:rsidRPr="00130547">
              <w:t>1</w:t>
            </w:r>
          </w:p>
        </w:tc>
      </w:tr>
      <w:tr w:rsidR="0038003B" w:rsidRPr="00130547" w14:paraId="0BA28061" w14:textId="77777777" w:rsidTr="00130547">
        <w:tc>
          <w:tcPr>
            <w:tcW w:w="562" w:type="dxa"/>
          </w:tcPr>
          <w:p w14:paraId="20F329C4" w14:textId="77777777" w:rsidR="008F6898" w:rsidRPr="00130547" w:rsidRDefault="008F6898" w:rsidP="006D701A">
            <w:pPr>
              <w:spacing w:before="0" w:after="0" w:line="240" w:lineRule="auto"/>
              <w:contextualSpacing w:val="0"/>
            </w:pPr>
            <w:r w:rsidRPr="00130547">
              <w:t>10</w:t>
            </w:r>
          </w:p>
        </w:tc>
        <w:tc>
          <w:tcPr>
            <w:tcW w:w="993" w:type="dxa"/>
          </w:tcPr>
          <w:p w14:paraId="2B95F715" w14:textId="1C7EADB3" w:rsidR="008F6898" w:rsidRPr="00130547" w:rsidRDefault="00A72345" w:rsidP="006D701A">
            <w:pPr>
              <w:spacing w:before="0" w:after="0" w:line="240" w:lineRule="auto"/>
              <w:contextualSpacing w:val="0"/>
            </w:pPr>
            <w:r w:rsidRPr="00130547">
              <w:t>00</w:t>
            </w:r>
          </w:p>
        </w:tc>
        <w:tc>
          <w:tcPr>
            <w:tcW w:w="2551" w:type="dxa"/>
          </w:tcPr>
          <w:p w14:paraId="3334A0EB" w14:textId="4FED59C2" w:rsidR="008F6898" w:rsidRPr="00130547" w:rsidRDefault="008F6898" w:rsidP="006D701A">
            <w:pPr>
              <w:spacing w:before="0" w:after="0" w:line="240" w:lineRule="auto"/>
              <w:contextualSpacing w:val="0"/>
            </w:pPr>
            <w:r w:rsidRPr="00130547">
              <w:t>0000 000</w:t>
            </w:r>
            <w:r w:rsidR="00A72345" w:rsidRPr="00130547">
              <w:t>0</w:t>
            </w:r>
          </w:p>
        </w:tc>
        <w:tc>
          <w:tcPr>
            <w:tcW w:w="5670" w:type="dxa"/>
          </w:tcPr>
          <w:p w14:paraId="050E2B5F" w14:textId="00DFB9FF" w:rsidR="008F6898" w:rsidRPr="00130547" w:rsidRDefault="008F6898" w:rsidP="006D701A">
            <w:pPr>
              <w:spacing w:before="0" w:after="0" w:line="240" w:lineRule="auto"/>
              <w:contextualSpacing w:val="0"/>
            </w:pPr>
            <w:r w:rsidRPr="00130547">
              <w:t xml:space="preserve">L </w:t>
            </w:r>
            <w:r w:rsidR="00A72345" w:rsidRPr="00130547">
              <w:t>=</w:t>
            </w:r>
            <w:r w:rsidRPr="00130547">
              <w:t xml:space="preserve"> 0 </w:t>
            </w:r>
            <w:r w:rsidRPr="00130547">
              <w:sym w:font="Wingdings" w:char="F0E0"/>
            </w:r>
            <w:r w:rsidRPr="00130547">
              <w:t xml:space="preserve"> </w:t>
            </w:r>
            <w:r w:rsidR="00A72345" w:rsidRPr="00130547">
              <w:t>control data</w:t>
            </w:r>
          </w:p>
        </w:tc>
      </w:tr>
      <w:tr w:rsidR="008F6898" w:rsidRPr="00130547" w14:paraId="5C36F1E4" w14:textId="77777777" w:rsidTr="00130547">
        <w:tc>
          <w:tcPr>
            <w:tcW w:w="562" w:type="dxa"/>
          </w:tcPr>
          <w:p w14:paraId="7423CACC" w14:textId="77777777" w:rsidR="008F6898" w:rsidRPr="00130547" w:rsidRDefault="008F6898" w:rsidP="006D701A">
            <w:pPr>
              <w:spacing w:before="0" w:after="0" w:line="240" w:lineRule="auto"/>
              <w:contextualSpacing w:val="0"/>
            </w:pPr>
          </w:p>
        </w:tc>
        <w:tc>
          <w:tcPr>
            <w:tcW w:w="993" w:type="dxa"/>
          </w:tcPr>
          <w:p w14:paraId="1C27F1D7" w14:textId="1629A7F7" w:rsidR="008F6898" w:rsidRPr="00130547" w:rsidRDefault="00A72345" w:rsidP="006D701A">
            <w:pPr>
              <w:spacing w:before="0" w:after="0" w:line="240" w:lineRule="auto"/>
              <w:contextualSpacing w:val="0"/>
            </w:pPr>
            <w:r w:rsidRPr="00130547">
              <w:t>80</w:t>
            </w:r>
          </w:p>
        </w:tc>
        <w:tc>
          <w:tcPr>
            <w:tcW w:w="2551" w:type="dxa"/>
          </w:tcPr>
          <w:p w14:paraId="43759727" w14:textId="1EA08DAB" w:rsidR="008F6898" w:rsidRPr="00130547" w:rsidRDefault="00A72345" w:rsidP="006D701A">
            <w:pPr>
              <w:spacing w:before="0" w:after="0" w:line="240" w:lineRule="auto"/>
              <w:contextualSpacing w:val="0"/>
            </w:pPr>
            <w:r w:rsidRPr="00130547">
              <w:t>1</w:t>
            </w:r>
            <w:r w:rsidR="008F6898" w:rsidRPr="00130547">
              <w:t xml:space="preserve">000 0000 </w:t>
            </w:r>
          </w:p>
        </w:tc>
        <w:tc>
          <w:tcPr>
            <w:tcW w:w="5670" w:type="dxa"/>
          </w:tcPr>
          <w:p w14:paraId="1134890A" w14:textId="14BAD987" w:rsidR="008F6898" w:rsidRPr="00130547" w:rsidRDefault="00A72345" w:rsidP="006D701A">
            <w:pPr>
              <w:spacing w:before="0" w:after="0" w:line="240" w:lineRule="auto"/>
              <w:contextualSpacing w:val="0"/>
            </w:pPr>
            <w:r w:rsidRPr="00130547">
              <w:t>1</w:t>
            </w:r>
            <w:r w:rsidR="008F6898" w:rsidRPr="00130547">
              <w:t>0</w:t>
            </w:r>
            <w:r w:rsidRPr="00130547">
              <w:t>00 0000</w:t>
            </w:r>
            <w:r w:rsidR="008F6898" w:rsidRPr="00130547">
              <w:t xml:space="preserve"> </w:t>
            </w:r>
            <w:r w:rsidR="008F6898" w:rsidRPr="00130547">
              <w:sym w:font="Wingdings" w:char="F0E0"/>
            </w:r>
            <w:r w:rsidR="008F6898" w:rsidRPr="00130547">
              <w:t xml:space="preserve"> TPCI</w:t>
            </w:r>
            <w:r w:rsidRPr="00130547">
              <w:t xml:space="preserve"> (NPDU = completely TPCI) of type UCD</w:t>
            </w:r>
          </w:p>
          <w:p w14:paraId="0E1BD13E" w14:textId="568F8D59" w:rsidR="008F6898" w:rsidRPr="00130547" w:rsidRDefault="005E6DAB" w:rsidP="006D701A">
            <w:pPr>
              <w:spacing w:before="0" w:after="0" w:line="240" w:lineRule="auto"/>
              <w:contextualSpacing w:val="0"/>
            </w:pPr>
            <w:r>
              <w:t xml:space="preserve">Explanation: </w:t>
            </w:r>
            <w:r w:rsidR="00A72345" w:rsidRPr="00130547">
              <w:t>T_Connect message</w:t>
            </w:r>
            <w:r>
              <w:t xml:space="preserve"> from device with address 1.1.250 to a device with address 1.1.1</w:t>
            </w:r>
          </w:p>
        </w:tc>
      </w:tr>
    </w:tbl>
    <w:p w14:paraId="0DC80C79" w14:textId="58943064" w:rsidR="008F6898" w:rsidRPr="0038003B" w:rsidRDefault="008F6898">
      <w:pPr>
        <w:spacing w:before="0" w:after="0" w:line="240" w:lineRule="auto"/>
        <w:contextualSpacing w:val="0"/>
      </w:pPr>
    </w:p>
    <w:p w14:paraId="481148A4" w14:textId="5A1CA407" w:rsidR="001816D3" w:rsidRPr="0038003B" w:rsidRDefault="001816D3">
      <w:pPr>
        <w:spacing w:before="0" w:after="0" w:line="240" w:lineRule="auto"/>
        <w:contextualSpacing w:val="0"/>
      </w:pPr>
      <w:r w:rsidRPr="0038003B">
        <w:br w:type="page"/>
      </w:r>
    </w:p>
    <w:p w14:paraId="420D8591" w14:textId="116D2AB8" w:rsidR="001816D3" w:rsidRPr="0038003B" w:rsidRDefault="001816D3" w:rsidP="00037C7E">
      <w:pPr>
        <w:pStyle w:val="ListParagraph"/>
        <w:numPr>
          <w:ilvl w:val="0"/>
          <w:numId w:val="15"/>
        </w:numPr>
        <w:spacing w:before="0" w:after="0" w:line="240" w:lineRule="auto"/>
        <w:contextualSpacing w:val="0"/>
      </w:pPr>
      <w:r w:rsidRPr="0038003B">
        <w:lastRenderedPageBreak/>
        <w:t>2E</w:t>
      </w:r>
      <w:r w:rsidR="00107B01" w:rsidRPr="0038003B">
        <w:t xml:space="preserve"> </w:t>
      </w:r>
      <w:r w:rsidRPr="0038003B">
        <w:t>00 B0</w:t>
      </w:r>
      <w:r w:rsidR="00107B01" w:rsidRPr="0038003B">
        <w:t xml:space="preserve"> </w:t>
      </w:r>
      <w:r w:rsidRPr="0038003B">
        <w:t>60 11</w:t>
      </w:r>
      <w:r w:rsidR="00107B01" w:rsidRPr="0038003B">
        <w:t xml:space="preserve"> </w:t>
      </w:r>
      <w:r w:rsidRPr="0038003B">
        <w:t>FA 11</w:t>
      </w:r>
      <w:r w:rsidR="00107B01" w:rsidRPr="0038003B">
        <w:t xml:space="preserve"> </w:t>
      </w:r>
      <w:r w:rsidRPr="0038003B">
        <w:t>01 03 66</w:t>
      </w:r>
      <w:r w:rsidR="00107B01" w:rsidRPr="0038003B">
        <w:t xml:space="preserve"> </w:t>
      </w:r>
      <w:r w:rsidRPr="0038003B">
        <w:t>04</w:t>
      </w:r>
      <w:r w:rsidR="00107B01" w:rsidRPr="0038003B">
        <w:t xml:space="preserve"> </w:t>
      </w:r>
      <w:r w:rsidRPr="0038003B">
        <w:t>01</w:t>
      </w:r>
      <w:r w:rsidR="00107B01" w:rsidRPr="0038003B">
        <w:t xml:space="preserve"> </w:t>
      </w:r>
      <w:r w:rsidRPr="0038003B">
        <w:t>04</w:t>
      </w:r>
    </w:p>
    <w:p w14:paraId="1BC9D63B" w14:textId="77777777" w:rsidR="001816D3" w:rsidRPr="0038003B" w:rsidRDefault="001816D3" w:rsidP="001816D3">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62"/>
        <w:gridCol w:w="993"/>
        <w:gridCol w:w="2551"/>
        <w:gridCol w:w="5670"/>
      </w:tblGrid>
      <w:tr w:rsidR="0038003B" w:rsidRPr="00130547" w14:paraId="2E0D0F4C" w14:textId="77777777" w:rsidTr="00130547">
        <w:tc>
          <w:tcPr>
            <w:tcW w:w="562" w:type="dxa"/>
          </w:tcPr>
          <w:p w14:paraId="292C6502" w14:textId="77777777" w:rsidR="001816D3" w:rsidRPr="00130547" w:rsidRDefault="001816D3" w:rsidP="006D701A">
            <w:pPr>
              <w:spacing w:before="0" w:after="0" w:line="240" w:lineRule="auto"/>
              <w:contextualSpacing w:val="0"/>
            </w:pPr>
            <w:r w:rsidRPr="00130547">
              <w:t>1</w:t>
            </w:r>
          </w:p>
        </w:tc>
        <w:tc>
          <w:tcPr>
            <w:tcW w:w="993" w:type="dxa"/>
          </w:tcPr>
          <w:p w14:paraId="272BD3D2" w14:textId="77777777" w:rsidR="001816D3" w:rsidRPr="00130547" w:rsidRDefault="001816D3" w:rsidP="006D701A">
            <w:pPr>
              <w:spacing w:before="0" w:after="0" w:line="240" w:lineRule="auto"/>
              <w:contextualSpacing w:val="0"/>
            </w:pPr>
            <w:r w:rsidRPr="00130547">
              <w:t>2E</w:t>
            </w:r>
          </w:p>
        </w:tc>
        <w:tc>
          <w:tcPr>
            <w:tcW w:w="2551" w:type="dxa"/>
          </w:tcPr>
          <w:p w14:paraId="5769EDD0" w14:textId="77777777" w:rsidR="001816D3" w:rsidRPr="00130547" w:rsidRDefault="001816D3" w:rsidP="006D701A">
            <w:pPr>
              <w:spacing w:before="0" w:after="0" w:line="240" w:lineRule="auto"/>
              <w:contextualSpacing w:val="0"/>
            </w:pPr>
          </w:p>
        </w:tc>
        <w:tc>
          <w:tcPr>
            <w:tcW w:w="5670" w:type="dxa"/>
          </w:tcPr>
          <w:p w14:paraId="15D52C31" w14:textId="77777777" w:rsidR="001816D3" w:rsidRPr="00130547" w:rsidRDefault="001816D3" w:rsidP="006D701A">
            <w:pPr>
              <w:spacing w:before="0" w:after="0" w:line="240" w:lineRule="auto"/>
              <w:contextualSpacing w:val="0"/>
            </w:pPr>
            <w:r w:rsidRPr="00130547">
              <w:t>Sent by a device</w:t>
            </w:r>
          </w:p>
        </w:tc>
      </w:tr>
      <w:tr w:rsidR="0038003B" w:rsidRPr="00130547" w14:paraId="4CC3CCB9" w14:textId="77777777" w:rsidTr="00130547">
        <w:tc>
          <w:tcPr>
            <w:tcW w:w="562" w:type="dxa"/>
          </w:tcPr>
          <w:p w14:paraId="461092A0" w14:textId="77777777" w:rsidR="001816D3" w:rsidRPr="00130547" w:rsidRDefault="001816D3" w:rsidP="006D701A">
            <w:pPr>
              <w:spacing w:before="0" w:after="0" w:line="240" w:lineRule="auto"/>
              <w:contextualSpacing w:val="0"/>
            </w:pPr>
            <w:r w:rsidRPr="00130547">
              <w:t>2</w:t>
            </w:r>
          </w:p>
        </w:tc>
        <w:tc>
          <w:tcPr>
            <w:tcW w:w="993" w:type="dxa"/>
          </w:tcPr>
          <w:p w14:paraId="04D5F0ED" w14:textId="77777777" w:rsidR="001816D3" w:rsidRPr="00130547" w:rsidRDefault="001816D3" w:rsidP="006D701A">
            <w:pPr>
              <w:spacing w:before="0" w:after="0" w:line="240" w:lineRule="auto"/>
              <w:contextualSpacing w:val="0"/>
            </w:pPr>
            <w:r w:rsidRPr="00130547">
              <w:t>00</w:t>
            </w:r>
          </w:p>
        </w:tc>
        <w:tc>
          <w:tcPr>
            <w:tcW w:w="2551" w:type="dxa"/>
          </w:tcPr>
          <w:p w14:paraId="1E885DAF" w14:textId="77777777" w:rsidR="001816D3" w:rsidRPr="00130547" w:rsidRDefault="001816D3" w:rsidP="006D701A">
            <w:pPr>
              <w:spacing w:before="0" w:after="0" w:line="240" w:lineRule="auto"/>
              <w:contextualSpacing w:val="0"/>
            </w:pPr>
          </w:p>
        </w:tc>
        <w:tc>
          <w:tcPr>
            <w:tcW w:w="5670" w:type="dxa"/>
          </w:tcPr>
          <w:p w14:paraId="707ED524" w14:textId="77777777" w:rsidR="001816D3" w:rsidRPr="00130547" w:rsidRDefault="001816D3" w:rsidP="006D701A">
            <w:pPr>
              <w:spacing w:before="0" w:after="0" w:line="240" w:lineRule="auto"/>
              <w:contextualSpacing w:val="0"/>
            </w:pPr>
            <w:r w:rsidRPr="00130547">
              <w:t>TP or IP telegram</w:t>
            </w:r>
          </w:p>
        </w:tc>
      </w:tr>
      <w:tr w:rsidR="005E6DAB" w:rsidRPr="00130547" w14:paraId="1A22B6FD" w14:textId="77777777" w:rsidTr="00130547">
        <w:tc>
          <w:tcPr>
            <w:tcW w:w="562" w:type="dxa"/>
          </w:tcPr>
          <w:p w14:paraId="0E91BEC9" w14:textId="77777777" w:rsidR="005E6DAB" w:rsidRPr="00130547" w:rsidRDefault="005E6DAB" w:rsidP="005E6DAB">
            <w:pPr>
              <w:spacing w:before="0" w:after="0" w:line="240" w:lineRule="auto"/>
              <w:contextualSpacing w:val="0"/>
            </w:pPr>
            <w:r w:rsidRPr="00130547">
              <w:t>3</w:t>
            </w:r>
          </w:p>
        </w:tc>
        <w:tc>
          <w:tcPr>
            <w:tcW w:w="993" w:type="dxa"/>
          </w:tcPr>
          <w:p w14:paraId="0850D5E0" w14:textId="77777777" w:rsidR="005E6DAB" w:rsidRPr="00130547" w:rsidRDefault="005E6DAB" w:rsidP="005E6DAB">
            <w:pPr>
              <w:spacing w:before="0" w:after="0" w:line="240" w:lineRule="auto"/>
              <w:contextualSpacing w:val="0"/>
            </w:pPr>
            <w:r w:rsidRPr="00130547">
              <w:t>-</w:t>
            </w:r>
          </w:p>
        </w:tc>
        <w:tc>
          <w:tcPr>
            <w:tcW w:w="2551" w:type="dxa"/>
          </w:tcPr>
          <w:p w14:paraId="2029B656" w14:textId="77777777" w:rsidR="005E6DAB" w:rsidRPr="00130547" w:rsidRDefault="005E6DAB" w:rsidP="005E6DAB">
            <w:pPr>
              <w:spacing w:before="0" w:after="0" w:line="240" w:lineRule="auto"/>
              <w:contextualSpacing w:val="0"/>
            </w:pPr>
          </w:p>
        </w:tc>
        <w:tc>
          <w:tcPr>
            <w:tcW w:w="5670" w:type="dxa"/>
          </w:tcPr>
          <w:p w14:paraId="7B44D16A" w14:textId="1C994A37" w:rsidR="005E6DAB" w:rsidRPr="00130547" w:rsidRDefault="005E6DAB" w:rsidP="005E6DAB">
            <w:pPr>
              <w:spacing w:before="0" w:after="0" w:line="240" w:lineRule="auto"/>
              <w:contextualSpacing w:val="0"/>
            </w:pPr>
            <w:r>
              <w:t>Additional Information - d</w:t>
            </w:r>
            <w:r w:rsidRPr="00130547">
              <w:t>oes not exist</w:t>
            </w:r>
          </w:p>
        </w:tc>
      </w:tr>
      <w:tr w:rsidR="0038003B" w:rsidRPr="00130547" w14:paraId="3F4DB750" w14:textId="77777777" w:rsidTr="00130547">
        <w:tc>
          <w:tcPr>
            <w:tcW w:w="562" w:type="dxa"/>
          </w:tcPr>
          <w:p w14:paraId="40D2B58B" w14:textId="77777777" w:rsidR="001816D3" w:rsidRPr="00130547" w:rsidRDefault="001816D3" w:rsidP="006D701A">
            <w:pPr>
              <w:spacing w:before="0" w:after="0" w:line="240" w:lineRule="auto"/>
              <w:contextualSpacing w:val="0"/>
            </w:pPr>
            <w:r w:rsidRPr="00130547">
              <w:t>4</w:t>
            </w:r>
          </w:p>
        </w:tc>
        <w:tc>
          <w:tcPr>
            <w:tcW w:w="993" w:type="dxa"/>
          </w:tcPr>
          <w:p w14:paraId="6E8B60B9" w14:textId="3FE6C049" w:rsidR="001816D3" w:rsidRPr="00130547" w:rsidRDefault="001816D3" w:rsidP="006D701A">
            <w:pPr>
              <w:spacing w:before="0" w:after="0" w:line="240" w:lineRule="auto"/>
              <w:contextualSpacing w:val="0"/>
            </w:pPr>
            <w:r w:rsidRPr="00130547">
              <w:t>B</w:t>
            </w:r>
            <w:r w:rsidR="00A3667D" w:rsidRPr="00130547">
              <w:t>0</w:t>
            </w:r>
          </w:p>
        </w:tc>
        <w:tc>
          <w:tcPr>
            <w:tcW w:w="2551" w:type="dxa"/>
          </w:tcPr>
          <w:p w14:paraId="740A8121" w14:textId="7DD496A8" w:rsidR="001816D3" w:rsidRPr="00130547" w:rsidRDefault="001816D3" w:rsidP="006D701A">
            <w:pPr>
              <w:spacing w:before="0" w:after="0" w:line="240" w:lineRule="auto"/>
              <w:contextualSpacing w:val="0"/>
            </w:pPr>
            <w:r w:rsidRPr="00130547">
              <w:t xml:space="preserve">1011 </w:t>
            </w:r>
            <w:r w:rsidR="00A3667D" w:rsidRPr="00130547">
              <w:t>00</w:t>
            </w:r>
            <w:r w:rsidRPr="00130547">
              <w:t>00</w:t>
            </w:r>
          </w:p>
        </w:tc>
        <w:tc>
          <w:tcPr>
            <w:tcW w:w="5670" w:type="dxa"/>
          </w:tcPr>
          <w:p w14:paraId="5208CCCB" w14:textId="77777777" w:rsidR="001816D3" w:rsidRPr="00130547" w:rsidRDefault="001816D3" w:rsidP="006D701A">
            <w:pPr>
              <w:spacing w:before="0" w:after="0" w:line="240" w:lineRule="auto"/>
              <w:contextualSpacing w:val="0"/>
            </w:pPr>
            <w:r w:rsidRPr="00130547">
              <w:t xml:space="preserve">D7 = 1 </w:t>
            </w:r>
            <w:r w:rsidRPr="00130547">
              <w:sym w:font="Wingdings" w:char="F0E0"/>
            </w:r>
            <w:r w:rsidRPr="00130547">
              <w:t xml:space="preserve"> Standard frame</w:t>
            </w:r>
          </w:p>
          <w:p w14:paraId="36A560B0" w14:textId="77777777" w:rsidR="001816D3" w:rsidRPr="00130547" w:rsidRDefault="001816D3" w:rsidP="006D701A">
            <w:pPr>
              <w:spacing w:before="0" w:after="0" w:line="240" w:lineRule="auto"/>
              <w:contextualSpacing w:val="0"/>
            </w:pPr>
            <w:r w:rsidRPr="00130547">
              <w:t>D6 = 0</w:t>
            </w:r>
          </w:p>
          <w:p w14:paraId="017B0AB8" w14:textId="77777777" w:rsidR="001816D3" w:rsidRPr="00130547" w:rsidRDefault="001816D3"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6856F2F5" w14:textId="77777777" w:rsidR="001816D3" w:rsidRPr="00130547" w:rsidRDefault="001816D3"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6AB39118" w14:textId="1AE217AB" w:rsidR="001816D3" w:rsidRPr="00130547" w:rsidRDefault="001816D3" w:rsidP="006D701A">
            <w:pPr>
              <w:spacing w:before="0" w:after="0" w:line="240" w:lineRule="auto"/>
              <w:contextualSpacing w:val="0"/>
            </w:pPr>
            <w:r w:rsidRPr="00130547">
              <w:t xml:space="preserve">D3-D2 = </w:t>
            </w:r>
            <w:r w:rsidR="00744F2E" w:rsidRPr="00130547">
              <w:t>00</w:t>
            </w:r>
            <w:r w:rsidRPr="00130547">
              <w:t xml:space="preserve"> </w:t>
            </w:r>
            <w:r w:rsidRPr="00130547">
              <w:sym w:font="Wingdings" w:char="F0E0"/>
            </w:r>
            <w:r w:rsidRPr="00130547">
              <w:t xml:space="preserve"> </w:t>
            </w:r>
            <w:r w:rsidR="00744F2E" w:rsidRPr="00130547">
              <w:t>System</w:t>
            </w:r>
            <w:r w:rsidRPr="00130547">
              <w:t xml:space="preserve"> priority telegram</w:t>
            </w:r>
          </w:p>
          <w:p w14:paraId="05D24733" w14:textId="77777777" w:rsidR="001816D3" w:rsidRPr="00130547" w:rsidRDefault="001816D3"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6F021E35" w14:textId="77777777" w:rsidR="001816D3" w:rsidRPr="00130547" w:rsidRDefault="001816D3"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3534AD4E" w14:textId="77777777" w:rsidTr="00130547">
        <w:tc>
          <w:tcPr>
            <w:tcW w:w="562" w:type="dxa"/>
          </w:tcPr>
          <w:p w14:paraId="237E4CCF" w14:textId="77777777" w:rsidR="001816D3" w:rsidRPr="00130547" w:rsidRDefault="001816D3" w:rsidP="006D701A">
            <w:pPr>
              <w:spacing w:before="0" w:after="0" w:line="240" w:lineRule="auto"/>
              <w:contextualSpacing w:val="0"/>
            </w:pPr>
            <w:r w:rsidRPr="00130547">
              <w:t>5</w:t>
            </w:r>
          </w:p>
        </w:tc>
        <w:tc>
          <w:tcPr>
            <w:tcW w:w="993" w:type="dxa"/>
          </w:tcPr>
          <w:p w14:paraId="3F556562" w14:textId="659F2023" w:rsidR="001816D3" w:rsidRPr="00130547" w:rsidRDefault="00744F2E" w:rsidP="006D701A">
            <w:pPr>
              <w:spacing w:before="0" w:after="0" w:line="240" w:lineRule="auto"/>
              <w:contextualSpacing w:val="0"/>
            </w:pPr>
            <w:r w:rsidRPr="00130547">
              <w:t>60</w:t>
            </w:r>
          </w:p>
        </w:tc>
        <w:tc>
          <w:tcPr>
            <w:tcW w:w="2551" w:type="dxa"/>
          </w:tcPr>
          <w:p w14:paraId="4A1F45AE" w14:textId="465EBF8A" w:rsidR="001816D3" w:rsidRPr="00130547" w:rsidRDefault="00744F2E" w:rsidP="006D701A">
            <w:pPr>
              <w:spacing w:before="0" w:after="0" w:line="240" w:lineRule="auto"/>
              <w:contextualSpacing w:val="0"/>
            </w:pPr>
            <w:r w:rsidRPr="00130547">
              <w:t>0</w:t>
            </w:r>
            <w:r w:rsidR="001816D3" w:rsidRPr="00130547">
              <w:t>110 0000</w:t>
            </w:r>
          </w:p>
        </w:tc>
        <w:tc>
          <w:tcPr>
            <w:tcW w:w="5670" w:type="dxa"/>
          </w:tcPr>
          <w:p w14:paraId="2CC0FF53" w14:textId="1A702A40" w:rsidR="001816D3" w:rsidRPr="00130547" w:rsidRDefault="001816D3" w:rsidP="006D701A">
            <w:pPr>
              <w:spacing w:before="0" w:after="0" w:line="240" w:lineRule="auto"/>
              <w:contextualSpacing w:val="0"/>
            </w:pPr>
            <w:r w:rsidRPr="00130547">
              <w:t xml:space="preserve">D7 = </w:t>
            </w:r>
            <w:r w:rsidR="00744F2E" w:rsidRPr="00130547">
              <w:t>0</w:t>
            </w:r>
            <w:r w:rsidRPr="00130547">
              <w:t xml:space="preserve"> </w:t>
            </w:r>
            <w:r w:rsidRPr="00130547">
              <w:sym w:font="Wingdings" w:char="F0E0"/>
            </w:r>
            <w:r w:rsidRPr="00130547">
              <w:t xml:space="preserve"> Address type = </w:t>
            </w:r>
            <w:r w:rsidR="00744F2E" w:rsidRPr="00130547">
              <w:t xml:space="preserve">individual </w:t>
            </w:r>
            <w:r w:rsidRPr="00130547">
              <w:t>address</w:t>
            </w:r>
          </w:p>
          <w:p w14:paraId="030FE833" w14:textId="77777777" w:rsidR="001816D3" w:rsidRPr="00130547" w:rsidRDefault="001816D3" w:rsidP="006D701A">
            <w:pPr>
              <w:spacing w:before="0" w:after="0" w:line="240" w:lineRule="auto"/>
              <w:contextualSpacing w:val="0"/>
            </w:pPr>
            <w:r w:rsidRPr="00130547">
              <w:t xml:space="preserve">D6-D4 </w:t>
            </w:r>
            <w:r w:rsidRPr="00130547">
              <w:sym w:font="Wingdings" w:char="F0E0"/>
            </w:r>
            <w:r w:rsidRPr="00130547">
              <w:t xml:space="preserve"> Hop count = 6</w:t>
            </w:r>
          </w:p>
          <w:p w14:paraId="144BA63A" w14:textId="77777777" w:rsidR="001816D3" w:rsidRPr="00130547" w:rsidRDefault="001816D3"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3BE6B804" w14:textId="77777777" w:rsidTr="00130547">
        <w:tc>
          <w:tcPr>
            <w:tcW w:w="562" w:type="dxa"/>
          </w:tcPr>
          <w:p w14:paraId="40E95696" w14:textId="77777777" w:rsidR="001816D3" w:rsidRPr="00130547" w:rsidRDefault="001816D3" w:rsidP="006D701A">
            <w:pPr>
              <w:spacing w:before="0" w:after="0" w:line="240" w:lineRule="auto"/>
              <w:contextualSpacing w:val="0"/>
            </w:pPr>
            <w:r w:rsidRPr="00130547">
              <w:t>6-7</w:t>
            </w:r>
          </w:p>
        </w:tc>
        <w:tc>
          <w:tcPr>
            <w:tcW w:w="993" w:type="dxa"/>
          </w:tcPr>
          <w:p w14:paraId="52AB9CBF" w14:textId="77777777" w:rsidR="001816D3" w:rsidRPr="00130547" w:rsidRDefault="001816D3" w:rsidP="006D701A">
            <w:pPr>
              <w:spacing w:before="0" w:after="0" w:line="240" w:lineRule="auto"/>
              <w:contextualSpacing w:val="0"/>
            </w:pPr>
            <w:r w:rsidRPr="00130547">
              <w:t>11FA</w:t>
            </w:r>
          </w:p>
        </w:tc>
        <w:tc>
          <w:tcPr>
            <w:tcW w:w="2551" w:type="dxa"/>
          </w:tcPr>
          <w:p w14:paraId="1CA92694" w14:textId="77777777" w:rsidR="001816D3" w:rsidRPr="00130547" w:rsidRDefault="001816D3" w:rsidP="006D701A">
            <w:pPr>
              <w:spacing w:before="0" w:after="0" w:line="240" w:lineRule="auto"/>
              <w:contextualSpacing w:val="0"/>
            </w:pPr>
            <w:r w:rsidRPr="00130547">
              <w:t>0001 0001 1111 1010</w:t>
            </w:r>
          </w:p>
        </w:tc>
        <w:tc>
          <w:tcPr>
            <w:tcW w:w="5670" w:type="dxa"/>
          </w:tcPr>
          <w:p w14:paraId="2039B16B" w14:textId="77777777" w:rsidR="001816D3" w:rsidRPr="00130547" w:rsidRDefault="001816D3" w:rsidP="006D701A">
            <w:pPr>
              <w:spacing w:before="0" w:after="0" w:line="240" w:lineRule="auto"/>
              <w:contextualSpacing w:val="0"/>
            </w:pPr>
            <w:r w:rsidRPr="00130547">
              <w:t xml:space="preserve">D0-D7 </w:t>
            </w:r>
            <w:r w:rsidRPr="00130547">
              <w:sym w:font="Wingdings" w:char="F0E0"/>
            </w:r>
            <w:r w:rsidRPr="00130547">
              <w:t xml:space="preserve"> 1111 1010 = Device address (250)</w:t>
            </w:r>
          </w:p>
          <w:p w14:paraId="60580B71" w14:textId="77777777" w:rsidR="001816D3" w:rsidRPr="00130547" w:rsidRDefault="001816D3"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2CBBE962" w14:textId="77777777" w:rsidR="001816D3" w:rsidRPr="00130547" w:rsidRDefault="001816D3"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3FF52DB1" w14:textId="77777777" w:rsidR="001816D3" w:rsidRPr="00130547" w:rsidRDefault="001816D3" w:rsidP="006D701A">
            <w:pPr>
              <w:spacing w:before="0" w:after="0" w:line="240" w:lineRule="auto"/>
              <w:contextualSpacing w:val="0"/>
            </w:pPr>
            <w:r w:rsidRPr="00130547">
              <w:t>Source address = 1.1.250</w:t>
            </w:r>
          </w:p>
        </w:tc>
      </w:tr>
      <w:tr w:rsidR="0038003B" w:rsidRPr="00130547" w14:paraId="53F8CFEA" w14:textId="77777777" w:rsidTr="00130547">
        <w:tc>
          <w:tcPr>
            <w:tcW w:w="562" w:type="dxa"/>
          </w:tcPr>
          <w:p w14:paraId="1D2E4DB1" w14:textId="77777777" w:rsidR="001816D3" w:rsidRPr="00130547" w:rsidRDefault="001816D3" w:rsidP="006D701A">
            <w:pPr>
              <w:spacing w:before="0" w:after="0" w:line="240" w:lineRule="auto"/>
              <w:contextualSpacing w:val="0"/>
            </w:pPr>
            <w:r w:rsidRPr="00130547">
              <w:t>8-9</w:t>
            </w:r>
          </w:p>
        </w:tc>
        <w:tc>
          <w:tcPr>
            <w:tcW w:w="993" w:type="dxa"/>
          </w:tcPr>
          <w:p w14:paraId="146749C8" w14:textId="6D81AC8D" w:rsidR="001816D3" w:rsidRPr="00130547" w:rsidRDefault="00744F2E" w:rsidP="006D701A">
            <w:pPr>
              <w:spacing w:before="0" w:after="0" w:line="240" w:lineRule="auto"/>
              <w:contextualSpacing w:val="0"/>
            </w:pPr>
            <w:r w:rsidRPr="00130547">
              <w:t>1101</w:t>
            </w:r>
          </w:p>
        </w:tc>
        <w:tc>
          <w:tcPr>
            <w:tcW w:w="2551" w:type="dxa"/>
          </w:tcPr>
          <w:p w14:paraId="59864643" w14:textId="2E32EDCA" w:rsidR="001816D3" w:rsidRPr="00130547" w:rsidRDefault="001816D3" w:rsidP="006D701A">
            <w:pPr>
              <w:spacing w:before="0" w:after="0" w:line="240" w:lineRule="auto"/>
              <w:contextualSpacing w:val="0"/>
            </w:pPr>
            <w:r w:rsidRPr="00130547">
              <w:t>000</w:t>
            </w:r>
            <w:r w:rsidR="00744F2E" w:rsidRPr="00130547">
              <w:t>1</w:t>
            </w:r>
            <w:r w:rsidRPr="00130547">
              <w:t xml:space="preserve"> 000</w:t>
            </w:r>
            <w:r w:rsidR="00744F2E" w:rsidRPr="00130547">
              <w:t>1</w:t>
            </w:r>
            <w:r w:rsidRPr="00130547">
              <w:t xml:space="preserve"> 0000 0001</w:t>
            </w:r>
          </w:p>
        </w:tc>
        <w:tc>
          <w:tcPr>
            <w:tcW w:w="5670" w:type="dxa"/>
          </w:tcPr>
          <w:p w14:paraId="0F42528F" w14:textId="6FFBF1B1" w:rsidR="001816D3" w:rsidRPr="00130547" w:rsidRDefault="001816D3" w:rsidP="006D701A">
            <w:pPr>
              <w:spacing w:before="0" w:after="0" w:line="240" w:lineRule="auto"/>
              <w:contextualSpacing w:val="0"/>
            </w:pPr>
            <w:r w:rsidRPr="00130547">
              <w:t xml:space="preserve">D7 of Control field 2 = </w:t>
            </w:r>
            <w:r w:rsidR="004224AA" w:rsidRPr="00130547">
              <w:t>0</w:t>
            </w:r>
            <w:r w:rsidRPr="00130547">
              <w:t xml:space="preserve"> </w:t>
            </w:r>
            <w:r w:rsidRPr="00130547">
              <w:sym w:font="Wingdings" w:char="F0E0"/>
            </w:r>
            <w:r w:rsidRPr="00130547">
              <w:t xml:space="preserve"> </w:t>
            </w:r>
            <w:r w:rsidR="00744F2E" w:rsidRPr="00130547">
              <w:t>individual</w:t>
            </w:r>
            <w:r w:rsidRPr="00130547">
              <w:t xml:space="preserve"> address</w:t>
            </w:r>
          </w:p>
          <w:p w14:paraId="7E65DFBC" w14:textId="1D26C58C" w:rsidR="001816D3" w:rsidRPr="00130547" w:rsidRDefault="001816D3" w:rsidP="006D701A">
            <w:pPr>
              <w:spacing w:before="0" w:after="0" w:line="240" w:lineRule="auto"/>
              <w:contextualSpacing w:val="0"/>
            </w:pPr>
            <w:r w:rsidRPr="00130547">
              <w:t xml:space="preserve">At least one bit = 1 </w:t>
            </w:r>
            <w:r w:rsidRPr="00130547">
              <w:sym w:font="Wingdings" w:char="F0E0"/>
            </w:r>
            <w:r w:rsidRPr="00130547">
              <w:t xml:space="preserve"> </w:t>
            </w:r>
            <w:r w:rsidR="004224AA" w:rsidRPr="00130547">
              <w:t>Individual address (unicast)</w:t>
            </w:r>
          </w:p>
          <w:p w14:paraId="25451A72" w14:textId="77777777" w:rsidR="001816D3" w:rsidRPr="00130547" w:rsidRDefault="001816D3" w:rsidP="006D701A">
            <w:pPr>
              <w:spacing w:before="0" w:after="0" w:line="240" w:lineRule="auto"/>
              <w:contextualSpacing w:val="0"/>
            </w:pPr>
            <w:r w:rsidRPr="00130547">
              <w:t>D0-D7 = 1</w:t>
            </w:r>
          </w:p>
          <w:p w14:paraId="671457A9" w14:textId="752DEAD9" w:rsidR="001816D3" w:rsidRPr="00130547" w:rsidRDefault="001816D3" w:rsidP="006D701A">
            <w:pPr>
              <w:spacing w:before="0" w:after="0" w:line="240" w:lineRule="auto"/>
              <w:contextualSpacing w:val="0"/>
            </w:pPr>
            <w:r w:rsidRPr="00130547">
              <w:t xml:space="preserve">D0-D3 = </w:t>
            </w:r>
            <w:r w:rsidR="004224AA" w:rsidRPr="00130547">
              <w:t>1</w:t>
            </w:r>
          </w:p>
          <w:p w14:paraId="1273DCD8" w14:textId="39F32CB5" w:rsidR="001816D3" w:rsidRPr="00130547" w:rsidRDefault="001816D3" w:rsidP="006D701A">
            <w:pPr>
              <w:spacing w:before="0" w:after="0" w:line="240" w:lineRule="auto"/>
              <w:contextualSpacing w:val="0"/>
            </w:pPr>
            <w:r w:rsidRPr="00130547">
              <w:t xml:space="preserve">D0-D3 = </w:t>
            </w:r>
            <w:r w:rsidR="004224AA" w:rsidRPr="00130547">
              <w:t>1</w:t>
            </w:r>
          </w:p>
          <w:p w14:paraId="01EBF3E9" w14:textId="14FD83BA" w:rsidR="001816D3" w:rsidRPr="00130547" w:rsidRDefault="004224AA" w:rsidP="006D701A">
            <w:pPr>
              <w:spacing w:before="0" w:after="0" w:line="240" w:lineRule="auto"/>
              <w:contextualSpacing w:val="0"/>
            </w:pPr>
            <w:r w:rsidRPr="00130547">
              <w:t>Individual address</w:t>
            </w:r>
            <w:r w:rsidR="001816D3" w:rsidRPr="00130547">
              <w:t xml:space="preserve"> = </w:t>
            </w:r>
            <w:r w:rsidRPr="00130547">
              <w:t>1.1.1</w:t>
            </w:r>
          </w:p>
        </w:tc>
      </w:tr>
      <w:tr w:rsidR="0038003B" w:rsidRPr="00130547" w14:paraId="68950E6E" w14:textId="77777777" w:rsidTr="00130547">
        <w:tc>
          <w:tcPr>
            <w:tcW w:w="562" w:type="dxa"/>
          </w:tcPr>
          <w:p w14:paraId="0B4D2C8A" w14:textId="77777777" w:rsidR="001816D3" w:rsidRPr="00130547" w:rsidRDefault="001816D3" w:rsidP="006D701A">
            <w:pPr>
              <w:spacing w:before="0" w:after="0" w:line="240" w:lineRule="auto"/>
              <w:contextualSpacing w:val="0"/>
            </w:pPr>
            <w:r w:rsidRPr="00130547">
              <w:t>10</w:t>
            </w:r>
          </w:p>
        </w:tc>
        <w:tc>
          <w:tcPr>
            <w:tcW w:w="993" w:type="dxa"/>
          </w:tcPr>
          <w:p w14:paraId="2AB25D29" w14:textId="49D07826" w:rsidR="001816D3" w:rsidRPr="00130547" w:rsidRDefault="001816D3" w:rsidP="006D701A">
            <w:pPr>
              <w:spacing w:before="0" w:after="0" w:line="240" w:lineRule="auto"/>
              <w:contextualSpacing w:val="0"/>
            </w:pPr>
            <w:r w:rsidRPr="00130547">
              <w:t>0</w:t>
            </w:r>
            <w:r w:rsidR="004224AA" w:rsidRPr="00130547">
              <w:t>3</w:t>
            </w:r>
          </w:p>
        </w:tc>
        <w:tc>
          <w:tcPr>
            <w:tcW w:w="2551" w:type="dxa"/>
          </w:tcPr>
          <w:p w14:paraId="17ACBC1F" w14:textId="17EC958E" w:rsidR="001816D3" w:rsidRPr="00130547" w:rsidRDefault="001816D3" w:rsidP="006D701A">
            <w:pPr>
              <w:spacing w:before="0" w:after="0" w:line="240" w:lineRule="auto"/>
              <w:contextualSpacing w:val="0"/>
            </w:pPr>
            <w:r w:rsidRPr="00130547">
              <w:t>0000 00</w:t>
            </w:r>
            <w:r w:rsidR="004224AA" w:rsidRPr="00130547">
              <w:t>1</w:t>
            </w:r>
            <w:r w:rsidRPr="00130547">
              <w:t>1</w:t>
            </w:r>
          </w:p>
        </w:tc>
        <w:tc>
          <w:tcPr>
            <w:tcW w:w="5670" w:type="dxa"/>
          </w:tcPr>
          <w:p w14:paraId="58B9BD03" w14:textId="77777777" w:rsidR="001816D3" w:rsidRPr="00130547" w:rsidRDefault="001816D3" w:rsidP="006D701A">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5F64BDBA" w14:textId="77777777" w:rsidTr="00130547">
        <w:tc>
          <w:tcPr>
            <w:tcW w:w="562" w:type="dxa"/>
          </w:tcPr>
          <w:p w14:paraId="395772D8" w14:textId="77777777" w:rsidR="001816D3" w:rsidRPr="00130547" w:rsidRDefault="001816D3" w:rsidP="006D701A">
            <w:pPr>
              <w:spacing w:before="0" w:after="0" w:line="240" w:lineRule="auto"/>
              <w:contextualSpacing w:val="0"/>
            </w:pPr>
          </w:p>
        </w:tc>
        <w:tc>
          <w:tcPr>
            <w:tcW w:w="993" w:type="dxa"/>
          </w:tcPr>
          <w:p w14:paraId="6ADD9CFC" w14:textId="5A6E864F" w:rsidR="001816D3" w:rsidRPr="00130547" w:rsidRDefault="004224AA" w:rsidP="006D701A">
            <w:pPr>
              <w:spacing w:before="0" w:after="0" w:line="240" w:lineRule="auto"/>
              <w:contextualSpacing w:val="0"/>
            </w:pPr>
            <w:r w:rsidRPr="00130547">
              <w:t>66</w:t>
            </w:r>
          </w:p>
        </w:tc>
        <w:tc>
          <w:tcPr>
            <w:tcW w:w="2551" w:type="dxa"/>
          </w:tcPr>
          <w:p w14:paraId="52DC6B8D" w14:textId="31ABDFA7" w:rsidR="001816D3" w:rsidRPr="00130547" w:rsidRDefault="004224AA" w:rsidP="006D701A">
            <w:pPr>
              <w:spacing w:before="0" w:after="0" w:line="240" w:lineRule="auto"/>
              <w:contextualSpacing w:val="0"/>
            </w:pPr>
            <w:r w:rsidRPr="00130547">
              <w:t>0110 0110</w:t>
            </w:r>
          </w:p>
        </w:tc>
        <w:tc>
          <w:tcPr>
            <w:tcW w:w="5670" w:type="dxa"/>
          </w:tcPr>
          <w:p w14:paraId="6D16F1BD" w14:textId="2ECCCFD5" w:rsidR="001816D3" w:rsidRPr="00130547" w:rsidRDefault="001816D3" w:rsidP="006D701A">
            <w:pPr>
              <w:spacing w:before="0" w:after="0" w:line="240" w:lineRule="auto"/>
              <w:contextualSpacing w:val="0"/>
            </w:pPr>
            <w:r w:rsidRPr="00130547">
              <w:t>0</w:t>
            </w:r>
            <w:r w:rsidR="004224AA" w:rsidRPr="00130547">
              <w:t>1</w:t>
            </w:r>
            <w:r w:rsidRPr="00130547">
              <w:t xml:space="preserve"> </w:t>
            </w:r>
            <w:r w:rsidRPr="00130547">
              <w:sym w:font="Wingdings" w:char="F0E0"/>
            </w:r>
            <w:r w:rsidRPr="00130547">
              <w:t xml:space="preserve"> TPCI = </w:t>
            </w:r>
            <w:r w:rsidR="004224AA" w:rsidRPr="00130547">
              <w:t>NDP</w:t>
            </w:r>
          </w:p>
          <w:p w14:paraId="2444C09F" w14:textId="15B2C218" w:rsidR="001816D3" w:rsidRPr="00130547" w:rsidRDefault="004224AA" w:rsidP="006D701A">
            <w:pPr>
              <w:spacing w:before="0" w:after="0" w:line="240" w:lineRule="auto"/>
              <w:contextualSpacing w:val="0"/>
            </w:pPr>
            <w:r w:rsidRPr="00130547">
              <w:t xml:space="preserve">1001 </w:t>
            </w:r>
            <w:r w:rsidR="001816D3" w:rsidRPr="00130547">
              <w:sym w:font="Wingdings" w:char="F0E0"/>
            </w:r>
            <w:r w:rsidR="001816D3" w:rsidRPr="00130547">
              <w:t xml:space="preserve"> </w:t>
            </w:r>
            <w:r w:rsidRPr="00130547">
              <w:t>sequence number = 9</w:t>
            </w:r>
          </w:p>
          <w:p w14:paraId="7C9E4908" w14:textId="20208CB2" w:rsidR="001816D3" w:rsidRPr="00130547" w:rsidRDefault="004224AA" w:rsidP="006D701A">
            <w:pPr>
              <w:spacing w:before="0" w:after="0" w:line="240" w:lineRule="auto"/>
              <w:contextualSpacing w:val="0"/>
            </w:pPr>
            <w:r w:rsidRPr="00130547">
              <w:t>1</w:t>
            </w:r>
            <w:r w:rsidR="001816D3" w:rsidRPr="00130547">
              <w:t>0 = APCI</w:t>
            </w:r>
          </w:p>
        </w:tc>
      </w:tr>
      <w:tr w:rsidR="0038003B" w:rsidRPr="00130547" w14:paraId="3FC5153F" w14:textId="77777777" w:rsidTr="00130547">
        <w:tc>
          <w:tcPr>
            <w:tcW w:w="562" w:type="dxa"/>
          </w:tcPr>
          <w:p w14:paraId="36CF724C" w14:textId="77777777" w:rsidR="001816D3" w:rsidRPr="00130547" w:rsidRDefault="001816D3" w:rsidP="006D701A">
            <w:pPr>
              <w:spacing w:before="0" w:after="0" w:line="240" w:lineRule="auto"/>
              <w:contextualSpacing w:val="0"/>
            </w:pPr>
          </w:p>
        </w:tc>
        <w:tc>
          <w:tcPr>
            <w:tcW w:w="993" w:type="dxa"/>
          </w:tcPr>
          <w:p w14:paraId="4F608C66" w14:textId="263FEBBD" w:rsidR="001816D3" w:rsidRPr="00130547" w:rsidRDefault="004224AA" w:rsidP="006D701A">
            <w:pPr>
              <w:spacing w:before="0" w:after="0" w:line="240" w:lineRule="auto"/>
              <w:contextualSpacing w:val="0"/>
            </w:pPr>
            <w:r w:rsidRPr="00130547">
              <w:t>04</w:t>
            </w:r>
          </w:p>
        </w:tc>
        <w:tc>
          <w:tcPr>
            <w:tcW w:w="2551" w:type="dxa"/>
          </w:tcPr>
          <w:p w14:paraId="45F70723" w14:textId="666F76E3" w:rsidR="001816D3" w:rsidRPr="00130547" w:rsidRDefault="004224AA" w:rsidP="006D701A">
            <w:pPr>
              <w:spacing w:before="0" w:after="0" w:line="240" w:lineRule="auto"/>
              <w:contextualSpacing w:val="0"/>
            </w:pPr>
            <w:r w:rsidRPr="00130547">
              <w:t>0</w:t>
            </w:r>
            <w:r w:rsidR="001816D3" w:rsidRPr="00130547">
              <w:t>000 0</w:t>
            </w:r>
            <w:r w:rsidRPr="00130547">
              <w:t>100</w:t>
            </w:r>
          </w:p>
        </w:tc>
        <w:tc>
          <w:tcPr>
            <w:tcW w:w="5670" w:type="dxa"/>
          </w:tcPr>
          <w:p w14:paraId="30D99AA3" w14:textId="6F685288" w:rsidR="001816D3" w:rsidRPr="00130547" w:rsidRDefault="00BF1FA8" w:rsidP="006D701A">
            <w:pPr>
              <w:spacing w:before="0" w:after="0" w:line="240" w:lineRule="auto"/>
              <w:contextualSpacing w:val="0"/>
            </w:pPr>
            <w:r w:rsidRPr="00130547">
              <w:t>00</w:t>
            </w:r>
            <w:r w:rsidR="0097742B" w:rsidRPr="00130547">
              <w:t xml:space="preserve"> </w:t>
            </w:r>
            <w:r w:rsidR="001816D3" w:rsidRPr="00130547">
              <w:t>= APCI.</w:t>
            </w:r>
          </w:p>
          <w:p w14:paraId="014CFDD9" w14:textId="2745528E" w:rsidR="002A772E" w:rsidRPr="00130547" w:rsidRDefault="0094303D" w:rsidP="002A772E">
            <w:pPr>
              <w:spacing w:before="0" w:after="0" w:line="240" w:lineRule="auto"/>
              <w:contextualSpacing w:val="0"/>
            </w:pPr>
            <w:r>
              <w:t>The APCI is thus</w:t>
            </w:r>
            <w:r w:rsidR="002A772E" w:rsidRPr="00130547">
              <w:t xml:space="preserve"> = 1000</w:t>
            </w:r>
            <w:r w:rsidR="005E6DAB">
              <w:t>, meaning</w:t>
            </w:r>
            <w:r w:rsidR="002A772E" w:rsidRPr="00130547">
              <w:t xml:space="preserve"> a MemoryRead telegram</w:t>
            </w:r>
          </w:p>
          <w:p w14:paraId="68AC9460" w14:textId="71718DE0" w:rsidR="001816D3" w:rsidRPr="00130547" w:rsidRDefault="002A772E" w:rsidP="006D701A">
            <w:pPr>
              <w:spacing w:before="0" w:after="0" w:line="240" w:lineRule="auto"/>
              <w:contextualSpacing w:val="0"/>
            </w:pPr>
            <w:r w:rsidRPr="00130547">
              <w:t>Data = 00 0100</w:t>
            </w:r>
          </w:p>
        </w:tc>
      </w:tr>
      <w:tr w:rsidR="004224AA" w:rsidRPr="00130547" w14:paraId="644B33F4" w14:textId="77777777" w:rsidTr="00130547">
        <w:tc>
          <w:tcPr>
            <w:tcW w:w="562" w:type="dxa"/>
          </w:tcPr>
          <w:p w14:paraId="5C37C006" w14:textId="77777777" w:rsidR="004224AA" w:rsidRPr="00130547" w:rsidRDefault="004224AA" w:rsidP="006D701A">
            <w:pPr>
              <w:spacing w:before="0" w:after="0" w:line="240" w:lineRule="auto"/>
              <w:contextualSpacing w:val="0"/>
            </w:pPr>
          </w:p>
        </w:tc>
        <w:tc>
          <w:tcPr>
            <w:tcW w:w="993" w:type="dxa"/>
          </w:tcPr>
          <w:p w14:paraId="61CE91DA" w14:textId="2D1190C4" w:rsidR="004224AA" w:rsidRPr="00130547" w:rsidRDefault="002A772E" w:rsidP="006D701A">
            <w:pPr>
              <w:spacing w:before="0" w:after="0" w:line="240" w:lineRule="auto"/>
              <w:contextualSpacing w:val="0"/>
            </w:pPr>
            <w:r w:rsidRPr="00130547">
              <w:t>0104</w:t>
            </w:r>
          </w:p>
        </w:tc>
        <w:tc>
          <w:tcPr>
            <w:tcW w:w="2551" w:type="dxa"/>
          </w:tcPr>
          <w:p w14:paraId="4CBE32B5" w14:textId="077A327F" w:rsidR="004224AA" w:rsidRPr="00130547" w:rsidRDefault="002A772E" w:rsidP="006D701A">
            <w:pPr>
              <w:spacing w:before="0" w:after="0" w:line="240" w:lineRule="auto"/>
              <w:contextualSpacing w:val="0"/>
            </w:pPr>
            <w:r w:rsidRPr="00130547">
              <w:t>0000 0001 0000 0100</w:t>
            </w:r>
          </w:p>
        </w:tc>
        <w:tc>
          <w:tcPr>
            <w:tcW w:w="5670" w:type="dxa"/>
          </w:tcPr>
          <w:p w14:paraId="45FF526B" w14:textId="77777777" w:rsidR="004224AA" w:rsidRPr="00130547" w:rsidRDefault="002A772E" w:rsidP="006D701A">
            <w:pPr>
              <w:spacing w:before="0" w:after="0" w:line="240" w:lineRule="auto"/>
              <w:contextualSpacing w:val="0"/>
            </w:pPr>
            <w:r w:rsidRPr="00130547">
              <w:t>0000 0001 0000 0100 = data</w:t>
            </w:r>
          </w:p>
          <w:p w14:paraId="37AC33C7" w14:textId="2A3C4BB8" w:rsidR="002A772E" w:rsidRPr="00130547" w:rsidRDefault="005E6DAB" w:rsidP="006D701A">
            <w:pPr>
              <w:spacing w:before="0" w:after="0" w:line="240" w:lineRule="auto"/>
              <w:contextualSpacing w:val="0"/>
            </w:pPr>
            <w:r>
              <w:t>Explanation</w:t>
            </w:r>
            <w:r w:rsidR="002A772E" w:rsidRPr="00130547">
              <w:t xml:space="preserve">: MemoryRead </w:t>
            </w:r>
            <w:r>
              <w:t xml:space="preserve">– initiated by device 1.1.250 towards device 1.1.1 – 4 octets starting from </w:t>
            </w:r>
            <w:r w:rsidR="002A772E" w:rsidRPr="00130547">
              <w:t>memory address = $0104</w:t>
            </w:r>
          </w:p>
        </w:tc>
      </w:tr>
    </w:tbl>
    <w:p w14:paraId="17CD8254" w14:textId="77777777" w:rsidR="001816D3" w:rsidRPr="0038003B" w:rsidRDefault="001816D3">
      <w:pPr>
        <w:spacing w:before="0" w:after="0" w:line="240" w:lineRule="auto"/>
        <w:contextualSpacing w:val="0"/>
      </w:pPr>
    </w:p>
    <w:p w14:paraId="0E8AEC2D" w14:textId="77777777" w:rsidR="00D01D38" w:rsidRPr="0038003B" w:rsidRDefault="00D01D38">
      <w:pPr>
        <w:spacing w:before="0" w:after="0" w:line="240" w:lineRule="auto"/>
        <w:contextualSpacing w:val="0"/>
      </w:pPr>
      <w:r w:rsidRPr="0038003B">
        <w:br w:type="page"/>
      </w:r>
    </w:p>
    <w:p w14:paraId="76DA408C" w14:textId="3C45A735" w:rsidR="00D01D38" w:rsidRPr="0038003B" w:rsidRDefault="00D01D38" w:rsidP="00037C7E">
      <w:pPr>
        <w:pStyle w:val="ListParagraph"/>
        <w:numPr>
          <w:ilvl w:val="0"/>
          <w:numId w:val="15"/>
        </w:numPr>
        <w:spacing w:before="0" w:after="0" w:line="240" w:lineRule="auto"/>
        <w:contextualSpacing w:val="0"/>
      </w:pPr>
      <w:r w:rsidRPr="0038003B">
        <w:lastRenderedPageBreak/>
        <w:t>29</w:t>
      </w:r>
      <w:r w:rsidR="00107B01" w:rsidRPr="0038003B">
        <w:t xml:space="preserve"> </w:t>
      </w:r>
      <w:r w:rsidRPr="0038003B">
        <w:t>00 BC</w:t>
      </w:r>
      <w:r w:rsidR="00107B01" w:rsidRPr="0038003B">
        <w:t xml:space="preserve"> </w:t>
      </w:r>
      <w:r w:rsidRPr="0038003B">
        <w:t>60 11</w:t>
      </w:r>
      <w:r w:rsidR="00107B01" w:rsidRPr="0038003B">
        <w:t xml:space="preserve"> </w:t>
      </w:r>
      <w:r w:rsidRPr="0038003B">
        <w:t>01 11</w:t>
      </w:r>
      <w:r w:rsidR="00107B01" w:rsidRPr="0038003B">
        <w:t xml:space="preserve"> </w:t>
      </w:r>
      <w:r w:rsidRPr="0038003B">
        <w:t>FA 07 5E</w:t>
      </w:r>
      <w:r w:rsidR="00107B01" w:rsidRPr="0038003B">
        <w:t xml:space="preserve"> </w:t>
      </w:r>
      <w:r w:rsidRPr="0038003B">
        <w:t>44</w:t>
      </w:r>
      <w:r w:rsidR="00107B01" w:rsidRPr="0038003B">
        <w:t xml:space="preserve"> </w:t>
      </w:r>
      <w:r w:rsidRPr="0038003B">
        <w:t>01</w:t>
      </w:r>
      <w:r w:rsidR="00107B01" w:rsidRPr="0038003B">
        <w:t xml:space="preserve"> </w:t>
      </w:r>
      <w:r w:rsidRPr="0038003B">
        <w:t>04</w:t>
      </w:r>
      <w:r w:rsidR="00107B01" w:rsidRPr="0038003B">
        <w:t xml:space="preserve"> </w:t>
      </w:r>
      <w:r w:rsidRPr="0038003B">
        <w:t>FA</w:t>
      </w:r>
      <w:r w:rsidR="00107B01" w:rsidRPr="0038003B">
        <w:t xml:space="preserve"> </w:t>
      </w:r>
      <w:r w:rsidRPr="0038003B">
        <w:t>01</w:t>
      </w:r>
      <w:r w:rsidR="00107B01" w:rsidRPr="0038003B">
        <w:t xml:space="preserve"> </w:t>
      </w:r>
      <w:r w:rsidRPr="0038003B">
        <w:t>02</w:t>
      </w:r>
      <w:r w:rsidR="00107B01" w:rsidRPr="0038003B">
        <w:t xml:space="preserve"> </w:t>
      </w:r>
      <w:r w:rsidRPr="0038003B">
        <w:t>01</w:t>
      </w:r>
    </w:p>
    <w:p w14:paraId="31AAC490" w14:textId="77777777" w:rsidR="00D01D38" w:rsidRPr="0038003B" w:rsidRDefault="00D01D38">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3DE2A670" w14:textId="77777777" w:rsidTr="00130547">
        <w:tc>
          <w:tcPr>
            <w:tcW w:w="549" w:type="dxa"/>
          </w:tcPr>
          <w:p w14:paraId="7F7627F9" w14:textId="77777777" w:rsidR="00D01D38" w:rsidRPr="00130547" w:rsidRDefault="00D01D38" w:rsidP="006D701A">
            <w:pPr>
              <w:spacing w:before="0" w:after="0" w:line="240" w:lineRule="auto"/>
              <w:contextualSpacing w:val="0"/>
            </w:pPr>
            <w:r w:rsidRPr="00130547">
              <w:t>1</w:t>
            </w:r>
          </w:p>
        </w:tc>
        <w:tc>
          <w:tcPr>
            <w:tcW w:w="1721" w:type="dxa"/>
          </w:tcPr>
          <w:p w14:paraId="72E88360" w14:textId="0B191071" w:rsidR="00D01D38" w:rsidRPr="00130547" w:rsidRDefault="00D01D38" w:rsidP="006D701A">
            <w:pPr>
              <w:spacing w:before="0" w:after="0" w:line="240" w:lineRule="auto"/>
              <w:contextualSpacing w:val="0"/>
            </w:pPr>
            <w:r w:rsidRPr="00130547">
              <w:t>29</w:t>
            </w:r>
          </w:p>
        </w:tc>
        <w:tc>
          <w:tcPr>
            <w:tcW w:w="2545" w:type="dxa"/>
          </w:tcPr>
          <w:p w14:paraId="5D04E6E5" w14:textId="77777777" w:rsidR="00D01D38" w:rsidRPr="00130547" w:rsidRDefault="00D01D38" w:rsidP="006D701A">
            <w:pPr>
              <w:spacing w:before="0" w:after="0" w:line="240" w:lineRule="auto"/>
              <w:contextualSpacing w:val="0"/>
            </w:pPr>
          </w:p>
        </w:tc>
        <w:tc>
          <w:tcPr>
            <w:tcW w:w="4961" w:type="dxa"/>
          </w:tcPr>
          <w:p w14:paraId="201AC41F" w14:textId="5CC80C45" w:rsidR="00D01D38" w:rsidRPr="00130547" w:rsidRDefault="006474FD" w:rsidP="006D701A">
            <w:pPr>
              <w:spacing w:before="0" w:after="0" w:line="240" w:lineRule="auto"/>
              <w:contextualSpacing w:val="0"/>
            </w:pPr>
            <w:r w:rsidRPr="00130547">
              <w:t>From bus</w:t>
            </w:r>
          </w:p>
        </w:tc>
      </w:tr>
      <w:tr w:rsidR="0038003B" w:rsidRPr="00130547" w14:paraId="2DECB0E3" w14:textId="77777777" w:rsidTr="00130547">
        <w:tc>
          <w:tcPr>
            <w:tcW w:w="549" w:type="dxa"/>
          </w:tcPr>
          <w:p w14:paraId="3B17F3F9" w14:textId="77777777" w:rsidR="00D01D38" w:rsidRPr="00130547" w:rsidRDefault="00D01D38" w:rsidP="006D701A">
            <w:pPr>
              <w:spacing w:before="0" w:after="0" w:line="240" w:lineRule="auto"/>
              <w:contextualSpacing w:val="0"/>
            </w:pPr>
            <w:r w:rsidRPr="00130547">
              <w:t>2</w:t>
            </w:r>
          </w:p>
        </w:tc>
        <w:tc>
          <w:tcPr>
            <w:tcW w:w="1721" w:type="dxa"/>
          </w:tcPr>
          <w:p w14:paraId="20F776C5" w14:textId="77777777" w:rsidR="00D01D38" w:rsidRPr="00130547" w:rsidRDefault="00D01D38" w:rsidP="006D701A">
            <w:pPr>
              <w:spacing w:before="0" w:after="0" w:line="240" w:lineRule="auto"/>
              <w:contextualSpacing w:val="0"/>
            </w:pPr>
            <w:r w:rsidRPr="00130547">
              <w:t>00</w:t>
            </w:r>
          </w:p>
        </w:tc>
        <w:tc>
          <w:tcPr>
            <w:tcW w:w="2545" w:type="dxa"/>
          </w:tcPr>
          <w:p w14:paraId="509418D7" w14:textId="77777777" w:rsidR="00D01D38" w:rsidRPr="00130547" w:rsidRDefault="00D01D38" w:rsidP="006D701A">
            <w:pPr>
              <w:spacing w:before="0" w:after="0" w:line="240" w:lineRule="auto"/>
              <w:contextualSpacing w:val="0"/>
            </w:pPr>
          </w:p>
        </w:tc>
        <w:tc>
          <w:tcPr>
            <w:tcW w:w="4961" w:type="dxa"/>
          </w:tcPr>
          <w:p w14:paraId="5C89CF90" w14:textId="77777777" w:rsidR="00D01D38" w:rsidRPr="00130547" w:rsidRDefault="00D01D38" w:rsidP="006D701A">
            <w:pPr>
              <w:spacing w:before="0" w:after="0" w:line="240" w:lineRule="auto"/>
              <w:contextualSpacing w:val="0"/>
            </w:pPr>
            <w:r w:rsidRPr="00130547">
              <w:t>TP or IP telegram</w:t>
            </w:r>
          </w:p>
        </w:tc>
      </w:tr>
      <w:tr w:rsidR="005E6DAB" w:rsidRPr="00130547" w14:paraId="69711680" w14:textId="77777777" w:rsidTr="00130547">
        <w:tc>
          <w:tcPr>
            <w:tcW w:w="549" w:type="dxa"/>
          </w:tcPr>
          <w:p w14:paraId="6C4ACBAE" w14:textId="77777777" w:rsidR="005E6DAB" w:rsidRPr="00130547" w:rsidRDefault="005E6DAB" w:rsidP="005E6DAB">
            <w:pPr>
              <w:spacing w:before="0" w:after="0" w:line="240" w:lineRule="auto"/>
              <w:contextualSpacing w:val="0"/>
            </w:pPr>
            <w:r w:rsidRPr="00130547">
              <w:t>3</w:t>
            </w:r>
          </w:p>
        </w:tc>
        <w:tc>
          <w:tcPr>
            <w:tcW w:w="1721" w:type="dxa"/>
          </w:tcPr>
          <w:p w14:paraId="0C74BC8A" w14:textId="77777777" w:rsidR="005E6DAB" w:rsidRPr="00130547" w:rsidRDefault="005E6DAB" w:rsidP="005E6DAB">
            <w:pPr>
              <w:spacing w:before="0" w:after="0" w:line="240" w:lineRule="auto"/>
              <w:contextualSpacing w:val="0"/>
            </w:pPr>
            <w:r w:rsidRPr="00130547">
              <w:t>-</w:t>
            </w:r>
          </w:p>
        </w:tc>
        <w:tc>
          <w:tcPr>
            <w:tcW w:w="2545" w:type="dxa"/>
          </w:tcPr>
          <w:p w14:paraId="7571A404" w14:textId="77777777" w:rsidR="005E6DAB" w:rsidRPr="00130547" w:rsidRDefault="005E6DAB" w:rsidP="005E6DAB">
            <w:pPr>
              <w:spacing w:before="0" w:after="0" w:line="240" w:lineRule="auto"/>
              <w:contextualSpacing w:val="0"/>
            </w:pPr>
          </w:p>
        </w:tc>
        <w:tc>
          <w:tcPr>
            <w:tcW w:w="4961" w:type="dxa"/>
          </w:tcPr>
          <w:p w14:paraId="23AE1BE6" w14:textId="6E6493A7" w:rsidR="005E6DAB" w:rsidRPr="00130547" w:rsidRDefault="005E6DAB" w:rsidP="005E6DAB">
            <w:pPr>
              <w:spacing w:before="0" w:after="0" w:line="240" w:lineRule="auto"/>
              <w:contextualSpacing w:val="0"/>
            </w:pPr>
            <w:r>
              <w:t>Additional Information - d</w:t>
            </w:r>
            <w:r w:rsidRPr="00130547">
              <w:t>oes not exist</w:t>
            </w:r>
          </w:p>
        </w:tc>
      </w:tr>
      <w:tr w:rsidR="0038003B" w:rsidRPr="00130547" w14:paraId="7949E638" w14:textId="77777777" w:rsidTr="00130547">
        <w:tc>
          <w:tcPr>
            <w:tcW w:w="549" w:type="dxa"/>
          </w:tcPr>
          <w:p w14:paraId="3279256F" w14:textId="77777777" w:rsidR="00D01D38" w:rsidRPr="00130547" w:rsidRDefault="00D01D38" w:rsidP="006D701A">
            <w:pPr>
              <w:spacing w:before="0" w:after="0" w:line="240" w:lineRule="auto"/>
              <w:contextualSpacing w:val="0"/>
            </w:pPr>
            <w:r w:rsidRPr="00130547">
              <w:t>4</w:t>
            </w:r>
          </w:p>
        </w:tc>
        <w:tc>
          <w:tcPr>
            <w:tcW w:w="1721" w:type="dxa"/>
          </w:tcPr>
          <w:p w14:paraId="6C9DF39B" w14:textId="402284D6" w:rsidR="00D01D38" w:rsidRPr="00130547" w:rsidRDefault="00D01D38" w:rsidP="006D701A">
            <w:pPr>
              <w:spacing w:before="0" w:after="0" w:line="240" w:lineRule="auto"/>
              <w:contextualSpacing w:val="0"/>
            </w:pPr>
            <w:r w:rsidRPr="00130547">
              <w:t>B</w:t>
            </w:r>
            <w:r w:rsidR="005D32F6" w:rsidRPr="00130547">
              <w:t>C</w:t>
            </w:r>
          </w:p>
        </w:tc>
        <w:tc>
          <w:tcPr>
            <w:tcW w:w="2545" w:type="dxa"/>
          </w:tcPr>
          <w:p w14:paraId="02976AD0" w14:textId="09EB95C5" w:rsidR="00D01D38" w:rsidRPr="00130547" w:rsidRDefault="00D01D38" w:rsidP="006D701A">
            <w:pPr>
              <w:spacing w:before="0" w:after="0" w:line="240" w:lineRule="auto"/>
              <w:contextualSpacing w:val="0"/>
            </w:pPr>
            <w:r w:rsidRPr="00130547">
              <w:t xml:space="preserve">1011 </w:t>
            </w:r>
            <w:r w:rsidR="005D32F6" w:rsidRPr="00130547">
              <w:t>11</w:t>
            </w:r>
            <w:r w:rsidRPr="00130547">
              <w:t>00</w:t>
            </w:r>
          </w:p>
        </w:tc>
        <w:tc>
          <w:tcPr>
            <w:tcW w:w="4961" w:type="dxa"/>
          </w:tcPr>
          <w:p w14:paraId="05E95774" w14:textId="77777777" w:rsidR="00D01D38" w:rsidRPr="00130547" w:rsidRDefault="00D01D38" w:rsidP="006D701A">
            <w:pPr>
              <w:spacing w:before="0" w:after="0" w:line="240" w:lineRule="auto"/>
              <w:contextualSpacing w:val="0"/>
            </w:pPr>
            <w:r w:rsidRPr="00130547">
              <w:t xml:space="preserve">D7 = 1 </w:t>
            </w:r>
            <w:r w:rsidRPr="00130547">
              <w:sym w:font="Wingdings" w:char="F0E0"/>
            </w:r>
            <w:r w:rsidRPr="00130547">
              <w:t xml:space="preserve"> Standard frame</w:t>
            </w:r>
          </w:p>
          <w:p w14:paraId="63CC9EDC" w14:textId="77777777" w:rsidR="00D01D38" w:rsidRPr="00130547" w:rsidRDefault="00D01D38" w:rsidP="006D701A">
            <w:pPr>
              <w:spacing w:before="0" w:after="0" w:line="240" w:lineRule="auto"/>
              <w:contextualSpacing w:val="0"/>
            </w:pPr>
            <w:r w:rsidRPr="00130547">
              <w:t>D6 = 0</w:t>
            </w:r>
          </w:p>
          <w:p w14:paraId="3BF744B7" w14:textId="77777777" w:rsidR="00D01D38" w:rsidRPr="00130547" w:rsidRDefault="00D01D38"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1813F321" w14:textId="77777777" w:rsidR="00D01D38" w:rsidRPr="00130547" w:rsidRDefault="00D01D38"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5062F9E0" w14:textId="13EF3C15" w:rsidR="00D01D38" w:rsidRPr="00130547" w:rsidRDefault="00D01D38" w:rsidP="006D701A">
            <w:pPr>
              <w:spacing w:before="0" w:after="0" w:line="240" w:lineRule="auto"/>
              <w:contextualSpacing w:val="0"/>
            </w:pPr>
            <w:r w:rsidRPr="00130547">
              <w:t xml:space="preserve">D3-D2 = </w:t>
            </w:r>
            <w:r w:rsidR="005D32F6" w:rsidRPr="00130547">
              <w:t>11</w:t>
            </w:r>
            <w:r w:rsidRPr="00130547">
              <w:t xml:space="preserve"> </w:t>
            </w:r>
            <w:r w:rsidRPr="00130547">
              <w:sym w:font="Wingdings" w:char="F0E0"/>
            </w:r>
            <w:r w:rsidRPr="00130547">
              <w:t xml:space="preserve"> </w:t>
            </w:r>
            <w:r w:rsidR="005D32F6" w:rsidRPr="00130547">
              <w:t>Low</w:t>
            </w:r>
            <w:r w:rsidRPr="00130547">
              <w:t xml:space="preserve"> priority telegram</w:t>
            </w:r>
          </w:p>
          <w:p w14:paraId="0018EBC2" w14:textId="77777777" w:rsidR="00D01D38" w:rsidRPr="00130547" w:rsidRDefault="00D01D38"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57191BBC" w14:textId="77777777" w:rsidR="00D01D38" w:rsidRPr="00130547" w:rsidRDefault="00D01D38"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1E9BF76A" w14:textId="77777777" w:rsidTr="00130547">
        <w:tc>
          <w:tcPr>
            <w:tcW w:w="549" w:type="dxa"/>
          </w:tcPr>
          <w:p w14:paraId="2311E18A" w14:textId="77777777" w:rsidR="00D01D38" w:rsidRPr="00130547" w:rsidRDefault="00D01D38" w:rsidP="006D701A">
            <w:pPr>
              <w:spacing w:before="0" w:after="0" w:line="240" w:lineRule="auto"/>
              <w:contextualSpacing w:val="0"/>
            </w:pPr>
            <w:r w:rsidRPr="00130547">
              <w:t>5</w:t>
            </w:r>
          </w:p>
        </w:tc>
        <w:tc>
          <w:tcPr>
            <w:tcW w:w="1721" w:type="dxa"/>
          </w:tcPr>
          <w:p w14:paraId="000633E4" w14:textId="77777777" w:rsidR="00D01D38" w:rsidRPr="00130547" w:rsidRDefault="00D01D38" w:rsidP="006D701A">
            <w:pPr>
              <w:spacing w:before="0" w:after="0" w:line="240" w:lineRule="auto"/>
              <w:contextualSpacing w:val="0"/>
            </w:pPr>
            <w:r w:rsidRPr="00130547">
              <w:t>60</w:t>
            </w:r>
          </w:p>
        </w:tc>
        <w:tc>
          <w:tcPr>
            <w:tcW w:w="2545" w:type="dxa"/>
          </w:tcPr>
          <w:p w14:paraId="0901739E" w14:textId="77777777" w:rsidR="00D01D38" w:rsidRPr="00130547" w:rsidRDefault="00D01D38" w:rsidP="006D701A">
            <w:pPr>
              <w:spacing w:before="0" w:after="0" w:line="240" w:lineRule="auto"/>
              <w:contextualSpacing w:val="0"/>
            </w:pPr>
            <w:r w:rsidRPr="00130547">
              <w:t>0110 0000</w:t>
            </w:r>
          </w:p>
        </w:tc>
        <w:tc>
          <w:tcPr>
            <w:tcW w:w="4961" w:type="dxa"/>
          </w:tcPr>
          <w:p w14:paraId="17BD3A50" w14:textId="613D2316" w:rsidR="00D01D38" w:rsidRPr="00130547" w:rsidRDefault="00D01D38" w:rsidP="006D701A">
            <w:pPr>
              <w:spacing w:before="0" w:after="0" w:line="240" w:lineRule="auto"/>
              <w:contextualSpacing w:val="0"/>
            </w:pPr>
            <w:r w:rsidRPr="00130547">
              <w:t xml:space="preserve">D7 = 0 </w:t>
            </w:r>
            <w:r w:rsidRPr="00130547">
              <w:sym w:font="Wingdings" w:char="F0E0"/>
            </w:r>
            <w:r w:rsidRPr="00130547">
              <w:t xml:space="preserve"> Address type = </w:t>
            </w:r>
            <w:r w:rsidR="005D32F6" w:rsidRPr="00130547">
              <w:t>individual</w:t>
            </w:r>
            <w:r w:rsidRPr="00130547">
              <w:t xml:space="preserve"> address</w:t>
            </w:r>
          </w:p>
          <w:p w14:paraId="5172BBE3" w14:textId="77777777" w:rsidR="00D01D38" w:rsidRPr="00130547" w:rsidRDefault="00D01D38" w:rsidP="006D701A">
            <w:pPr>
              <w:spacing w:before="0" w:after="0" w:line="240" w:lineRule="auto"/>
              <w:contextualSpacing w:val="0"/>
            </w:pPr>
            <w:r w:rsidRPr="00130547">
              <w:t xml:space="preserve">D6-D4 </w:t>
            </w:r>
            <w:r w:rsidRPr="00130547">
              <w:sym w:font="Wingdings" w:char="F0E0"/>
            </w:r>
            <w:r w:rsidRPr="00130547">
              <w:t xml:space="preserve"> Hop count = 6</w:t>
            </w:r>
          </w:p>
          <w:p w14:paraId="399EDD48" w14:textId="77777777" w:rsidR="00D01D38" w:rsidRPr="00130547" w:rsidRDefault="00D01D38"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2C702897" w14:textId="77777777" w:rsidTr="00130547">
        <w:tc>
          <w:tcPr>
            <w:tcW w:w="549" w:type="dxa"/>
          </w:tcPr>
          <w:p w14:paraId="606F5255" w14:textId="77777777" w:rsidR="00D01D38" w:rsidRPr="00130547" w:rsidRDefault="00D01D38" w:rsidP="006D701A">
            <w:pPr>
              <w:spacing w:before="0" w:after="0" w:line="240" w:lineRule="auto"/>
              <w:contextualSpacing w:val="0"/>
            </w:pPr>
            <w:r w:rsidRPr="00130547">
              <w:t>6-7</w:t>
            </w:r>
          </w:p>
        </w:tc>
        <w:tc>
          <w:tcPr>
            <w:tcW w:w="1721" w:type="dxa"/>
          </w:tcPr>
          <w:p w14:paraId="29B662E4" w14:textId="63712895" w:rsidR="00D01D38" w:rsidRPr="00130547" w:rsidRDefault="005D32F6" w:rsidP="006D701A">
            <w:pPr>
              <w:spacing w:before="0" w:after="0" w:line="240" w:lineRule="auto"/>
              <w:contextualSpacing w:val="0"/>
            </w:pPr>
            <w:r w:rsidRPr="00130547">
              <w:t>1101</w:t>
            </w:r>
          </w:p>
        </w:tc>
        <w:tc>
          <w:tcPr>
            <w:tcW w:w="2545" w:type="dxa"/>
          </w:tcPr>
          <w:p w14:paraId="54FCA0C4" w14:textId="78D6AE59" w:rsidR="00D01D38" w:rsidRPr="00130547" w:rsidRDefault="00D01D38" w:rsidP="006D701A">
            <w:pPr>
              <w:spacing w:before="0" w:after="0" w:line="240" w:lineRule="auto"/>
              <w:contextualSpacing w:val="0"/>
            </w:pPr>
            <w:r w:rsidRPr="00130547">
              <w:t xml:space="preserve">0001 0001 </w:t>
            </w:r>
            <w:r w:rsidR="005D32F6" w:rsidRPr="00130547">
              <w:t>0000</w:t>
            </w:r>
            <w:r w:rsidRPr="00130547">
              <w:t xml:space="preserve"> </w:t>
            </w:r>
            <w:r w:rsidR="005D32F6" w:rsidRPr="00130547">
              <w:t>0</w:t>
            </w:r>
            <w:r w:rsidRPr="00130547">
              <w:t>0</w:t>
            </w:r>
            <w:r w:rsidR="005D32F6" w:rsidRPr="00130547">
              <w:t>0</w:t>
            </w:r>
            <w:r w:rsidRPr="00130547">
              <w:t>1</w:t>
            </w:r>
          </w:p>
        </w:tc>
        <w:tc>
          <w:tcPr>
            <w:tcW w:w="4961" w:type="dxa"/>
          </w:tcPr>
          <w:p w14:paraId="7AB0542B" w14:textId="69A530F5" w:rsidR="00D01D38" w:rsidRPr="00130547" w:rsidRDefault="00D01D38" w:rsidP="006D701A">
            <w:pPr>
              <w:spacing w:before="0" w:after="0" w:line="240" w:lineRule="auto"/>
              <w:contextualSpacing w:val="0"/>
            </w:pPr>
            <w:r w:rsidRPr="00130547">
              <w:t xml:space="preserve">D0-D7 </w:t>
            </w:r>
            <w:r w:rsidRPr="00130547">
              <w:sym w:font="Wingdings" w:char="F0E0"/>
            </w:r>
            <w:r w:rsidRPr="00130547">
              <w:t xml:space="preserve"> </w:t>
            </w:r>
            <w:r w:rsidR="005D32F6" w:rsidRPr="00130547">
              <w:t>0000 0001</w:t>
            </w:r>
            <w:r w:rsidRPr="00130547">
              <w:t xml:space="preserve"> = Device address (</w:t>
            </w:r>
            <w:r w:rsidR="005D32F6" w:rsidRPr="00130547">
              <w:t>1</w:t>
            </w:r>
            <w:r w:rsidRPr="00130547">
              <w:t>)</w:t>
            </w:r>
          </w:p>
          <w:p w14:paraId="5999F513" w14:textId="77777777" w:rsidR="00D01D38" w:rsidRPr="00130547" w:rsidRDefault="00D01D38"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025BB2B2" w14:textId="77777777" w:rsidR="00D01D38" w:rsidRPr="00130547" w:rsidRDefault="00D01D38"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12E31382" w14:textId="0FE1E26F" w:rsidR="00D01D38" w:rsidRPr="00130547" w:rsidRDefault="00D01D38" w:rsidP="006D701A">
            <w:pPr>
              <w:spacing w:before="0" w:after="0" w:line="240" w:lineRule="auto"/>
              <w:contextualSpacing w:val="0"/>
            </w:pPr>
            <w:r w:rsidRPr="00130547">
              <w:t>Source address = 1.1.</w:t>
            </w:r>
            <w:r w:rsidR="005D32F6" w:rsidRPr="00130547">
              <w:t>1</w:t>
            </w:r>
          </w:p>
        </w:tc>
      </w:tr>
      <w:tr w:rsidR="0038003B" w:rsidRPr="00130547" w14:paraId="2B2508BD" w14:textId="77777777" w:rsidTr="00130547">
        <w:tc>
          <w:tcPr>
            <w:tcW w:w="549" w:type="dxa"/>
          </w:tcPr>
          <w:p w14:paraId="65D1E279" w14:textId="77777777" w:rsidR="00D01D38" w:rsidRPr="00130547" w:rsidRDefault="00D01D38" w:rsidP="006D701A">
            <w:pPr>
              <w:spacing w:before="0" w:after="0" w:line="240" w:lineRule="auto"/>
              <w:contextualSpacing w:val="0"/>
            </w:pPr>
            <w:r w:rsidRPr="00130547">
              <w:t>8-9</w:t>
            </w:r>
          </w:p>
        </w:tc>
        <w:tc>
          <w:tcPr>
            <w:tcW w:w="1721" w:type="dxa"/>
          </w:tcPr>
          <w:p w14:paraId="3FEA2FF2" w14:textId="0858B020" w:rsidR="00D01D38" w:rsidRPr="00130547" w:rsidRDefault="005D32F6" w:rsidP="006D701A">
            <w:pPr>
              <w:spacing w:before="0" w:after="0" w:line="240" w:lineRule="auto"/>
              <w:contextualSpacing w:val="0"/>
            </w:pPr>
            <w:r w:rsidRPr="00130547">
              <w:t>11FA</w:t>
            </w:r>
          </w:p>
        </w:tc>
        <w:tc>
          <w:tcPr>
            <w:tcW w:w="2545" w:type="dxa"/>
          </w:tcPr>
          <w:p w14:paraId="163E37A6" w14:textId="40405B23" w:rsidR="00D01D38" w:rsidRPr="00130547" w:rsidRDefault="00D01D38" w:rsidP="006D701A">
            <w:pPr>
              <w:spacing w:before="0" w:after="0" w:line="240" w:lineRule="auto"/>
              <w:contextualSpacing w:val="0"/>
            </w:pPr>
            <w:r w:rsidRPr="00130547">
              <w:t xml:space="preserve">0001 0001 </w:t>
            </w:r>
            <w:r w:rsidR="005D32F6" w:rsidRPr="00130547">
              <w:t>1111</w:t>
            </w:r>
            <w:r w:rsidRPr="00130547">
              <w:t xml:space="preserve"> </w:t>
            </w:r>
            <w:r w:rsidR="005D32F6" w:rsidRPr="00130547">
              <w:t>1</w:t>
            </w:r>
            <w:r w:rsidRPr="00130547">
              <w:t>0</w:t>
            </w:r>
            <w:r w:rsidR="005D32F6" w:rsidRPr="00130547">
              <w:t>10</w:t>
            </w:r>
          </w:p>
        </w:tc>
        <w:tc>
          <w:tcPr>
            <w:tcW w:w="4961" w:type="dxa"/>
          </w:tcPr>
          <w:p w14:paraId="6BE9A1E3" w14:textId="77777777" w:rsidR="00D01D38" w:rsidRPr="00130547" w:rsidRDefault="00D01D38" w:rsidP="006D701A">
            <w:pPr>
              <w:spacing w:before="0" w:after="0" w:line="240" w:lineRule="auto"/>
              <w:contextualSpacing w:val="0"/>
            </w:pPr>
            <w:r w:rsidRPr="00130547">
              <w:t xml:space="preserve">D7 of Control field 2 = 0 </w:t>
            </w:r>
            <w:r w:rsidRPr="00130547">
              <w:sym w:font="Wingdings" w:char="F0E0"/>
            </w:r>
            <w:r w:rsidRPr="00130547">
              <w:t xml:space="preserve"> individual address</w:t>
            </w:r>
          </w:p>
          <w:p w14:paraId="7CF45F59" w14:textId="6E13AAF2" w:rsidR="00D01D38" w:rsidRPr="00130547" w:rsidRDefault="00D01D38" w:rsidP="006D701A">
            <w:pPr>
              <w:spacing w:before="0" w:after="0" w:line="240" w:lineRule="auto"/>
              <w:contextualSpacing w:val="0"/>
            </w:pPr>
            <w:r w:rsidRPr="00130547">
              <w:t xml:space="preserve">At least one bit = 1 </w:t>
            </w:r>
            <w:r w:rsidRPr="00130547">
              <w:sym w:font="Wingdings" w:char="F0E0"/>
            </w:r>
            <w:r w:rsidRPr="00130547">
              <w:t xml:space="preserve"> </w:t>
            </w:r>
            <w:r w:rsidR="005D32F6" w:rsidRPr="00130547">
              <w:t>Individual address</w:t>
            </w:r>
            <w:r w:rsidRPr="00130547">
              <w:t xml:space="preserve"> (</w:t>
            </w:r>
            <w:r w:rsidR="005D32F6" w:rsidRPr="00130547">
              <w:t>unicast</w:t>
            </w:r>
            <w:r w:rsidRPr="00130547">
              <w:t>)</w:t>
            </w:r>
          </w:p>
          <w:p w14:paraId="45FACA19" w14:textId="0B5144BB" w:rsidR="00D01D38" w:rsidRPr="00130547" w:rsidRDefault="00D01D38" w:rsidP="006D701A">
            <w:pPr>
              <w:spacing w:before="0" w:after="0" w:line="240" w:lineRule="auto"/>
              <w:contextualSpacing w:val="0"/>
            </w:pPr>
            <w:r w:rsidRPr="00130547">
              <w:t xml:space="preserve">D0-D7 = </w:t>
            </w:r>
            <w:r w:rsidR="005D32F6" w:rsidRPr="00130547">
              <w:t>250</w:t>
            </w:r>
          </w:p>
          <w:p w14:paraId="41280928" w14:textId="77777777" w:rsidR="00D01D38" w:rsidRPr="00130547" w:rsidRDefault="00D01D38" w:rsidP="006D701A">
            <w:pPr>
              <w:spacing w:before="0" w:after="0" w:line="240" w:lineRule="auto"/>
              <w:contextualSpacing w:val="0"/>
            </w:pPr>
            <w:r w:rsidRPr="00130547">
              <w:t>D0-D3 = 1</w:t>
            </w:r>
          </w:p>
          <w:p w14:paraId="37F428D6" w14:textId="77777777" w:rsidR="00D01D38" w:rsidRPr="00130547" w:rsidRDefault="00D01D38" w:rsidP="006D701A">
            <w:pPr>
              <w:spacing w:before="0" w:after="0" w:line="240" w:lineRule="auto"/>
              <w:contextualSpacing w:val="0"/>
            </w:pPr>
            <w:r w:rsidRPr="00130547">
              <w:t>D0-D3 = 1</w:t>
            </w:r>
          </w:p>
          <w:p w14:paraId="2CCF6366" w14:textId="7C56DA41" w:rsidR="00D01D38" w:rsidRPr="00130547" w:rsidRDefault="005D32F6" w:rsidP="006D701A">
            <w:pPr>
              <w:spacing w:before="0" w:after="0" w:line="240" w:lineRule="auto"/>
              <w:contextualSpacing w:val="0"/>
            </w:pPr>
            <w:r w:rsidRPr="00130547">
              <w:t>Individual</w:t>
            </w:r>
            <w:r w:rsidR="00D01D38" w:rsidRPr="00130547">
              <w:t xml:space="preserve"> address = </w:t>
            </w:r>
            <w:r w:rsidRPr="00130547">
              <w:t>1.1.250</w:t>
            </w:r>
          </w:p>
        </w:tc>
      </w:tr>
      <w:tr w:rsidR="0038003B" w:rsidRPr="00130547" w14:paraId="08E54070" w14:textId="77777777" w:rsidTr="00130547">
        <w:tc>
          <w:tcPr>
            <w:tcW w:w="549" w:type="dxa"/>
          </w:tcPr>
          <w:p w14:paraId="46CCF57B" w14:textId="77777777" w:rsidR="00D01D38" w:rsidRPr="00130547" w:rsidRDefault="00D01D38" w:rsidP="006D701A">
            <w:pPr>
              <w:spacing w:before="0" w:after="0" w:line="240" w:lineRule="auto"/>
              <w:contextualSpacing w:val="0"/>
            </w:pPr>
            <w:r w:rsidRPr="00130547">
              <w:t>10</w:t>
            </w:r>
          </w:p>
        </w:tc>
        <w:tc>
          <w:tcPr>
            <w:tcW w:w="1721" w:type="dxa"/>
          </w:tcPr>
          <w:p w14:paraId="3FF239B7" w14:textId="09AAD2F9" w:rsidR="00D01D38" w:rsidRPr="00130547" w:rsidRDefault="00D01D38" w:rsidP="006D701A">
            <w:pPr>
              <w:spacing w:before="0" w:after="0" w:line="240" w:lineRule="auto"/>
              <w:contextualSpacing w:val="0"/>
            </w:pPr>
            <w:r w:rsidRPr="00130547">
              <w:t>0</w:t>
            </w:r>
            <w:r w:rsidR="00A105AA" w:rsidRPr="00130547">
              <w:t>7</w:t>
            </w:r>
          </w:p>
        </w:tc>
        <w:tc>
          <w:tcPr>
            <w:tcW w:w="2545" w:type="dxa"/>
          </w:tcPr>
          <w:p w14:paraId="4A9CE6A4" w14:textId="3E0CF627" w:rsidR="00D01D38" w:rsidRPr="00130547" w:rsidRDefault="00D01D38" w:rsidP="006D701A">
            <w:pPr>
              <w:spacing w:before="0" w:after="0" w:line="240" w:lineRule="auto"/>
              <w:contextualSpacing w:val="0"/>
            </w:pPr>
            <w:r w:rsidRPr="00130547">
              <w:t>0000 0</w:t>
            </w:r>
            <w:r w:rsidR="003251A5" w:rsidRPr="00130547">
              <w:t>1</w:t>
            </w:r>
            <w:r w:rsidRPr="00130547">
              <w:t>11</w:t>
            </w:r>
          </w:p>
        </w:tc>
        <w:tc>
          <w:tcPr>
            <w:tcW w:w="4961" w:type="dxa"/>
          </w:tcPr>
          <w:p w14:paraId="0048EE29" w14:textId="77777777" w:rsidR="00D01D38" w:rsidRPr="00130547" w:rsidRDefault="00D01D38" w:rsidP="006D701A">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36345D6A" w14:textId="77777777" w:rsidTr="00130547">
        <w:tc>
          <w:tcPr>
            <w:tcW w:w="549" w:type="dxa"/>
          </w:tcPr>
          <w:p w14:paraId="5DE5BC3D" w14:textId="77777777" w:rsidR="00D01D38" w:rsidRPr="00130547" w:rsidRDefault="00D01D38" w:rsidP="006D701A">
            <w:pPr>
              <w:spacing w:before="0" w:after="0" w:line="240" w:lineRule="auto"/>
              <w:contextualSpacing w:val="0"/>
            </w:pPr>
          </w:p>
        </w:tc>
        <w:tc>
          <w:tcPr>
            <w:tcW w:w="1721" w:type="dxa"/>
          </w:tcPr>
          <w:p w14:paraId="5173572D" w14:textId="1F42372E" w:rsidR="00D01D38" w:rsidRPr="00130547" w:rsidRDefault="003251A5" w:rsidP="006D701A">
            <w:pPr>
              <w:spacing w:before="0" w:after="0" w:line="240" w:lineRule="auto"/>
              <w:contextualSpacing w:val="0"/>
            </w:pPr>
            <w:r w:rsidRPr="00130547">
              <w:t>5E</w:t>
            </w:r>
          </w:p>
        </w:tc>
        <w:tc>
          <w:tcPr>
            <w:tcW w:w="2545" w:type="dxa"/>
          </w:tcPr>
          <w:p w14:paraId="50E440E6" w14:textId="23738D8C" w:rsidR="00D01D38" w:rsidRPr="00130547" w:rsidRDefault="00D01D38" w:rsidP="006D701A">
            <w:pPr>
              <w:spacing w:before="0" w:after="0" w:line="240" w:lineRule="auto"/>
              <w:contextualSpacing w:val="0"/>
            </w:pPr>
            <w:r w:rsidRPr="00130547">
              <w:t>01</w:t>
            </w:r>
            <w:r w:rsidR="004113C6" w:rsidRPr="00130547">
              <w:t>0</w:t>
            </w:r>
            <w:r w:rsidRPr="00130547">
              <w:t xml:space="preserve">1 </w:t>
            </w:r>
            <w:r w:rsidR="004113C6" w:rsidRPr="00130547">
              <w:t>1110</w:t>
            </w:r>
          </w:p>
        </w:tc>
        <w:tc>
          <w:tcPr>
            <w:tcW w:w="4961" w:type="dxa"/>
          </w:tcPr>
          <w:p w14:paraId="5F9A9271" w14:textId="77777777" w:rsidR="00D01D38" w:rsidRPr="00130547" w:rsidRDefault="00D01D38" w:rsidP="006D701A">
            <w:pPr>
              <w:spacing w:before="0" w:after="0" w:line="240" w:lineRule="auto"/>
              <w:contextualSpacing w:val="0"/>
            </w:pPr>
            <w:r w:rsidRPr="00130547">
              <w:t xml:space="preserve">01 </w:t>
            </w:r>
            <w:r w:rsidRPr="00130547">
              <w:sym w:font="Wingdings" w:char="F0E0"/>
            </w:r>
            <w:r w:rsidRPr="00130547">
              <w:t xml:space="preserve"> TPCI = NDP</w:t>
            </w:r>
          </w:p>
          <w:p w14:paraId="47F0DF8D" w14:textId="606892B4" w:rsidR="00D01D38" w:rsidRPr="00130547" w:rsidRDefault="004113C6" w:rsidP="006D701A">
            <w:pPr>
              <w:spacing w:before="0" w:after="0" w:line="240" w:lineRule="auto"/>
              <w:contextualSpacing w:val="0"/>
            </w:pPr>
            <w:r w:rsidRPr="00130547">
              <w:t>0</w:t>
            </w:r>
            <w:r w:rsidR="00D01D38" w:rsidRPr="00130547">
              <w:t>1</w:t>
            </w:r>
            <w:r w:rsidRPr="00130547">
              <w:t>1</w:t>
            </w:r>
            <w:r w:rsidR="00D01D38" w:rsidRPr="00130547">
              <w:t xml:space="preserve">1 </w:t>
            </w:r>
            <w:r w:rsidR="00D01D38" w:rsidRPr="00130547">
              <w:sym w:font="Wingdings" w:char="F0E0"/>
            </w:r>
            <w:r w:rsidR="00D01D38" w:rsidRPr="00130547">
              <w:t xml:space="preserve"> sequence number = </w:t>
            </w:r>
            <w:r w:rsidRPr="00130547">
              <w:t>7</w:t>
            </w:r>
          </w:p>
          <w:p w14:paraId="7EBD10A4" w14:textId="77777777" w:rsidR="00D01D38" w:rsidRPr="00130547" w:rsidRDefault="00D01D38" w:rsidP="006D701A">
            <w:pPr>
              <w:spacing w:before="0" w:after="0" w:line="240" w:lineRule="auto"/>
              <w:contextualSpacing w:val="0"/>
            </w:pPr>
            <w:r w:rsidRPr="00130547">
              <w:t>10 = APCI</w:t>
            </w:r>
          </w:p>
        </w:tc>
      </w:tr>
      <w:tr w:rsidR="0038003B" w:rsidRPr="00130547" w14:paraId="20FD5250" w14:textId="77777777" w:rsidTr="00130547">
        <w:tc>
          <w:tcPr>
            <w:tcW w:w="549" w:type="dxa"/>
          </w:tcPr>
          <w:p w14:paraId="11F06C79" w14:textId="77777777" w:rsidR="00D01D38" w:rsidRPr="00130547" w:rsidRDefault="00D01D38" w:rsidP="006D701A">
            <w:pPr>
              <w:spacing w:before="0" w:after="0" w:line="240" w:lineRule="auto"/>
              <w:contextualSpacing w:val="0"/>
            </w:pPr>
          </w:p>
        </w:tc>
        <w:tc>
          <w:tcPr>
            <w:tcW w:w="1721" w:type="dxa"/>
          </w:tcPr>
          <w:p w14:paraId="4F7E23F0" w14:textId="31209A70" w:rsidR="00D01D38" w:rsidRPr="00130547" w:rsidRDefault="004113C6" w:rsidP="006D701A">
            <w:pPr>
              <w:spacing w:before="0" w:after="0" w:line="240" w:lineRule="auto"/>
              <w:contextualSpacing w:val="0"/>
            </w:pPr>
            <w:r w:rsidRPr="00130547">
              <w:t>44</w:t>
            </w:r>
          </w:p>
        </w:tc>
        <w:tc>
          <w:tcPr>
            <w:tcW w:w="2545" w:type="dxa"/>
          </w:tcPr>
          <w:p w14:paraId="3535A10E" w14:textId="6108C115" w:rsidR="00D01D38" w:rsidRPr="00130547" w:rsidRDefault="00D01D38" w:rsidP="006D701A">
            <w:pPr>
              <w:spacing w:before="0" w:after="0" w:line="240" w:lineRule="auto"/>
              <w:contextualSpacing w:val="0"/>
            </w:pPr>
            <w:r w:rsidRPr="00130547">
              <w:t>0</w:t>
            </w:r>
            <w:r w:rsidR="004113C6" w:rsidRPr="00130547">
              <w:t>1</w:t>
            </w:r>
            <w:r w:rsidRPr="00130547">
              <w:t>00 0100</w:t>
            </w:r>
          </w:p>
        </w:tc>
        <w:tc>
          <w:tcPr>
            <w:tcW w:w="4961" w:type="dxa"/>
          </w:tcPr>
          <w:p w14:paraId="65705B05" w14:textId="76166E66" w:rsidR="00D01D38" w:rsidRPr="00130547" w:rsidRDefault="00D01D38" w:rsidP="006D701A">
            <w:pPr>
              <w:spacing w:before="0" w:after="0" w:line="240" w:lineRule="auto"/>
              <w:contextualSpacing w:val="0"/>
            </w:pPr>
            <w:r w:rsidRPr="00130547">
              <w:t>0</w:t>
            </w:r>
            <w:r w:rsidR="004113C6" w:rsidRPr="00130547">
              <w:t>1</w:t>
            </w:r>
            <w:r w:rsidRPr="00130547">
              <w:t xml:space="preserve"> = APCI.</w:t>
            </w:r>
          </w:p>
          <w:p w14:paraId="2260ACDB" w14:textId="376391A7" w:rsidR="00D01D38" w:rsidRPr="00130547" w:rsidRDefault="0094303D" w:rsidP="006D701A">
            <w:pPr>
              <w:spacing w:before="0" w:after="0" w:line="240" w:lineRule="auto"/>
              <w:contextualSpacing w:val="0"/>
            </w:pPr>
            <w:r>
              <w:t>The APCI is thus</w:t>
            </w:r>
            <w:r w:rsidR="00D01D38" w:rsidRPr="00130547">
              <w:t xml:space="preserve"> = 100</w:t>
            </w:r>
            <w:r w:rsidR="004113C6" w:rsidRPr="00130547">
              <w:t>1</w:t>
            </w:r>
            <w:r w:rsidR="00A2248E">
              <w:t xml:space="preserve">, meaning </w:t>
            </w:r>
            <w:r w:rsidR="00D01D38" w:rsidRPr="00130547">
              <w:t>a Memory</w:t>
            </w:r>
            <w:r w:rsidR="004113C6" w:rsidRPr="00130547">
              <w:t>Response</w:t>
            </w:r>
            <w:r w:rsidR="00D01D38" w:rsidRPr="00130547">
              <w:t xml:space="preserve"> telegram</w:t>
            </w:r>
          </w:p>
          <w:p w14:paraId="6CFC2AA8" w14:textId="6CE4F40D" w:rsidR="00D01D38" w:rsidRPr="00130547" w:rsidRDefault="00D01D38" w:rsidP="006D701A">
            <w:pPr>
              <w:spacing w:before="0" w:after="0" w:line="240" w:lineRule="auto"/>
              <w:contextualSpacing w:val="0"/>
            </w:pPr>
            <w:r w:rsidRPr="00130547">
              <w:t>Data = 00 0100</w:t>
            </w:r>
          </w:p>
        </w:tc>
      </w:tr>
      <w:tr w:rsidR="0038003B" w:rsidRPr="00130547" w14:paraId="1C41EC23" w14:textId="77777777" w:rsidTr="00130547">
        <w:tc>
          <w:tcPr>
            <w:tcW w:w="549" w:type="dxa"/>
          </w:tcPr>
          <w:p w14:paraId="314B9477" w14:textId="77777777" w:rsidR="00D01D38" w:rsidRPr="00130547" w:rsidRDefault="00D01D38" w:rsidP="006D701A">
            <w:pPr>
              <w:spacing w:before="0" w:after="0" w:line="240" w:lineRule="auto"/>
              <w:contextualSpacing w:val="0"/>
            </w:pPr>
          </w:p>
        </w:tc>
        <w:tc>
          <w:tcPr>
            <w:tcW w:w="1721" w:type="dxa"/>
          </w:tcPr>
          <w:p w14:paraId="3B8B650F" w14:textId="210966B8" w:rsidR="00D01D38" w:rsidRPr="00130547" w:rsidRDefault="004113C6" w:rsidP="006D701A">
            <w:pPr>
              <w:spacing w:before="0" w:after="0" w:line="240" w:lineRule="auto"/>
              <w:contextualSpacing w:val="0"/>
            </w:pPr>
            <w:r w:rsidRPr="00130547">
              <w:t>0104FA010201</w:t>
            </w:r>
          </w:p>
        </w:tc>
        <w:tc>
          <w:tcPr>
            <w:tcW w:w="2545" w:type="dxa"/>
          </w:tcPr>
          <w:p w14:paraId="6DB0C364" w14:textId="4E0F6C29" w:rsidR="00D01D38" w:rsidRPr="00130547" w:rsidRDefault="00D01D38" w:rsidP="006D701A">
            <w:pPr>
              <w:spacing w:before="0" w:after="0" w:line="240" w:lineRule="auto"/>
              <w:contextualSpacing w:val="0"/>
            </w:pPr>
            <w:r w:rsidRPr="00130547">
              <w:t xml:space="preserve">0000 0001 </w:t>
            </w:r>
            <w:r w:rsidR="00E12FDC">
              <w:t xml:space="preserve">0000 </w:t>
            </w:r>
            <w:r w:rsidRPr="00130547">
              <w:t>0</w:t>
            </w:r>
            <w:r w:rsidR="004113C6" w:rsidRPr="00130547">
              <w:t>1</w:t>
            </w:r>
            <w:r w:rsidRPr="00130547">
              <w:t xml:space="preserve">00 </w:t>
            </w:r>
            <w:r w:rsidR="004113C6" w:rsidRPr="00130547">
              <w:t>1111 1010 0000 0001 0000 0010 0000 0001</w:t>
            </w:r>
          </w:p>
        </w:tc>
        <w:tc>
          <w:tcPr>
            <w:tcW w:w="4961" w:type="dxa"/>
          </w:tcPr>
          <w:p w14:paraId="3144D674" w14:textId="40B53963" w:rsidR="00D01D38" w:rsidRPr="00130547" w:rsidRDefault="004113C6" w:rsidP="006D701A">
            <w:pPr>
              <w:spacing w:before="0" w:after="0" w:line="240" w:lineRule="auto"/>
              <w:contextualSpacing w:val="0"/>
            </w:pPr>
            <w:r w:rsidRPr="00130547">
              <w:t xml:space="preserve">0000 0001 </w:t>
            </w:r>
            <w:r w:rsidR="00E12FDC">
              <w:t xml:space="preserve">0000 </w:t>
            </w:r>
            <w:r w:rsidRPr="00130547">
              <w:t>0100 1111 1010 0000 0001 0000 0010 0000 0001</w:t>
            </w:r>
            <w:r w:rsidR="00D01D38" w:rsidRPr="00130547">
              <w:t xml:space="preserve"> = data</w:t>
            </w:r>
          </w:p>
          <w:p w14:paraId="38E3F52F" w14:textId="42452367" w:rsidR="00D01D38" w:rsidRPr="00130547" w:rsidRDefault="00A2248E" w:rsidP="006D701A">
            <w:pPr>
              <w:spacing w:before="0" w:after="0" w:line="240" w:lineRule="auto"/>
              <w:contextualSpacing w:val="0"/>
            </w:pPr>
            <w:r>
              <w:t>Explanation</w:t>
            </w:r>
            <w:r w:rsidR="00D01D38" w:rsidRPr="00130547">
              <w:t>: Memory</w:t>
            </w:r>
            <w:r w:rsidR="004113C6" w:rsidRPr="00130547">
              <w:t>Response telegram</w:t>
            </w:r>
            <w:r w:rsidR="00D01D38" w:rsidRPr="00130547">
              <w:t xml:space="preserve"> </w:t>
            </w:r>
            <w:r>
              <w:t>– from device with address 1.1.1 towards initiating device 1.1.250, 4 octets read from</w:t>
            </w:r>
            <w:r w:rsidR="00D01D38" w:rsidRPr="00130547">
              <w:t xml:space="preserve"> memory address = $0104</w:t>
            </w:r>
            <w:r w:rsidR="004113C6" w:rsidRPr="00130547">
              <w:t xml:space="preserve">, information $FA010201 </w:t>
            </w:r>
          </w:p>
        </w:tc>
      </w:tr>
      <w:tr w:rsidR="00D01D38" w:rsidRPr="00130547" w14:paraId="136957E0" w14:textId="77777777" w:rsidTr="00130547">
        <w:tc>
          <w:tcPr>
            <w:tcW w:w="549" w:type="dxa"/>
          </w:tcPr>
          <w:p w14:paraId="280CA8F3" w14:textId="77777777" w:rsidR="00D01D38" w:rsidRPr="00130547" w:rsidRDefault="00D01D38" w:rsidP="006D701A">
            <w:pPr>
              <w:spacing w:before="0" w:after="0" w:line="240" w:lineRule="auto"/>
              <w:contextualSpacing w:val="0"/>
            </w:pPr>
          </w:p>
        </w:tc>
        <w:tc>
          <w:tcPr>
            <w:tcW w:w="1721" w:type="dxa"/>
          </w:tcPr>
          <w:p w14:paraId="08BA2887" w14:textId="77777777" w:rsidR="00D01D38" w:rsidRPr="00130547" w:rsidRDefault="00D01D38" w:rsidP="006D701A">
            <w:pPr>
              <w:spacing w:before="0" w:after="0" w:line="240" w:lineRule="auto"/>
              <w:contextualSpacing w:val="0"/>
            </w:pPr>
          </w:p>
        </w:tc>
        <w:tc>
          <w:tcPr>
            <w:tcW w:w="2545" w:type="dxa"/>
          </w:tcPr>
          <w:p w14:paraId="68B189FF" w14:textId="77777777" w:rsidR="00D01D38" w:rsidRPr="00130547" w:rsidRDefault="00D01D38" w:rsidP="006D701A">
            <w:pPr>
              <w:spacing w:before="0" w:after="0" w:line="240" w:lineRule="auto"/>
              <w:contextualSpacing w:val="0"/>
            </w:pPr>
          </w:p>
        </w:tc>
        <w:tc>
          <w:tcPr>
            <w:tcW w:w="4961" w:type="dxa"/>
          </w:tcPr>
          <w:p w14:paraId="7E07FC5C" w14:textId="77777777" w:rsidR="00D01D38" w:rsidRPr="00130547" w:rsidRDefault="00D01D38" w:rsidP="006D701A">
            <w:pPr>
              <w:spacing w:before="0" w:after="0" w:line="240" w:lineRule="auto"/>
              <w:contextualSpacing w:val="0"/>
            </w:pPr>
          </w:p>
        </w:tc>
      </w:tr>
    </w:tbl>
    <w:p w14:paraId="61379DC3" w14:textId="77777777" w:rsidR="00D01D38" w:rsidRPr="0038003B" w:rsidRDefault="00D01D38">
      <w:pPr>
        <w:spacing w:before="0" w:after="0" w:line="240" w:lineRule="auto"/>
        <w:contextualSpacing w:val="0"/>
      </w:pPr>
    </w:p>
    <w:p w14:paraId="3E5877C3" w14:textId="77777777" w:rsidR="00D01D38" w:rsidRPr="0038003B" w:rsidRDefault="00D01D38">
      <w:pPr>
        <w:spacing w:before="0" w:after="0" w:line="240" w:lineRule="auto"/>
        <w:contextualSpacing w:val="0"/>
      </w:pPr>
    </w:p>
    <w:p w14:paraId="45A24FEA" w14:textId="4CFF1D34" w:rsidR="004113C6" w:rsidRPr="0038003B" w:rsidRDefault="004113C6">
      <w:pPr>
        <w:spacing w:before="0" w:after="0" w:line="240" w:lineRule="auto"/>
        <w:contextualSpacing w:val="0"/>
      </w:pPr>
      <w:r w:rsidRPr="0038003B">
        <w:br w:type="page"/>
      </w:r>
    </w:p>
    <w:p w14:paraId="732CDFCA" w14:textId="1A4FB779" w:rsidR="004113C6" w:rsidRPr="0038003B" w:rsidRDefault="004113C6" w:rsidP="00037C7E">
      <w:pPr>
        <w:pStyle w:val="ListParagraph"/>
        <w:numPr>
          <w:ilvl w:val="0"/>
          <w:numId w:val="15"/>
        </w:numPr>
        <w:spacing w:before="0" w:after="0" w:line="240" w:lineRule="auto"/>
        <w:contextualSpacing w:val="0"/>
      </w:pPr>
      <w:r w:rsidRPr="0038003B">
        <w:lastRenderedPageBreak/>
        <w:t>2E</w:t>
      </w:r>
      <w:r w:rsidR="00107B01" w:rsidRPr="0038003B">
        <w:t xml:space="preserve"> </w:t>
      </w:r>
      <w:r w:rsidRPr="0038003B">
        <w:t>00 B0</w:t>
      </w:r>
      <w:r w:rsidR="00107B01" w:rsidRPr="0038003B">
        <w:t xml:space="preserve"> </w:t>
      </w:r>
      <w:r w:rsidRPr="0038003B">
        <w:t>60 11</w:t>
      </w:r>
      <w:r w:rsidR="00107B01" w:rsidRPr="0038003B">
        <w:t xml:space="preserve"> </w:t>
      </w:r>
      <w:r w:rsidRPr="0038003B">
        <w:t>FA 11</w:t>
      </w:r>
      <w:r w:rsidR="00107B01" w:rsidRPr="0038003B">
        <w:t xml:space="preserve"> </w:t>
      </w:r>
      <w:r w:rsidRPr="0038003B">
        <w:t>01 00 CE</w:t>
      </w:r>
    </w:p>
    <w:p w14:paraId="1B92497D" w14:textId="77777777" w:rsidR="004113C6" w:rsidRPr="0038003B" w:rsidRDefault="004113C6" w:rsidP="004113C6">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28774A1F" w14:textId="77777777" w:rsidTr="00130547">
        <w:tc>
          <w:tcPr>
            <w:tcW w:w="549" w:type="dxa"/>
          </w:tcPr>
          <w:p w14:paraId="5619F2B0" w14:textId="77777777" w:rsidR="004113C6" w:rsidRPr="00130547" w:rsidRDefault="004113C6" w:rsidP="006D701A">
            <w:pPr>
              <w:spacing w:before="0" w:after="0" w:line="240" w:lineRule="auto"/>
              <w:contextualSpacing w:val="0"/>
            </w:pPr>
            <w:r w:rsidRPr="00130547">
              <w:t>1</w:t>
            </w:r>
          </w:p>
        </w:tc>
        <w:tc>
          <w:tcPr>
            <w:tcW w:w="1721" w:type="dxa"/>
          </w:tcPr>
          <w:p w14:paraId="3C801F35" w14:textId="0B4DA639" w:rsidR="004113C6" w:rsidRPr="00130547" w:rsidRDefault="004113C6" w:rsidP="006D701A">
            <w:pPr>
              <w:spacing w:before="0" w:after="0" w:line="240" w:lineRule="auto"/>
              <w:contextualSpacing w:val="0"/>
            </w:pPr>
            <w:r w:rsidRPr="00130547">
              <w:t>2</w:t>
            </w:r>
            <w:r w:rsidR="00A948C1" w:rsidRPr="00130547">
              <w:t>E</w:t>
            </w:r>
          </w:p>
        </w:tc>
        <w:tc>
          <w:tcPr>
            <w:tcW w:w="2545" w:type="dxa"/>
          </w:tcPr>
          <w:p w14:paraId="1A3A02DB" w14:textId="77777777" w:rsidR="004113C6" w:rsidRPr="00130547" w:rsidRDefault="004113C6" w:rsidP="006D701A">
            <w:pPr>
              <w:spacing w:before="0" w:after="0" w:line="240" w:lineRule="auto"/>
              <w:contextualSpacing w:val="0"/>
            </w:pPr>
          </w:p>
        </w:tc>
        <w:tc>
          <w:tcPr>
            <w:tcW w:w="4961" w:type="dxa"/>
          </w:tcPr>
          <w:p w14:paraId="3E8C53CA" w14:textId="4465040C" w:rsidR="004113C6" w:rsidRPr="00130547" w:rsidRDefault="004113C6" w:rsidP="006D701A">
            <w:pPr>
              <w:spacing w:before="0" w:after="0" w:line="240" w:lineRule="auto"/>
              <w:contextualSpacing w:val="0"/>
            </w:pPr>
            <w:r w:rsidRPr="00130547">
              <w:t>Sent by</w:t>
            </w:r>
            <w:r w:rsidR="00A948C1" w:rsidRPr="00130547">
              <w:t xml:space="preserve"> a device</w:t>
            </w:r>
          </w:p>
        </w:tc>
      </w:tr>
      <w:tr w:rsidR="0038003B" w:rsidRPr="00130547" w14:paraId="53DD6AE8" w14:textId="77777777" w:rsidTr="00130547">
        <w:tc>
          <w:tcPr>
            <w:tcW w:w="549" w:type="dxa"/>
          </w:tcPr>
          <w:p w14:paraId="036343A8" w14:textId="77777777" w:rsidR="004113C6" w:rsidRPr="00130547" w:rsidRDefault="004113C6" w:rsidP="006D701A">
            <w:pPr>
              <w:spacing w:before="0" w:after="0" w:line="240" w:lineRule="auto"/>
              <w:contextualSpacing w:val="0"/>
            </w:pPr>
            <w:r w:rsidRPr="00130547">
              <w:t>2</w:t>
            </w:r>
          </w:p>
        </w:tc>
        <w:tc>
          <w:tcPr>
            <w:tcW w:w="1721" w:type="dxa"/>
          </w:tcPr>
          <w:p w14:paraId="122746F2" w14:textId="77777777" w:rsidR="004113C6" w:rsidRPr="00130547" w:rsidRDefault="004113C6" w:rsidP="006D701A">
            <w:pPr>
              <w:spacing w:before="0" w:after="0" w:line="240" w:lineRule="auto"/>
              <w:contextualSpacing w:val="0"/>
            </w:pPr>
            <w:r w:rsidRPr="00130547">
              <w:t>00</w:t>
            </w:r>
          </w:p>
        </w:tc>
        <w:tc>
          <w:tcPr>
            <w:tcW w:w="2545" w:type="dxa"/>
          </w:tcPr>
          <w:p w14:paraId="07D96D43" w14:textId="77777777" w:rsidR="004113C6" w:rsidRPr="00130547" w:rsidRDefault="004113C6" w:rsidP="006D701A">
            <w:pPr>
              <w:spacing w:before="0" w:after="0" w:line="240" w:lineRule="auto"/>
              <w:contextualSpacing w:val="0"/>
            </w:pPr>
          </w:p>
        </w:tc>
        <w:tc>
          <w:tcPr>
            <w:tcW w:w="4961" w:type="dxa"/>
          </w:tcPr>
          <w:p w14:paraId="3B41516C" w14:textId="77777777" w:rsidR="004113C6" w:rsidRPr="00130547" w:rsidRDefault="004113C6" w:rsidP="006D701A">
            <w:pPr>
              <w:spacing w:before="0" w:after="0" w:line="240" w:lineRule="auto"/>
              <w:contextualSpacing w:val="0"/>
            </w:pPr>
            <w:r w:rsidRPr="00130547">
              <w:t>TP or IP telegram</w:t>
            </w:r>
          </w:p>
        </w:tc>
      </w:tr>
      <w:tr w:rsidR="00A2248E" w:rsidRPr="00130547" w14:paraId="14802769" w14:textId="77777777" w:rsidTr="00130547">
        <w:tc>
          <w:tcPr>
            <w:tcW w:w="549" w:type="dxa"/>
          </w:tcPr>
          <w:p w14:paraId="705B3BD7" w14:textId="77777777" w:rsidR="00A2248E" w:rsidRPr="00130547" w:rsidRDefault="00A2248E" w:rsidP="00A2248E">
            <w:pPr>
              <w:spacing w:before="0" w:after="0" w:line="240" w:lineRule="auto"/>
              <w:contextualSpacing w:val="0"/>
            </w:pPr>
            <w:r w:rsidRPr="00130547">
              <w:t>3</w:t>
            </w:r>
          </w:p>
        </w:tc>
        <w:tc>
          <w:tcPr>
            <w:tcW w:w="1721" w:type="dxa"/>
          </w:tcPr>
          <w:p w14:paraId="7713A714" w14:textId="77777777" w:rsidR="00A2248E" w:rsidRPr="00130547" w:rsidRDefault="00A2248E" w:rsidP="00A2248E">
            <w:pPr>
              <w:spacing w:before="0" w:after="0" w:line="240" w:lineRule="auto"/>
              <w:contextualSpacing w:val="0"/>
            </w:pPr>
            <w:r w:rsidRPr="00130547">
              <w:t>-</w:t>
            </w:r>
          </w:p>
        </w:tc>
        <w:tc>
          <w:tcPr>
            <w:tcW w:w="2545" w:type="dxa"/>
          </w:tcPr>
          <w:p w14:paraId="47FDB3C2" w14:textId="77777777" w:rsidR="00A2248E" w:rsidRPr="00130547" w:rsidRDefault="00A2248E" w:rsidP="00A2248E">
            <w:pPr>
              <w:spacing w:before="0" w:after="0" w:line="240" w:lineRule="auto"/>
              <w:contextualSpacing w:val="0"/>
            </w:pPr>
          </w:p>
        </w:tc>
        <w:tc>
          <w:tcPr>
            <w:tcW w:w="4961" w:type="dxa"/>
          </w:tcPr>
          <w:p w14:paraId="6AE5FF4D" w14:textId="3C163F5A" w:rsidR="00A2248E" w:rsidRPr="00130547" w:rsidRDefault="00A2248E" w:rsidP="00A2248E">
            <w:pPr>
              <w:spacing w:before="0" w:after="0" w:line="240" w:lineRule="auto"/>
              <w:contextualSpacing w:val="0"/>
            </w:pPr>
            <w:r>
              <w:t>Additional Information - d</w:t>
            </w:r>
            <w:r w:rsidRPr="00130547">
              <w:t>oes not exist</w:t>
            </w:r>
          </w:p>
        </w:tc>
      </w:tr>
      <w:tr w:rsidR="0038003B" w:rsidRPr="00130547" w14:paraId="78A48B5B" w14:textId="77777777" w:rsidTr="00130547">
        <w:tc>
          <w:tcPr>
            <w:tcW w:w="549" w:type="dxa"/>
          </w:tcPr>
          <w:p w14:paraId="13749321" w14:textId="77777777" w:rsidR="004113C6" w:rsidRPr="00130547" w:rsidRDefault="004113C6" w:rsidP="006D701A">
            <w:pPr>
              <w:spacing w:before="0" w:after="0" w:line="240" w:lineRule="auto"/>
              <w:contextualSpacing w:val="0"/>
            </w:pPr>
            <w:r w:rsidRPr="00130547">
              <w:t>4</w:t>
            </w:r>
          </w:p>
        </w:tc>
        <w:tc>
          <w:tcPr>
            <w:tcW w:w="1721" w:type="dxa"/>
          </w:tcPr>
          <w:p w14:paraId="7A3D245D" w14:textId="5F2989E1" w:rsidR="004113C6" w:rsidRPr="00130547" w:rsidRDefault="004113C6" w:rsidP="006D701A">
            <w:pPr>
              <w:spacing w:before="0" w:after="0" w:line="240" w:lineRule="auto"/>
              <w:contextualSpacing w:val="0"/>
            </w:pPr>
            <w:r w:rsidRPr="00130547">
              <w:t>B</w:t>
            </w:r>
            <w:r w:rsidR="00A948C1" w:rsidRPr="00130547">
              <w:t>0</w:t>
            </w:r>
          </w:p>
        </w:tc>
        <w:tc>
          <w:tcPr>
            <w:tcW w:w="2545" w:type="dxa"/>
          </w:tcPr>
          <w:p w14:paraId="16A8F9A6" w14:textId="40DB94B7" w:rsidR="004113C6" w:rsidRPr="00130547" w:rsidRDefault="004113C6" w:rsidP="006D701A">
            <w:pPr>
              <w:spacing w:before="0" w:after="0" w:line="240" w:lineRule="auto"/>
              <w:contextualSpacing w:val="0"/>
            </w:pPr>
            <w:r w:rsidRPr="00130547">
              <w:t xml:space="preserve">1011 </w:t>
            </w:r>
            <w:r w:rsidR="00A948C1" w:rsidRPr="00130547">
              <w:t>00</w:t>
            </w:r>
            <w:r w:rsidRPr="00130547">
              <w:t>00</w:t>
            </w:r>
          </w:p>
        </w:tc>
        <w:tc>
          <w:tcPr>
            <w:tcW w:w="4961" w:type="dxa"/>
          </w:tcPr>
          <w:p w14:paraId="6B7E2480" w14:textId="77777777" w:rsidR="004113C6" w:rsidRPr="00130547" w:rsidRDefault="004113C6" w:rsidP="006D701A">
            <w:pPr>
              <w:spacing w:before="0" w:after="0" w:line="240" w:lineRule="auto"/>
              <w:contextualSpacing w:val="0"/>
            </w:pPr>
            <w:r w:rsidRPr="00130547">
              <w:t xml:space="preserve">D7 = 1 </w:t>
            </w:r>
            <w:r w:rsidRPr="00130547">
              <w:sym w:font="Wingdings" w:char="F0E0"/>
            </w:r>
            <w:r w:rsidRPr="00130547">
              <w:t xml:space="preserve"> Standard frame</w:t>
            </w:r>
          </w:p>
          <w:p w14:paraId="614B427A" w14:textId="77777777" w:rsidR="004113C6" w:rsidRPr="00130547" w:rsidRDefault="004113C6" w:rsidP="006D701A">
            <w:pPr>
              <w:spacing w:before="0" w:after="0" w:line="240" w:lineRule="auto"/>
              <w:contextualSpacing w:val="0"/>
            </w:pPr>
            <w:r w:rsidRPr="00130547">
              <w:t>D6 = 0</w:t>
            </w:r>
          </w:p>
          <w:p w14:paraId="1F422574" w14:textId="77777777" w:rsidR="004113C6" w:rsidRPr="00130547" w:rsidRDefault="004113C6"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47A39288" w14:textId="77777777" w:rsidR="004113C6" w:rsidRPr="00130547" w:rsidRDefault="004113C6"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69393881" w14:textId="60B6C30F" w:rsidR="004113C6" w:rsidRPr="00130547" w:rsidRDefault="004113C6" w:rsidP="006D701A">
            <w:pPr>
              <w:spacing w:before="0" w:after="0" w:line="240" w:lineRule="auto"/>
              <w:contextualSpacing w:val="0"/>
            </w:pPr>
            <w:r w:rsidRPr="00130547">
              <w:t xml:space="preserve">D3-D2 = </w:t>
            </w:r>
            <w:r w:rsidR="00A948C1" w:rsidRPr="00130547">
              <w:t>00</w:t>
            </w:r>
            <w:r w:rsidRPr="00130547">
              <w:t xml:space="preserve"> </w:t>
            </w:r>
            <w:r w:rsidRPr="00130547">
              <w:sym w:font="Wingdings" w:char="F0E0"/>
            </w:r>
            <w:r w:rsidRPr="00130547">
              <w:t xml:space="preserve"> </w:t>
            </w:r>
            <w:r w:rsidR="00A948C1" w:rsidRPr="00130547">
              <w:t>System</w:t>
            </w:r>
            <w:r w:rsidRPr="00130547">
              <w:t xml:space="preserve"> priority telegram</w:t>
            </w:r>
          </w:p>
          <w:p w14:paraId="5339A98B" w14:textId="77777777" w:rsidR="004113C6" w:rsidRPr="00130547" w:rsidRDefault="004113C6"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662A1CED" w14:textId="77777777" w:rsidR="004113C6" w:rsidRPr="00130547" w:rsidRDefault="004113C6"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36D9F060" w14:textId="77777777" w:rsidTr="00130547">
        <w:tc>
          <w:tcPr>
            <w:tcW w:w="549" w:type="dxa"/>
          </w:tcPr>
          <w:p w14:paraId="5B832B67" w14:textId="77777777" w:rsidR="004113C6" w:rsidRPr="00130547" w:rsidRDefault="004113C6" w:rsidP="006D701A">
            <w:pPr>
              <w:spacing w:before="0" w:after="0" w:line="240" w:lineRule="auto"/>
              <w:contextualSpacing w:val="0"/>
            </w:pPr>
            <w:r w:rsidRPr="00130547">
              <w:t>5</w:t>
            </w:r>
          </w:p>
        </w:tc>
        <w:tc>
          <w:tcPr>
            <w:tcW w:w="1721" w:type="dxa"/>
          </w:tcPr>
          <w:p w14:paraId="5224E64F" w14:textId="77777777" w:rsidR="004113C6" w:rsidRPr="00130547" w:rsidRDefault="004113C6" w:rsidP="006D701A">
            <w:pPr>
              <w:spacing w:before="0" w:after="0" w:line="240" w:lineRule="auto"/>
              <w:contextualSpacing w:val="0"/>
            </w:pPr>
            <w:r w:rsidRPr="00130547">
              <w:t>60</w:t>
            </w:r>
          </w:p>
        </w:tc>
        <w:tc>
          <w:tcPr>
            <w:tcW w:w="2545" w:type="dxa"/>
          </w:tcPr>
          <w:p w14:paraId="6CA44102" w14:textId="77777777" w:rsidR="004113C6" w:rsidRPr="00130547" w:rsidRDefault="004113C6" w:rsidP="006D701A">
            <w:pPr>
              <w:spacing w:before="0" w:after="0" w:line="240" w:lineRule="auto"/>
              <w:contextualSpacing w:val="0"/>
            </w:pPr>
            <w:r w:rsidRPr="00130547">
              <w:t>0110 0000</w:t>
            </w:r>
          </w:p>
        </w:tc>
        <w:tc>
          <w:tcPr>
            <w:tcW w:w="4961" w:type="dxa"/>
          </w:tcPr>
          <w:p w14:paraId="745EE189" w14:textId="77777777" w:rsidR="004113C6" w:rsidRPr="00130547" w:rsidRDefault="004113C6" w:rsidP="006D701A">
            <w:pPr>
              <w:spacing w:before="0" w:after="0" w:line="240" w:lineRule="auto"/>
              <w:contextualSpacing w:val="0"/>
            </w:pPr>
            <w:r w:rsidRPr="00130547">
              <w:t xml:space="preserve">D7 = 0 </w:t>
            </w:r>
            <w:r w:rsidRPr="00130547">
              <w:sym w:font="Wingdings" w:char="F0E0"/>
            </w:r>
            <w:r w:rsidRPr="00130547">
              <w:t xml:space="preserve"> Address type = individual address</w:t>
            </w:r>
          </w:p>
          <w:p w14:paraId="76FF2FB0" w14:textId="77777777" w:rsidR="004113C6" w:rsidRPr="00130547" w:rsidRDefault="004113C6" w:rsidP="006D701A">
            <w:pPr>
              <w:spacing w:before="0" w:after="0" w:line="240" w:lineRule="auto"/>
              <w:contextualSpacing w:val="0"/>
            </w:pPr>
            <w:r w:rsidRPr="00130547">
              <w:t xml:space="preserve">D6-D4 </w:t>
            </w:r>
            <w:r w:rsidRPr="00130547">
              <w:sym w:font="Wingdings" w:char="F0E0"/>
            </w:r>
            <w:r w:rsidRPr="00130547">
              <w:t xml:space="preserve"> Hop count = 6</w:t>
            </w:r>
          </w:p>
          <w:p w14:paraId="36D57AEF" w14:textId="77777777" w:rsidR="004113C6" w:rsidRPr="00130547" w:rsidRDefault="004113C6"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2BE8E47F" w14:textId="77777777" w:rsidTr="00130547">
        <w:tc>
          <w:tcPr>
            <w:tcW w:w="549" w:type="dxa"/>
          </w:tcPr>
          <w:p w14:paraId="61E76CA3" w14:textId="77777777" w:rsidR="004113C6" w:rsidRPr="00130547" w:rsidRDefault="004113C6" w:rsidP="006D701A">
            <w:pPr>
              <w:spacing w:before="0" w:after="0" w:line="240" w:lineRule="auto"/>
              <w:contextualSpacing w:val="0"/>
            </w:pPr>
            <w:r w:rsidRPr="00130547">
              <w:t>6-7</w:t>
            </w:r>
          </w:p>
        </w:tc>
        <w:tc>
          <w:tcPr>
            <w:tcW w:w="1721" w:type="dxa"/>
          </w:tcPr>
          <w:p w14:paraId="063F9A49" w14:textId="17F7A3D0" w:rsidR="004113C6" w:rsidRPr="00130547" w:rsidRDefault="00A948C1" w:rsidP="006D701A">
            <w:pPr>
              <w:spacing w:before="0" w:after="0" w:line="240" w:lineRule="auto"/>
              <w:contextualSpacing w:val="0"/>
            </w:pPr>
            <w:r w:rsidRPr="00130547">
              <w:t>11FA</w:t>
            </w:r>
          </w:p>
        </w:tc>
        <w:tc>
          <w:tcPr>
            <w:tcW w:w="2545" w:type="dxa"/>
          </w:tcPr>
          <w:p w14:paraId="510E99AB" w14:textId="0D1CE8BE" w:rsidR="004113C6" w:rsidRPr="00130547" w:rsidRDefault="00A948C1" w:rsidP="006D701A">
            <w:pPr>
              <w:spacing w:before="0" w:after="0" w:line="240" w:lineRule="auto"/>
              <w:contextualSpacing w:val="0"/>
            </w:pPr>
            <w:r w:rsidRPr="00130547">
              <w:t>0001 0001 1111 1010</w:t>
            </w:r>
          </w:p>
        </w:tc>
        <w:tc>
          <w:tcPr>
            <w:tcW w:w="4961" w:type="dxa"/>
          </w:tcPr>
          <w:p w14:paraId="382A02F9" w14:textId="3D65BCDD" w:rsidR="004113C6" w:rsidRPr="00130547" w:rsidRDefault="004113C6" w:rsidP="006D701A">
            <w:pPr>
              <w:spacing w:before="0" w:after="0" w:line="240" w:lineRule="auto"/>
              <w:contextualSpacing w:val="0"/>
            </w:pPr>
            <w:r w:rsidRPr="00130547">
              <w:t xml:space="preserve">D0-D7 </w:t>
            </w:r>
            <w:r w:rsidRPr="00130547">
              <w:sym w:font="Wingdings" w:char="F0E0"/>
            </w:r>
            <w:r w:rsidRPr="00130547">
              <w:t xml:space="preserve"> </w:t>
            </w:r>
            <w:r w:rsidR="00A948C1" w:rsidRPr="00130547">
              <w:t>1111 1010</w:t>
            </w:r>
            <w:r w:rsidRPr="00130547">
              <w:t xml:space="preserve"> = Device address (</w:t>
            </w:r>
            <w:r w:rsidR="00A948C1" w:rsidRPr="00130547">
              <w:t>250</w:t>
            </w:r>
            <w:r w:rsidRPr="00130547">
              <w:t>)</w:t>
            </w:r>
          </w:p>
          <w:p w14:paraId="3EC0D9BB" w14:textId="77777777" w:rsidR="004113C6" w:rsidRPr="00130547" w:rsidRDefault="004113C6"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076DBB85" w14:textId="77777777" w:rsidR="004113C6" w:rsidRPr="00130547" w:rsidRDefault="004113C6"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17BF95F7" w14:textId="0962231F" w:rsidR="004113C6" w:rsidRPr="00130547" w:rsidRDefault="004113C6" w:rsidP="006D701A">
            <w:pPr>
              <w:spacing w:before="0" w:after="0" w:line="240" w:lineRule="auto"/>
              <w:contextualSpacing w:val="0"/>
            </w:pPr>
            <w:r w:rsidRPr="00130547">
              <w:t>Source address = 1.1.</w:t>
            </w:r>
            <w:r w:rsidR="00A948C1" w:rsidRPr="00130547">
              <w:t>250</w:t>
            </w:r>
          </w:p>
        </w:tc>
      </w:tr>
      <w:tr w:rsidR="0038003B" w:rsidRPr="00130547" w14:paraId="3C573B9B" w14:textId="77777777" w:rsidTr="00130547">
        <w:tc>
          <w:tcPr>
            <w:tcW w:w="549" w:type="dxa"/>
          </w:tcPr>
          <w:p w14:paraId="2092A5B8" w14:textId="77777777" w:rsidR="004113C6" w:rsidRPr="00130547" w:rsidRDefault="004113C6" w:rsidP="006D701A">
            <w:pPr>
              <w:spacing w:before="0" w:after="0" w:line="240" w:lineRule="auto"/>
              <w:contextualSpacing w:val="0"/>
            </w:pPr>
            <w:r w:rsidRPr="00130547">
              <w:t>8-9</w:t>
            </w:r>
          </w:p>
        </w:tc>
        <w:tc>
          <w:tcPr>
            <w:tcW w:w="1721" w:type="dxa"/>
          </w:tcPr>
          <w:p w14:paraId="34EC458F" w14:textId="461E06A8" w:rsidR="004113C6" w:rsidRPr="00130547" w:rsidRDefault="00A948C1" w:rsidP="006D701A">
            <w:pPr>
              <w:spacing w:before="0" w:after="0" w:line="240" w:lineRule="auto"/>
              <w:contextualSpacing w:val="0"/>
            </w:pPr>
            <w:r w:rsidRPr="00130547">
              <w:t>1101</w:t>
            </w:r>
          </w:p>
        </w:tc>
        <w:tc>
          <w:tcPr>
            <w:tcW w:w="2545" w:type="dxa"/>
          </w:tcPr>
          <w:p w14:paraId="67353DE3" w14:textId="5041C313" w:rsidR="004113C6" w:rsidRPr="00130547" w:rsidRDefault="004113C6" w:rsidP="006D701A">
            <w:pPr>
              <w:spacing w:before="0" w:after="0" w:line="240" w:lineRule="auto"/>
              <w:contextualSpacing w:val="0"/>
            </w:pPr>
            <w:r w:rsidRPr="00130547">
              <w:t xml:space="preserve">0001 0001 </w:t>
            </w:r>
            <w:r w:rsidR="00A948C1" w:rsidRPr="00130547">
              <w:t>0000</w:t>
            </w:r>
            <w:r w:rsidRPr="00130547">
              <w:t xml:space="preserve"> </w:t>
            </w:r>
            <w:r w:rsidR="00A948C1" w:rsidRPr="00130547">
              <w:t>0001</w:t>
            </w:r>
          </w:p>
        </w:tc>
        <w:tc>
          <w:tcPr>
            <w:tcW w:w="4961" w:type="dxa"/>
          </w:tcPr>
          <w:p w14:paraId="00941D7D" w14:textId="77777777" w:rsidR="004113C6" w:rsidRPr="00130547" w:rsidRDefault="004113C6" w:rsidP="006D701A">
            <w:pPr>
              <w:spacing w:before="0" w:after="0" w:line="240" w:lineRule="auto"/>
              <w:contextualSpacing w:val="0"/>
            </w:pPr>
            <w:r w:rsidRPr="00130547">
              <w:t xml:space="preserve">D7 of Control field 2 = 0 </w:t>
            </w:r>
            <w:r w:rsidRPr="00130547">
              <w:sym w:font="Wingdings" w:char="F0E0"/>
            </w:r>
            <w:r w:rsidRPr="00130547">
              <w:t xml:space="preserve"> individual address</w:t>
            </w:r>
          </w:p>
          <w:p w14:paraId="4D3BE6BA" w14:textId="77777777" w:rsidR="004113C6" w:rsidRPr="00130547" w:rsidRDefault="004113C6" w:rsidP="006D701A">
            <w:pPr>
              <w:spacing w:before="0" w:after="0" w:line="240" w:lineRule="auto"/>
              <w:contextualSpacing w:val="0"/>
            </w:pPr>
            <w:r w:rsidRPr="00130547">
              <w:t xml:space="preserve">At least one bit = 1 </w:t>
            </w:r>
            <w:r w:rsidRPr="00130547">
              <w:sym w:font="Wingdings" w:char="F0E0"/>
            </w:r>
            <w:r w:rsidRPr="00130547">
              <w:t xml:space="preserve"> Individual address (unicast)</w:t>
            </w:r>
          </w:p>
          <w:p w14:paraId="0E0F4EC2" w14:textId="68580F5A" w:rsidR="004113C6" w:rsidRPr="00130547" w:rsidRDefault="004113C6" w:rsidP="006D701A">
            <w:pPr>
              <w:spacing w:before="0" w:after="0" w:line="240" w:lineRule="auto"/>
              <w:contextualSpacing w:val="0"/>
            </w:pPr>
            <w:r w:rsidRPr="00130547">
              <w:t xml:space="preserve">D0-D7 = </w:t>
            </w:r>
            <w:r w:rsidR="00A948C1" w:rsidRPr="00130547">
              <w:t>1</w:t>
            </w:r>
          </w:p>
          <w:p w14:paraId="7C4D179A" w14:textId="77777777" w:rsidR="004113C6" w:rsidRPr="00130547" w:rsidRDefault="004113C6" w:rsidP="006D701A">
            <w:pPr>
              <w:spacing w:before="0" w:after="0" w:line="240" w:lineRule="auto"/>
              <w:contextualSpacing w:val="0"/>
            </w:pPr>
            <w:r w:rsidRPr="00130547">
              <w:t>D0-D3 = 1</w:t>
            </w:r>
          </w:p>
          <w:p w14:paraId="348F78D0" w14:textId="77777777" w:rsidR="004113C6" w:rsidRPr="00130547" w:rsidRDefault="004113C6" w:rsidP="006D701A">
            <w:pPr>
              <w:spacing w:before="0" w:after="0" w:line="240" w:lineRule="auto"/>
              <w:contextualSpacing w:val="0"/>
            </w:pPr>
            <w:r w:rsidRPr="00130547">
              <w:t>D0-D3 = 1</w:t>
            </w:r>
          </w:p>
          <w:p w14:paraId="7F1AA5CA" w14:textId="7F25ED7F" w:rsidR="004113C6" w:rsidRPr="00130547" w:rsidRDefault="004113C6" w:rsidP="006D701A">
            <w:pPr>
              <w:spacing w:before="0" w:after="0" w:line="240" w:lineRule="auto"/>
              <w:contextualSpacing w:val="0"/>
            </w:pPr>
            <w:r w:rsidRPr="00130547">
              <w:t>Individual address = 1.1.</w:t>
            </w:r>
            <w:r w:rsidR="00A948C1" w:rsidRPr="00130547">
              <w:t>1</w:t>
            </w:r>
          </w:p>
        </w:tc>
      </w:tr>
      <w:tr w:rsidR="0038003B" w:rsidRPr="00130547" w14:paraId="52B5AB1F" w14:textId="77777777" w:rsidTr="00130547">
        <w:tc>
          <w:tcPr>
            <w:tcW w:w="549" w:type="dxa"/>
          </w:tcPr>
          <w:p w14:paraId="799681A5" w14:textId="77777777" w:rsidR="004113C6" w:rsidRPr="00130547" w:rsidRDefault="004113C6" w:rsidP="006D701A">
            <w:pPr>
              <w:spacing w:before="0" w:after="0" w:line="240" w:lineRule="auto"/>
              <w:contextualSpacing w:val="0"/>
            </w:pPr>
            <w:r w:rsidRPr="00130547">
              <w:t>10</w:t>
            </w:r>
          </w:p>
        </w:tc>
        <w:tc>
          <w:tcPr>
            <w:tcW w:w="1721" w:type="dxa"/>
          </w:tcPr>
          <w:p w14:paraId="1DF89D11" w14:textId="751CB50A" w:rsidR="004113C6" w:rsidRPr="00130547" w:rsidRDefault="00647AD8" w:rsidP="006D701A">
            <w:pPr>
              <w:spacing w:before="0" w:after="0" w:line="240" w:lineRule="auto"/>
              <w:contextualSpacing w:val="0"/>
            </w:pPr>
            <w:r w:rsidRPr="00130547">
              <w:t>00</w:t>
            </w:r>
          </w:p>
        </w:tc>
        <w:tc>
          <w:tcPr>
            <w:tcW w:w="2545" w:type="dxa"/>
          </w:tcPr>
          <w:p w14:paraId="65AE4E0B" w14:textId="3869E144" w:rsidR="004113C6" w:rsidRPr="00130547" w:rsidRDefault="004113C6" w:rsidP="006D701A">
            <w:pPr>
              <w:spacing w:before="0" w:after="0" w:line="240" w:lineRule="auto"/>
              <w:contextualSpacing w:val="0"/>
            </w:pPr>
            <w:r w:rsidRPr="00130547">
              <w:t>0000 0</w:t>
            </w:r>
            <w:r w:rsidR="00647AD8" w:rsidRPr="00130547">
              <w:t>000</w:t>
            </w:r>
          </w:p>
        </w:tc>
        <w:tc>
          <w:tcPr>
            <w:tcW w:w="4961" w:type="dxa"/>
          </w:tcPr>
          <w:p w14:paraId="6AF4F707" w14:textId="134F6A6A" w:rsidR="004113C6" w:rsidRPr="00130547" w:rsidRDefault="004113C6" w:rsidP="006D701A">
            <w:pPr>
              <w:spacing w:before="0" w:after="0" w:line="240" w:lineRule="auto"/>
              <w:contextualSpacing w:val="0"/>
            </w:pPr>
            <w:r w:rsidRPr="00130547">
              <w:t xml:space="preserve">L </w:t>
            </w:r>
            <w:r w:rsidR="00647AD8" w:rsidRPr="00130547">
              <w:t>=</w:t>
            </w:r>
            <w:r w:rsidRPr="00130547">
              <w:t xml:space="preserve"> 0 </w:t>
            </w:r>
            <w:r w:rsidRPr="00130547">
              <w:sym w:font="Wingdings" w:char="F0E0"/>
            </w:r>
            <w:r w:rsidRPr="00130547">
              <w:t xml:space="preserve"> </w:t>
            </w:r>
            <w:r w:rsidR="00647AD8" w:rsidRPr="00130547">
              <w:t xml:space="preserve">control </w:t>
            </w:r>
            <w:r w:rsidRPr="00130547">
              <w:t>data</w:t>
            </w:r>
          </w:p>
        </w:tc>
      </w:tr>
      <w:tr w:rsidR="004113C6" w:rsidRPr="00130547" w14:paraId="2BAE389B" w14:textId="77777777" w:rsidTr="00130547">
        <w:tc>
          <w:tcPr>
            <w:tcW w:w="549" w:type="dxa"/>
          </w:tcPr>
          <w:p w14:paraId="1E72AD8A" w14:textId="77777777" w:rsidR="004113C6" w:rsidRPr="00130547" w:rsidRDefault="004113C6" w:rsidP="006D701A">
            <w:pPr>
              <w:spacing w:before="0" w:after="0" w:line="240" w:lineRule="auto"/>
              <w:contextualSpacing w:val="0"/>
            </w:pPr>
          </w:p>
        </w:tc>
        <w:tc>
          <w:tcPr>
            <w:tcW w:w="1721" w:type="dxa"/>
          </w:tcPr>
          <w:p w14:paraId="3078427A" w14:textId="010BB8DF" w:rsidR="004113C6" w:rsidRPr="00130547" w:rsidRDefault="00647AD8" w:rsidP="006D701A">
            <w:pPr>
              <w:spacing w:before="0" w:after="0" w:line="240" w:lineRule="auto"/>
              <w:contextualSpacing w:val="0"/>
            </w:pPr>
            <w:r w:rsidRPr="00130547">
              <w:t>CE</w:t>
            </w:r>
          </w:p>
        </w:tc>
        <w:tc>
          <w:tcPr>
            <w:tcW w:w="2545" w:type="dxa"/>
          </w:tcPr>
          <w:p w14:paraId="109B16C5" w14:textId="21D65DF7" w:rsidR="004113C6" w:rsidRPr="00130547" w:rsidRDefault="00647AD8" w:rsidP="006D701A">
            <w:pPr>
              <w:spacing w:before="0" w:after="0" w:line="240" w:lineRule="auto"/>
              <w:contextualSpacing w:val="0"/>
            </w:pPr>
            <w:r w:rsidRPr="00130547">
              <w:t>1100</w:t>
            </w:r>
            <w:r w:rsidR="004113C6" w:rsidRPr="00130547">
              <w:t xml:space="preserve"> 1110</w:t>
            </w:r>
          </w:p>
        </w:tc>
        <w:tc>
          <w:tcPr>
            <w:tcW w:w="4961" w:type="dxa"/>
          </w:tcPr>
          <w:p w14:paraId="1447F81F" w14:textId="7BFEBEFC" w:rsidR="00F3370B" w:rsidRPr="00130547" w:rsidRDefault="00F3370B" w:rsidP="00F3370B">
            <w:pPr>
              <w:spacing w:before="0" w:after="0" w:line="240" w:lineRule="auto"/>
              <w:contextualSpacing w:val="0"/>
            </w:pPr>
            <w:r w:rsidRPr="00130547">
              <w:t xml:space="preserve">1100 1110 </w:t>
            </w:r>
            <w:r w:rsidRPr="00130547">
              <w:sym w:font="Wingdings" w:char="F0E0"/>
            </w:r>
            <w:r w:rsidRPr="00130547">
              <w:t xml:space="preserve"> TPCI (NPDU = completely TPCI) of type NCD</w:t>
            </w:r>
            <w:r w:rsidR="00141B2A" w:rsidRPr="00130547">
              <w:t xml:space="preserve"> with sequence number 00 11 (=3)</w:t>
            </w:r>
          </w:p>
          <w:p w14:paraId="0B8941CE" w14:textId="6858BB1E" w:rsidR="00F3370B" w:rsidRPr="00130547" w:rsidRDefault="00644BDA" w:rsidP="006D701A">
            <w:pPr>
              <w:spacing w:before="0" w:after="0" w:line="240" w:lineRule="auto"/>
              <w:contextualSpacing w:val="0"/>
            </w:pPr>
            <w:r>
              <w:t xml:space="preserve">Explanation: </w:t>
            </w:r>
            <w:r w:rsidR="00F3370B" w:rsidRPr="00130547">
              <w:t>T_ACK message</w:t>
            </w:r>
            <w:r>
              <w:t xml:space="preserve"> from device 1.1.250 towards device 1.1.1, indicating that the previous message in a unicast communication has been understood. </w:t>
            </w:r>
          </w:p>
        </w:tc>
      </w:tr>
    </w:tbl>
    <w:p w14:paraId="72103778" w14:textId="77777777" w:rsidR="00D01D38" w:rsidRPr="0038003B" w:rsidRDefault="00D01D38">
      <w:pPr>
        <w:spacing w:before="0" w:after="0" w:line="240" w:lineRule="auto"/>
        <w:contextualSpacing w:val="0"/>
      </w:pPr>
    </w:p>
    <w:p w14:paraId="0C4D85E7" w14:textId="7FB7FCD1" w:rsidR="00343BB2" w:rsidRPr="0038003B" w:rsidRDefault="00343BB2">
      <w:pPr>
        <w:spacing w:before="0" w:after="0" w:line="240" w:lineRule="auto"/>
        <w:contextualSpacing w:val="0"/>
      </w:pPr>
      <w:r w:rsidRPr="0038003B">
        <w:br w:type="page"/>
      </w:r>
    </w:p>
    <w:p w14:paraId="2F540440" w14:textId="20EB1719" w:rsidR="00343BB2" w:rsidRPr="0038003B" w:rsidRDefault="00343BB2" w:rsidP="00037C7E">
      <w:pPr>
        <w:pStyle w:val="ListParagraph"/>
        <w:numPr>
          <w:ilvl w:val="0"/>
          <w:numId w:val="15"/>
        </w:numPr>
        <w:spacing w:before="0" w:after="0" w:line="240" w:lineRule="auto"/>
        <w:contextualSpacing w:val="0"/>
      </w:pPr>
      <w:r w:rsidRPr="0038003B">
        <w:lastRenderedPageBreak/>
        <w:t>2E</w:t>
      </w:r>
      <w:r w:rsidR="00107B01" w:rsidRPr="0038003B">
        <w:t xml:space="preserve"> </w:t>
      </w:r>
      <w:r w:rsidRPr="0038003B">
        <w:t>00 B0</w:t>
      </w:r>
      <w:r w:rsidR="00107B01" w:rsidRPr="0038003B">
        <w:t xml:space="preserve"> </w:t>
      </w:r>
      <w:r w:rsidRPr="0038003B">
        <w:t>60 11</w:t>
      </w:r>
      <w:r w:rsidR="00107B01" w:rsidRPr="0038003B">
        <w:t xml:space="preserve"> </w:t>
      </w:r>
      <w:r w:rsidRPr="0038003B">
        <w:t>FA 11</w:t>
      </w:r>
      <w:r w:rsidR="00107B01" w:rsidRPr="0038003B">
        <w:t xml:space="preserve"> </w:t>
      </w:r>
      <w:r w:rsidRPr="0038003B">
        <w:t>01 01 63 80</w:t>
      </w:r>
    </w:p>
    <w:p w14:paraId="4533DAD3" w14:textId="77777777" w:rsidR="00343BB2" w:rsidRPr="0038003B" w:rsidRDefault="00343BB2" w:rsidP="00343BB2">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588C211D" w14:textId="77777777" w:rsidTr="00130547">
        <w:tc>
          <w:tcPr>
            <w:tcW w:w="549" w:type="dxa"/>
          </w:tcPr>
          <w:p w14:paraId="715EA6BE" w14:textId="77777777" w:rsidR="00343BB2" w:rsidRPr="00130547" w:rsidRDefault="00343BB2" w:rsidP="006D701A">
            <w:pPr>
              <w:spacing w:before="0" w:after="0" w:line="240" w:lineRule="auto"/>
              <w:contextualSpacing w:val="0"/>
            </w:pPr>
            <w:r w:rsidRPr="00130547">
              <w:t>1</w:t>
            </w:r>
          </w:p>
        </w:tc>
        <w:tc>
          <w:tcPr>
            <w:tcW w:w="1721" w:type="dxa"/>
          </w:tcPr>
          <w:p w14:paraId="572FBBE9" w14:textId="77777777" w:rsidR="00343BB2" w:rsidRPr="00130547" w:rsidRDefault="00343BB2" w:rsidP="006D701A">
            <w:pPr>
              <w:spacing w:before="0" w:after="0" w:line="240" w:lineRule="auto"/>
              <w:contextualSpacing w:val="0"/>
            </w:pPr>
            <w:r w:rsidRPr="00130547">
              <w:t>2E</w:t>
            </w:r>
          </w:p>
        </w:tc>
        <w:tc>
          <w:tcPr>
            <w:tcW w:w="2545" w:type="dxa"/>
          </w:tcPr>
          <w:p w14:paraId="5D48C145" w14:textId="77777777" w:rsidR="00343BB2" w:rsidRPr="00130547" w:rsidRDefault="00343BB2" w:rsidP="006D701A">
            <w:pPr>
              <w:spacing w:before="0" w:after="0" w:line="240" w:lineRule="auto"/>
              <w:contextualSpacing w:val="0"/>
            </w:pPr>
          </w:p>
        </w:tc>
        <w:tc>
          <w:tcPr>
            <w:tcW w:w="4961" w:type="dxa"/>
          </w:tcPr>
          <w:p w14:paraId="4B2B55EC" w14:textId="77777777" w:rsidR="00343BB2" w:rsidRPr="00130547" w:rsidRDefault="00343BB2" w:rsidP="006D701A">
            <w:pPr>
              <w:spacing w:before="0" w:after="0" w:line="240" w:lineRule="auto"/>
              <w:contextualSpacing w:val="0"/>
            </w:pPr>
            <w:r w:rsidRPr="00130547">
              <w:t>Sent by a device</w:t>
            </w:r>
          </w:p>
        </w:tc>
      </w:tr>
      <w:tr w:rsidR="0038003B" w:rsidRPr="00130547" w14:paraId="7D8E746D" w14:textId="77777777" w:rsidTr="00130547">
        <w:tc>
          <w:tcPr>
            <w:tcW w:w="549" w:type="dxa"/>
          </w:tcPr>
          <w:p w14:paraId="12DF4256" w14:textId="77777777" w:rsidR="00343BB2" w:rsidRPr="00130547" w:rsidRDefault="00343BB2" w:rsidP="006D701A">
            <w:pPr>
              <w:spacing w:before="0" w:after="0" w:line="240" w:lineRule="auto"/>
              <w:contextualSpacing w:val="0"/>
            </w:pPr>
            <w:r w:rsidRPr="00130547">
              <w:t>2</w:t>
            </w:r>
          </w:p>
        </w:tc>
        <w:tc>
          <w:tcPr>
            <w:tcW w:w="1721" w:type="dxa"/>
          </w:tcPr>
          <w:p w14:paraId="1A0086D4" w14:textId="77777777" w:rsidR="00343BB2" w:rsidRPr="00130547" w:rsidRDefault="00343BB2" w:rsidP="006D701A">
            <w:pPr>
              <w:spacing w:before="0" w:after="0" w:line="240" w:lineRule="auto"/>
              <w:contextualSpacing w:val="0"/>
            </w:pPr>
            <w:r w:rsidRPr="00130547">
              <w:t>00</w:t>
            </w:r>
          </w:p>
        </w:tc>
        <w:tc>
          <w:tcPr>
            <w:tcW w:w="2545" w:type="dxa"/>
          </w:tcPr>
          <w:p w14:paraId="21414597" w14:textId="77777777" w:rsidR="00343BB2" w:rsidRPr="00130547" w:rsidRDefault="00343BB2" w:rsidP="006D701A">
            <w:pPr>
              <w:spacing w:before="0" w:after="0" w:line="240" w:lineRule="auto"/>
              <w:contextualSpacing w:val="0"/>
            </w:pPr>
          </w:p>
        </w:tc>
        <w:tc>
          <w:tcPr>
            <w:tcW w:w="4961" w:type="dxa"/>
          </w:tcPr>
          <w:p w14:paraId="60176BC6" w14:textId="77777777" w:rsidR="00343BB2" w:rsidRPr="00130547" w:rsidRDefault="00343BB2" w:rsidP="006D701A">
            <w:pPr>
              <w:spacing w:before="0" w:after="0" w:line="240" w:lineRule="auto"/>
              <w:contextualSpacing w:val="0"/>
            </w:pPr>
            <w:r w:rsidRPr="00130547">
              <w:t>TP or IP telegram</w:t>
            </w:r>
          </w:p>
        </w:tc>
      </w:tr>
      <w:tr w:rsidR="00AA1CAB" w:rsidRPr="00130547" w14:paraId="4DDEDB08" w14:textId="77777777" w:rsidTr="00130547">
        <w:tc>
          <w:tcPr>
            <w:tcW w:w="549" w:type="dxa"/>
          </w:tcPr>
          <w:p w14:paraId="5D157035" w14:textId="77777777" w:rsidR="00AA1CAB" w:rsidRPr="00130547" w:rsidRDefault="00AA1CAB" w:rsidP="00AA1CAB">
            <w:pPr>
              <w:spacing w:before="0" w:after="0" w:line="240" w:lineRule="auto"/>
              <w:contextualSpacing w:val="0"/>
            </w:pPr>
            <w:r w:rsidRPr="00130547">
              <w:t>3</w:t>
            </w:r>
          </w:p>
        </w:tc>
        <w:tc>
          <w:tcPr>
            <w:tcW w:w="1721" w:type="dxa"/>
          </w:tcPr>
          <w:p w14:paraId="1A7E8FC7" w14:textId="77777777" w:rsidR="00AA1CAB" w:rsidRPr="00130547" w:rsidRDefault="00AA1CAB" w:rsidP="00AA1CAB">
            <w:pPr>
              <w:spacing w:before="0" w:after="0" w:line="240" w:lineRule="auto"/>
              <w:contextualSpacing w:val="0"/>
            </w:pPr>
            <w:r w:rsidRPr="00130547">
              <w:t>-</w:t>
            </w:r>
          </w:p>
        </w:tc>
        <w:tc>
          <w:tcPr>
            <w:tcW w:w="2545" w:type="dxa"/>
          </w:tcPr>
          <w:p w14:paraId="045E75B3" w14:textId="77777777" w:rsidR="00AA1CAB" w:rsidRPr="00130547" w:rsidRDefault="00AA1CAB" w:rsidP="00AA1CAB">
            <w:pPr>
              <w:spacing w:before="0" w:after="0" w:line="240" w:lineRule="auto"/>
              <w:contextualSpacing w:val="0"/>
            </w:pPr>
          </w:p>
        </w:tc>
        <w:tc>
          <w:tcPr>
            <w:tcW w:w="4961" w:type="dxa"/>
          </w:tcPr>
          <w:p w14:paraId="36D6148B" w14:textId="0F5EF68E" w:rsidR="00AA1CAB" w:rsidRPr="00130547" w:rsidRDefault="00AA1CAB" w:rsidP="00AA1CAB">
            <w:pPr>
              <w:spacing w:before="0" w:after="0" w:line="240" w:lineRule="auto"/>
              <w:contextualSpacing w:val="0"/>
            </w:pPr>
            <w:r>
              <w:t>Additional Information - d</w:t>
            </w:r>
            <w:r w:rsidRPr="00130547">
              <w:t>oes not exist</w:t>
            </w:r>
          </w:p>
        </w:tc>
      </w:tr>
      <w:tr w:rsidR="0038003B" w:rsidRPr="00130547" w14:paraId="00E51DB6" w14:textId="77777777" w:rsidTr="00130547">
        <w:tc>
          <w:tcPr>
            <w:tcW w:w="549" w:type="dxa"/>
          </w:tcPr>
          <w:p w14:paraId="7985A722" w14:textId="77777777" w:rsidR="00343BB2" w:rsidRPr="00130547" w:rsidRDefault="00343BB2" w:rsidP="006D701A">
            <w:pPr>
              <w:spacing w:before="0" w:after="0" w:line="240" w:lineRule="auto"/>
              <w:contextualSpacing w:val="0"/>
            </w:pPr>
            <w:r w:rsidRPr="00130547">
              <w:t>4</w:t>
            </w:r>
          </w:p>
        </w:tc>
        <w:tc>
          <w:tcPr>
            <w:tcW w:w="1721" w:type="dxa"/>
          </w:tcPr>
          <w:p w14:paraId="1769AC67" w14:textId="77777777" w:rsidR="00343BB2" w:rsidRPr="00130547" w:rsidRDefault="00343BB2" w:rsidP="006D701A">
            <w:pPr>
              <w:spacing w:before="0" w:after="0" w:line="240" w:lineRule="auto"/>
              <w:contextualSpacing w:val="0"/>
            </w:pPr>
            <w:r w:rsidRPr="00130547">
              <w:t>B0</w:t>
            </w:r>
          </w:p>
        </w:tc>
        <w:tc>
          <w:tcPr>
            <w:tcW w:w="2545" w:type="dxa"/>
          </w:tcPr>
          <w:p w14:paraId="4C07B85E" w14:textId="77777777" w:rsidR="00343BB2" w:rsidRPr="00130547" w:rsidRDefault="00343BB2" w:rsidP="006D701A">
            <w:pPr>
              <w:spacing w:before="0" w:after="0" w:line="240" w:lineRule="auto"/>
              <w:contextualSpacing w:val="0"/>
            </w:pPr>
            <w:r w:rsidRPr="00130547">
              <w:t>1011 0000</w:t>
            </w:r>
          </w:p>
        </w:tc>
        <w:tc>
          <w:tcPr>
            <w:tcW w:w="4961" w:type="dxa"/>
          </w:tcPr>
          <w:p w14:paraId="5F38DCE4" w14:textId="77777777" w:rsidR="00343BB2" w:rsidRPr="00130547" w:rsidRDefault="00343BB2" w:rsidP="006D701A">
            <w:pPr>
              <w:spacing w:before="0" w:after="0" w:line="240" w:lineRule="auto"/>
              <w:contextualSpacing w:val="0"/>
            </w:pPr>
            <w:r w:rsidRPr="00130547">
              <w:t xml:space="preserve">D7 = 1 </w:t>
            </w:r>
            <w:r w:rsidRPr="00130547">
              <w:sym w:font="Wingdings" w:char="F0E0"/>
            </w:r>
            <w:r w:rsidRPr="00130547">
              <w:t xml:space="preserve"> Standard frame</w:t>
            </w:r>
          </w:p>
          <w:p w14:paraId="237F0281" w14:textId="77777777" w:rsidR="00343BB2" w:rsidRPr="00130547" w:rsidRDefault="00343BB2" w:rsidP="006D701A">
            <w:pPr>
              <w:spacing w:before="0" w:after="0" w:line="240" w:lineRule="auto"/>
              <w:contextualSpacing w:val="0"/>
            </w:pPr>
            <w:r w:rsidRPr="00130547">
              <w:t>D6 = 0</w:t>
            </w:r>
          </w:p>
          <w:p w14:paraId="5A8FC303" w14:textId="77777777" w:rsidR="00343BB2" w:rsidRPr="00130547" w:rsidRDefault="00343BB2"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5839341D" w14:textId="77777777" w:rsidR="00343BB2" w:rsidRPr="00130547" w:rsidRDefault="00343BB2"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25911733" w14:textId="77777777" w:rsidR="00343BB2" w:rsidRPr="00130547" w:rsidRDefault="00343BB2" w:rsidP="006D701A">
            <w:pPr>
              <w:spacing w:before="0" w:after="0" w:line="240" w:lineRule="auto"/>
              <w:contextualSpacing w:val="0"/>
            </w:pPr>
            <w:r w:rsidRPr="00130547">
              <w:t xml:space="preserve">D3-D2 = 00 </w:t>
            </w:r>
            <w:r w:rsidRPr="00130547">
              <w:sym w:font="Wingdings" w:char="F0E0"/>
            </w:r>
            <w:r w:rsidRPr="00130547">
              <w:t xml:space="preserve"> System priority telegram</w:t>
            </w:r>
          </w:p>
          <w:p w14:paraId="4A33D120" w14:textId="77777777" w:rsidR="00343BB2" w:rsidRPr="00130547" w:rsidRDefault="00343BB2"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40EA8B0C" w14:textId="77777777" w:rsidR="00343BB2" w:rsidRPr="00130547" w:rsidRDefault="00343BB2"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18F9DFDD" w14:textId="77777777" w:rsidTr="00130547">
        <w:tc>
          <w:tcPr>
            <w:tcW w:w="549" w:type="dxa"/>
          </w:tcPr>
          <w:p w14:paraId="70B17421" w14:textId="77777777" w:rsidR="00343BB2" w:rsidRPr="00130547" w:rsidRDefault="00343BB2" w:rsidP="006D701A">
            <w:pPr>
              <w:spacing w:before="0" w:after="0" w:line="240" w:lineRule="auto"/>
              <w:contextualSpacing w:val="0"/>
            </w:pPr>
            <w:r w:rsidRPr="00130547">
              <w:t>5</w:t>
            </w:r>
          </w:p>
        </w:tc>
        <w:tc>
          <w:tcPr>
            <w:tcW w:w="1721" w:type="dxa"/>
          </w:tcPr>
          <w:p w14:paraId="62C10BDA" w14:textId="77777777" w:rsidR="00343BB2" w:rsidRPr="00130547" w:rsidRDefault="00343BB2" w:rsidP="006D701A">
            <w:pPr>
              <w:spacing w:before="0" w:after="0" w:line="240" w:lineRule="auto"/>
              <w:contextualSpacing w:val="0"/>
            </w:pPr>
            <w:r w:rsidRPr="00130547">
              <w:t>60</w:t>
            </w:r>
          </w:p>
        </w:tc>
        <w:tc>
          <w:tcPr>
            <w:tcW w:w="2545" w:type="dxa"/>
          </w:tcPr>
          <w:p w14:paraId="22F084F0" w14:textId="77777777" w:rsidR="00343BB2" w:rsidRPr="00130547" w:rsidRDefault="00343BB2" w:rsidP="006D701A">
            <w:pPr>
              <w:spacing w:before="0" w:after="0" w:line="240" w:lineRule="auto"/>
              <w:contextualSpacing w:val="0"/>
            </w:pPr>
            <w:r w:rsidRPr="00130547">
              <w:t>0110 0000</w:t>
            </w:r>
          </w:p>
        </w:tc>
        <w:tc>
          <w:tcPr>
            <w:tcW w:w="4961" w:type="dxa"/>
          </w:tcPr>
          <w:p w14:paraId="00289D65" w14:textId="77777777" w:rsidR="00343BB2" w:rsidRPr="00130547" w:rsidRDefault="00343BB2" w:rsidP="006D701A">
            <w:pPr>
              <w:spacing w:before="0" w:after="0" w:line="240" w:lineRule="auto"/>
              <w:contextualSpacing w:val="0"/>
            </w:pPr>
            <w:r w:rsidRPr="00130547">
              <w:t xml:space="preserve">D7 = 0 </w:t>
            </w:r>
            <w:r w:rsidRPr="00130547">
              <w:sym w:font="Wingdings" w:char="F0E0"/>
            </w:r>
            <w:r w:rsidRPr="00130547">
              <w:t xml:space="preserve"> Address type = individual address</w:t>
            </w:r>
          </w:p>
          <w:p w14:paraId="312AD3A1" w14:textId="77777777" w:rsidR="00343BB2" w:rsidRPr="00130547" w:rsidRDefault="00343BB2" w:rsidP="006D701A">
            <w:pPr>
              <w:spacing w:before="0" w:after="0" w:line="240" w:lineRule="auto"/>
              <w:contextualSpacing w:val="0"/>
            </w:pPr>
            <w:r w:rsidRPr="00130547">
              <w:t xml:space="preserve">D6-D4 </w:t>
            </w:r>
            <w:r w:rsidRPr="00130547">
              <w:sym w:font="Wingdings" w:char="F0E0"/>
            </w:r>
            <w:r w:rsidRPr="00130547">
              <w:t xml:space="preserve"> Hop count = 6</w:t>
            </w:r>
          </w:p>
          <w:p w14:paraId="53059A36" w14:textId="77777777" w:rsidR="00343BB2" w:rsidRPr="00130547" w:rsidRDefault="00343BB2"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04EC46A5" w14:textId="77777777" w:rsidTr="00130547">
        <w:tc>
          <w:tcPr>
            <w:tcW w:w="549" w:type="dxa"/>
          </w:tcPr>
          <w:p w14:paraId="450DD762" w14:textId="77777777" w:rsidR="00343BB2" w:rsidRPr="00130547" w:rsidRDefault="00343BB2" w:rsidP="006D701A">
            <w:pPr>
              <w:spacing w:before="0" w:after="0" w:line="240" w:lineRule="auto"/>
              <w:contextualSpacing w:val="0"/>
            </w:pPr>
            <w:r w:rsidRPr="00130547">
              <w:t>6-7</w:t>
            </w:r>
          </w:p>
        </w:tc>
        <w:tc>
          <w:tcPr>
            <w:tcW w:w="1721" w:type="dxa"/>
          </w:tcPr>
          <w:p w14:paraId="3F0CA9FC" w14:textId="77777777" w:rsidR="00343BB2" w:rsidRPr="00130547" w:rsidRDefault="00343BB2" w:rsidP="006D701A">
            <w:pPr>
              <w:spacing w:before="0" w:after="0" w:line="240" w:lineRule="auto"/>
              <w:contextualSpacing w:val="0"/>
            </w:pPr>
            <w:r w:rsidRPr="00130547">
              <w:t>11FA</w:t>
            </w:r>
          </w:p>
        </w:tc>
        <w:tc>
          <w:tcPr>
            <w:tcW w:w="2545" w:type="dxa"/>
          </w:tcPr>
          <w:p w14:paraId="63E20B27" w14:textId="77777777" w:rsidR="00343BB2" w:rsidRPr="00130547" w:rsidRDefault="00343BB2" w:rsidP="006D701A">
            <w:pPr>
              <w:spacing w:before="0" w:after="0" w:line="240" w:lineRule="auto"/>
              <w:contextualSpacing w:val="0"/>
            </w:pPr>
            <w:r w:rsidRPr="00130547">
              <w:t>0001 0001 1111 1010</w:t>
            </w:r>
          </w:p>
        </w:tc>
        <w:tc>
          <w:tcPr>
            <w:tcW w:w="4961" w:type="dxa"/>
          </w:tcPr>
          <w:p w14:paraId="71D2B281" w14:textId="77777777" w:rsidR="00343BB2" w:rsidRPr="00130547" w:rsidRDefault="00343BB2" w:rsidP="006D701A">
            <w:pPr>
              <w:spacing w:before="0" w:after="0" w:line="240" w:lineRule="auto"/>
              <w:contextualSpacing w:val="0"/>
            </w:pPr>
            <w:r w:rsidRPr="00130547">
              <w:t xml:space="preserve">D0-D7 </w:t>
            </w:r>
            <w:r w:rsidRPr="00130547">
              <w:sym w:font="Wingdings" w:char="F0E0"/>
            </w:r>
            <w:r w:rsidRPr="00130547">
              <w:t xml:space="preserve"> 1111 1010 = Device address (250)</w:t>
            </w:r>
          </w:p>
          <w:p w14:paraId="3B16E8D0" w14:textId="77777777" w:rsidR="00343BB2" w:rsidRPr="00130547" w:rsidRDefault="00343BB2"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78EE4767" w14:textId="77777777" w:rsidR="00343BB2" w:rsidRPr="00130547" w:rsidRDefault="00343BB2"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6836446F" w14:textId="77777777" w:rsidR="00343BB2" w:rsidRPr="00130547" w:rsidRDefault="00343BB2" w:rsidP="006D701A">
            <w:pPr>
              <w:spacing w:before="0" w:after="0" w:line="240" w:lineRule="auto"/>
              <w:contextualSpacing w:val="0"/>
            </w:pPr>
            <w:r w:rsidRPr="00130547">
              <w:t>Source address = 1.1.250</w:t>
            </w:r>
          </w:p>
        </w:tc>
      </w:tr>
      <w:tr w:rsidR="0038003B" w:rsidRPr="00130547" w14:paraId="740A9C11" w14:textId="77777777" w:rsidTr="00130547">
        <w:tc>
          <w:tcPr>
            <w:tcW w:w="549" w:type="dxa"/>
          </w:tcPr>
          <w:p w14:paraId="775EE621" w14:textId="77777777" w:rsidR="00343BB2" w:rsidRPr="00130547" w:rsidRDefault="00343BB2" w:rsidP="006D701A">
            <w:pPr>
              <w:spacing w:before="0" w:after="0" w:line="240" w:lineRule="auto"/>
              <w:contextualSpacing w:val="0"/>
            </w:pPr>
            <w:r w:rsidRPr="00130547">
              <w:t>8-9</w:t>
            </w:r>
          </w:p>
        </w:tc>
        <w:tc>
          <w:tcPr>
            <w:tcW w:w="1721" w:type="dxa"/>
          </w:tcPr>
          <w:p w14:paraId="0EAF770D" w14:textId="77777777" w:rsidR="00343BB2" w:rsidRPr="00130547" w:rsidRDefault="00343BB2" w:rsidP="006D701A">
            <w:pPr>
              <w:spacing w:before="0" w:after="0" w:line="240" w:lineRule="auto"/>
              <w:contextualSpacing w:val="0"/>
            </w:pPr>
            <w:r w:rsidRPr="00130547">
              <w:t>1101</w:t>
            </w:r>
          </w:p>
        </w:tc>
        <w:tc>
          <w:tcPr>
            <w:tcW w:w="2545" w:type="dxa"/>
          </w:tcPr>
          <w:p w14:paraId="7C76F952" w14:textId="77777777" w:rsidR="00343BB2" w:rsidRPr="00130547" w:rsidRDefault="00343BB2" w:rsidP="006D701A">
            <w:pPr>
              <w:spacing w:before="0" w:after="0" w:line="240" w:lineRule="auto"/>
              <w:contextualSpacing w:val="0"/>
            </w:pPr>
            <w:r w:rsidRPr="00130547">
              <w:t>0001 0001 0000 0001</w:t>
            </w:r>
          </w:p>
        </w:tc>
        <w:tc>
          <w:tcPr>
            <w:tcW w:w="4961" w:type="dxa"/>
          </w:tcPr>
          <w:p w14:paraId="7B47C98E" w14:textId="77777777" w:rsidR="00343BB2" w:rsidRPr="00130547" w:rsidRDefault="00343BB2" w:rsidP="006D701A">
            <w:pPr>
              <w:spacing w:before="0" w:after="0" w:line="240" w:lineRule="auto"/>
              <w:contextualSpacing w:val="0"/>
            </w:pPr>
            <w:r w:rsidRPr="00130547">
              <w:t xml:space="preserve">D7 of Control field 2 = 0 </w:t>
            </w:r>
            <w:r w:rsidRPr="00130547">
              <w:sym w:font="Wingdings" w:char="F0E0"/>
            </w:r>
            <w:r w:rsidRPr="00130547">
              <w:t xml:space="preserve"> individual address</w:t>
            </w:r>
          </w:p>
          <w:p w14:paraId="0C0C35B7" w14:textId="77777777" w:rsidR="00343BB2" w:rsidRPr="00130547" w:rsidRDefault="00343BB2" w:rsidP="006D701A">
            <w:pPr>
              <w:spacing w:before="0" w:after="0" w:line="240" w:lineRule="auto"/>
              <w:contextualSpacing w:val="0"/>
            </w:pPr>
            <w:r w:rsidRPr="00130547">
              <w:t xml:space="preserve">At least one bit = 1 </w:t>
            </w:r>
            <w:r w:rsidRPr="00130547">
              <w:sym w:font="Wingdings" w:char="F0E0"/>
            </w:r>
            <w:r w:rsidRPr="00130547">
              <w:t xml:space="preserve"> Individual address (unicast)</w:t>
            </w:r>
          </w:p>
          <w:p w14:paraId="4B755AF6" w14:textId="77777777" w:rsidR="00343BB2" w:rsidRPr="00130547" w:rsidRDefault="00343BB2" w:rsidP="006D701A">
            <w:pPr>
              <w:spacing w:before="0" w:after="0" w:line="240" w:lineRule="auto"/>
              <w:contextualSpacing w:val="0"/>
            </w:pPr>
            <w:r w:rsidRPr="00130547">
              <w:t>D0-D7 = 1</w:t>
            </w:r>
          </w:p>
          <w:p w14:paraId="702F7305" w14:textId="77777777" w:rsidR="00343BB2" w:rsidRPr="00130547" w:rsidRDefault="00343BB2" w:rsidP="006D701A">
            <w:pPr>
              <w:spacing w:before="0" w:after="0" w:line="240" w:lineRule="auto"/>
              <w:contextualSpacing w:val="0"/>
            </w:pPr>
            <w:r w:rsidRPr="00130547">
              <w:t>D0-D3 = 1</w:t>
            </w:r>
          </w:p>
          <w:p w14:paraId="675C76FB" w14:textId="77777777" w:rsidR="00343BB2" w:rsidRPr="00130547" w:rsidRDefault="00343BB2" w:rsidP="006D701A">
            <w:pPr>
              <w:spacing w:before="0" w:after="0" w:line="240" w:lineRule="auto"/>
              <w:contextualSpacing w:val="0"/>
            </w:pPr>
            <w:r w:rsidRPr="00130547">
              <w:t>D0-D3 = 1</w:t>
            </w:r>
          </w:p>
          <w:p w14:paraId="614D783D" w14:textId="77777777" w:rsidR="00343BB2" w:rsidRPr="00130547" w:rsidRDefault="00343BB2" w:rsidP="006D701A">
            <w:pPr>
              <w:spacing w:before="0" w:after="0" w:line="240" w:lineRule="auto"/>
              <w:contextualSpacing w:val="0"/>
            </w:pPr>
            <w:r w:rsidRPr="00130547">
              <w:t>Individual address = 1.1.1</w:t>
            </w:r>
          </w:p>
        </w:tc>
      </w:tr>
      <w:tr w:rsidR="0038003B" w:rsidRPr="00130547" w14:paraId="70F84EA0" w14:textId="77777777" w:rsidTr="00130547">
        <w:tc>
          <w:tcPr>
            <w:tcW w:w="549" w:type="dxa"/>
          </w:tcPr>
          <w:p w14:paraId="56122532" w14:textId="77777777" w:rsidR="00343BB2" w:rsidRPr="00130547" w:rsidRDefault="00343BB2" w:rsidP="006D701A">
            <w:pPr>
              <w:spacing w:before="0" w:after="0" w:line="240" w:lineRule="auto"/>
              <w:contextualSpacing w:val="0"/>
            </w:pPr>
            <w:r w:rsidRPr="00130547">
              <w:t>10</w:t>
            </w:r>
          </w:p>
        </w:tc>
        <w:tc>
          <w:tcPr>
            <w:tcW w:w="1721" w:type="dxa"/>
          </w:tcPr>
          <w:p w14:paraId="1129D418" w14:textId="03DB3F7F" w:rsidR="00343BB2" w:rsidRPr="00130547" w:rsidRDefault="00343BB2" w:rsidP="006D701A">
            <w:pPr>
              <w:spacing w:before="0" w:after="0" w:line="240" w:lineRule="auto"/>
              <w:contextualSpacing w:val="0"/>
            </w:pPr>
            <w:r w:rsidRPr="00130547">
              <w:t>01</w:t>
            </w:r>
          </w:p>
        </w:tc>
        <w:tc>
          <w:tcPr>
            <w:tcW w:w="2545" w:type="dxa"/>
          </w:tcPr>
          <w:p w14:paraId="0CBA69E6" w14:textId="1A06F8B7" w:rsidR="00343BB2" w:rsidRPr="00130547" w:rsidRDefault="00343BB2" w:rsidP="006D701A">
            <w:pPr>
              <w:spacing w:before="0" w:after="0" w:line="240" w:lineRule="auto"/>
              <w:contextualSpacing w:val="0"/>
            </w:pPr>
            <w:r w:rsidRPr="00130547">
              <w:t>0000 0001</w:t>
            </w:r>
          </w:p>
        </w:tc>
        <w:tc>
          <w:tcPr>
            <w:tcW w:w="4961" w:type="dxa"/>
          </w:tcPr>
          <w:p w14:paraId="667D537A" w14:textId="4BCBB1FB" w:rsidR="00343BB2" w:rsidRPr="00130547" w:rsidRDefault="00343BB2" w:rsidP="006D701A">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5C949E1C" w14:textId="77777777" w:rsidTr="00130547">
        <w:tc>
          <w:tcPr>
            <w:tcW w:w="549" w:type="dxa"/>
          </w:tcPr>
          <w:p w14:paraId="00ED5221" w14:textId="77777777" w:rsidR="00343BB2" w:rsidRPr="00130547" w:rsidRDefault="00343BB2" w:rsidP="006D701A">
            <w:pPr>
              <w:spacing w:before="0" w:after="0" w:line="240" w:lineRule="auto"/>
              <w:contextualSpacing w:val="0"/>
            </w:pPr>
          </w:p>
        </w:tc>
        <w:tc>
          <w:tcPr>
            <w:tcW w:w="1721" w:type="dxa"/>
          </w:tcPr>
          <w:p w14:paraId="2B747529" w14:textId="4238479F" w:rsidR="00343BB2" w:rsidRPr="00130547" w:rsidRDefault="00343BB2" w:rsidP="006D701A">
            <w:pPr>
              <w:spacing w:before="0" w:after="0" w:line="240" w:lineRule="auto"/>
              <w:contextualSpacing w:val="0"/>
            </w:pPr>
            <w:r w:rsidRPr="00130547">
              <w:t>63</w:t>
            </w:r>
          </w:p>
        </w:tc>
        <w:tc>
          <w:tcPr>
            <w:tcW w:w="2545" w:type="dxa"/>
          </w:tcPr>
          <w:p w14:paraId="2DBF7013" w14:textId="2EF7AA6D" w:rsidR="00343BB2" w:rsidRPr="00130547" w:rsidRDefault="00343BB2" w:rsidP="006D701A">
            <w:pPr>
              <w:spacing w:before="0" w:after="0" w:line="240" w:lineRule="auto"/>
              <w:contextualSpacing w:val="0"/>
            </w:pPr>
            <w:r w:rsidRPr="00130547">
              <w:t>0110 0011</w:t>
            </w:r>
          </w:p>
        </w:tc>
        <w:tc>
          <w:tcPr>
            <w:tcW w:w="4961" w:type="dxa"/>
          </w:tcPr>
          <w:p w14:paraId="3017E5CF" w14:textId="52F81A8A" w:rsidR="00343BB2" w:rsidRPr="00130547" w:rsidRDefault="00343BB2" w:rsidP="006D701A">
            <w:pPr>
              <w:spacing w:before="0" w:after="0" w:line="240" w:lineRule="auto"/>
              <w:contextualSpacing w:val="0"/>
            </w:pPr>
            <w:r w:rsidRPr="00130547">
              <w:t>01: Numbered data package</w:t>
            </w:r>
          </w:p>
          <w:p w14:paraId="131F0092" w14:textId="02498343" w:rsidR="00343BB2" w:rsidRPr="00130547" w:rsidRDefault="00343BB2" w:rsidP="006D701A">
            <w:pPr>
              <w:spacing w:before="0" w:after="0" w:line="240" w:lineRule="auto"/>
              <w:contextualSpacing w:val="0"/>
            </w:pPr>
            <w:r w:rsidRPr="00130547">
              <w:t>1000: Sequence number = 8</w:t>
            </w:r>
          </w:p>
          <w:p w14:paraId="15FE6C7C" w14:textId="5EF14431" w:rsidR="00343BB2" w:rsidRPr="00130547" w:rsidRDefault="00343BB2" w:rsidP="006D701A">
            <w:pPr>
              <w:spacing w:before="0" w:after="0" w:line="240" w:lineRule="auto"/>
              <w:contextualSpacing w:val="0"/>
            </w:pPr>
            <w:r w:rsidRPr="00130547">
              <w:t>11 = APCI</w:t>
            </w:r>
          </w:p>
        </w:tc>
      </w:tr>
      <w:tr w:rsidR="00343BB2" w:rsidRPr="00130547" w14:paraId="15714259" w14:textId="77777777" w:rsidTr="00130547">
        <w:tc>
          <w:tcPr>
            <w:tcW w:w="549" w:type="dxa"/>
          </w:tcPr>
          <w:p w14:paraId="15B06209" w14:textId="77777777" w:rsidR="00343BB2" w:rsidRPr="00130547" w:rsidRDefault="00343BB2" w:rsidP="006D701A">
            <w:pPr>
              <w:spacing w:before="0" w:after="0" w:line="240" w:lineRule="auto"/>
              <w:contextualSpacing w:val="0"/>
            </w:pPr>
          </w:p>
        </w:tc>
        <w:tc>
          <w:tcPr>
            <w:tcW w:w="1721" w:type="dxa"/>
          </w:tcPr>
          <w:p w14:paraId="2AADB762" w14:textId="58ED2FC1" w:rsidR="00343BB2" w:rsidRPr="00130547" w:rsidRDefault="00343BB2" w:rsidP="006D701A">
            <w:pPr>
              <w:spacing w:before="0" w:after="0" w:line="240" w:lineRule="auto"/>
              <w:contextualSpacing w:val="0"/>
            </w:pPr>
            <w:r w:rsidRPr="00130547">
              <w:t>80</w:t>
            </w:r>
          </w:p>
        </w:tc>
        <w:tc>
          <w:tcPr>
            <w:tcW w:w="2545" w:type="dxa"/>
          </w:tcPr>
          <w:p w14:paraId="6560E259" w14:textId="12990329" w:rsidR="00343BB2" w:rsidRPr="00130547" w:rsidRDefault="00343BB2" w:rsidP="006D701A">
            <w:pPr>
              <w:spacing w:before="0" w:after="0" w:line="240" w:lineRule="auto"/>
              <w:contextualSpacing w:val="0"/>
            </w:pPr>
            <w:r w:rsidRPr="00130547">
              <w:t>1000 0000</w:t>
            </w:r>
          </w:p>
        </w:tc>
        <w:tc>
          <w:tcPr>
            <w:tcW w:w="4961" w:type="dxa"/>
          </w:tcPr>
          <w:p w14:paraId="0F67FFD6" w14:textId="742B6676" w:rsidR="00343BB2" w:rsidRPr="00130547" w:rsidRDefault="00343BB2" w:rsidP="006D701A">
            <w:pPr>
              <w:spacing w:before="0" w:after="0" w:line="240" w:lineRule="auto"/>
              <w:contextualSpacing w:val="0"/>
            </w:pPr>
            <w:r w:rsidRPr="00130547">
              <w:t>10 = APCI</w:t>
            </w:r>
          </w:p>
          <w:p w14:paraId="3FCF3E72" w14:textId="42266AE3" w:rsidR="009031A3" w:rsidRPr="00130547" w:rsidRDefault="0094303D" w:rsidP="009031A3">
            <w:pPr>
              <w:spacing w:before="0" w:after="0" w:line="240" w:lineRule="auto"/>
              <w:contextualSpacing w:val="0"/>
            </w:pPr>
            <w:r>
              <w:t>The APCI is thus</w:t>
            </w:r>
            <w:r w:rsidR="009031A3" w:rsidRPr="00130547">
              <w:t xml:space="preserve"> = 1110</w:t>
            </w:r>
            <w:r w:rsidR="00943D25">
              <w:t xml:space="preserve">, meaning </w:t>
            </w:r>
            <w:r w:rsidR="009031A3" w:rsidRPr="00130547">
              <w:t>a Restart telegram</w:t>
            </w:r>
          </w:p>
          <w:p w14:paraId="677472D9" w14:textId="77777777" w:rsidR="00343BB2" w:rsidRDefault="00343BB2" w:rsidP="006D701A">
            <w:pPr>
              <w:spacing w:before="0" w:after="0" w:line="240" w:lineRule="auto"/>
              <w:contextualSpacing w:val="0"/>
            </w:pPr>
            <w:r w:rsidRPr="00130547">
              <w:t>00 0000: data</w:t>
            </w:r>
          </w:p>
          <w:p w14:paraId="50D84F91" w14:textId="7AD416AC" w:rsidR="00943D25" w:rsidRPr="00130547" w:rsidRDefault="00943D25" w:rsidP="006D701A">
            <w:pPr>
              <w:spacing w:before="0" w:after="0" w:line="240" w:lineRule="auto"/>
              <w:contextualSpacing w:val="0"/>
            </w:pPr>
            <w:r>
              <w:t xml:space="preserve">Explanation: the device with address 1.1.250 requests the device 1.1.1 to perform a restart, </w:t>
            </w:r>
            <w:r w:rsidR="00406522">
              <w:t>i.e.,</w:t>
            </w:r>
            <w:r>
              <w:t xml:space="preserve"> rebooting system and application software</w:t>
            </w:r>
          </w:p>
        </w:tc>
      </w:tr>
    </w:tbl>
    <w:p w14:paraId="4F3E9B53" w14:textId="2FD9A2CF" w:rsidR="009E31C5" w:rsidRPr="0038003B" w:rsidRDefault="009E31C5">
      <w:pPr>
        <w:spacing w:before="0" w:after="0" w:line="240" w:lineRule="auto"/>
        <w:contextualSpacing w:val="0"/>
      </w:pPr>
    </w:p>
    <w:p w14:paraId="4B47A901" w14:textId="172B61FC" w:rsidR="009E31C5" w:rsidRPr="0038003B" w:rsidRDefault="009E31C5">
      <w:pPr>
        <w:spacing w:before="0" w:after="0" w:line="240" w:lineRule="auto"/>
        <w:contextualSpacing w:val="0"/>
      </w:pPr>
      <w:r w:rsidRPr="0038003B">
        <w:br w:type="page"/>
      </w:r>
    </w:p>
    <w:p w14:paraId="10969D68" w14:textId="61AF29CF" w:rsidR="009E31C5" w:rsidRPr="0038003B" w:rsidRDefault="009E31C5" w:rsidP="00037C7E">
      <w:pPr>
        <w:pStyle w:val="ListParagraph"/>
        <w:numPr>
          <w:ilvl w:val="0"/>
          <w:numId w:val="15"/>
        </w:numPr>
        <w:spacing w:before="0" w:after="0" w:line="240" w:lineRule="auto"/>
        <w:contextualSpacing w:val="0"/>
      </w:pPr>
      <w:r w:rsidRPr="0038003B">
        <w:lastRenderedPageBreak/>
        <w:t>2E</w:t>
      </w:r>
      <w:r w:rsidR="00107B01" w:rsidRPr="0038003B">
        <w:t xml:space="preserve"> </w:t>
      </w:r>
      <w:r w:rsidRPr="0038003B">
        <w:t>00 BC</w:t>
      </w:r>
      <w:r w:rsidR="00107B01" w:rsidRPr="0038003B">
        <w:t xml:space="preserve"> </w:t>
      </w:r>
      <w:r w:rsidRPr="0038003B">
        <w:t>E0 11</w:t>
      </w:r>
      <w:r w:rsidR="00107B01" w:rsidRPr="0038003B">
        <w:t xml:space="preserve"> </w:t>
      </w:r>
      <w:r w:rsidRPr="0038003B">
        <w:t>FA 01</w:t>
      </w:r>
      <w:r w:rsidR="00107B01" w:rsidRPr="0038003B">
        <w:t xml:space="preserve"> </w:t>
      </w:r>
      <w:r w:rsidRPr="0038003B">
        <w:t>03 01 00 00</w:t>
      </w:r>
    </w:p>
    <w:p w14:paraId="7D215D0B" w14:textId="77777777" w:rsidR="009E31C5" w:rsidRPr="0038003B" w:rsidRDefault="009E31C5" w:rsidP="009E31C5">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1897D70B" w14:textId="77777777" w:rsidTr="00130547">
        <w:tc>
          <w:tcPr>
            <w:tcW w:w="549" w:type="dxa"/>
          </w:tcPr>
          <w:p w14:paraId="03FB6D08" w14:textId="77777777" w:rsidR="009E31C5" w:rsidRPr="00130547" w:rsidRDefault="009E31C5" w:rsidP="006D701A">
            <w:pPr>
              <w:spacing w:before="0" w:after="0" w:line="240" w:lineRule="auto"/>
              <w:contextualSpacing w:val="0"/>
            </w:pPr>
            <w:r w:rsidRPr="00130547">
              <w:t>1</w:t>
            </w:r>
          </w:p>
        </w:tc>
        <w:tc>
          <w:tcPr>
            <w:tcW w:w="1721" w:type="dxa"/>
          </w:tcPr>
          <w:p w14:paraId="5F926D19" w14:textId="77777777" w:rsidR="009E31C5" w:rsidRPr="00130547" w:rsidRDefault="009E31C5" w:rsidP="006D701A">
            <w:pPr>
              <w:spacing w:before="0" w:after="0" w:line="240" w:lineRule="auto"/>
              <w:contextualSpacing w:val="0"/>
            </w:pPr>
            <w:r w:rsidRPr="00130547">
              <w:t>2E</w:t>
            </w:r>
          </w:p>
        </w:tc>
        <w:tc>
          <w:tcPr>
            <w:tcW w:w="2545" w:type="dxa"/>
          </w:tcPr>
          <w:p w14:paraId="0F7043D5" w14:textId="77777777" w:rsidR="009E31C5" w:rsidRPr="00130547" w:rsidRDefault="009E31C5" w:rsidP="006D701A">
            <w:pPr>
              <w:spacing w:before="0" w:after="0" w:line="240" w:lineRule="auto"/>
              <w:contextualSpacing w:val="0"/>
            </w:pPr>
          </w:p>
        </w:tc>
        <w:tc>
          <w:tcPr>
            <w:tcW w:w="4961" w:type="dxa"/>
          </w:tcPr>
          <w:p w14:paraId="60E6FD7F" w14:textId="77777777" w:rsidR="009E31C5" w:rsidRPr="00130547" w:rsidRDefault="009E31C5" w:rsidP="006D701A">
            <w:pPr>
              <w:spacing w:before="0" w:after="0" w:line="240" w:lineRule="auto"/>
              <w:contextualSpacing w:val="0"/>
            </w:pPr>
            <w:r w:rsidRPr="00130547">
              <w:t>Sent by a device</w:t>
            </w:r>
          </w:p>
        </w:tc>
      </w:tr>
      <w:tr w:rsidR="0038003B" w:rsidRPr="00130547" w14:paraId="132E8A64" w14:textId="77777777" w:rsidTr="00130547">
        <w:tc>
          <w:tcPr>
            <w:tcW w:w="549" w:type="dxa"/>
          </w:tcPr>
          <w:p w14:paraId="142175AC" w14:textId="77777777" w:rsidR="009E31C5" w:rsidRPr="00130547" w:rsidRDefault="009E31C5" w:rsidP="006D701A">
            <w:pPr>
              <w:spacing w:before="0" w:after="0" w:line="240" w:lineRule="auto"/>
              <w:contextualSpacing w:val="0"/>
            </w:pPr>
            <w:r w:rsidRPr="00130547">
              <w:t>2</w:t>
            </w:r>
          </w:p>
        </w:tc>
        <w:tc>
          <w:tcPr>
            <w:tcW w:w="1721" w:type="dxa"/>
          </w:tcPr>
          <w:p w14:paraId="62AC158F" w14:textId="77777777" w:rsidR="009E31C5" w:rsidRPr="00130547" w:rsidRDefault="009E31C5" w:rsidP="006D701A">
            <w:pPr>
              <w:spacing w:before="0" w:after="0" w:line="240" w:lineRule="auto"/>
              <w:contextualSpacing w:val="0"/>
            </w:pPr>
            <w:r w:rsidRPr="00130547">
              <w:t>00</w:t>
            </w:r>
          </w:p>
        </w:tc>
        <w:tc>
          <w:tcPr>
            <w:tcW w:w="2545" w:type="dxa"/>
          </w:tcPr>
          <w:p w14:paraId="7EC3F320" w14:textId="77777777" w:rsidR="009E31C5" w:rsidRPr="00130547" w:rsidRDefault="009E31C5" w:rsidP="006D701A">
            <w:pPr>
              <w:spacing w:before="0" w:after="0" w:line="240" w:lineRule="auto"/>
              <w:contextualSpacing w:val="0"/>
            </w:pPr>
          </w:p>
        </w:tc>
        <w:tc>
          <w:tcPr>
            <w:tcW w:w="4961" w:type="dxa"/>
          </w:tcPr>
          <w:p w14:paraId="3E530D35" w14:textId="77777777" w:rsidR="009E31C5" w:rsidRPr="00130547" w:rsidRDefault="009E31C5" w:rsidP="006D701A">
            <w:pPr>
              <w:spacing w:before="0" w:after="0" w:line="240" w:lineRule="auto"/>
              <w:contextualSpacing w:val="0"/>
            </w:pPr>
            <w:r w:rsidRPr="00130547">
              <w:t>TP or IP telegram</w:t>
            </w:r>
          </w:p>
        </w:tc>
      </w:tr>
      <w:tr w:rsidR="00943D25" w:rsidRPr="00130547" w14:paraId="58951D20" w14:textId="77777777" w:rsidTr="00130547">
        <w:tc>
          <w:tcPr>
            <w:tcW w:w="549" w:type="dxa"/>
          </w:tcPr>
          <w:p w14:paraId="7B7FD386" w14:textId="77777777" w:rsidR="00943D25" w:rsidRPr="00130547" w:rsidRDefault="00943D25" w:rsidP="00943D25">
            <w:pPr>
              <w:spacing w:before="0" w:after="0" w:line="240" w:lineRule="auto"/>
              <w:contextualSpacing w:val="0"/>
            </w:pPr>
            <w:r w:rsidRPr="00130547">
              <w:t>3</w:t>
            </w:r>
          </w:p>
        </w:tc>
        <w:tc>
          <w:tcPr>
            <w:tcW w:w="1721" w:type="dxa"/>
          </w:tcPr>
          <w:p w14:paraId="71E2BA88" w14:textId="77777777" w:rsidR="00943D25" w:rsidRPr="00130547" w:rsidRDefault="00943D25" w:rsidP="00943D25">
            <w:pPr>
              <w:spacing w:before="0" w:after="0" w:line="240" w:lineRule="auto"/>
              <w:contextualSpacing w:val="0"/>
            </w:pPr>
            <w:r w:rsidRPr="00130547">
              <w:t>-</w:t>
            </w:r>
          </w:p>
        </w:tc>
        <w:tc>
          <w:tcPr>
            <w:tcW w:w="2545" w:type="dxa"/>
          </w:tcPr>
          <w:p w14:paraId="221AE12E" w14:textId="77777777" w:rsidR="00943D25" w:rsidRPr="00130547" w:rsidRDefault="00943D25" w:rsidP="00943D25">
            <w:pPr>
              <w:spacing w:before="0" w:after="0" w:line="240" w:lineRule="auto"/>
              <w:contextualSpacing w:val="0"/>
            </w:pPr>
          </w:p>
        </w:tc>
        <w:tc>
          <w:tcPr>
            <w:tcW w:w="4961" w:type="dxa"/>
          </w:tcPr>
          <w:p w14:paraId="7C3D593B" w14:textId="3D20891B" w:rsidR="00943D25" w:rsidRPr="00130547" w:rsidRDefault="00943D25" w:rsidP="00943D25">
            <w:pPr>
              <w:spacing w:before="0" w:after="0" w:line="240" w:lineRule="auto"/>
              <w:contextualSpacing w:val="0"/>
            </w:pPr>
            <w:r>
              <w:t>Additional Information - d</w:t>
            </w:r>
            <w:r w:rsidRPr="00130547">
              <w:t>oes not exist</w:t>
            </w:r>
          </w:p>
        </w:tc>
      </w:tr>
      <w:tr w:rsidR="0038003B" w:rsidRPr="00130547" w14:paraId="7E044E9C" w14:textId="77777777" w:rsidTr="00130547">
        <w:tc>
          <w:tcPr>
            <w:tcW w:w="549" w:type="dxa"/>
          </w:tcPr>
          <w:p w14:paraId="6B8B35A8" w14:textId="77777777" w:rsidR="009E31C5" w:rsidRPr="00130547" w:rsidRDefault="009E31C5" w:rsidP="006D701A">
            <w:pPr>
              <w:spacing w:before="0" w:after="0" w:line="240" w:lineRule="auto"/>
              <w:contextualSpacing w:val="0"/>
            </w:pPr>
            <w:r w:rsidRPr="00130547">
              <w:t>4</w:t>
            </w:r>
          </w:p>
        </w:tc>
        <w:tc>
          <w:tcPr>
            <w:tcW w:w="1721" w:type="dxa"/>
          </w:tcPr>
          <w:p w14:paraId="5696507C" w14:textId="77882E9C" w:rsidR="009E31C5" w:rsidRPr="00130547" w:rsidRDefault="009E31C5" w:rsidP="006D701A">
            <w:pPr>
              <w:spacing w:before="0" w:after="0" w:line="240" w:lineRule="auto"/>
              <w:contextualSpacing w:val="0"/>
            </w:pPr>
            <w:r w:rsidRPr="00130547">
              <w:t>BC</w:t>
            </w:r>
          </w:p>
        </w:tc>
        <w:tc>
          <w:tcPr>
            <w:tcW w:w="2545" w:type="dxa"/>
          </w:tcPr>
          <w:p w14:paraId="5F9A98F6" w14:textId="29E22720" w:rsidR="009E31C5" w:rsidRPr="00130547" w:rsidRDefault="009E31C5" w:rsidP="006D701A">
            <w:pPr>
              <w:spacing w:before="0" w:after="0" w:line="240" w:lineRule="auto"/>
              <w:contextualSpacing w:val="0"/>
            </w:pPr>
            <w:r w:rsidRPr="00130547">
              <w:t>1011 1100</w:t>
            </w:r>
          </w:p>
        </w:tc>
        <w:tc>
          <w:tcPr>
            <w:tcW w:w="4961" w:type="dxa"/>
          </w:tcPr>
          <w:p w14:paraId="48EAEF22" w14:textId="77777777" w:rsidR="009E31C5" w:rsidRPr="00130547" w:rsidRDefault="009E31C5" w:rsidP="006D701A">
            <w:pPr>
              <w:spacing w:before="0" w:after="0" w:line="240" w:lineRule="auto"/>
              <w:contextualSpacing w:val="0"/>
            </w:pPr>
            <w:r w:rsidRPr="00130547">
              <w:t xml:space="preserve">D7 = 1 </w:t>
            </w:r>
            <w:r w:rsidRPr="00130547">
              <w:sym w:font="Wingdings" w:char="F0E0"/>
            </w:r>
            <w:r w:rsidRPr="00130547">
              <w:t xml:space="preserve"> Standard frame</w:t>
            </w:r>
          </w:p>
          <w:p w14:paraId="77E4B60D" w14:textId="77777777" w:rsidR="009E31C5" w:rsidRPr="00130547" w:rsidRDefault="009E31C5" w:rsidP="006D701A">
            <w:pPr>
              <w:spacing w:before="0" w:after="0" w:line="240" w:lineRule="auto"/>
              <w:contextualSpacing w:val="0"/>
            </w:pPr>
            <w:r w:rsidRPr="00130547">
              <w:t>D6 = 0</w:t>
            </w:r>
          </w:p>
          <w:p w14:paraId="1C291499" w14:textId="77777777" w:rsidR="009E31C5" w:rsidRPr="00130547" w:rsidRDefault="009E31C5"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6F07FF6E" w14:textId="77777777" w:rsidR="009E31C5" w:rsidRPr="00130547" w:rsidRDefault="009E31C5"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20DF149A" w14:textId="52EC2AFB" w:rsidR="009E31C5" w:rsidRPr="00130547" w:rsidRDefault="009E31C5" w:rsidP="006D701A">
            <w:pPr>
              <w:spacing w:before="0" w:after="0" w:line="240" w:lineRule="auto"/>
              <w:contextualSpacing w:val="0"/>
            </w:pPr>
            <w:r w:rsidRPr="00130547">
              <w:t xml:space="preserve">D3-D2 = 11 </w:t>
            </w:r>
            <w:r w:rsidRPr="00130547">
              <w:sym w:font="Wingdings" w:char="F0E0"/>
            </w:r>
            <w:r w:rsidRPr="00130547">
              <w:t xml:space="preserve"> Low priority telegram</w:t>
            </w:r>
          </w:p>
          <w:p w14:paraId="29261251" w14:textId="77777777" w:rsidR="009E31C5" w:rsidRPr="00130547" w:rsidRDefault="009E31C5"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34997402" w14:textId="77777777" w:rsidR="009E31C5" w:rsidRPr="00130547" w:rsidRDefault="009E31C5"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5A1B8439" w14:textId="77777777" w:rsidTr="00130547">
        <w:tc>
          <w:tcPr>
            <w:tcW w:w="549" w:type="dxa"/>
          </w:tcPr>
          <w:p w14:paraId="0648A75E" w14:textId="77777777" w:rsidR="009E31C5" w:rsidRPr="00130547" w:rsidRDefault="009E31C5" w:rsidP="006D701A">
            <w:pPr>
              <w:spacing w:before="0" w:after="0" w:line="240" w:lineRule="auto"/>
              <w:contextualSpacing w:val="0"/>
            </w:pPr>
            <w:r w:rsidRPr="00130547">
              <w:t>5</w:t>
            </w:r>
          </w:p>
        </w:tc>
        <w:tc>
          <w:tcPr>
            <w:tcW w:w="1721" w:type="dxa"/>
          </w:tcPr>
          <w:p w14:paraId="2C497BD2" w14:textId="1915224F" w:rsidR="009E31C5" w:rsidRPr="00130547" w:rsidRDefault="009E31C5" w:rsidP="006D701A">
            <w:pPr>
              <w:spacing w:before="0" w:after="0" w:line="240" w:lineRule="auto"/>
              <w:contextualSpacing w:val="0"/>
            </w:pPr>
            <w:r w:rsidRPr="00130547">
              <w:t>E0</w:t>
            </w:r>
          </w:p>
        </w:tc>
        <w:tc>
          <w:tcPr>
            <w:tcW w:w="2545" w:type="dxa"/>
          </w:tcPr>
          <w:p w14:paraId="1A1FE362" w14:textId="2EA79232" w:rsidR="009E31C5" w:rsidRPr="00130547" w:rsidRDefault="009E31C5" w:rsidP="006D701A">
            <w:pPr>
              <w:spacing w:before="0" w:after="0" w:line="240" w:lineRule="auto"/>
              <w:contextualSpacing w:val="0"/>
            </w:pPr>
            <w:r w:rsidRPr="00130547">
              <w:t>1110 0000</w:t>
            </w:r>
          </w:p>
        </w:tc>
        <w:tc>
          <w:tcPr>
            <w:tcW w:w="4961" w:type="dxa"/>
          </w:tcPr>
          <w:p w14:paraId="5462F400" w14:textId="6DF91DE0" w:rsidR="009E31C5" w:rsidRPr="00130547" w:rsidRDefault="009E31C5" w:rsidP="006D701A">
            <w:pPr>
              <w:spacing w:before="0" w:after="0" w:line="240" w:lineRule="auto"/>
              <w:contextualSpacing w:val="0"/>
            </w:pPr>
            <w:r w:rsidRPr="00130547">
              <w:t xml:space="preserve">D7 = 1 </w:t>
            </w:r>
            <w:r w:rsidRPr="00130547">
              <w:sym w:font="Wingdings" w:char="F0E0"/>
            </w:r>
            <w:r w:rsidRPr="00130547">
              <w:t xml:space="preserve"> Address type = group address</w:t>
            </w:r>
          </w:p>
          <w:p w14:paraId="73379630" w14:textId="77777777" w:rsidR="009E31C5" w:rsidRPr="00130547" w:rsidRDefault="009E31C5" w:rsidP="006D701A">
            <w:pPr>
              <w:spacing w:before="0" w:after="0" w:line="240" w:lineRule="auto"/>
              <w:contextualSpacing w:val="0"/>
            </w:pPr>
            <w:r w:rsidRPr="00130547">
              <w:t xml:space="preserve">D6-D4 </w:t>
            </w:r>
            <w:r w:rsidRPr="00130547">
              <w:sym w:font="Wingdings" w:char="F0E0"/>
            </w:r>
            <w:r w:rsidRPr="00130547">
              <w:t xml:space="preserve"> Hop count = 6</w:t>
            </w:r>
          </w:p>
          <w:p w14:paraId="3689A8BF" w14:textId="77777777" w:rsidR="009E31C5" w:rsidRPr="00130547" w:rsidRDefault="009E31C5"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46BA8EC3" w14:textId="77777777" w:rsidTr="00130547">
        <w:tc>
          <w:tcPr>
            <w:tcW w:w="549" w:type="dxa"/>
          </w:tcPr>
          <w:p w14:paraId="6CAC5A91" w14:textId="77777777" w:rsidR="009E31C5" w:rsidRPr="00130547" w:rsidRDefault="009E31C5" w:rsidP="006D701A">
            <w:pPr>
              <w:spacing w:before="0" w:after="0" w:line="240" w:lineRule="auto"/>
              <w:contextualSpacing w:val="0"/>
            </w:pPr>
            <w:r w:rsidRPr="00130547">
              <w:t>6-7</w:t>
            </w:r>
          </w:p>
        </w:tc>
        <w:tc>
          <w:tcPr>
            <w:tcW w:w="1721" w:type="dxa"/>
          </w:tcPr>
          <w:p w14:paraId="2B1B610B" w14:textId="77777777" w:rsidR="009E31C5" w:rsidRPr="00130547" w:rsidRDefault="009E31C5" w:rsidP="006D701A">
            <w:pPr>
              <w:spacing w:before="0" w:after="0" w:line="240" w:lineRule="auto"/>
              <w:contextualSpacing w:val="0"/>
            </w:pPr>
            <w:r w:rsidRPr="00130547">
              <w:t>11FA</w:t>
            </w:r>
          </w:p>
        </w:tc>
        <w:tc>
          <w:tcPr>
            <w:tcW w:w="2545" w:type="dxa"/>
          </w:tcPr>
          <w:p w14:paraId="546699EB" w14:textId="77777777" w:rsidR="009E31C5" w:rsidRPr="00130547" w:rsidRDefault="009E31C5" w:rsidP="006D701A">
            <w:pPr>
              <w:spacing w:before="0" w:after="0" w:line="240" w:lineRule="auto"/>
              <w:contextualSpacing w:val="0"/>
            </w:pPr>
            <w:r w:rsidRPr="00130547">
              <w:t>0001 0001 1111 1010</w:t>
            </w:r>
          </w:p>
        </w:tc>
        <w:tc>
          <w:tcPr>
            <w:tcW w:w="4961" w:type="dxa"/>
          </w:tcPr>
          <w:p w14:paraId="7F2BABAD" w14:textId="77777777" w:rsidR="009E31C5" w:rsidRPr="00130547" w:rsidRDefault="009E31C5" w:rsidP="006D701A">
            <w:pPr>
              <w:spacing w:before="0" w:after="0" w:line="240" w:lineRule="auto"/>
              <w:contextualSpacing w:val="0"/>
            </w:pPr>
            <w:r w:rsidRPr="00130547">
              <w:t xml:space="preserve">D0-D7 </w:t>
            </w:r>
            <w:r w:rsidRPr="00130547">
              <w:sym w:font="Wingdings" w:char="F0E0"/>
            </w:r>
            <w:r w:rsidRPr="00130547">
              <w:t xml:space="preserve"> 1111 1010 = Device address (250)</w:t>
            </w:r>
          </w:p>
          <w:p w14:paraId="49660DD9" w14:textId="77777777" w:rsidR="009E31C5" w:rsidRPr="00130547" w:rsidRDefault="009E31C5"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6B2E1D5D" w14:textId="77777777" w:rsidR="009E31C5" w:rsidRPr="00130547" w:rsidRDefault="009E31C5"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63296953" w14:textId="77777777" w:rsidR="009E31C5" w:rsidRPr="00130547" w:rsidRDefault="009E31C5" w:rsidP="006D701A">
            <w:pPr>
              <w:spacing w:before="0" w:after="0" w:line="240" w:lineRule="auto"/>
              <w:contextualSpacing w:val="0"/>
            </w:pPr>
            <w:r w:rsidRPr="00130547">
              <w:t>Source address = 1.1.250</w:t>
            </w:r>
          </w:p>
        </w:tc>
      </w:tr>
      <w:tr w:rsidR="0038003B" w:rsidRPr="00130547" w14:paraId="5F02967A" w14:textId="77777777" w:rsidTr="00130547">
        <w:tc>
          <w:tcPr>
            <w:tcW w:w="549" w:type="dxa"/>
          </w:tcPr>
          <w:p w14:paraId="7E03A11C" w14:textId="77777777" w:rsidR="009E31C5" w:rsidRPr="00130547" w:rsidRDefault="009E31C5" w:rsidP="006D701A">
            <w:pPr>
              <w:spacing w:before="0" w:after="0" w:line="240" w:lineRule="auto"/>
              <w:contextualSpacing w:val="0"/>
            </w:pPr>
            <w:r w:rsidRPr="00130547">
              <w:t>8-9</w:t>
            </w:r>
          </w:p>
        </w:tc>
        <w:tc>
          <w:tcPr>
            <w:tcW w:w="1721" w:type="dxa"/>
          </w:tcPr>
          <w:p w14:paraId="6C4899F1" w14:textId="401D42B1" w:rsidR="009E31C5" w:rsidRPr="00130547" w:rsidRDefault="009E31C5" w:rsidP="006D701A">
            <w:pPr>
              <w:spacing w:before="0" w:after="0" w:line="240" w:lineRule="auto"/>
              <w:contextualSpacing w:val="0"/>
            </w:pPr>
            <w:r w:rsidRPr="00130547">
              <w:t>0103</w:t>
            </w:r>
          </w:p>
        </w:tc>
        <w:tc>
          <w:tcPr>
            <w:tcW w:w="2545" w:type="dxa"/>
          </w:tcPr>
          <w:p w14:paraId="3846AC9C" w14:textId="057868DA" w:rsidR="009E31C5" w:rsidRPr="00130547" w:rsidRDefault="009E31C5" w:rsidP="006D701A">
            <w:pPr>
              <w:spacing w:before="0" w:after="0" w:line="240" w:lineRule="auto"/>
              <w:contextualSpacing w:val="0"/>
            </w:pPr>
            <w:r w:rsidRPr="00130547">
              <w:t>0000 0001 0000 0011</w:t>
            </w:r>
          </w:p>
        </w:tc>
        <w:tc>
          <w:tcPr>
            <w:tcW w:w="4961" w:type="dxa"/>
          </w:tcPr>
          <w:p w14:paraId="0A58B278" w14:textId="6D518BED" w:rsidR="009E31C5" w:rsidRPr="00130547" w:rsidRDefault="009E31C5" w:rsidP="006D701A">
            <w:pPr>
              <w:spacing w:before="0" w:after="0" w:line="240" w:lineRule="auto"/>
              <w:contextualSpacing w:val="0"/>
            </w:pPr>
            <w:r w:rsidRPr="00130547">
              <w:t xml:space="preserve">D7 of Control field 2 = </w:t>
            </w:r>
            <w:r w:rsidR="000944C5" w:rsidRPr="00130547">
              <w:t>1</w:t>
            </w:r>
            <w:r w:rsidRPr="00130547">
              <w:t xml:space="preserve"> </w:t>
            </w:r>
            <w:r w:rsidRPr="00130547">
              <w:sym w:font="Wingdings" w:char="F0E0"/>
            </w:r>
            <w:r w:rsidRPr="00130547">
              <w:t xml:space="preserve"> </w:t>
            </w:r>
            <w:r w:rsidR="000944C5" w:rsidRPr="00130547">
              <w:t>group</w:t>
            </w:r>
            <w:r w:rsidRPr="00130547">
              <w:t xml:space="preserve"> address</w:t>
            </w:r>
          </w:p>
          <w:p w14:paraId="07C35840" w14:textId="4175DAE5" w:rsidR="009E31C5" w:rsidRPr="00130547" w:rsidRDefault="009E31C5" w:rsidP="006D701A">
            <w:pPr>
              <w:spacing w:before="0" w:after="0" w:line="240" w:lineRule="auto"/>
              <w:contextualSpacing w:val="0"/>
            </w:pPr>
            <w:r w:rsidRPr="00130547">
              <w:t xml:space="preserve">At least one bit = 1 </w:t>
            </w:r>
            <w:r w:rsidRPr="00130547">
              <w:sym w:font="Wingdings" w:char="F0E0"/>
            </w:r>
            <w:r w:rsidRPr="00130547">
              <w:t xml:space="preserve"> </w:t>
            </w:r>
            <w:r w:rsidR="000944C5" w:rsidRPr="00130547">
              <w:t>group</w:t>
            </w:r>
            <w:r w:rsidRPr="00130547">
              <w:t xml:space="preserve"> address (</w:t>
            </w:r>
            <w:r w:rsidR="000944C5" w:rsidRPr="00130547">
              <w:t>multicast</w:t>
            </w:r>
            <w:r w:rsidRPr="00130547">
              <w:t>)</w:t>
            </w:r>
          </w:p>
          <w:p w14:paraId="6C1D3AA2" w14:textId="06B13720" w:rsidR="009E31C5" w:rsidRPr="00130547" w:rsidRDefault="009E31C5" w:rsidP="006D701A">
            <w:pPr>
              <w:spacing w:before="0" w:after="0" w:line="240" w:lineRule="auto"/>
              <w:contextualSpacing w:val="0"/>
            </w:pPr>
            <w:r w:rsidRPr="00130547">
              <w:t xml:space="preserve">D0-D7 = </w:t>
            </w:r>
            <w:r w:rsidR="000944C5" w:rsidRPr="00130547">
              <w:t>3</w:t>
            </w:r>
          </w:p>
          <w:p w14:paraId="385F3936" w14:textId="4BCD923E" w:rsidR="009E31C5" w:rsidRPr="00130547" w:rsidRDefault="009E31C5" w:rsidP="006D701A">
            <w:pPr>
              <w:spacing w:before="0" w:after="0" w:line="240" w:lineRule="auto"/>
              <w:contextualSpacing w:val="0"/>
            </w:pPr>
            <w:r w:rsidRPr="00130547">
              <w:t>D0-D</w:t>
            </w:r>
            <w:r w:rsidR="00DE780E" w:rsidRPr="00130547">
              <w:t>2</w:t>
            </w:r>
            <w:r w:rsidRPr="00130547">
              <w:t xml:space="preserve"> = </w:t>
            </w:r>
            <w:r w:rsidR="00DE780E" w:rsidRPr="00130547">
              <w:t>1</w:t>
            </w:r>
          </w:p>
          <w:p w14:paraId="382296DF" w14:textId="13CD3D2D" w:rsidR="009E31C5" w:rsidRPr="00130547" w:rsidRDefault="009E31C5" w:rsidP="006D701A">
            <w:pPr>
              <w:spacing w:before="0" w:after="0" w:line="240" w:lineRule="auto"/>
              <w:contextualSpacing w:val="0"/>
            </w:pPr>
            <w:r w:rsidRPr="00130547">
              <w:t>D</w:t>
            </w:r>
            <w:r w:rsidR="00DE780E" w:rsidRPr="00130547">
              <w:t>3</w:t>
            </w:r>
            <w:r w:rsidRPr="00130547">
              <w:t>-D</w:t>
            </w:r>
            <w:r w:rsidR="00DE780E" w:rsidRPr="00130547">
              <w:t>7</w:t>
            </w:r>
            <w:r w:rsidRPr="00130547">
              <w:t xml:space="preserve"> = </w:t>
            </w:r>
            <w:r w:rsidR="00DE780E" w:rsidRPr="00130547">
              <w:t>0</w:t>
            </w:r>
          </w:p>
          <w:p w14:paraId="2202C314" w14:textId="58798F40" w:rsidR="009E31C5" w:rsidRPr="00130547" w:rsidRDefault="000944C5" w:rsidP="006D701A">
            <w:pPr>
              <w:spacing w:before="0" w:after="0" w:line="240" w:lineRule="auto"/>
              <w:contextualSpacing w:val="0"/>
            </w:pPr>
            <w:r w:rsidRPr="00130547">
              <w:t>Group</w:t>
            </w:r>
            <w:r w:rsidR="009E31C5" w:rsidRPr="00130547">
              <w:t xml:space="preserve"> address = </w:t>
            </w:r>
            <w:r w:rsidR="00DE780E" w:rsidRPr="00130547">
              <w:t>0/1/3</w:t>
            </w:r>
          </w:p>
        </w:tc>
      </w:tr>
      <w:tr w:rsidR="0038003B" w:rsidRPr="00130547" w14:paraId="22A27E2E" w14:textId="77777777" w:rsidTr="00130547">
        <w:tc>
          <w:tcPr>
            <w:tcW w:w="549" w:type="dxa"/>
          </w:tcPr>
          <w:p w14:paraId="0153B9B7" w14:textId="77777777" w:rsidR="009E31C5" w:rsidRPr="00130547" w:rsidRDefault="009E31C5" w:rsidP="006D701A">
            <w:pPr>
              <w:spacing w:before="0" w:after="0" w:line="240" w:lineRule="auto"/>
              <w:contextualSpacing w:val="0"/>
            </w:pPr>
            <w:r w:rsidRPr="00130547">
              <w:t>10</w:t>
            </w:r>
          </w:p>
        </w:tc>
        <w:tc>
          <w:tcPr>
            <w:tcW w:w="1721" w:type="dxa"/>
          </w:tcPr>
          <w:p w14:paraId="04084A78" w14:textId="77777777" w:rsidR="009E31C5" w:rsidRPr="00130547" w:rsidRDefault="009E31C5" w:rsidP="006D701A">
            <w:pPr>
              <w:spacing w:before="0" w:after="0" w:line="240" w:lineRule="auto"/>
              <w:contextualSpacing w:val="0"/>
            </w:pPr>
            <w:r w:rsidRPr="00130547">
              <w:t>01</w:t>
            </w:r>
          </w:p>
        </w:tc>
        <w:tc>
          <w:tcPr>
            <w:tcW w:w="2545" w:type="dxa"/>
          </w:tcPr>
          <w:p w14:paraId="4D1D9EC8" w14:textId="77777777" w:rsidR="009E31C5" w:rsidRPr="00130547" w:rsidRDefault="009E31C5" w:rsidP="006D701A">
            <w:pPr>
              <w:spacing w:before="0" w:after="0" w:line="240" w:lineRule="auto"/>
              <w:contextualSpacing w:val="0"/>
            </w:pPr>
            <w:r w:rsidRPr="00130547">
              <w:t>0000 0001</w:t>
            </w:r>
          </w:p>
        </w:tc>
        <w:tc>
          <w:tcPr>
            <w:tcW w:w="4961" w:type="dxa"/>
          </w:tcPr>
          <w:p w14:paraId="0461450C" w14:textId="77777777" w:rsidR="009E31C5" w:rsidRPr="00130547" w:rsidRDefault="009E31C5" w:rsidP="006D701A">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0ABBC6FB" w14:textId="77777777" w:rsidTr="00130547">
        <w:tc>
          <w:tcPr>
            <w:tcW w:w="549" w:type="dxa"/>
          </w:tcPr>
          <w:p w14:paraId="4ECF739E" w14:textId="77777777" w:rsidR="009E31C5" w:rsidRPr="00130547" w:rsidRDefault="009E31C5" w:rsidP="006D701A">
            <w:pPr>
              <w:spacing w:before="0" w:after="0" w:line="240" w:lineRule="auto"/>
              <w:contextualSpacing w:val="0"/>
            </w:pPr>
          </w:p>
        </w:tc>
        <w:tc>
          <w:tcPr>
            <w:tcW w:w="1721" w:type="dxa"/>
          </w:tcPr>
          <w:p w14:paraId="07934420" w14:textId="30D0BE7B" w:rsidR="009E31C5" w:rsidRPr="00130547" w:rsidRDefault="000944C5" w:rsidP="006D701A">
            <w:pPr>
              <w:spacing w:before="0" w:after="0" w:line="240" w:lineRule="auto"/>
              <w:contextualSpacing w:val="0"/>
            </w:pPr>
            <w:r w:rsidRPr="00130547">
              <w:t>00</w:t>
            </w:r>
          </w:p>
        </w:tc>
        <w:tc>
          <w:tcPr>
            <w:tcW w:w="2545" w:type="dxa"/>
          </w:tcPr>
          <w:p w14:paraId="37A93D4B" w14:textId="0DE420AE" w:rsidR="009E31C5" w:rsidRPr="00130547" w:rsidRDefault="000944C5" w:rsidP="006D701A">
            <w:pPr>
              <w:spacing w:before="0" w:after="0" w:line="240" w:lineRule="auto"/>
              <w:contextualSpacing w:val="0"/>
            </w:pPr>
            <w:r w:rsidRPr="00130547">
              <w:t>0000 0000</w:t>
            </w:r>
          </w:p>
        </w:tc>
        <w:tc>
          <w:tcPr>
            <w:tcW w:w="4961" w:type="dxa"/>
          </w:tcPr>
          <w:p w14:paraId="72A12C87" w14:textId="25E45258" w:rsidR="009E31C5" w:rsidRPr="00130547" w:rsidRDefault="009E31C5" w:rsidP="006D701A">
            <w:pPr>
              <w:spacing w:before="0" w:after="0" w:line="240" w:lineRule="auto"/>
              <w:contextualSpacing w:val="0"/>
            </w:pPr>
            <w:r w:rsidRPr="00130547">
              <w:t>0</w:t>
            </w:r>
            <w:r w:rsidR="000944C5" w:rsidRPr="00130547">
              <w:t>0</w:t>
            </w:r>
            <w:r w:rsidRPr="00130547">
              <w:t xml:space="preserve">: </w:t>
            </w:r>
            <w:r w:rsidR="000944C5" w:rsidRPr="00130547">
              <w:t>Unn</w:t>
            </w:r>
            <w:r w:rsidRPr="00130547">
              <w:t>umbered data package</w:t>
            </w:r>
          </w:p>
          <w:p w14:paraId="2C361F6B" w14:textId="3EFAEE65" w:rsidR="009E31C5" w:rsidRPr="00130547" w:rsidRDefault="000944C5" w:rsidP="006D701A">
            <w:pPr>
              <w:spacing w:before="0" w:after="0" w:line="240" w:lineRule="auto"/>
              <w:contextualSpacing w:val="0"/>
            </w:pPr>
            <w:r w:rsidRPr="00130547">
              <w:t>0</w:t>
            </w:r>
            <w:r w:rsidR="009E31C5" w:rsidRPr="00130547">
              <w:t>00</w:t>
            </w:r>
            <w:r w:rsidRPr="00130547">
              <w:t>0 = don’t care</w:t>
            </w:r>
          </w:p>
          <w:p w14:paraId="336026C3" w14:textId="32568DC4" w:rsidR="009E31C5" w:rsidRPr="00130547" w:rsidRDefault="000944C5" w:rsidP="006D701A">
            <w:pPr>
              <w:spacing w:before="0" w:after="0" w:line="240" w:lineRule="auto"/>
              <w:contextualSpacing w:val="0"/>
            </w:pPr>
            <w:r w:rsidRPr="00130547">
              <w:t>00</w:t>
            </w:r>
            <w:r w:rsidR="009E31C5" w:rsidRPr="00130547">
              <w:t xml:space="preserve"> = APCI</w:t>
            </w:r>
          </w:p>
        </w:tc>
      </w:tr>
      <w:tr w:rsidR="0038003B" w:rsidRPr="00130547" w14:paraId="58AE9D0E" w14:textId="77777777" w:rsidTr="00130547">
        <w:tc>
          <w:tcPr>
            <w:tcW w:w="549" w:type="dxa"/>
          </w:tcPr>
          <w:p w14:paraId="60CD513D" w14:textId="77777777" w:rsidR="009E31C5" w:rsidRPr="00130547" w:rsidRDefault="009E31C5" w:rsidP="006D701A">
            <w:pPr>
              <w:spacing w:before="0" w:after="0" w:line="240" w:lineRule="auto"/>
              <w:contextualSpacing w:val="0"/>
            </w:pPr>
          </w:p>
        </w:tc>
        <w:tc>
          <w:tcPr>
            <w:tcW w:w="1721" w:type="dxa"/>
          </w:tcPr>
          <w:p w14:paraId="3FB28AFE" w14:textId="0AC5996F" w:rsidR="009E31C5" w:rsidRPr="00130547" w:rsidRDefault="000944C5" w:rsidP="006D701A">
            <w:pPr>
              <w:spacing w:before="0" w:after="0" w:line="240" w:lineRule="auto"/>
              <w:contextualSpacing w:val="0"/>
            </w:pPr>
            <w:r w:rsidRPr="00130547">
              <w:t>00</w:t>
            </w:r>
          </w:p>
        </w:tc>
        <w:tc>
          <w:tcPr>
            <w:tcW w:w="2545" w:type="dxa"/>
          </w:tcPr>
          <w:p w14:paraId="3F8B1973" w14:textId="59DADA66" w:rsidR="009E31C5" w:rsidRPr="00130547" w:rsidRDefault="000944C5" w:rsidP="006D701A">
            <w:pPr>
              <w:spacing w:before="0" w:after="0" w:line="240" w:lineRule="auto"/>
              <w:contextualSpacing w:val="0"/>
            </w:pPr>
            <w:r w:rsidRPr="00130547">
              <w:t>0000 0000</w:t>
            </w:r>
          </w:p>
        </w:tc>
        <w:tc>
          <w:tcPr>
            <w:tcW w:w="4961" w:type="dxa"/>
          </w:tcPr>
          <w:p w14:paraId="565C2F30" w14:textId="672687C4" w:rsidR="009E31C5" w:rsidRPr="00130547" w:rsidRDefault="000944C5" w:rsidP="006D701A">
            <w:pPr>
              <w:spacing w:before="0" w:after="0" w:line="240" w:lineRule="auto"/>
              <w:contextualSpacing w:val="0"/>
            </w:pPr>
            <w:r w:rsidRPr="00130547">
              <w:t>0</w:t>
            </w:r>
            <w:r w:rsidR="009E31C5" w:rsidRPr="00130547">
              <w:t>0 = APCI</w:t>
            </w:r>
          </w:p>
          <w:p w14:paraId="298B192F" w14:textId="14334AE1" w:rsidR="009E31C5" w:rsidRPr="00130547" w:rsidRDefault="0094303D" w:rsidP="006D701A">
            <w:pPr>
              <w:spacing w:before="0" w:after="0" w:line="240" w:lineRule="auto"/>
              <w:contextualSpacing w:val="0"/>
            </w:pPr>
            <w:r>
              <w:t>The APCI is thus</w:t>
            </w:r>
            <w:r w:rsidR="009E31C5" w:rsidRPr="00130547">
              <w:t xml:space="preserve"> = </w:t>
            </w:r>
            <w:r w:rsidR="000944C5" w:rsidRPr="00130547">
              <w:t>0000</w:t>
            </w:r>
            <w:r w:rsidR="009E31C5" w:rsidRPr="00130547">
              <w:t xml:space="preserve"> which means a </w:t>
            </w:r>
            <w:r w:rsidR="000944C5" w:rsidRPr="00130547">
              <w:t xml:space="preserve">GroupValueRead </w:t>
            </w:r>
            <w:r w:rsidR="009E31C5" w:rsidRPr="00130547">
              <w:t>telegram</w:t>
            </w:r>
            <w:r w:rsidR="000944C5" w:rsidRPr="00130547">
              <w:t xml:space="preserve"> on Group </w:t>
            </w:r>
            <w:r w:rsidR="005A416B">
              <w:t>a</w:t>
            </w:r>
            <w:r w:rsidR="000944C5" w:rsidRPr="00130547">
              <w:t xml:space="preserve">ddress </w:t>
            </w:r>
            <w:r w:rsidR="00141B2A" w:rsidRPr="00130547">
              <w:t>0/1/3</w:t>
            </w:r>
          </w:p>
          <w:p w14:paraId="3DABA5BF" w14:textId="77777777" w:rsidR="009E31C5" w:rsidRDefault="009E31C5" w:rsidP="006D701A">
            <w:pPr>
              <w:spacing w:before="0" w:after="0" w:line="240" w:lineRule="auto"/>
              <w:contextualSpacing w:val="0"/>
            </w:pPr>
            <w:r w:rsidRPr="00130547">
              <w:t>00 0000: data</w:t>
            </w:r>
          </w:p>
          <w:p w14:paraId="5851E442" w14:textId="66A8F858" w:rsidR="00ED282F" w:rsidRPr="00130547" w:rsidRDefault="00ED282F" w:rsidP="006D701A">
            <w:pPr>
              <w:spacing w:before="0" w:after="0" w:line="240" w:lineRule="auto"/>
              <w:contextualSpacing w:val="0"/>
            </w:pPr>
            <w:r>
              <w:t xml:space="preserve">Explanation: device with address 1.1.250 sends on group address 0/1/3 a group value read message to the group object(s) listening to this group address. </w:t>
            </w:r>
          </w:p>
        </w:tc>
      </w:tr>
      <w:tr w:rsidR="009E31C5" w:rsidRPr="00130547" w14:paraId="4307A376" w14:textId="77777777" w:rsidTr="00130547">
        <w:tc>
          <w:tcPr>
            <w:tcW w:w="549" w:type="dxa"/>
          </w:tcPr>
          <w:p w14:paraId="3DCBFD33" w14:textId="77777777" w:rsidR="009E31C5" w:rsidRPr="00130547" w:rsidRDefault="009E31C5" w:rsidP="006D701A">
            <w:pPr>
              <w:spacing w:before="0" w:after="0" w:line="240" w:lineRule="auto"/>
              <w:contextualSpacing w:val="0"/>
            </w:pPr>
          </w:p>
        </w:tc>
        <w:tc>
          <w:tcPr>
            <w:tcW w:w="1721" w:type="dxa"/>
          </w:tcPr>
          <w:p w14:paraId="55BD6292" w14:textId="77777777" w:rsidR="009E31C5" w:rsidRPr="00130547" w:rsidRDefault="009E31C5" w:rsidP="006D701A">
            <w:pPr>
              <w:spacing w:before="0" w:after="0" w:line="240" w:lineRule="auto"/>
              <w:contextualSpacing w:val="0"/>
            </w:pPr>
          </w:p>
        </w:tc>
        <w:tc>
          <w:tcPr>
            <w:tcW w:w="2545" w:type="dxa"/>
          </w:tcPr>
          <w:p w14:paraId="5D7B5B18" w14:textId="77777777" w:rsidR="009E31C5" w:rsidRPr="00130547" w:rsidRDefault="009E31C5" w:rsidP="006D701A">
            <w:pPr>
              <w:spacing w:before="0" w:after="0" w:line="240" w:lineRule="auto"/>
              <w:contextualSpacing w:val="0"/>
            </w:pPr>
          </w:p>
        </w:tc>
        <w:tc>
          <w:tcPr>
            <w:tcW w:w="4961" w:type="dxa"/>
          </w:tcPr>
          <w:p w14:paraId="6062A2AD" w14:textId="77777777" w:rsidR="009E31C5" w:rsidRPr="00130547" w:rsidRDefault="009E31C5" w:rsidP="006D701A">
            <w:pPr>
              <w:spacing w:before="0" w:after="0" w:line="240" w:lineRule="auto"/>
              <w:contextualSpacing w:val="0"/>
            </w:pPr>
          </w:p>
        </w:tc>
      </w:tr>
    </w:tbl>
    <w:p w14:paraId="765AB31F" w14:textId="77777777" w:rsidR="009E31C5" w:rsidRPr="0038003B" w:rsidRDefault="009E31C5">
      <w:pPr>
        <w:spacing w:before="0" w:after="0" w:line="240" w:lineRule="auto"/>
        <w:contextualSpacing w:val="0"/>
      </w:pPr>
    </w:p>
    <w:p w14:paraId="3B3FBD44" w14:textId="77777777" w:rsidR="00D01D38" w:rsidRPr="0038003B" w:rsidRDefault="00D01D38">
      <w:pPr>
        <w:spacing w:before="0" w:after="0" w:line="240" w:lineRule="auto"/>
        <w:contextualSpacing w:val="0"/>
      </w:pPr>
    </w:p>
    <w:p w14:paraId="7237E832" w14:textId="77777777" w:rsidR="00D01D38" w:rsidRPr="0038003B" w:rsidRDefault="00D01D38">
      <w:pPr>
        <w:spacing w:before="0" w:after="0" w:line="240" w:lineRule="auto"/>
        <w:contextualSpacing w:val="0"/>
      </w:pPr>
    </w:p>
    <w:p w14:paraId="38C5EE99" w14:textId="77777777" w:rsidR="006D701A" w:rsidRPr="0038003B" w:rsidRDefault="006D701A">
      <w:pPr>
        <w:spacing w:before="0" w:after="0" w:line="240" w:lineRule="auto"/>
        <w:contextualSpacing w:val="0"/>
      </w:pPr>
      <w:r w:rsidRPr="0038003B">
        <w:br w:type="page"/>
      </w:r>
    </w:p>
    <w:p w14:paraId="1C5F42F8" w14:textId="1A772B3F" w:rsidR="006D701A" w:rsidRPr="0038003B" w:rsidRDefault="006D701A" w:rsidP="00037C7E">
      <w:pPr>
        <w:pStyle w:val="ListParagraph"/>
        <w:numPr>
          <w:ilvl w:val="0"/>
          <w:numId w:val="15"/>
        </w:numPr>
        <w:spacing w:before="0" w:after="0" w:line="240" w:lineRule="auto"/>
        <w:contextualSpacing w:val="0"/>
      </w:pPr>
      <w:r w:rsidRPr="0038003B">
        <w:lastRenderedPageBreak/>
        <w:t>2</w:t>
      </w:r>
      <w:r w:rsidR="00271861" w:rsidRPr="0038003B">
        <w:t>9</w:t>
      </w:r>
      <w:r w:rsidR="00107B01" w:rsidRPr="0038003B">
        <w:t xml:space="preserve"> </w:t>
      </w:r>
      <w:r w:rsidRPr="0038003B">
        <w:t>00 BC</w:t>
      </w:r>
      <w:r w:rsidR="00107B01" w:rsidRPr="0038003B">
        <w:t xml:space="preserve"> </w:t>
      </w:r>
      <w:r w:rsidRPr="0038003B">
        <w:t>E0 11</w:t>
      </w:r>
      <w:r w:rsidR="00107B01" w:rsidRPr="0038003B">
        <w:t xml:space="preserve"> </w:t>
      </w:r>
      <w:r w:rsidR="00271861" w:rsidRPr="0038003B">
        <w:t>01</w:t>
      </w:r>
      <w:r w:rsidRPr="0038003B">
        <w:t xml:space="preserve"> 01</w:t>
      </w:r>
      <w:r w:rsidR="00107B01" w:rsidRPr="0038003B">
        <w:t xml:space="preserve"> </w:t>
      </w:r>
      <w:r w:rsidRPr="0038003B">
        <w:t>03 0</w:t>
      </w:r>
      <w:r w:rsidR="00271861" w:rsidRPr="0038003B">
        <w:t>2</w:t>
      </w:r>
      <w:r w:rsidRPr="0038003B">
        <w:t xml:space="preserve"> 00 </w:t>
      </w:r>
      <w:r w:rsidR="00271861" w:rsidRPr="0038003B">
        <w:t>40 CC</w:t>
      </w:r>
    </w:p>
    <w:p w14:paraId="0D98EBCE" w14:textId="77777777" w:rsidR="006D701A" w:rsidRPr="0038003B" w:rsidRDefault="006D701A" w:rsidP="006D701A">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25414FE9" w14:textId="77777777" w:rsidTr="00130547">
        <w:tc>
          <w:tcPr>
            <w:tcW w:w="549" w:type="dxa"/>
          </w:tcPr>
          <w:p w14:paraId="3E9AEACB" w14:textId="77777777" w:rsidR="006D701A" w:rsidRPr="00130547" w:rsidRDefault="006D701A" w:rsidP="006D701A">
            <w:pPr>
              <w:spacing w:before="0" w:after="0" w:line="240" w:lineRule="auto"/>
              <w:contextualSpacing w:val="0"/>
            </w:pPr>
            <w:r w:rsidRPr="00130547">
              <w:t>1</w:t>
            </w:r>
          </w:p>
        </w:tc>
        <w:tc>
          <w:tcPr>
            <w:tcW w:w="1721" w:type="dxa"/>
          </w:tcPr>
          <w:p w14:paraId="582E46FC" w14:textId="146527E5" w:rsidR="006D701A" w:rsidRPr="00130547" w:rsidRDefault="006D701A" w:rsidP="006D701A">
            <w:pPr>
              <w:spacing w:before="0" w:after="0" w:line="240" w:lineRule="auto"/>
              <w:contextualSpacing w:val="0"/>
            </w:pPr>
            <w:r w:rsidRPr="00130547">
              <w:t>2</w:t>
            </w:r>
            <w:r w:rsidR="00271861" w:rsidRPr="00130547">
              <w:t>9</w:t>
            </w:r>
          </w:p>
        </w:tc>
        <w:tc>
          <w:tcPr>
            <w:tcW w:w="2545" w:type="dxa"/>
          </w:tcPr>
          <w:p w14:paraId="02661834" w14:textId="77777777" w:rsidR="006D701A" w:rsidRPr="00130547" w:rsidRDefault="006D701A" w:rsidP="006D701A">
            <w:pPr>
              <w:spacing w:before="0" w:after="0" w:line="240" w:lineRule="auto"/>
              <w:contextualSpacing w:val="0"/>
            </w:pPr>
          </w:p>
        </w:tc>
        <w:tc>
          <w:tcPr>
            <w:tcW w:w="4961" w:type="dxa"/>
          </w:tcPr>
          <w:p w14:paraId="21BB3086" w14:textId="1D1E4D28" w:rsidR="006D701A" w:rsidRPr="00130547" w:rsidRDefault="006474FD" w:rsidP="006D701A">
            <w:pPr>
              <w:spacing w:before="0" w:after="0" w:line="240" w:lineRule="auto"/>
              <w:contextualSpacing w:val="0"/>
            </w:pPr>
            <w:r w:rsidRPr="00130547">
              <w:t>From bus</w:t>
            </w:r>
          </w:p>
        </w:tc>
      </w:tr>
      <w:tr w:rsidR="0038003B" w:rsidRPr="00130547" w14:paraId="2CAD71A9" w14:textId="77777777" w:rsidTr="00130547">
        <w:tc>
          <w:tcPr>
            <w:tcW w:w="549" w:type="dxa"/>
          </w:tcPr>
          <w:p w14:paraId="55A37635" w14:textId="77777777" w:rsidR="006D701A" w:rsidRPr="00130547" w:rsidRDefault="006D701A" w:rsidP="006D701A">
            <w:pPr>
              <w:spacing w:before="0" w:after="0" w:line="240" w:lineRule="auto"/>
              <w:contextualSpacing w:val="0"/>
            </w:pPr>
            <w:r w:rsidRPr="00130547">
              <w:t>2</w:t>
            </w:r>
          </w:p>
        </w:tc>
        <w:tc>
          <w:tcPr>
            <w:tcW w:w="1721" w:type="dxa"/>
          </w:tcPr>
          <w:p w14:paraId="7AFAC3EA" w14:textId="77777777" w:rsidR="006D701A" w:rsidRPr="00130547" w:rsidRDefault="006D701A" w:rsidP="006D701A">
            <w:pPr>
              <w:spacing w:before="0" w:after="0" w:line="240" w:lineRule="auto"/>
              <w:contextualSpacing w:val="0"/>
            </w:pPr>
            <w:r w:rsidRPr="00130547">
              <w:t>00</w:t>
            </w:r>
          </w:p>
        </w:tc>
        <w:tc>
          <w:tcPr>
            <w:tcW w:w="2545" w:type="dxa"/>
          </w:tcPr>
          <w:p w14:paraId="013AE119" w14:textId="77777777" w:rsidR="006D701A" w:rsidRPr="00130547" w:rsidRDefault="006D701A" w:rsidP="006D701A">
            <w:pPr>
              <w:spacing w:before="0" w:after="0" w:line="240" w:lineRule="auto"/>
              <w:contextualSpacing w:val="0"/>
            </w:pPr>
          </w:p>
        </w:tc>
        <w:tc>
          <w:tcPr>
            <w:tcW w:w="4961" w:type="dxa"/>
          </w:tcPr>
          <w:p w14:paraId="4ADA1D93" w14:textId="77777777" w:rsidR="006D701A" w:rsidRPr="00130547" w:rsidRDefault="006D701A" w:rsidP="006D701A">
            <w:pPr>
              <w:spacing w:before="0" w:after="0" w:line="240" w:lineRule="auto"/>
              <w:contextualSpacing w:val="0"/>
            </w:pPr>
            <w:r w:rsidRPr="00130547">
              <w:t>TP or IP telegram</w:t>
            </w:r>
          </w:p>
        </w:tc>
      </w:tr>
      <w:tr w:rsidR="00ED282F" w:rsidRPr="00130547" w14:paraId="7DBD6F98" w14:textId="77777777" w:rsidTr="00130547">
        <w:tc>
          <w:tcPr>
            <w:tcW w:w="549" w:type="dxa"/>
          </w:tcPr>
          <w:p w14:paraId="14EE3CDC" w14:textId="77777777" w:rsidR="00ED282F" w:rsidRPr="00130547" w:rsidRDefault="00ED282F" w:rsidP="00ED282F">
            <w:pPr>
              <w:spacing w:before="0" w:after="0" w:line="240" w:lineRule="auto"/>
              <w:contextualSpacing w:val="0"/>
            </w:pPr>
            <w:r w:rsidRPr="00130547">
              <w:t>3</w:t>
            </w:r>
          </w:p>
        </w:tc>
        <w:tc>
          <w:tcPr>
            <w:tcW w:w="1721" w:type="dxa"/>
          </w:tcPr>
          <w:p w14:paraId="12A17CF2" w14:textId="77777777" w:rsidR="00ED282F" w:rsidRPr="00130547" w:rsidRDefault="00ED282F" w:rsidP="00ED282F">
            <w:pPr>
              <w:spacing w:before="0" w:after="0" w:line="240" w:lineRule="auto"/>
              <w:contextualSpacing w:val="0"/>
            </w:pPr>
            <w:r w:rsidRPr="00130547">
              <w:t>-</w:t>
            </w:r>
          </w:p>
        </w:tc>
        <w:tc>
          <w:tcPr>
            <w:tcW w:w="2545" w:type="dxa"/>
          </w:tcPr>
          <w:p w14:paraId="58430C28" w14:textId="77777777" w:rsidR="00ED282F" w:rsidRPr="00130547" w:rsidRDefault="00ED282F" w:rsidP="00ED282F">
            <w:pPr>
              <w:spacing w:before="0" w:after="0" w:line="240" w:lineRule="auto"/>
              <w:contextualSpacing w:val="0"/>
            </w:pPr>
          </w:p>
        </w:tc>
        <w:tc>
          <w:tcPr>
            <w:tcW w:w="4961" w:type="dxa"/>
          </w:tcPr>
          <w:p w14:paraId="1F3635DF" w14:textId="29906F9C" w:rsidR="00ED282F" w:rsidRPr="00130547" w:rsidRDefault="00ED282F" w:rsidP="00ED282F">
            <w:pPr>
              <w:spacing w:before="0" w:after="0" w:line="240" w:lineRule="auto"/>
              <w:contextualSpacing w:val="0"/>
            </w:pPr>
            <w:r>
              <w:t>Additional Information - d</w:t>
            </w:r>
            <w:r w:rsidRPr="00130547">
              <w:t>oes not exist</w:t>
            </w:r>
          </w:p>
        </w:tc>
      </w:tr>
      <w:tr w:rsidR="0038003B" w:rsidRPr="00130547" w14:paraId="38D2EF2E" w14:textId="77777777" w:rsidTr="00130547">
        <w:tc>
          <w:tcPr>
            <w:tcW w:w="549" w:type="dxa"/>
          </w:tcPr>
          <w:p w14:paraId="676F1446" w14:textId="77777777" w:rsidR="006D701A" w:rsidRPr="00130547" w:rsidRDefault="006D701A" w:rsidP="006D701A">
            <w:pPr>
              <w:spacing w:before="0" w:after="0" w:line="240" w:lineRule="auto"/>
              <w:contextualSpacing w:val="0"/>
            </w:pPr>
            <w:r w:rsidRPr="00130547">
              <w:t>4</w:t>
            </w:r>
          </w:p>
        </w:tc>
        <w:tc>
          <w:tcPr>
            <w:tcW w:w="1721" w:type="dxa"/>
          </w:tcPr>
          <w:p w14:paraId="2B69BD96" w14:textId="77777777" w:rsidR="006D701A" w:rsidRPr="00130547" w:rsidRDefault="006D701A" w:rsidP="006D701A">
            <w:pPr>
              <w:spacing w:before="0" w:after="0" w:line="240" w:lineRule="auto"/>
              <w:contextualSpacing w:val="0"/>
            </w:pPr>
            <w:r w:rsidRPr="00130547">
              <w:t>BC</w:t>
            </w:r>
          </w:p>
        </w:tc>
        <w:tc>
          <w:tcPr>
            <w:tcW w:w="2545" w:type="dxa"/>
          </w:tcPr>
          <w:p w14:paraId="129AFC83" w14:textId="77777777" w:rsidR="006D701A" w:rsidRPr="00130547" w:rsidRDefault="006D701A" w:rsidP="006D701A">
            <w:pPr>
              <w:spacing w:before="0" w:after="0" w:line="240" w:lineRule="auto"/>
              <w:contextualSpacing w:val="0"/>
            </w:pPr>
            <w:r w:rsidRPr="00130547">
              <w:t>1011 1100</w:t>
            </w:r>
          </w:p>
        </w:tc>
        <w:tc>
          <w:tcPr>
            <w:tcW w:w="4961" w:type="dxa"/>
          </w:tcPr>
          <w:p w14:paraId="5ED5D8F9" w14:textId="77777777" w:rsidR="006D701A" w:rsidRPr="00130547" w:rsidRDefault="006D701A" w:rsidP="006D701A">
            <w:pPr>
              <w:spacing w:before="0" w:after="0" w:line="240" w:lineRule="auto"/>
              <w:contextualSpacing w:val="0"/>
            </w:pPr>
            <w:r w:rsidRPr="00130547">
              <w:t xml:space="preserve">D7 = 1 </w:t>
            </w:r>
            <w:r w:rsidRPr="00130547">
              <w:sym w:font="Wingdings" w:char="F0E0"/>
            </w:r>
            <w:r w:rsidRPr="00130547">
              <w:t xml:space="preserve"> Standard frame</w:t>
            </w:r>
          </w:p>
          <w:p w14:paraId="4CF1A8D0" w14:textId="77777777" w:rsidR="006D701A" w:rsidRPr="00130547" w:rsidRDefault="006D701A" w:rsidP="006D701A">
            <w:pPr>
              <w:spacing w:before="0" w:after="0" w:line="240" w:lineRule="auto"/>
              <w:contextualSpacing w:val="0"/>
            </w:pPr>
            <w:r w:rsidRPr="00130547">
              <w:t>D6 = 0</w:t>
            </w:r>
          </w:p>
          <w:p w14:paraId="6DE62407" w14:textId="77777777" w:rsidR="006D701A" w:rsidRPr="00130547" w:rsidRDefault="006D701A" w:rsidP="006D701A">
            <w:pPr>
              <w:spacing w:before="0" w:after="0" w:line="240" w:lineRule="auto"/>
              <w:contextualSpacing w:val="0"/>
            </w:pPr>
            <w:r w:rsidRPr="00130547">
              <w:t xml:space="preserve">D5 = 1 </w:t>
            </w:r>
            <w:r w:rsidRPr="00130547">
              <w:sym w:font="Wingdings" w:char="F0E0"/>
            </w:r>
            <w:r w:rsidRPr="00130547">
              <w:t xml:space="preserve"> not repeated frame</w:t>
            </w:r>
          </w:p>
          <w:p w14:paraId="31011309" w14:textId="77777777" w:rsidR="006D701A" w:rsidRPr="00130547" w:rsidRDefault="006D701A" w:rsidP="006D701A">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114408BA" w14:textId="77777777" w:rsidR="006D701A" w:rsidRPr="00130547" w:rsidRDefault="006D701A" w:rsidP="006D701A">
            <w:pPr>
              <w:spacing w:before="0" w:after="0" w:line="240" w:lineRule="auto"/>
              <w:contextualSpacing w:val="0"/>
            </w:pPr>
            <w:r w:rsidRPr="00130547">
              <w:t xml:space="preserve">D3-D2 = 11 </w:t>
            </w:r>
            <w:r w:rsidRPr="00130547">
              <w:sym w:font="Wingdings" w:char="F0E0"/>
            </w:r>
            <w:r w:rsidRPr="00130547">
              <w:t xml:space="preserve"> Low priority telegram</w:t>
            </w:r>
          </w:p>
          <w:p w14:paraId="7A0F93D8" w14:textId="77777777" w:rsidR="006D701A" w:rsidRPr="00130547" w:rsidRDefault="006D701A" w:rsidP="006D701A">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42A7C239" w14:textId="77777777" w:rsidR="006D701A" w:rsidRPr="00130547" w:rsidRDefault="006D701A" w:rsidP="006D701A">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5F8197E4" w14:textId="77777777" w:rsidTr="00130547">
        <w:tc>
          <w:tcPr>
            <w:tcW w:w="549" w:type="dxa"/>
          </w:tcPr>
          <w:p w14:paraId="0F2E95D3" w14:textId="77777777" w:rsidR="006D701A" w:rsidRPr="00130547" w:rsidRDefault="006D701A" w:rsidP="006D701A">
            <w:pPr>
              <w:spacing w:before="0" w:after="0" w:line="240" w:lineRule="auto"/>
              <w:contextualSpacing w:val="0"/>
            </w:pPr>
            <w:r w:rsidRPr="00130547">
              <w:t>5</w:t>
            </w:r>
          </w:p>
        </w:tc>
        <w:tc>
          <w:tcPr>
            <w:tcW w:w="1721" w:type="dxa"/>
          </w:tcPr>
          <w:p w14:paraId="09367887" w14:textId="77777777" w:rsidR="006D701A" w:rsidRPr="00130547" w:rsidRDefault="006D701A" w:rsidP="006D701A">
            <w:pPr>
              <w:spacing w:before="0" w:after="0" w:line="240" w:lineRule="auto"/>
              <w:contextualSpacing w:val="0"/>
            </w:pPr>
            <w:r w:rsidRPr="00130547">
              <w:t>E0</w:t>
            </w:r>
          </w:p>
        </w:tc>
        <w:tc>
          <w:tcPr>
            <w:tcW w:w="2545" w:type="dxa"/>
          </w:tcPr>
          <w:p w14:paraId="09BA815A" w14:textId="77777777" w:rsidR="006D701A" w:rsidRPr="00130547" w:rsidRDefault="006D701A" w:rsidP="006D701A">
            <w:pPr>
              <w:spacing w:before="0" w:after="0" w:line="240" w:lineRule="auto"/>
              <w:contextualSpacing w:val="0"/>
            </w:pPr>
            <w:r w:rsidRPr="00130547">
              <w:t>1110 0000</w:t>
            </w:r>
          </w:p>
        </w:tc>
        <w:tc>
          <w:tcPr>
            <w:tcW w:w="4961" w:type="dxa"/>
          </w:tcPr>
          <w:p w14:paraId="530116E9" w14:textId="77777777" w:rsidR="006D701A" w:rsidRPr="00130547" w:rsidRDefault="006D701A" w:rsidP="006D701A">
            <w:pPr>
              <w:spacing w:before="0" w:after="0" w:line="240" w:lineRule="auto"/>
              <w:contextualSpacing w:val="0"/>
            </w:pPr>
            <w:r w:rsidRPr="00130547">
              <w:t xml:space="preserve">D7 = 1 </w:t>
            </w:r>
            <w:r w:rsidRPr="00130547">
              <w:sym w:font="Wingdings" w:char="F0E0"/>
            </w:r>
            <w:r w:rsidRPr="00130547">
              <w:t xml:space="preserve"> Address type = group address</w:t>
            </w:r>
          </w:p>
          <w:p w14:paraId="6BD8D1D7" w14:textId="77777777" w:rsidR="006D701A" w:rsidRPr="00130547" w:rsidRDefault="006D701A" w:rsidP="006D701A">
            <w:pPr>
              <w:spacing w:before="0" w:after="0" w:line="240" w:lineRule="auto"/>
              <w:contextualSpacing w:val="0"/>
            </w:pPr>
            <w:r w:rsidRPr="00130547">
              <w:t xml:space="preserve">D6-D4 </w:t>
            </w:r>
            <w:r w:rsidRPr="00130547">
              <w:sym w:font="Wingdings" w:char="F0E0"/>
            </w:r>
            <w:r w:rsidRPr="00130547">
              <w:t xml:space="preserve"> Hop count = 6</w:t>
            </w:r>
          </w:p>
          <w:p w14:paraId="77F72634" w14:textId="77777777" w:rsidR="006D701A" w:rsidRPr="00130547" w:rsidRDefault="006D701A" w:rsidP="006D701A">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3E519CAD" w14:textId="77777777" w:rsidTr="00130547">
        <w:tc>
          <w:tcPr>
            <w:tcW w:w="549" w:type="dxa"/>
          </w:tcPr>
          <w:p w14:paraId="09AD018A" w14:textId="77777777" w:rsidR="006D701A" w:rsidRPr="00130547" w:rsidRDefault="006D701A" w:rsidP="006D701A">
            <w:pPr>
              <w:spacing w:before="0" w:after="0" w:line="240" w:lineRule="auto"/>
              <w:contextualSpacing w:val="0"/>
            </w:pPr>
            <w:r w:rsidRPr="00130547">
              <w:t>6-7</w:t>
            </w:r>
          </w:p>
        </w:tc>
        <w:tc>
          <w:tcPr>
            <w:tcW w:w="1721" w:type="dxa"/>
          </w:tcPr>
          <w:p w14:paraId="4D20BA56" w14:textId="468647FA" w:rsidR="006D701A" w:rsidRPr="00130547" w:rsidRDefault="006D701A" w:rsidP="006D701A">
            <w:pPr>
              <w:spacing w:before="0" w:after="0" w:line="240" w:lineRule="auto"/>
              <w:contextualSpacing w:val="0"/>
            </w:pPr>
            <w:r w:rsidRPr="00130547">
              <w:t>11</w:t>
            </w:r>
            <w:r w:rsidR="00271861" w:rsidRPr="00130547">
              <w:t>01</w:t>
            </w:r>
          </w:p>
        </w:tc>
        <w:tc>
          <w:tcPr>
            <w:tcW w:w="2545" w:type="dxa"/>
          </w:tcPr>
          <w:p w14:paraId="7B995FB6" w14:textId="67574970" w:rsidR="006D701A" w:rsidRPr="00130547" w:rsidRDefault="006D701A" w:rsidP="006D701A">
            <w:pPr>
              <w:spacing w:before="0" w:after="0" w:line="240" w:lineRule="auto"/>
              <w:contextualSpacing w:val="0"/>
            </w:pPr>
            <w:r w:rsidRPr="00130547">
              <w:t xml:space="preserve">0001 0001 </w:t>
            </w:r>
            <w:r w:rsidR="00271861" w:rsidRPr="00130547">
              <w:t>0000</w:t>
            </w:r>
            <w:r w:rsidRPr="00130547">
              <w:t xml:space="preserve"> </w:t>
            </w:r>
            <w:r w:rsidR="00271861" w:rsidRPr="00130547">
              <w:t>0001</w:t>
            </w:r>
          </w:p>
        </w:tc>
        <w:tc>
          <w:tcPr>
            <w:tcW w:w="4961" w:type="dxa"/>
          </w:tcPr>
          <w:p w14:paraId="45F9CD97" w14:textId="62A48689" w:rsidR="006D701A" w:rsidRPr="00130547" w:rsidRDefault="006D701A" w:rsidP="006D701A">
            <w:pPr>
              <w:spacing w:before="0" w:after="0" w:line="240" w:lineRule="auto"/>
              <w:contextualSpacing w:val="0"/>
            </w:pPr>
            <w:r w:rsidRPr="00130547">
              <w:t xml:space="preserve">D0-D7 </w:t>
            </w:r>
            <w:r w:rsidRPr="00130547">
              <w:sym w:font="Wingdings" w:char="F0E0"/>
            </w:r>
            <w:r w:rsidRPr="00130547">
              <w:t xml:space="preserve"> </w:t>
            </w:r>
            <w:r w:rsidR="00271861" w:rsidRPr="00130547">
              <w:t>0000 0001</w:t>
            </w:r>
            <w:r w:rsidRPr="00130547">
              <w:t xml:space="preserve"> = Device address (</w:t>
            </w:r>
            <w:r w:rsidR="00271861" w:rsidRPr="00130547">
              <w:t>1</w:t>
            </w:r>
            <w:r w:rsidRPr="00130547">
              <w:t>)</w:t>
            </w:r>
          </w:p>
          <w:p w14:paraId="1B50F918" w14:textId="77777777" w:rsidR="006D701A" w:rsidRPr="00130547" w:rsidRDefault="006D701A" w:rsidP="006D701A">
            <w:pPr>
              <w:spacing w:before="0" w:after="0" w:line="240" w:lineRule="auto"/>
              <w:contextualSpacing w:val="0"/>
            </w:pPr>
            <w:r w:rsidRPr="00130547">
              <w:t xml:space="preserve">D0-D3 </w:t>
            </w:r>
            <w:r w:rsidRPr="00130547">
              <w:sym w:font="Wingdings" w:char="F0E0"/>
            </w:r>
            <w:r w:rsidRPr="00130547">
              <w:t xml:space="preserve"> 0001 = Line address (1)</w:t>
            </w:r>
          </w:p>
          <w:p w14:paraId="0C70BC07" w14:textId="77777777" w:rsidR="006D701A" w:rsidRPr="00130547" w:rsidRDefault="006D701A" w:rsidP="006D701A">
            <w:pPr>
              <w:spacing w:before="0" w:after="0" w:line="240" w:lineRule="auto"/>
              <w:contextualSpacing w:val="0"/>
            </w:pPr>
            <w:r w:rsidRPr="00130547">
              <w:t xml:space="preserve">D0-D3 </w:t>
            </w:r>
            <w:r w:rsidRPr="00130547">
              <w:sym w:font="Wingdings" w:char="F0E0"/>
            </w:r>
            <w:r w:rsidRPr="00130547">
              <w:t xml:space="preserve"> 0001 = Area address (1)</w:t>
            </w:r>
          </w:p>
          <w:p w14:paraId="5BEA15C2" w14:textId="75B27CAB" w:rsidR="006D701A" w:rsidRPr="00130547" w:rsidRDefault="006D701A" w:rsidP="006D701A">
            <w:pPr>
              <w:spacing w:before="0" w:after="0" w:line="240" w:lineRule="auto"/>
              <w:contextualSpacing w:val="0"/>
            </w:pPr>
            <w:r w:rsidRPr="00130547">
              <w:t>Source address = 1.1.</w:t>
            </w:r>
            <w:r w:rsidR="00271861" w:rsidRPr="00130547">
              <w:t>1</w:t>
            </w:r>
          </w:p>
        </w:tc>
      </w:tr>
      <w:tr w:rsidR="0038003B" w:rsidRPr="00130547" w14:paraId="08706A52" w14:textId="77777777" w:rsidTr="00130547">
        <w:tc>
          <w:tcPr>
            <w:tcW w:w="549" w:type="dxa"/>
          </w:tcPr>
          <w:p w14:paraId="5BF47396" w14:textId="77777777" w:rsidR="006D701A" w:rsidRPr="00130547" w:rsidRDefault="006D701A" w:rsidP="006D701A">
            <w:pPr>
              <w:spacing w:before="0" w:after="0" w:line="240" w:lineRule="auto"/>
              <w:contextualSpacing w:val="0"/>
            </w:pPr>
            <w:r w:rsidRPr="00130547">
              <w:t>8-9</w:t>
            </w:r>
          </w:p>
        </w:tc>
        <w:tc>
          <w:tcPr>
            <w:tcW w:w="1721" w:type="dxa"/>
          </w:tcPr>
          <w:p w14:paraId="4C031A0F" w14:textId="77777777" w:rsidR="006D701A" w:rsidRPr="00130547" w:rsidRDefault="006D701A" w:rsidP="006D701A">
            <w:pPr>
              <w:spacing w:before="0" w:after="0" w:line="240" w:lineRule="auto"/>
              <w:contextualSpacing w:val="0"/>
            </w:pPr>
            <w:r w:rsidRPr="00130547">
              <w:t>0103</w:t>
            </w:r>
          </w:p>
        </w:tc>
        <w:tc>
          <w:tcPr>
            <w:tcW w:w="2545" w:type="dxa"/>
          </w:tcPr>
          <w:p w14:paraId="2E0B7FC0" w14:textId="77777777" w:rsidR="006D701A" w:rsidRPr="00130547" w:rsidRDefault="006D701A" w:rsidP="006D701A">
            <w:pPr>
              <w:spacing w:before="0" w:after="0" w:line="240" w:lineRule="auto"/>
              <w:contextualSpacing w:val="0"/>
            </w:pPr>
            <w:r w:rsidRPr="00130547">
              <w:t>0000 0001 0000 0011</w:t>
            </w:r>
          </w:p>
        </w:tc>
        <w:tc>
          <w:tcPr>
            <w:tcW w:w="4961" w:type="dxa"/>
          </w:tcPr>
          <w:p w14:paraId="0A30BB79" w14:textId="77777777" w:rsidR="006D701A" w:rsidRPr="00130547" w:rsidRDefault="006D701A" w:rsidP="006D701A">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0A94D8D1" w14:textId="77777777" w:rsidR="006D701A" w:rsidRPr="00130547" w:rsidRDefault="006D701A" w:rsidP="006D701A">
            <w:pPr>
              <w:spacing w:before="0" w:after="0" w:line="240" w:lineRule="auto"/>
              <w:contextualSpacing w:val="0"/>
            </w:pPr>
            <w:r w:rsidRPr="00130547">
              <w:t xml:space="preserve">At least one bit = 1 </w:t>
            </w:r>
            <w:r w:rsidRPr="00130547">
              <w:sym w:font="Wingdings" w:char="F0E0"/>
            </w:r>
            <w:r w:rsidRPr="00130547">
              <w:t xml:space="preserve"> group address (multicast)</w:t>
            </w:r>
          </w:p>
          <w:p w14:paraId="0B4E84D3" w14:textId="77777777" w:rsidR="006D701A" w:rsidRPr="00130547" w:rsidRDefault="006D701A" w:rsidP="006D701A">
            <w:pPr>
              <w:spacing w:before="0" w:after="0" w:line="240" w:lineRule="auto"/>
              <w:contextualSpacing w:val="0"/>
            </w:pPr>
            <w:r w:rsidRPr="00130547">
              <w:t>D0-D7 = 3</w:t>
            </w:r>
          </w:p>
          <w:p w14:paraId="5E4A3D49" w14:textId="3005F6E6" w:rsidR="006D701A" w:rsidRPr="00130547" w:rsidRDefault="006D701A" w:rsidP="006D701A">
            <w:pPr>
              <w:spacing w:before="0" w:after="0" w:line="240" w:lineRule="auto"/>
              <w:contextualSpacing w:val="0"/>
            </w:pPr>
            <w:r w:rsidRPr="00130547">
              <w:t>D0-D</w:t>
            </w:r>
            <w:r w:rsidR="00DE780E" w:rsidRPr="00130547">
              <w:t>2</w:t>
            </w:r>
            <w:r w:rsidRPr="00130547">
              <w:t xml:space="preserve"> = </w:t>
            </w:r>
            <w:r w:rsidR="00DE780E" w:rsidRPr="00130547">
              <w:t>1</w:t>
            </w:r>
          </w:p>
          <w:p w14:paraId="611E00EB" w14:textId="6FEC9C22" w:rsidR="006D701A" w:rsidRPr="00130547" w:rsidRDefault="006D701A" w:rsidP="006D701A">
            <w:pPr>
              <w:spacing w:before="0" w:after="0" w:line="240" w:lineRule="auto"/>
              <w:contextualSpacing w:val="0"/>
            </w:pPr>
            <w:r w:rsidRPr="00130547">
              <w:t>D</w:t>
            </w:r>
            <w:r w:rsidR="00DE780E" w:rsidRPr="00130547">
              <w:t>3</w:t>
            </w:r>
            <w:r w:rsidRPr="00130547">
              <w:t>-D</w:t>
            </w:r>
            <w:r w:rsidR="00DE780E" w:rsidRPr="00130547">
              <w:t>7</w:t>
            </w:r>
            <w:r w:rsidRPr="00130547">
              <w:t xml:space="preserve"> = </w:t>
            </w:r>
            <w:r w:rsidR="00DE780E" w:rsidRPr="00130547">
              <w:t>0</w:t>
            </w:r>
          </w:p>
          <w:p w14:paraId="57162AAF" w14:textId="4C14741F" w:rsidR="006D701A" w:rsidRPr="00130547" w:rsidRDefault="006D701A" w:rsidP="006D701A">
            <w:pPr>
              <w:spacing w:before="0" w:after="0" w:line="240" w:lineRule="auto"/>
              <w:contextualSpacing w:val="0"/>
            </w:pPr>
            <w:r w:rsidRPr="00130547">
              <w:t xml:space="preserve">Group address = </w:t>
            </w:r>
            <w:r w:rsidR="00DE780E" w:rsidRPr="00130547">
              <w:t>0/1/3</w:t>
            </w:r>
          </w:p>
        </w:tc>
      </w:tr>
      <w:tr w:rsidR="0038003B" w:rsidRPr="00130547" w14:paraId="0B93CB0A" w14:textId="77777777" w:rsidTr="00130547">
        <w:tc>
          <w:tcPr>
            <w:tcW w:w="549" w:type="dxa"/>
          </w:tcPr>
          <w:p w14:paraId="5BAB9119" w14:textId="77777777" w:rsidR="006D701A" w:rsidRPr="00130547" w:rsidRDefault="006D701A" w:rsidP="006D701A">
            <w:pPr>
              <w:spacing w:before="0" w:after="0" w:line="240" w:lineRule="auto"/>
              <w:contextualSpacing w:val="0"/>
            </w:pPr>
            <w:r w:rsidRPr="00130547">
              <w:t>10</w:t>
            </w:r>
          </w:p>
        </w:tc>
        <w:tc>
          <w:tcPr>
            <w:tcW w:w="1721" w:type="dxa"/>
          </w:tcPr>
          <w:p w14:paraId="5FEA4698" w14:textId="5CEA53EA" w:rsidR="006D701A" w:rsidRPr="00130547" w:rsidRDefault="006D701A" w:rsidP="006D701A">
            <w:pPr>
              <w:spacing w:before="0" w:after="0" w:line="240" w:lineRule="auto"/>
              <w:contextualSpacing w:val="0"/>
            </w:pPr>
            <w:r w:rsidRPr="00130547">
              <w:t>0</w:t>
            </w:r>
            <w:r w:rsidR="00271861" w:rsidRPr="00130547">
              <w:t>2</w:t>
            </w:r>
          </w:p>
        </w:tc>
        <w:tc>
          <w:tcPr>
            <w:tcW w:w="2545" w:type="dxa"/>
          </w:tcPr>
          <w:p w14:paraId="39A31F3E" w14:textId="78880405" w:rsidR="006D701A" w:rsidRPr="00130547" w:rsidRDefault="006D701A" w:rsidP="006D701A">
            <w:pPr>
              <w:spacing w:before="0" w:after="0" w:line="240" w:lineRule="auto"/>
              <w:contextualSpacing w:val="0"/>
            </w:pPr>
            <w:r w:rsidRPr="00130547">
              <w:t>0000 001</w:t>
            </w:r>
            <w:r w:rsidR="00271861" w:rsidRPr="00130547">
              <w:t>0</w:t>
            </w:r>
          </w:p>
        </w:tc>
        <w:tc>
          <w:tcPr>
            <w:tcW w:w="4961" w:type="dxa"/>
          </w:tcPr>
          <w:p w14:paraId="41F26830" w14:textId="77777777" w:rsidR="006D701A" w:rsidRPr="00130547" w:rsidRDefault="006D701A" w:rsidP="006D701A">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2D071DB1" w14:textId="77777777" w:rsidTr="00130547">
        <w:tc>
          <w:tcPr>
            <w:tcW w:w="549" w:type="dxa"/>
          </w:tcPr>
          <w:p w14:paraId="3FE0EAB1" w14:textId="77777777" w:rsidR="006D701A" w:rsidRPr="00130547" w:rsidRDefault="006D701A" w:rsidP="006D701A">
            <w:pPr>
              <w:spacing w:before="0" w:after="0" w:line="240" w:lineRule="auto"/>
              <w:contextualSpacing w:val="0"/>
            </w:pPr>
          </w:p>
        </w:tc>
        <w:tc>
          <w:tcPr>
            <w:tcW w:w="1721" w:type="dxa"/>
          </w:tcPr>
          <w:p w14:paraId="32985AA6" w14:textId="77777777" w:rsidR="006D701A" w:rsidRPr="00130547" w:rsidRDefault="006D701A" w:rsidP="006D701A">
            <w:pPr>
              <w:spacing w:before="0" w:after="0" w:line="240" w:lineRule="auto"/>
              <w:contextualSpacing w:val="0"/>
            </w:pPr>
            <w:r w:rsidRPr="00130547">
              <w:t>00</w:t>
            </w:r>
          </w:p>
        </w:tc>
        <w:tc>
          <w:tcPr>
            <w:tcW w:w="2545" w:type="dxa"/>
          </w:tcPr>
          <w:p w14:paraId="19DA5DAF" w14:textId="77777777" w:rsidR="006D701A" w:rsidRPr="00130547" w:rsidRDefault="006D701A" w:rsidP="006D701A">
            <w:pPr>
              <w:spacing w:before="0" w:after="0" w:line="240" w:lineRule="auto"/>
              <w:contextualSpacing w:val="0"/>
            </w:pPr>
            <w:r w:rsidRPr="00130547">
              <w:t>0000 0000</w:t>
            </w:r>
          </w:p>
        </w:tc>
        <w:tc>
          <w:tcPr>
            <w:tcW w:w="4961" w:type="dxa"/>
          </w:tcPr>
          <w:p w14:paraId="6948D212" w14:textId="77777777" w:rsidR="006D701A" w:rsidRPr="00130547" w:rsidRDefault="006D701A" w:rsidP="006D701A">
            <w:pPr>
              <w:spacing w:before="0" w:after="0" w:line="240" w:lineRule="auto"/>
              <w:contextualSpacing w:val="0"/>
            </w:pPr>
            <w:r w:rsidRPr="00130547">
              <w:t>00: Unnumbered data package</w:t>
            </w:r>
          </w:p>
          <w:p w14:paraId="29AFF207" w14:textId="77777777" w:rsidR="006D701A" w:rsidRPr="00130547" w:rsidRDefault="006D701A" w:rsidP="006D701A">
            <w:pPr>
              <w:spacing w:before="0" w:after="0" w:line="240" w:lineRule="auto"/>
              <w:contextualSpacing w:val="0"/>
            </w:pPr>
            <w:r w:rsidRPr="00130547">
              <w:t>0000 = don’t care</w:t>
            </w:r>
          </w:p>
          <w:p w14:paraId="5DE4C930" w14:textId="77777777" w:rsidR="006D701A" w:rsidRPr="00130547" w:rsidRDefault="006D701A" w:rsidP="006D701A">
            <w:pPr>
              <w:spacing w:before="0" w:after="0" w:line="240" w:lineRule="auto"/>
              <w:contextualSpacing w:val="0"/>
            </w:pPr>
            <w:r w:rsidRPr="00130547">
              <w:t>00 = APCI</w:t>
            </w:r>
          </w:p>
        </w:tc>
      </w:tr>
      <w:tr w:rsidR="0038003B" w:rsidRPr="00130547" w14:paraId="38005577" w14:textId="77777777" w:rsidTr="00130547">
        <w:tc>
          <w:tcPr>
            <w:tcW w:w="549" w:type="dxa"/>
          </w:tcPr>
          <w:p w14:paraId="050ACE52" w14:textId="77777777" w:rsidR="006D701A" w:rsidRPr="00130547" w:rsidRDefault="006D701A" w:rsidP="006D701A">
            <w:pPr>
              <w:spacing w:before="0" w:after="0" w:line="240" w:lineRule="auto"/>
              <w:contextualSpacing w:val="0"/>
            </w:pPr>
          </w:p>
        </w:tc>
        <w:tc>
          <w:tcPr>
            <w:tcW w:w="1721" w:type="dxa"/>
          </w:tcPr>
          <w:p w14:paraId="0A99CA0D" w14:textId="22F2B241" w:rsidR="006D701A" w:rsidRPr="00130547" w:rsidRDefault="00271861" w:rsidP="006D701A">
            <w:pPr>
              <w:spacing w:before="0" w:after="0" w:line="240" w:lineRule="auto"/>
              <w:contextualSpacing w:val="0"/>
            </w:pPr>
            <w:r w:rsidRPr="00130547">
              <w:t>40</w:t>
            </w:r>
          </w:p>
        </w:tc>
        <w:tc>
          <w:tcPr>
            <w:tcW w:w="2545" w:type="dxa"/>
          </w:tcPr>
          <w:p w14:paraId="48E91948" w14:textId="196AC19D" w:rsidR="006D701A" w:rsidRPr="00130547" w:rsidRDefault="006D701A" w:rsidP="006D701A">
            <w:pPr>
              <w:spacing w:before="0" w:after="0" w:line="240" w:lineRule="auto"/>
              <w:contextualSpacing w:val="0"/>
            </w:pPr>
            <w:r w:rsidRPr="00130547">
              <w:t>0</w:t>
            </w:r>
            <w:r w:rsidR="00271861" w:rsidRPr="00130547">
              <w:t>1</w:t>
            </w:r>
            <w:r w:rsidRPr="00130547">
              <w:t>00 0000</w:t>
            </w:r>
          </w:p>
        </w:tc>
        <w:tc>
          <w:tcPr>
            <w:tcW w:w="4961" w:type="dxa"/>
          </w:tcPr>
          <w:p w14:paraId="317BC0B7" w14:textId="2027E0BE" w:rsidR="006D701A" w:rsidRPr="00130547" w:rsidRDefault="006D701A" w:rsidP="006D701A">
            <w:pPr>
              <w:spacing w:before="0" w:after="0" w:line="240" w:lineRule="auto"/>
              <w:contextualSpacing w:val="0"/>
            </w:pPr>
            <w:r w:rsidRPr="00130547">
              <w:t>0</w:t>
            </w:r>
            <w:r w:rsidR="00271861" w:rsidRPr="00130547">
              <w:t>1</w:t>
            </w:r>
            <w:r w:rsidRPr="00130547">
              <w:t xml:space="preserve"> = APCI</w:t>
            </w:r>
          </w:p>
          <w:p w14:paraId="739CF2FC" w14:textId="204443CA" w:rsidR="006D701A" w:rsidRPr="00130547" w:rsidRDefault="0094303D" w:rsidP="006D701A">
            <w:pPr>
              <w:spacing w:before="0" w:after="0" w:line="240" w:lineRule="auto"/>
              <w:contextualSpacing w:val="0"/>
            </w:pPr>
            <w:r>
              <w:t>The APCI is thus</w:t>
            </w:r>
            <w:r w:rsidR="006D701A" w:rsidRPr="00130547">
              <w:t xml:space="preserve"> = 000</w:t>
            </w:r>
            <w:r w:rsidR="00271861" w:rsidRPr="00130547">
              <w:t>1</w:t>
            </w:r>
            <w:r w:rsidR="00ED282F">
              <w:t>, meaning</w:t>
            </w:r>
            <w:r w:rsidR="006D701A" w:rsidRPr="00130547">
              <w:t xml:space="preserve"> a GroupValue</w:t>
            </w:r>
            <w:r w:rsidR="00271861" w:rsidRPr="00130547">
              <w:t>Response</w:t>
            </w:r>
            <w:r w:rsidR="006D701A" w:rsidRPr="00130547">
              <w:t xml:space="preserve"> telegram </w:t>
            </w:r>
            <w:r w:rsidR="00271861" w:rsidRPr="00130547">
              <w:t>from</w:t>
            </w:r>
            <w:r w:rsidR="006D701A" w:rsidRPr="00130547">
              <w:t xml:space="preserve"> Group </w:t>
            </w:r>
            <w:r w:rsidR="005A416B">
              <w:t>a</w:t>
            </w:r>
            <w:r w:rsidR="006D701A" w:rsidRPr="00130547">
              <w:t xml:space="preserve">ddress </w:t>
            </w:r>
            <w:r w:rsidR="00141B2A" w:rsidRPr="00130547">
              <w:t>0/1/3</w:t>
            </w:r>
          </w:p>
          <w:p w14:paraId="53363578" w14:textId="77777777" w:rsidR="006D701A" w:rsidRDefault="006D701A" w:rsidP="006D701A">
            <w:pPr>
              <w:spacing w:before="0" w:after="0" w:line="240" w:lineRule="auto"/>
              <w:contextualSpacing w:val="0"/>
            </w:pPr>
            <w:r w:rsidRPr="00130547">
              <w:t>00 0000: data</w:t>
            </w:r>
          </w:p>
          <w:p w14:paraId="6722AAD3" w14:textId="711241F1" w:rsidR="00ED282F" w:rsidRPr="00130547" w:rsidRDefault="00ED282F" w:rsidP="006D701A">
            <w:pPr>
              <w:spacing w:before="0" w:after="0" w:line="240" w:lineRule="auto"/>
              <w:contextualSpacing w:val="0"/>
            </w:pPr>
            <w:r>
              <w:t>Explanation: the device with address 1.1.1 sends on via its sending group address 0/1/3 the value of the connected group object, see below</w:t>
            </w:r>
          </w:p>
        </w:tc>
      </w:tr>
      <w:tr w:rsidR="006D701A" w:rsidRPr="00130547" w14:paraId="5E3F23DC" w14:textId="77777777" w:rsidTr="00130547">
        <w:tc>
          <w:tcPr>
            <w:tcW w:w="549" w:type="dxa"/>
          </w:tcPr>
          <w:p w14:paraId="7FDB96E2" w14:textId="77777777" w:rsidR="006D701A" w:rsidRPr="00130547" w:rsidRDefault="006D701A" w:rsidP="006D701A">
            <w:pPr>
              <w:spacing w:before="0" w:after="0" w:line="240" w:lineRule="auto"/>
              <w:contextualSpacing w:val="0"/>
            </w:pPr>
          </w:p>
        </w:tc>
        <w:tc>
          <w:tcPr>
            <w:tcW w:w="1721" w:type="dxa"/>
          </w:tcPr>
          <w:p w14:paraId="26386872" w14:textId="36DD6606" w:rsidR="006D701A" w:rsidRPr="00130547" w:rsidRDefault="00271861" w:rsidP="006D701A">
            <w:pPr>
              <w:spacing w:before="0" w:after="0" w:line="240" w:lineRule="auto"/>
              <w:contextualSpacing w:val="0"/>
            </w:pPr>
            <w:r w:rsidRPr="00130547">
              <w:t>CC</w:t>
            </w:r>
          </w:p>
        </w:tc>
        <w:tc>
          <w:tcPr>
            <w:tcW w:w="2545" w:type="dxa"/>
          </w:tcPr>
          <w:p w14:paraId="5D0B9921" w14:textId="465BD66A" w:rsidR="006D701A" w:rsidRPr="00130547" w:rsidRDefault="00271861" w:rsidP="006D701A">
            <w:pPr>
              <w:spacing w:before="0" w:after="0" w:line="240" w:lineRule="auto"/>
              <w:contextualSpacing w:val="0"/>
            </w:pPr>
            <w:r w:rsidRPr="00130547">
              <w:t>1100 1100</w:t>
            </w:r>
          </w:p>
        </w:tc>
        <w:tc>
          <w:tcPr>
            <w:tcW w:w="4961" w:type="dxa"/>
          </w:tcPr>
          <w:p w14:paraId="20FE7E47" w14:textId="48D8F866" w:rsidR="006D701A" w:rsidRPr="00130547" w:rsidRDefault="00271861" w:rsidP="006D701A">
            <w:pPr>
              <w:spacing w:before="0" w:after="0" w:line="240" w:lineRule="auto"/>
              <w:contextualSpacing w:val="0"/>
            </w:pPr>
            <w:r w:rsidRPr="00130547">
              <w:t>1100 1100: value 204</w:t>
            </w:r>
            <w:r w:rsidR="00ED282F">
              <w:t xml:space="preserve"> (</w:t>
            </w:r>
            <w:r w:rsidR="00E12FDC">
              <w:t>when</w:t>
            </w:r>
            <w:r w:rsidR="00ED282F">
              <w:t xml:space="preserve"> interpreted as </w:t>
            </w:r>
            <w:r w:rsidR="00E12FDC">
              <w:t xml:space="preserve">an </w:t>
            </w:r>
            <w:r w:rsidR="00ED282F">
              <w:t xml:space="preserve"> unsigned </w:t>
            </w:r>
            <w:r w:rsidR="00E12FDC">
              <w:t xml:space="preserve">integer </w:t>
            </w:r>
            <w:r w:rsidR="00ED282F">
              <w:t>value)</w:t>
            </w:r>
          </w:p>
        </w:tc>
      </w:tr>
    </w:tbl>
    <w:p w14:paraId="374FA65C" w14:textId="77777777" w:rsidR="006D701A" w:rsidRPr="0038003B" w:rsidRDefault="006D701A" w:rsidP="006D701A">
      <w:pPr>
        <w:spacing w:before="0" w:after="0" w:line="240" w:lineRule="auto"/>
        <w:contextualSpacing w:val="0"/>
      </w:pPr>
    </w:p>
    <w:p w14:paraId="56E92EE2" w14:textId="77777777" w:rsidR="00AF0FF8" w:rsidRPr="0038003B" w:rsidRDefault="00AF0FF8">
      <w:pPr>
        <w:spacing w:before="0" w:after="0" w:line="240" w:lineRule="auto"/>
        <w:contextualSpacing w:val="0"/>
      </w:pPr>
    </w:p>
    <w:p w14:paraId="2477B905" w14:textId="2001C631" w:rsidR="00AF0FF8" w:rsidRPr="0038003B" w:rsidRDefault="00AF0FF8">
      <w:pPr>
        <w:spacing w:before="0" w:after="0" w:line="240" w:lineRule="auto"/>
        <w:contextualSpacing w:val="0"/>
      </w:pPr>
      <w:r w:rsidRPr="0038003B">
        <w:br w:type="page"/>
      </w:r>
    </w:p>
    <w:p w14:paraId="37109112" w14:textId="78084CBF" w:rsidR="00AF0FF8" w:rsidRPr="0038003B" w:rsidRDefault="00AF0FF8" w:rsidP="00037C7E">
      <w:pPr>
        <w:pStyle w:val="ListParagraph"/>
        <w:numPr>
          <w:ilvl w:val="0"/>
          <w:numId w:val="15"/>
        </w:numPr>
        <w:spacing w:before="0" w:after="0" w:line="240" w:lineRule="auto"/>
        <w:contextualSpacing w:val="0"/>
      </w:pPr>
      <w:r w:rsidRPr="0038003B">
        <w:lastRenderedPageBreak/>
        <w:t>2E</w:t>
      </w:r>
      <w:r w:rsidR="00107B01" w:rsidRPr="0038003B">
        <w:t xml:space="preserve"> </w:t>
      </w:r>
      <w:r w:rsidRPr="0038003B">
        <w:t>00 B0</w:t>
      </w:r>
      <w:r w:rsidR="00107B01" w:rsidRPr="0038003B">
        <w:t xml:space="preserve"> </w:t>
      </w:r>
      <w:r w:rsidRPr="0038003B">
        <w:t>E0 11</w:t>
      </w:r>
      <w:r w:rsidR="00107B01" w:rsidRPr="0038003B">
        <w:t xml:space="preserve"> </w:t>
      </w:r>
      <w:r w:rsidRPr="0038003B">
        <w:t>FA 00</w:t>
      </w:r>
      <w:r w:rsidR="00107B01" w:rsidRPr="0038003B">
        <w:t xml:space="preserve"> </w:t>
      </w:r>
      <w:r w:rsidRPr="0038003B">
        <w:t>00 01 01 00</w:t>
      </w:r>
    </w:p>
    <w:p w14:paraId="119A32CA" w14:textId="77777777" w:rsidR="00AF0FF8" w:rsidRPr="0038003B" w:rsidRDefault="00AF0FF8" w:rsidP="00AF0FF8">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290D500A" w14:textId="77777777" w:rsidTr="00130547">
        <w:tc>
          <w:tcPr>
            <w:tcW w:w="549" w:type="dxa"/>
          </w:tcPr>
          <w:p w14:paraId="639B1B4A" w14:textId="77777777" w:rsidR="00AF0FF8" w:rsidRPr="00130547" w:rsidRDefault="00AF0FF8" w:rsidP="007A1BE3">
            <w:pPr>
              <w:spacing w:before="0" w:after="0" w:line="240" w:lineRule="auto"/>
              <w:contextualSpacing w:val="0"/>
            </w:pPr>
            <w:r w:rsidRPr="00130547">
              <w:t>1</w:t>
            </w:r>
          </w:p>
        </w:tc>
        <w:tc>
          <w:tcPr>
            <w:tcW w:w="1721" w:type="dxa"/>
          </w:tcPr>
          <w:p w14:paraId="5072D0A8" w14:textId="77777777" w:rsidR="00AF0FF8" w:rsidRPr="00130547" w:rsidRDefault="00AF0FF8" w:rsidP="007A1BE3">
            <w:pPr>
              <w:spacing w:before="0" w:after="0" w:line="240" w:lineRule="auto"/>
              <w:contextualSpacing w:val="0"/>
            </w:pPr>
            <w:r w:rsidRPr="00130547">
              <w:t>29</w:t>
            </w:r>
          </w:p>
        </w:tc>
        <w:tc>
          <w:tcPr>
            <w:tcW w:w="2545" w:type="dxa"/>
          </w:tcPr>
          <w:p w14:paraId="5FBB90A6" w14:textId="77777777" w:rsidR="00AF0FF8" w:rsidRPr="00130547" w:rsidRDefault="00AF0FF8" w:rsidP="007A1BE3">
            <w:pPr>
              <w:spacing w:before="0" w:after="0" w:line="240" w:lineRule="auto"/>
              <w:contextualSpacing w:val="0"/>
            </w:pPr>
          </w:p>
        </w:tc>
        <w:tc>
          <w:tcPr>
            <w:tcW w:w="4961" w:type="dxa"/>
          </w:tcPr>
          <w:p w14:paraId="39A9256B" w14:textId="21F8CF6A" w:rsidR="00AF0FF8" w:rsidRPr="00130547" w:rsidRDefault="00AF0FF8" w:rsidP="007A1BE3">
            <w:pPr>
              <w:spacing w:before="0" w:after="0" w:line="240" w:lineRule="auto"/>
              <w:contextualSpacing w:val="0"/>
            </w:pPr>
            <w:r w:rsidRPr="00130547">
              <w:t>Sent by Device</w:t>
            </w:r>
          </w:p>
        </w:tc>
      </w:tr>
      <w:tr w:rsidR="0038003B" w:rsidRPr="00130547" w14:paraId="684D4E3B" w14:textId="77777777" w:rsidTr="00130547">
        <w:tc>
          <w:tcPr>
            <w:tcW w:w="549" w:type="dxa"/>
          </w:tcPr>
          <w:p w14:paraId="7EC4651F" w14:textId="77777777" w:rsidR="00AF0FF8" w:rsidRPr="00130547" w:rsidRDefault="00AF0FF8" w:rsidP="007A1BE3">
            <w:pPr>
              <w:spacing w:before="0" w:after="0" w:line="240" w:lineRule="auto"/>
              <w:contextualSpacing w:val="0"/>
            </w:pPr>
            <w:r w:rsidRPr="00130547">
              <w:t>2</w:t>
            </w:r>
          </w:p>
        </w:tc>
        <w:tc>
          <w:tcPr>
            <w:tcW w:w="1721" w:type="dxa"/>
          </w:tcPr>
          <w:p w14:paraId="4F686021" w14:textId="77777777" w:rsidR="00AF0FF8" w:rsidRPr="00130547" w:rsidRDefault="00AF0FF8" w:rsidP="007A1BE3">
            <w:pPr>
              <w:spacing w:before="0" w:after="0" w:line="240" w:lineRule="auto"/>
              <w:contextualSpacing w:val="0"/>
            </w:pPr>
            <w:r w:rsidRPr="00130547">
              <w:t>00</w:t>
            </w:r>
          </w:p>
        </w:tc>
        <w:tc>
          <w:tcPr>
            <w:tcW w:w="2545" w:type="dxa"/>
          </w:tcPr>
          <w:p w14:paraId="723CB437" w14:textId="77777777" w:rsidR="00AF0FF8" w:rsidRPr="00130547" w:rsidRDefault="00AF0FF8" w:rsidP="007A1BE3">
            <w:pPr>
              <w:spacing w:before="0" w:after="0" w:line="240" w:lineRule="auto"/>
              <w:contextualSpacing w:val="0"/>
            </w:pPr>
          </w:p>
        </w:tc>
        <w:tc>
          <w:tcPr>
            <w:tcW w:w="4961" w:type="dxa"/>
          </w:tcPr>
          <w:p w14:paraId="1DDAA735" w14:textId="77777777" w:rsidR="00AF0FF8" w:rsidRPr="00130547" w:rsidRDefault="00AF0FF8" w:rsidP="007A1BE3">
            <w:pPr>
              <w:spacing w:before="0" w:after="0" w:line="240" w:lineRule="auto"/>
              <w:contextualSpacing w:val="0"/>
            </w:pPr>
            <w:r w:rsidRPr="00130547">
              <w:t>TP or IP telegram</w:t>
            </w:r>
          </w:p>
        </w:tc>
      </w:tr>
      <w:tr w:rsidR="00ED282F" w:rsidRPr="00130547" w14:paraId="25DF48E4" w14:textId="77777777" w:rsidTr="00130547">
        <w:tc>
          <w:tcPr>
            <w:tcW w:w="549" w:type="dxa"/>
          </w:tcPr>
          <w:p w14:paraId="78BF0D30" w14:textId="77777777" w:rsidR="00ED282F" w:rsidRPr="00130547" w:rsidRDefault="00ED282F" w:rsidP="00ED282F">
            <w:pPr>
              <w:spacing w:before="0" w:after="0" w:line="240" w:lineRule="auto"/>
              <w:contextualSpacing w:val="0"/>
            </w:pPr>
            <w:r w:rsidRPr="00130547">
              <w:t>3</w:t>
            </w:r>
          </w:p>
        </w:tc>
        <w:tc>
          <w:tcPr>
            <w:tcW w:w="1721" w:type="dxa"/>
          </w:tcPr>
          <w:p w14:paraId="5469EFE2" w14:textId="77777777" w:rsidR="00ED282F" w:rsidRPr="00130547" w:rsidRDefault="00ED282F" w:rsidP="00ED282F">
            <w:pPr>
              <w:spacing w:before="0" w:after="0" w:line="240" w:lineRule="auto"/>
              <w:contextualSpacing w:val="0"/>
            </w:pPr>
            <w:r w:rsidRPr="00130547">
              <w:t>-</w:t>
            </w:r>
          </w:p>
        </w:tc>
        <w:tc>
          <w:tcPr>
            <w:tcW w:w="2545" w:type="dxa"/>
          </w:tcPr>
          <w:p w14:paraId="7F249E45" w14:textId="77777777" w:rsidR="00ED282F" w:rsidRPr="00130547" w:rsidRDefault="00ED282F" w:rsidP="00ED282F">
            <w:pPr>
              <w:spacing w:before="0" w:after="0" w:line="240" w:lineRule="auto"/>
              <w:contextualSpacing w:val="0"/>
            </w:pPr>
          </w:p>
        </w:tc>
        <w:tc>
          <w:tcPr>
            <w:tcW w:w="4961" w:type="dxa"/>
          </w:tcPr>
          <w:p w14:paraId="3AD8AFDB" w14:textId="0D4B60B1" w:rsidR="00ED282F" w:rsidRPr="00130547" w:rsidRDefault="00ED282F" w:rsidP="00ED282F">
            <w:pPr>
              <w:spacing w:before="0" w:after="0" w:line="240" w:lineRule="auto"/>
              <w:contextualSpacing w:val="0"/>
            </w:pPr>
            <w:r>
              <w:t>Additional Information - d</w:t>
            </w:r>
            <w:r w:rsidRPr="00130547">
              <w:t>oes not exist</w:t>
            </w:r>
          </w:p>
        </w:tc>
      </w:tr>
      <w:tr w:rsidR="0038003B" w:rsidRPr="00130547" w14:paraId="31F6AA11" w14:textId="77777777" w:rsidTr="00130547">
        <w:tc>
          <w:tcPr>
            <w:tcW w:w="549" w:type="dxa"/>
          </w:tcPr>
          <w:p w14:paraId="01FC0EA0" w14:textId="77777777" w:rsidR="00AF0FF8" w:rsidRPr="00130547" w:rsidRDefault="00AF0FF8" w:rsidP="007A1BE3">
            <w:pPr>
              <w:spacing w:before="0" w:after="0" w:line="240" w:lineRule="auto"/>
              <w:contextualSpacing w:val="0"/>
            </w:pPr>
            <w:r w:rsidRPr="00130547">
              <w:t>4</w:t>
            </w:r>
          </w:p>
        </w:tc>
        <w:tc>
          <w:tcPr>
            <w:tcW w:w="1721" w:type="dxa"/>
          </w:tcPr>
          <w:p w14:paraId="3DC9C1A7" w14:textId="04CE4FF5" w:rsidR="00AF0FF8" w:rsidRPr="00130547" w:rsidRDefault="00AF0FF8" w:rsidP="007A1BE3">
            <w:pPr>
              <w:spacing w:before="0" w:after="0" w:line="240" w:lineRule="auto"/>
              <w:contextualSpacing w:val="0"/>
            </w:pPr>
            <w:r w:rsidRPr="00130547">
              <w:t>B0</w:t>
            </w:r>
          </w:p>
        </w:tc>
        <w:tc>
          <w:tcPr>
            <w:tcW w:w="2545" w:type="dxa"/>
          </w:tcPr>
          <w:p w14:paraId="0016FFFC" w14:textId="5A42F3B7" w:rsidR="00AF0FF8" w:rsidRPr="00130547" w:rsidRDefault="00AF0FF8" w:rsidP="007A1BE3">
            <w:pPr>
              <w:spacing w:before="0" w:after="0" w:line="240" w:lineRule="auto"/>
              <w:contextualSpacing w:val="0"/>
            </w:pPr>
            <w:r w:rsidRPr="00130547">
              <w:t>1011 0000</w:t>
            </w:r>
          </w:p>
        </w:tc>
        <w:tc>
          <w:tcPr>
            <w:tcW w:w="4961" w:type="dxa"/>
          </w:tcPr>
          <w:p w14:paraId="0D6728A3" w14:textId="77777777" w:rsidR="00AF0FF8" w:rsidRPr="00130547" w:rsidRDefault="00AF0FF8" w:rsidP="007A1BE3">
            <w:pPr>
              <w:spacing w:before="0" w:after="0" w:line="240" w:lineRule="auto"/>
              <w:contextualSpacing w:val="0"/>
            </w:pPr>
            <w:r w:rsidRPr="00130547">
              <w:t xml:space="preserve">D7 = 1 </w:t>
            </w:r>
            <w:r w:rsidRPr="00130547">
              <w:sym w:font="Wingdings" w:char="F0E0"/>
            </w:r>
            <w:r w:rsidRPr="00130547">
              <w:t xml:space="preserve"> Standard frame</w:t>
            </w:r>
          </w:p>
          <w:p w14:paraId="498EB0A2" w14:textId="77777777" w:rsidR="00AF0FF8" w:rsidRPr="00130547" w:rsidRDefault="00AF0FF8" w:rsidP="007A1BE3">
            <w:pPr>
              <w:spacing w:before="0" w:after="0" w:line="240" w:lineRule="auto"/>
              <w:contextualSpacing w:val="0"/>
            </w:pPr>
            <w:r w:rsidRPr="00130547">
              <w:t>D6 = 0</w:t>
            </w:r>
          </w:p>
          <w:p w14:paraId="021B1FED" w14:textId="77777777" w:rsidR="00AF0FF8" w:rsidRPr="00130547" w:rsidRDefault="00AF0FF8" w:rsidP="007A1BE3">
            <w:pPr>
              <w:spacing w:before="0" w:after="0" w:line="240" w:lineRule="auto"/>
              <w:contextualSpacing w:val="0"/>
            </w:pPr>
            <w:r w:rsidRPr="00130547">
              <w:t xml:space="preserve">D5 = 1 </w:t>
            </w:r>
            <w:r w:rsidRPr="00130547">
              <w:sym w:font="Wingdings" w:char="F0E0"/>
            </w:r>
            <w:r w:rsidRPr="00130547">
              <w:t xml:space="preserve"> not repeated frame</w:t>
            </w:r>
          </w:p>
          <w:p w14:paraId="65A465AB" w14:textId="77777777" w:rsidR="00AF0FF8" w:rsidRPr="00130547" w:rsidRDefault="00AF0FF8" w:rsidP="007A1BE3">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6EDD2F28" w14:textId="5F2E789D" w:rsidR="00AF0FF8" w:rsidRPr="00130547" w:rsidRDefault="00AF0FF8" w:rsidP="007A1BE3">
            <w:pPr>
              <w:spacing w:before="0" w:after="0" w:line="240" w:lineRule="auto"/>
              <w:contextualSpacing w:val="0"/>
            </w:pPr>
            <w:r w:rsidRPr="00130547">
              <w:t xml:space="preserve">D3-D2 = 00 </w:t>
            </w:r>
            <w:r w:rsidRPr="00130547">
              <w:sym w:font="Wingdings" w:char="F0E0"/>
            </w:r>
            <w:r w:rsidRPr="00130547">
              <w:t xml:space="preserve"> System priority</w:t>
            </w:r>
          </w:p>
          <w:p w14:paraId="366700CD" w14:textId="77777777" w:rsidR="00AF0FF8" w:rsidRPr="00130547" w:rsidRDefault="00AF0FF8" w:rsidP="007A1BE3">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28968846" w14:textId="77777777" w:rsidR="00AF0FF8" w:rsidRPr="00130547" w:rsidRDefault="00AF0FF8" w:rsidP="007A1BE3">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4D5FFFD4" w14:textId="77777777" w:rsidTr="00130547">
        <w:tc>
          <w:tcPr>
            <w:tcW w:w="549" w:type="dxa"/>
          </w:tcPr>
          <w:p w14:paraId="5EE71056" w14:textId="77777777" w:rsidR="00AF0FF8" w:rsidRPr="00130547" w:rsidRDefault="00AF0FF8" w:rsidP="007A1BE3">
            <w:pPr>
              <w:spacing w:before="0" w:after="0" w:line="240" w:lineRule="auto"/>
              <w:contextualSpacing w:val="0"/>
            </w:pPr>
            <w:r w:rsidRPr="00130547">
              <w:t>5</w:t>
            </w:r>
          </w:p>
        </w:tc>
        <w:tc>
          <w:tcPr>
            <w:tcW w:w="1721" w:type="dxa"/>
          </w:tcPr>
          <w:p w14:paraId="616A9BFD" w14:textId="77777777" w:rsidR="00AF0FF8" w:rsidRPr="00130547" w:rsidRDefault="00AF0FF8" w:rsidP="007A1BE3">
            <w:pPr>
              <w:spacing w:before="0" w:after="0" w:line="240" w:lineRule="auto"/>
              <w:contextualSpacing w:val="0"/>
            </w:pPr>
            <w:r w:rsidRPr="00130547">
              <w:t>E0</w:t>
            </w:r>
          </w:p>
        </w:tc>
        <w:tc>
          <w:tcPr>
            <w:tcW w:w="2545" w:type="dxa"/>
          </w:tcPr>
          <w:p w14:paraId="51EF3690" w14:textId="77777777" w:rsidR="00AF0FF8" w:rsidRPr="00130547" w:rsidRDefault="00AF0FF8" w:rsidP="007A1BE3">
            <w:pPr>
              <w:spacing w:before="0" w:after="0" w:line="240" w:lineRule="auto"/>
              <w:contextualSpacing w:val="0"/>
            </w:pPr>
            <w:r w:rsidRPr="00130547">
              <w:t>1110 0000</w:t>
            </w:r>
          </w:p>
        </w:tc>
        <w:tc>
          <w:tcPr>
            <w:tcW w:w="4961" w:type="dxa"/>
          </w:tcPr>
          <w:p w14:paraId="610D239A" w14:textId="77777777" w:rsidR="00AF0FF8" w:rsidRPr="00130547" w:rsidRDefault="00AF0FF8" w:rsidP="007A1BE3">
            <w:pPr>
              <w:spacing w:before="0" w:after="0" w:line="240" w:lineRule="auto"/>
              <w:contextualSpacing w:val="0"/>
            </w:pPr>
            <w:r w:rsidRPr="00130547">
              <w:t xml:space="preserve">D7 = 1 </w:t>
            </w:r>
            <w:r w:rsidRPr="00130547">
              <w:sym w:font="Wingdings" w:char="F0E0"/>
            </w:r>
            <w:r w:rsidRPr="00130547">
              <w:t xml:space="preserve"> Address type = group address</w:t>
            </w:r>
          </w:p>
          <w:p w14:paraId="501BBD5C" w14:textId="77777777" w:rsidR="00AF0FF8" w:rsidRPr="00130547" w:rsidRDefault="00AF0FF8" w:rsidP="007A1BE3">
            <w:pPr>
              <w:spacing w:before="0" w:after="0" w:line="240" w:lineRule="auto"/>
              <w:contextualSpacing w:val="0"/>
            </w:pPr>
            <w:r w:rsidRPr="00130547">
              <w:t xml:space="preserve">D6-D4 </w:t>
            </w:r>
            <w:r w:rsidRPr="00130547">
              <w:sym w:font="Wingdings" w:char="F0E0"/>
            </w:r>
            <w:r w:rsidRPr="00130547">
              <w:t xml:space="preserve"> Hop count = 6</w:t>
            </w:r>
          </w:p>
          <w:p w14:paraId="533C5A46" w14:textId="77777777" w:rsidR="00AF0FF8" w:rsidRPr="00130547" w:rsidRDefault="00AF0FF8" w:rsidP="007A1BE3">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611AA47F" w14:textId="77777777" w:rsidTr="00130547">
        <w:tc>
          <w:tcPr>
            <w:tcW w:w="549" w:type="dxa"/>
          </w:tcPr>
          <w:p w14:paraId="76E63E08" w14:textId="77777777" w:rsidR="00AF0FF8" w:rsidRPr="00130547" w:rsidRDefault="00AF0FF8" w:rsidP="007A1BE3">
            <w:pPr>
              <w:spacing w:before="0" w:after="0" w:line="240" w:lineRule="auto"/>
              <w:contextualSpacing w:val="0"/>
            </w:pPr>
            <w:r w:rsidRPr="00130547">
              <w:t>6-7</w:t>
            </w:r>
          </w:p>
        </w:tc>
        <w:tc>
          <w:tcPr>
            <w:tcW w:w="1721" w:type="dxa"/>
          </w:tcPr>
          <w:p w14:paraId="79E6A6D3" w14:textId="15FB2108" w:rsidR="00AF0FF8" w:rsidRPr="00130547" w:rsidRDefault="00AF0FF8" w:rsidP="007A1BE3">
            <w:pPr>
              <w:spacing w:before="0" w:after="0" w:line="240" w:lineRule="auto"/>
              <w:contextualSpacing w:val="0"/>
            </w:pPr>
            <w:r w:rsidRPr="00130547">
              <w:t>11FA</w:t>
            </w:r>
          </w:p>
        </w:tc>
        <w:tc>
          <w:tcPr>
            <w:tcW w:w="2545" w:type="dxa"/>
          </w:tcPr>
          <w:p w14:paraId="209AD87A" w14:textId="0F59BEC6" w:rsidR="00AF0FF8" w:rsidRPr="00130547" w:rsidRDefault="00AF0FF8" w:rsidP="007A1BE3">
            <w:pPr>
              <w:spacing w:before="0" w:after="0" w:line="240" w:lineRule="auto"/>
              <w:contextualSpacing w:val="0"/>
            </w:pPr>
            <w:r w:rsidRPr="00130547">
              <w:t>0001 0001 1111 1010</w:t>
            </w:r>
          </w:p>
        </w:tc>
        <w:tc>
          <w:tcPr>
            <w:tcW w:w="4961" w:type="dxa"/>
          </w:tcPr>
          <w:p w14:paraId="6F6F827B" w14:textId="1315D366" w:rsidR="00AF0FF8" w:rsidRPr="00130547" w:rsidRDefault="00AF0FF8" w:rsidP="007A1BE3">
            <w:pPr>
              <w:spacing w:before="0" w:after="0" w:line="240" w:lineRule="auto"/>
              <w:contextualSpacing w:val="0"/>
            </w:pPr>
            <w:r w:rsidRPr="00130547">
              <w:t xml:space="preserve">D0-D7 </w:t>
            </w:r>
            <w:r w:rsidRPr="00130547">
              <w:sym w:font="Wingdings" w:char="F0E0"/>
            </w:r>
            <w:r w:rsidRPr="00130547">
              <w:t xml:space="preserve"> 1111 1010 = Device address (250)</w:t>
            </w:r>
          </w:p>
          <w:p w14:paraId="23ED916F" w14:textId="77777777" w:rsidR="00AF0FF8" w:rsidRPr="00130547" w:rsidRDefault="00AF0FF8" w:rsidP="007A1BE3">
            <w:pPr>
              <w:spacing w:before="0" w:after="0" w:line="240" w:lineRule="auto"/>
              <w:contextualSpacing w:val="0"/>
            </w:pPr>
            <w:r w:rsidRPr="00130547">
              <w:t xml:space="preserve">D0-D3 </w:t>
            </w:r>
            <w:r w:rsidRPr="00130547">
              <w:sym w:font="Wingdings" w:char="F0E0"/>
            </w:r>
            <w:r w:rsidRPr="00130547">
              <w:t xml:space="preserve"> 0001 = Line address (1)</w:t>
            </w:r>
          </w:p>
          <w:p w14:paraId="6BF126C3" w14:textId="77777777" w:rsidR="00AF0FF8" w:rsidRPr="00130547" w:rsidRDefault="00AF0FF8" w:rsidP="007A1BE3">
            <w:pPr>
              <w:spacing w:before="0" w:after="0" w:line="240" w:lineRule="auto"/>
              <w:contextualSpacing w:val="0"/>
            </w:pPr>
            <w:r w:rsidRPr="00130547">
              <w:t xml:space="preserve">D0-D3 </w:t>
            </w:r>
            <w:r w:rsidRPr="00130547">
              <w:sym w:font="Wingdings" w:char="F0E0"/>
            </w:r>
            <w:r w:rsidRPr="00130547">
              <w:t xml:space="preserve"> 0001 = Area address (1)</w:t>
            </w:r>
          </w:p>
          <w:p w14:paraId="1D690612" w14:textId="77777777" w:rsidR="00AF0FF8" w:rsidRPr="00130547" w:rsidRDefault="00AF0FF8" w:rsidP="007A1BE3">
            <w:pPr>
              <w:spacing w:before="0" w:after="0" w:line="240" w:lineRule="auto"/>
              <w:contextualSpacing w:val="0"/>
            </w:pPr>
            <w:r w:rsidRPr="00130547">
              <w:t>Source address = 1.1.1</w:t>
            </w:r>
          </w:p>
        </w:tc>
      </w:tr>
      <w:tr w:rsidR="0038003B" w:rsidRPr="00130547" w14:paraId="598A49D4" w14:textId="77777777" w:rsidTr="00130547">
        <w:tc>
          <w:tcPr>
            <w:tcW w:w="549" w:type="dxa"/>
          </w:tcPr>
          <w:p w14:paraId="562592AC" w14:textId="77777777" w:rsidR="00AF0FF8" w:rsidRPr="00130547" w:rsidRDefault="00AF0FF8" w:rsidP="007A1BE3">
            <w:pPr>
              <w:spacing w:before="0" w:after="0" w:line="240" w:lineRule="auto"/>
              <w:contextualSpacing w:val="0"/>
            </w:pPr>
            <w:r w:rsidRPr="00130547">
              <w:t>8-9</w:t>
            </w:r>
          </w:p>
        </w:tc>
        <w:tc>
          <w:tcPr>
            <w:tcW w:w="1721" w:type="dxa"/>
          </w:tcPr>
          <w:p w14:paraId="7A78B7F5" w14:textId="044C33FA" w:rsidR="00AF0FF8" w:rsidRPr="00130547" w:rsidRDefault="00AF0FF8" w:rsidP="007A1BE3">
            <w:pPr>
              <w:spacing w:before="0" w:after="0" w:line="240" w:lineRule="auto"/>
              <w:contextualSpacing w:val="0"/>
            </w:pPr>
            <w:r w:rsidRPr="00130547">
              <w:t>0000</w:t>
            </w:r>
          </w:p>
        </w:tc>
        <w:tc>
          <w:tcPr>
            <w:tcW w:w="2545" w:type="dxa"/>
          </w:tcPr>
          <w:p w14:paraId="04362C4A" w14:textId="1CFD836F" w:rsidR="00AF0FF8" w:rsidRPr="00130547" w:rsidRDefault="00AF0FF8" w:rsidP="007A1BE3">
            <w:pPr>
              <w:spacing w:before="0" w:after="0" w:line="240" w:lineRule="auto"/>
              <w:contextualSpacing w:val="0"/>
            </w:pPr>
            <w:r w:rsidRPr="00130547">
              <w:t>0000 0000 0000 0000</w:t>
            </w:r>
          </w:p>
        </w:tc>
        <w:tc>
          <w:tcPr>
            <w:tcW w:w="4961" w:type="dxa"/>
          </w:tcPr>
          <w:p w14:paraId="2D4DD725" w14:textId="77777777" w:rsidR="00AF0FF8" w:rsidRPr="00130547" w:rsidRDefault="00AF0FF8" w:rsidP="007A1BE3">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1E436C21" w14:textId="194F74C0" w:rsidR="00AF0FF8" w:rsidRPr="00130547" w:rsidRDefault="00AF0FF8" w:rsidP="007A1BE3">
            <w:pPr>
              <w:spacing w:before="0" w:after="0" w:line="240" w:lineRule="auto"/>
              <w:contextualSpacing w:val="0"/>
            </w:pPr>
            <w:r w:rsidRPr="00130547">
              <w:t xml:space="preserve">All bits = 0 </w:t>
            </w:r>
            <w:r w:rsidRPr="00130547">
              <w:sym w:font="Wingdings" w:char="F0E0"/>
            </w:r>
            <w:r w:rsidRPr="00130547">
              <w:t xml:space="preserve"> 0/0/0 (Broadcast)</w:t>
            </w:r>
          </w:p>
          <w:p w14:paraId="1B97DE9F" w14:textId="360B6145" w:rsidR="00AF0FF8" w:rsidRPr="00130547" w:rsidRDefault="00AF0FF8" w:rsidP="007A1BE3">
            <w:pPr>
              <w:spacing w:before="0" w:after="0" w:line="240" w:lineRule="auto"/>
              <w:contextualSpacing w:val="0"/>
            </w:pPr>
            <w:r w:rsidRPr="00130547">
              <w:t>D0-D7 = 0</w:t>
            </w:r>
          </w:p>
          <w:p w14:paraId="2C4428D1" w14:textId="025CCAA9" w:rsidR="00AF0FF8" w:rsidRPr="00130547" w:rsidRDefault="00AF0FF8" w:rsidP="007A1BE3">
            <w:pPr>
              <w:spacing w:before="0" w:after="0" w:line="240" w:lineRule="auto"/>
              <w:contextualSpacing w:val="0"/>
            </w:pPr>
            <w:r w:rsidRPr="00130547">
              <w:t>D0-D</w:t>
            </w:r>
            <w:r w:rsidR="00DE780E" w:rsidRPr="00130547">
              <w:t>2</w:t>
            </w:r>
            <w:r w:rsidRPr="00130547">
              <w:t xml:space="preserve"> = 0</w:t>
            </w:r>
          </w:p>
          <w:p w14:paraId="4DDEB676" w14:textId="6908AB4B" w:rsidR="00AF0FF8" w:rsidRPr="00130547" w:rsidRDefault="00AF0FF8" w:rsidP="007A1BE3">
            <w:pPr>
              <w:spacing w:before="0" w:after="0" w:line="240" w:lineRule="auto"/>
              <w:contextualSpacing w:val="0"/>
            </w:pPr>
            <w:r w:rsidRPr="00130547">
              <w:t>D</w:t>
            </w:r>
            <w:r w:rsidR="00DE780E" w:rsidRPr="00130547">
              <w:t>3</w:t>
            </w:r>
            <w:r w:rsidRPr="00130547">
              <w:t>-D</w:t>
            </w:r>
            <w:r w:rsidR="00DE780E" w:rsidRPr="00130547">
              <w:t>7</w:t>
            </w:r>
            <w:r w:rsidRPr="00130547">
              <w:t xml:space="preserve"> = 0</w:t>
            </w:r>
          </w:p>
          <w:p w14:paraId="740AB337" w14:textId="1F5A4709" w:rsidR="00AF0FF8" w:rsidRPr="00130547" w:rsidRDefault="00AF0FF8" w:rsidP="007A1BE3">
            <w:pPr>
              <w:spacing w:before="0" w:after="0" w:line="240" w:lineRule="auto"/>
              <w:contextualSpacing w:val="0"/>
            </w:pPr>
            <w:r w:rsidRPr="00130547">
              <w:t>Broadcast = 0/0/0</w:t>
            </w:r>
          </w:p>
        </w:tc>
      </w:tr>
      <w:tr w:rsidR="0038003B" w:rsidRPr="00130547" w14:paraId="518670F4" w14:textId="77777777" w:rsidTr="00130547">
        <w:tc>
          <w:tcPr>
            <w:tcW w:w="549" w:type="dxa"/>
          </w:tcPr>
          <w:p w14:paraId="293F25CE" w14:textId="77777777" w:rsidR="00AF0FF8" w:rsidRPr="00130547" w:rsidRDefault="00AF0FF8" w:rsidP="007A1BE3">
            <w:pPr>
              <w:spacing w:before="0" w:after="0" w:line="240" w:lineRule="auto"/>
              <w:contextualSpacing w:val="0"/>
            </w:pPr>
            <w:r w:rsidRPr="00130547">
              <w:t>10</w:t>
            </w:r>
          </w:p>
        </w:tc>
        <w:tc>
          <w:tcPr>
            <w:tcW w:w="1721" w:type="dxa"/>
          </w:tcPr>
          <w:p w14:paraId="769A16DD" w14:textId="4305044D" w:rsidR="00AF0FF8" w:rsidRPr="00130547" w:rsidRDefault="00AF0FF8" w:rsidP="007A1BE3">
            <w:pPr>
              <w:spacing w:before="0" w:after="0" w:line="240" w:lineRule="auto"/>
              <w:contextualSpacing w:val="0"/>
            </w:pPr>
            <w:r w:rsidRPr="00130547">
              <w:t>01</w:t>
            </w:r>
          </w:p>
        </w:tc>
        <w:tc>
          <w:tcPr>
            <w:tcW w:w="2545" w:type="dxa"/>
          </w:tcPr>
          <w:p w14:paraId="106C23FC" w14:textId="5DFD767F" w:rsidR="00AF0FF8" w:rsidRPr="00130547" w:rsidRDefault="00AF0FF8" w:rsidP="007A1BE3">
            <w:pPr>
              <w:spacing w:before="0" w:after="0" w:line="240" w:lineRule="auto"/>
              <w:contextualSpacing w:val="0"/>
            </w:pPr>
            <w:r w:rsidRPr="00130547">
              <w:t>0000 0001</w:t>
            </w:r>
          </w:p>
        </w:tc>
        <w:tc>
          <w:tcPr>
            <w:tcW w:w="4961" w:type="dxa"/>
          </w:tcPr>
          <w:p w14:paraId="1FAD2C3A" w14:textId="77777777" w:rsidR="00AF0FF8" w:rsidRPr="00130547" w:rsidRDefault="00AF0FF8" w:rsidP="007A1BE3">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6A2A3B0C" w14:textId="77777777" w:rsidTr="00130547">
        <w:tc>
          <w:tcPr>
            <w:tcW w:w="549" w:type="dxa"/>
          </w:tcPr>
          <w:p w14:paraId="2DA83036" w14:textId="77777777" w:rsidR="00AF0FF8" w:rsidRPr="00130547" w:rsidRDefault="00AF0FF8" w:rsidP="007A1BE3">
            <w:pPr>
              <w:spacing w:before="0" w:after="0" w:line="240" w:lineRule="auto"/>
              <w:contextualSpacing w:val="0"/>
            </w:pPr>
          </w:p>
        </w:tc>
        <w:tc>
          <w:tcPr>
            <w:tcW w:w="1721" w:type="dxa"/>
          </w:tcPr>
          <w:p w14:paraId="284E4CDA" w14:textId="2804A338" w:rsidR="00AF0FF8" w:rsidRPr="00130547" w:rsidRDefault="00AF0FF8" w:rsidP="007A1BE3">
            <w:pPr>
              <w:spacing w:before="0" w:after="0" w:line="240" w:lineRule="auto"/>
              <w:contextualSpacing w:val="0"/>
            </w:pPr>
            <w:r w:rsidRPr="00130547">
              <w:t>01</w:t>
            </w:r>
          </w:p>
        </w:tc>
        <w:tc>
          <w:tcPr>
            <w:tcW w:w="2545" w:type="dxa"/>
          </w:tcPr>
          <w:p w14:paraId="5EE71ABD" w14:textId="08E15877" w:rsidR="00AF0FF8" w:rsidRPr="00130547" w:rsidRDefault="00AF0FF8" w:rsidP="007A1BE3">
            <w:pPr>
              <w:spacing w:before="0" w:after="0" w:line="240" w:lineRule="auto"/>
              <w:contextualSpacing w:val="0"/>
            </w:pPr>
            <w:r w:rsidRPr="00130547">
              <w:t>0000 0001</w:t>
            </w:r>
          </w:p>
        </w:tc>
        <w:tc>
          <w:tcPr>
            <w:tcW w:w="4961" w:type="dxa"/>
          </w:tcPr>
          <w:p w14:paraId="62F9B2CE" w14:textId="77777777" w:rsidR="00AF0FF8" w:rsidRPr="00130547" w:rsidRDefault="00AF0FF8" w:rsidP="007A1BE3">
            <w:pPr>
              <w:spacing w:before="0" w:after="0" w:line="240" w:lineRule="auto"/>
              <w:contextualSpacing w:val="0"/>
            </w:pPr>
            <w:r w:rsidRPr="00130547">
              <w:t>00: Unnumbered data package</w:t>
            </w:r>
          </w:p>
          <w:p w14:paraId="204D6320" w14:textId="77777777" w:rsidR="00AF0FF8" w:rsidRPr="00130547" w:rsidRDefault="00AF0FF8" w:rsidP="007A1BE3">
            <w:pPr>
              <w:spacing w:before="0" w:after="0" w:line="240" w:lineRule="auto"/>
              <w:contextualSpacing w:val="0"/>
            </w:pPr>
            <w:r w:rsidRPr="00130547">
              <w:t>0000 = don’t care</w:t>
            </w:r>
          </w:p>
          <w:p w14:paraId="53E097BE" w14:textId="7AF10175" w:rsidR="00AF0FF8" w:rsidRPr="00130547" w:rsidRDefault="00AF0FF8" w:rsidP="007A1BE3">
            <w:pPr>
              <w:spacing w:before="0" w:after="0" w:line="240" w:lineRule="auto"/>
              <w:contextualSpacing w:val="0"/>
            </w:pPr>
            <w:r w:rsidRPr="00130547">
              <w:t>01 = APCI</w:t>
            </w:r>
          </w:p>
        </w:tc>
      </w:tr>
      <w:tr w:rsidR="00AF0FF8" w:rsidRPr="00130547" w14:paraId="0874DD60" w14:textId="77777777" w:rsidTr="00130547">
        <w:tc>
          <w:tcPr>
            <w:tcW w:w="549" w:type="dxa"/>
          </w:tcPr>
          <w:p w14:paraId="71283231" w14:textId="77777777" w:rsidR="00AF0FF8" w:rsidRPr="00130547" w:rsidRDefault="00AF0FF8" w:rsidP="007A1BE3">
            <w:pPr>
              <w:spacing w:before="0" w:after="0" w:line="240" w:lineRule="auto"/>
              <w:contextualSpacing w:val="0"/>
            </w:pPr>
          </w:p>
        </w:tc>
        <w:tc>
          <w:tcPr>
            <w:tcW w:w="1721" w:type="dxa"/>
          </w:tcPr>
          <w:p w14:paraId="2E1A8527" w14:textId="45BBC395" w:rsidR="00AF0FF8" w:rsidRPr="00130547" w:rsidRDefault="00AF0FF8" w:rsidP="007A1BE3">
            <w:pPr>
              <w:spacing w:before="0" w:after="0" w:line="240" w:lineRule="auto"/>
              <w:contextualSpacing w:val="0"/>
            </w:pPr>
            <w:r w:rsidRPr="00130547">
              <w:t>00</w:t>
            </w:r>
          </w:p>
        </w:tc>
        <w:tc>
          <w:tcPr>
            <w:tcW w:w="2545" w:type="dxa"/>
          </w:tcPr>
          <w:p w14:paraId="4A72ECAE" w14:textId="0CCDE6FA" w:rsidR="00AF0FF8" w:rsidRPr="00130547" w:rsidRDefault="00AF0FF8" w:rsidP="007A1BE3">
            <w:pPr>
              <w:spacing w:before="0" w:after="0" w:line="240" w:lineRule="auto"/>
              <w:contextualSpacing w:val="0"/>
            </w:pPr>
            <w:r w:rsidRPr="00130547">
              <w:t>0000 0000</w:t>
            </w:r>
          </w:p>
        </w:tc>
        <w:tc>
          <w:tcPr>
            <w:tcW w:w="4961" w:type="dxa"/>
          </w:tcPr>
          <w:p w14:paraId="35EE9BF0" w14:textId="1733623C" w:rsidR="00AF0FF8" w:rsidRPr="00130547" w:rsidRDefault="00AF0FF8" w:rsidP="007A1BE3">
            <w:pPr>
              <w:spacing w:before="0" w:after="0" w:line="240" w:lineRule="auto"/>
              <w:contextualSpacing w:val="0"/>
            </w:pPr>
            <w:r w:rsidRPr="00130547">
              <w:t>00 = APCI</w:t>
            </w:r>
          </w:p>
          <w:p w14:paraId="0B79BEF9" w14:textId="2FA8FD58" w:rsidR="00AF0FF8" w:rsidRPr="00130547" w:rsidRDefault="0094303D" w:rsidP="00AF0FF8">
            <w:pPr>
              <w:spacing w:before="0" w:after="0" w:line="240" w:lineRule="auto"/>
              <w:contextualSpacing w:val="0"/>
            </w:pPr>
            <w:r>
              <w:t>The APCI is thus</w:t>
            </w:r>
            <w:r w:rsidR="00AF0FF8" w:rsidRPr="00130547">
              <w:t xml:space="preserve"> = 0100</w:t>
            </w:r>
            <w:r w:rsidR="00ED282F">
              <w:t xml:space="preserve">, meaning </w:t>
            </w:r>
            <w:r w:rsidR="00AF0FF8" w:rsidRPr="00130547">
              <w:t xml:space="preserve">a </w:t>
            </w:r>
            <w:r w:rsidR="00F95222" w:rsidRPr="00130547">
              <w:t>Phys</w:t>
            </w:r>
            <w:r w:rsidR="008A5838" w:rsidRPr="00130547">
              <w:t>AddrRead</w:t>
            </w:r>
          </w:p>
          <w:p w14:paraId="026D7F88" w14:textId="77777777" w:rsidR="007D5D1A" w:rsidRDefault="007D5D1A">
            <w:pPr>
              <w:spacing w:before="0" w:after="0" w:line="240" w:lineRule="auto"/>
              <w:contextualSpacing w:val="0"/>
            </w:pPr>
            <w:r w:rsidRPr="00130547">
              <w:t>00 0000 = data</w:t>
            </w:r>
          </w:p>
          <w:p w14:paraId="60967E37" w14:textId="30177CB7" w:rsidR="00ED282F" w:rsidRPr="00130547" w:rsidRDefault="00ED282F">
            <w:pPr>
              <w:spacing w:before="0" w:after="0" w:line="240" w:lineRule="auto"/>
              <w:contextualSpacing w:val="0"/>
            </w:pPr>
            <w:r>
              <w:t xml:space="preserve">Explanation: the device with address 1.1.250 requests from all devices on the bus that are in programming mode to send back their individual addresses. </w:t>
            </w:r>
          </w:p>
        </w:tc>
      </w:tr>
    </w:tbl>
    <w:p w14:paraId="7F1D0350" w14:textId="77777777" w:rsidR="00AF0FF8" w:rsidRPr="0038003B" w:rsidRDefault="00AF0FF8">
      <w:pPr>
        <w:spacing w:before="0" w:after="0" w:line="240" w:lineRule="auto"/>
        <w:contextualSpacing w:val="0"/>
      </w:pPr>
    </w:p>
    <w:p w14:paraId="62C582CF" w14:textId="77777777" w:rsidR="007D5D1A" w:rsidRPr="0038003B" w:rsidRDefault="007D5D1A">
      <w:pPr>
        <w:spacing w:before="0" w:after="0" w:line="240" w:lineRule="auto"/>
        <w:contextualSpacing w:val="0"/>
      </w:pPr>
    </w:p>
    <w:p w14:paraId="5AC353AE" w14:textId="77777777" w:rsidR="007D5D1A" w:rsidRPr="0038003B" w:rsidRDefault="007D5D1A">
      <w:pPr>
        <w:spacing w:before="0" w:after="0" w:line="240" w:lineRule="auto"/>
        <w:contextualSpacing w:val="0"/>
      </w:pPr>
    </w:p>
    <w:p w14:paraId="2700A5FF" w14:textId="5EECEAFF" w:rsidR="007D5D1A" w:rsidRPr="0038003B" w:rsidRDefault="007D5D1A">
      <w:pPr>
        <w:spacing w:before="0" w:after="0" w:line="240" w:lineRule="auto"/>
        <w:contextualSpacing w:val="0"/>
      </w:pPr>
      <w:r w:rsidRPr="0038003B">
        <w:br w:type="page"/>
      </w:r>
    </w:p>
    <w:p w14:paraId="1983B077" w14:textId="3D563F92" w:rsidR="007D5D1A" w:rsidRPr="0038003B" w:rsidRDefault="007D5D1A" w:rsidP="00037C7E">
      <w:pPr>
        <w:pStyle w:val="ListParagraph"/>
        <w:numPr>
          <w:ilvl w:val="0"/>
          <w:numId w:val="15"/>
        </w:numPr>
        <w:spacing w:before="0" w:after="0" w:line="240" w:lineRule="auto"/>
        <w:contextualSpacing w:val="0"/>
      </w:pPr>
      <w:r w:rsidRPr="0038003B">
        <w:lastRenderedPageBreak/>
        <w:t>29</w:t>
      </w:r>
      <w:r w:rsidR="00107B01" w:rsidRPr="0038003B">
        <w:t xml:space="preserve"> </w:t>
      </w:r>
      <w:r w:rsidRPr="0038003B">
        <w:t>00 BC</w:t>
      </w:r>
      <w:r w:rsidR="00107B01" w:rsidRPr="0038003B">
        <w:t xml:space="preserve"> </w:t>
      </w:r>
      <w:r w:rsidRPr="0038003B">
        <w:t>E0 11</w:t>
      </w:r>
      <w:r w:rsidR="00107B01" w:rsidRPr="0038003B">
        <w:t xml:space="preserve"> </w:t>
      </w:r>
      <w:r w:rsidRPr="0038003B">
        <w:t>01 00</w:t>
      </w:r>
      <w:r w:rsidR="00107B01" w:rsidRPr="0038003B">
        <w:t xml:space="preserve"> </w:t>
      </w:r>
      <w:r w:rsidRPr="0038003B">
        <w:t>00 01 01 40</w:t>
      </w:r>
    </w:p>
    <w:p w14:paraId="6C159627" w14:textId="77777777" w:rsidR="007D5D1A" w:rsidRPr="0038003B" w:rsidRDefault="007D5D1A" w:rsidP="007D5D1A">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38003B" w:rsidRPr="00130547" w14:paraId="5A3666BF" w14:textId="77777777" w:rsidTr="00130547">
        <w:tc>
          <w:tcPr>
            <w:tcW w:w="549" w:type="dxa"/>
          </w:tcPr>
          <w:p w14:paraId="132E369B" w14:textId="77777777" w:rsidR="007D5D1A" w:rsidRPr="00130547" w:rsidRDefault="007D5D1A" w:rsidP="007A1BE3">
            <w:pPr>
              <w:spacing w:before="0" w:after="0" w:line="240" w:lineRule="auto"/>
              <w:contextualSpacing w:val="0"/>
            </w:pPr>
            <w:r w:rsidRPr="00130547">
              <w:t>1</w:t>
            </w:r>
          </w:p>
        </w:tc>
        <w:tc>
          <w:tcPr>
            <w:tcW w:w="1721" w:type="dxa"/>
          </w:tcPr>
          <w:p w14:paraId="6EF18317" w14:textId="77777777" w:rsidR="007D5D1A" w:rsidRPr="00130547" w:rsidRDefault="007D5D1A" w:rsidP="007A1BE3">
            <w:pPr>
              <w:spacing w:before="0" w:after="0" w:line="240" w:lineRule="auto"/>
              <w:contextualSpacing w:val="0"/>
            </w:pPr>
            <w:r w:rsidRPr="00130547">
              <w:t>29</w:t>
            </w:r>
          </w:p>
        </w:tc>
        <w:tc>
          <w:tcPr>
            <w:tcW w:w="2545" w:type="dxa"/>
          </w:tcPr>
          <w:p w14:paraId="423EFEB2" w14:textId="77777777" w:rsidR="007D5D1A" w:rsidRPr="00130547" w:rsidRDefault="007D5D1A" w:rsidP="007A1BE3">
            <w:pPr>
              <w:spacing w:before="0" w:after="0" w:line="240" w:lineRule="auto"/>
              <w:contextualSpacing w:val="0"/>
            </w:pPr>
          </w:p>
        </w:tc>
        <w:tc>
          <w:tcPr>
            <w:tcW w:w="4961" w:type="dxa"/>
          </w:tcPr>
          <w:p w14:paraId="05BDB787" w14:textId="687C5FA7" w:rsidR="007D5D1A" w:rsidRPr="00130547" w:rsidRDefault="006474FD" w:rsidP="007A1BE3">
            <w:pPr>
              <w:spacing w:before="0" w:after="0" w:line="240" w:lineRule="auto"/>
              <w:contextualSpacing w:val="0"/>
            </w:pPr>
            <w:r w:rsidRPr="00130547">
              <w:t>From bus</w:t>
            </w:r>
          </w:p>
        </w:tc>
      </w:tr>
      <w:tr w:rsidR="0038003B" w:rsidRPr="00130547" w14:paraId="5DD7A598" w14:textId="77777777" w:rsidTr="00130547">
        <w:tc>
          <w:tcPr>
            <w:tcW w:w="549" w:type="dxa"/>
          </w:tcPr>
          <w:p w14:paraId="741089C5" w14:textId="77777777" w:rsidR="007D5D1A" w:rsidRPr="00130547" w:rsidRDefault="007D5D1A" w:rsidP="007A1BE3">
            <w:pPr>
              <w:spacing w:before="0" w:after="0" w:line="240" w:lineRule="auto"/>
              <w:contextualSpacing w:val="0"/>
            </w:pPr>
            <w:r w:rsidRPr="00130547">
              <w:t>2</w:t>
            </w:r>
          </w:p>
        </w:tc>
        <w:tc>
          <w:tcPr>
            <w:tcW w:w="1721" w:type="dxa"/>
          </w:tcPr>
          <w:p w14:paraId="39824959" w14:textId="77777777" w:rsidR="007D5D1A" w:rsidRPr="00130547" w:rsidRDefault="007D5D1A" w:rsidP="007A1BE3">
            <w:pPr>
              <w:spacing w:before="0" w:after="0" w:line="240" w:lineRule="auto"/>
              <w:contextualSpacing w:val="0"/>
            </w:pPr>
            <w:r w:rsidRPr="00130547">
              <w:t>00</w:t>
            </w:r>
          </w:p>
        </w:tc>
        <w:tc>
          <w:tcPr>
            <w:tcW w:w="2545" w:type="dxa"/>
          </w:tcPr>
          <w:p w14:paraId="56449BB2" w14:textId="77777777" w:rsidR="007D5D1A" w:rsidRPr="00130547" w:rsidRDefault="007D5D1A" w:rsidP="007A1BE3">
            <w:pPr>
              <w:spacing w:before="0" w:after="0" w:line="240" w:lineRule="auto"/>
              <w:contextualSpacing w:val="0"/>
            </w:pPr>
          </w:p>
        </w:tc>
        <w:tc>
          <w:tcPr>
            <w:tcW w:w="4961" w:type="dxa"/>
          </w:tcPr>
          <w:p w14:paraId="2115D6A1" w14:textId="77777777" w:rsidR="007D5D1A" w:rsidRPr="00130547" w:rsidRDefault="007D5D1A" w:rsidP="007A1BE3">
            <w:pPr>
              <w:spacing w:before="0" w:after="0" w:line="240" w:lineRule="auto"/>
              <w:contextualSpacing w:val="0"/>
            </w:pPr>
            <w:r w:rsidRPr="00130547">
              <w:t>TP or IP telegram</w:t>
            </w:r>
          </w:p>
        </w:tc>
      </w:tr>
      <w:tr w:rsidR="0038003B" w:rsidRPr="00130547" w14:paraId="12A9F42A" w14:textId="77777777" w:rsidTr="00130547">
        <w:tc>
          <w:tcPr>
            <w:tcW w:w="549" w:type="dxa"/>
          </w:tcPr>
          <w:p w14:paraId="34F8A085" w14:textId="77777777" w:rsidR="007D5D1A" w:rsidRPr="00130547" w:rsidRDefault="007D5D1A" w:rsidP="007A1BE3">
            <w:pPr>
              <w:spacing w:before="0" w:after="0" w:line="240" w:lineRule="auto"/>
              <w:contextualSpacing w:val="0"/>
            </w:pPr>
            <w:r w:rsidRPr="00130547">
              <w:t>3</w:t>
            </w:r>
          </w:p>
        </w:tc>
        <w:tc>
          <w:tcPr>
            <w:tcW w:w="1721" w:type="dxa"/>
          </w:tcPr>
          <w:p w14:paraId="4132E229" w14:textId="77777777" w:rsidR="007D5D1A" w:rsidRPr="00130547" w:rsidRDefault="007D5D1A" w:rsidP="007A1BE3">
            <w:pPr>
              <w:spacing w:before="0" w:after="0" w:line="240" w:lineRule="auto"/>
              <w:contextualSpacing w:val="0"/>
            </w:pPr>
            <w:r w:rsidRPr="00130547">
              <w:t>-</w:t>
            </w:r>
          </w:p>
        </w:tc>
        <w:tc>
          <w:tcPr>
            <w:tcW w:w="2545" w:type="dxa"/>
          </w:tcPr>
          <w:p w14:paraId="581B228C" w14:textId="77777777" w:rsidR="007D5D1A" w:rsidRPr="00130547" w:rsidRDefault="007D5D1A" w:rsidP="007A1BE3">
            <w:pPr>
              <w:spacing w:before="0" w:after="0" w:line="240" w:lineRule="auto"/>
              <w:contextualSpacing w:val="0"/>
            </w:pPr>
          </w:p>
        </w:tc>
        <w:tc>
          <w:tcPr>
            <w:tcW w:w="4961" w:type="dxa"/>
          </w:tcPr>
          <w:p w14:paraId="24094507" w14:textId="3F5F01D5" w:rsidR="007D5D1A" w:rsidRPr="00130547" w:rsidRDefault="00B36EAA" w:rsidP="007A1BE3">
            <w:pPr>
              <w:spacing w:before="0" w:after="0" w:line="240" w:lineRule="auto"/>
              <w:contextualSpacing w:val="0"/>
            </w:pPr>
            <w:r>
              <w:t xml:space="preserve">Additional Information - </w:t>
            </w:r>
            <w:r w:rsidR="007D5D1A" w:rsidRPr="00130547">
              <w:t>Does not exist</w:t>
            </w:r>
          </w:p>
        </w:tc>
      </w:tr>
      <w:tr w:rsidR="0038003B" w:rsidRPr="00130547" w14:paraId="336901EF" w14:textId="77777777" w:rsidTr="00130547">
        <w:tc>
          <w:tcPr>
            <w:tcW w:w="549" w:type="dxa"/>
          </w:tcPr>
          <w:p w14:paraId="1D08A1D6" w14:textId="77777777" w:rsidR="007D5D1A" w:rsidRPr="00130547" w:rsidRDefault="007D5D1A" w:rsidP="007A1BE3">
            <w:pPr>
              <w:spacing w:before="0" w:after="0" w:line="240" w:lineRule="auto"/>
              <w:contextualSpacing w:val="0"/>
            </w:pPr>
            <w:r w:rsidRPr="00130547">
              <w:t>4</w:t>
            </w:r>
          </w:p>
        </w:tc>
        <w:tc>
          <w:tcPr>
            <w:tcW w:w="1721" w:type="dxa"/>
          </w:tcPr>
          <w:p w14:paraId="6F355985" w14:textId="449B086E" w:rsidR="007D5D1A" w:rsidRPr="00130547" w:rsidRDefault="007D5D1A" w:rsidP="007A1BE3">
            <w:pPr>
              <w:spacing w:before="0" w:after="0" w:line="240" w:lineRule="auto"/>
              <w:contextualSpacing w:val="0"/>
            </w:pPr>
            <w:r w:rsidRPr="00130547">
              <w:t>BC</w:t>
            </w:r>
          </w:p>
        </w:tc>
        <w:tc>
          <w:tcPr>
            <w:tcW w:w="2545" w:type="dxa"/>
          </w:tcPr>
          <w:p w14:paraId="6CB827CB" w14:textId="034E519B" w:rsidR="007D5D1A" w:rsidRPr="00130547" w:rsidRDefault="007D5D1A" w:rsidP="007A1BE3">
            <w:pPr>
              <w:spacing w:before="0" w:after="0" w:line="240" w:lineRule="auto"/>
              <w:contextualSpacing w:val="0"/>
            </w:pPr>
            <w:r w:rsidRPr="00130547">
              <w:t>1011 1100</w:t>
            </w:r>
          </w:p>
        </w:tc>
        <w:tc>
          <w:tcPr>
            <w:tcW w:w="4961" w:type="dxa"/>
          </w:tcPr>
          <w:p w14:paraId="6FDB86E9" w14:textId="77777777" w:rsidR="007D5D1A" w:rsidRPr="00130547" w:rsidRDefault="007D5D1A" w:rsidP="007A1BE3">
            <w:pPr>
              <w:spacing w:before="0" w:after="0" w:line="240" w:lineRule="auto"/>
              <w:contextualSpacing w:val="0"/>
            </w:pPr>
            <w:r w:rsidRPr="00130547">
              <w:t xml:space="preserve">D7 = 1 </w:t>
            </w:r>
            <w:r w:rsidRPr="00130547">
              <w:sym w:font="Wingdings" w:char="F0E0"/>
            </w:r>
            <w:r w:rsidRPr="00130547">
              <w:t xml:space="preserve"> Standard frame</w:t>
            </w:r>
          </w:p>
          <w:p w14:paraId="53D395B3" w14:textId="77777777" w:rsidR="007D5D1A" w:rsidRPr="00130547" w:rsidRDefault="007D5D1A" w:rsidP="007A1BE3">
            <w:pPr>
              <w:spacing w:before="0" w:after="0" w:line="240" w:lineRule="auto"/>
              <w:contextualSpacing w:val="0"/>
            </w:pPr>
            <w:r w:rsidRPr="00130547">
              <w:t>D6 = 0</w:t>
            </w:r>
          </w:p>
          <w:p w14:paraId="7722D402" w14:textId="77777777" w:rsidR="007D5D1A" w:rsidRPr="00130547" w:rsidRDefault="007D5D1A" w:rsidP="007A1BE3">
            <w:pPr>
              <w:spacing w:before="0" w:after="0" w:line="240" w:lineRule="auto"/>
              <w:contextualSpacing w:val="0"/>
            </w:pPr>
            <w:r w:rsidRPr="00130547">
              <w:t xml:space="preserve">D5 = 1 </w:t>
            </w:r>
            <w:r w:rsidRPr="00130547">
              <w:sym w:font="Wingdings" w:char="F0E0"/>
            </w:r>
            <w:r w:rsidRPr="00130547">
              <w:t xml:space="preserve"> not repeated frame</w:t>
            </w:r>
          </w:p>
          <w:p w14:paraId="0E2C44B8" w14:textId="77777777" w:rsidR="007D5D1A" w:rsidRPr="00130547" w:rsidRDefault="007D5D1A" w:rsidP="007A1BE3">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53550136" w14:textId="5CC5DEDE" w:rsidR="007D5D1A" w:rsidRPr="00130547" w:rsidRDefault="007D5D1A" w:rsidP="007A1BE3">
            <w:pPr>
              <w:spacing w:before="0" w:after="0" w:line="240" w:lineRule="auto"/>
              <w:contextualSpacing w:val="0"/>
            </w:pPr>
            <w:r w:rsidRPr="00130547">
              <w:t xml:space="preserve">D3-D2 = 11 </w:t>
            </w:r>
            <w:r w:rsidRPr="00130547">
              <w:sym w:font="Wingdings" w:char="F0E0"/>
            </w:r>
            <w:r w:rsidRPr="00130547">
              <w:t xml:space="preserve"> Low priority</w:t>
            </w:r>
          </w:p>
          <w:p w14:paraId="7F1C618F" w14:textId="77777777" w:rsidR="007D5D1A" w:rsidRPr="00130547" w:rsidRDefault="007D5D1A" w:rsidP="007A1BE3">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7ED7AF32" w14:textId="77777777" w:rsidR="007D5D1A" w:rsidRPr="00130547" w:rsidRDefault="007D5D1A" w:rsidP="007A1BE3">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38003B" w:rsidRPr="00130547" w14:paraId="2BEF09E5" w14:textId="77777777" w:rsidTr="00130547">
        <w:tc>
          <w:tcPr>
            <w:tcW w:w="549" w:type="dxa"/>
          </w:tcPr>
          <w:p w14:paraId="5E7BEF89" w14:textId="77777777" w:rsidR="007D5D1A" w:rsidRPr="00130547" w:rsidRDefault="007D5D1A" w:rsidP="007A1BE3">
            <w:pPr>
              <w:spacing w:before="0" w:after="0" w:line="240" w:lineRule="auto"/>
              <w:contextualSpacing w:val="0"/>
            </w:pPr>
            <w:r w:rsidRPr="00130547">
              <w:t>5</w:t>
            </w:r>
          </w:p>
        </w:tc>
        <w:tc>
          <w:tcPr>
            <w:tcW w:w="1721" w:type="dxa"/>
          </w:tcPr>
          <w:p w14:paraId="53A14012" w14:textId="77777777" w:rsidR="007D5D1A" w:rsidRPr="00130547" w:rsidRDefault="007D5D1A" w:rsidP="007A1BE3">
            <w:pPr>
              <w:spacing w:before="0" w:after="0" w:line="240" w:lineRule="auto"/>
              <w:contextualSpacing w:val="0"/>
            </w:pPr>
            <w:r w:rsidRPr="00130547">
              <w:t>E0</w:t>
            </w:r>
          </w:p>
        </w:tc>
        <w:tc>
          <w:tcPr>
            <w:tcW w:w="2545" w:type="dxa"/>
          </w:tcPr>
          <w:p w14:paraId="6C23E28E" w14:textId="77777777" w:rsidR="007D5D1A" w:rsidRPr="00130547" w:rsidRDefault="007D5D1A" w:rsidP="007A1BE3">
            <w:pPr>
              <w:spacing w:before="0" w:after="0" w:line="240" w:lineRule="auto"/>
              <w:contextualSpacing w:val="0"/>
            </w:pPr>
            <w:r w:rsidRPr="00130547">
              <w:t>1110 0000</w:t>
            </w:r>
          </w:p>
        </w:tc>
        <w:tc>
          <w:tcPr>
            <w:tcW w:w="4961" w:type="dxa"/>
          </w:tcPr>
          <w:p w14:paraId="37B750A1" w14:textId="77777777" w:rsidR="007D5D1A" w:rsidRPr="00130547" w:rsidRDefault="007D5D1A" w:rsidP="007A1BE3">
            <w:pPr>
              <w:spacing w:before="0" w:after="0" w:line="240" w:lineRule="auto"/>
              <w:contextualSpacing w:val="0"/>
            </w:pPr>
            <w:r w:rsidRPr="00130547">
              <w:t xml:space="preserve">D7 = 1 </w:t>
            </w:r>
            <w:r w:rsidRPr="00130547">
              <w:sym w:font="Wingdings" w:char="F0E0"/>
            </w:r>
            <w:r w:rsidRPr="00130547">
              <w:t xml:space="preserve"> Address type = group address</w:t>
            </w:r>
          </w:p>
          <w:p w14:paraId="0E9D11D3" w14:textId="77777777" w:rsidR="007D5D1A" w:rsidRPr="00130547" w:rsidRDefault="007D5D1A" w:rsidP="007A1BE3">
            <w:pPr>
              <w:spacing w:before="0" w:after="0" w:line="240" w:lineRule="auto"/>
              <w:contextualSpacing w:val="0"/>
            </w:pPr>
            <w:r w:rsidRPr="00130547">
              <w:t xml:space="preserve">D6-D4 </w:t>
            </w:r>
            <w:r w:rsidRPr="00130547">
              <w:sym w:font="Wingdings" w:char="F0E0"/>
            </w:r>
            <w:r w:rsidRPr="00130547">
              <w:t xml:space="preserve"> Hop count = 6</w:t>
            </w:r>
          </w:p>
          <w:p w14:paraId="3AC17D41" w14:textId="77777777" w:rsidR="007D5D1A" w:rsidRPr="00130547" w:rsidRDefault="007D5D1A" w:rsidP="007A1BE3">
            <w:pPr>
              <w:spacing w:before="0" w:after="0" w:line="240" w:lineRule="auto"/>
              <w:contextualSpacing w:val="0"/>
            </w:pPr>
            <w:r w:rsidRPr="00130547">
              <w:t xml:space="preserve">D3-D0 </w:t>
            </w:r>
            <w:r w:rsidRPr="00130547">
              <w:sym w:font="Wingdings" w:char="F0E0"/>
            </w:r>
            <w:r w:rsidRPr="00130547">
              <w:t xml:space="preserve"> 0000 (don’t care)</w:t>
            </w:r>
          </w:p>
        </w:tc>
      </w:tr>
      <w:tr w:rsidR="0038003B" w:rsidRPr="00130547" w14:paraId="69CBE7C6" w14:textId="77777777" w:rsidTr="00130547">
        <w:tc>
          <w:tcPr>
            <w:tcW w:w="549" w:type="dxa"/>
          </w:tcPr>
          <w:p w14:paraId="0C5B6385" w14:textId="77777777" w:rsidR="007D5D1A" w:rsidRPr="00130547" w:rsidRDefault="007D5D1A" w:rsidP="007A1BE3">
            <w:pPr>
              <w:spacing w:before="0" w:after="0" w:line="240" w:lineRule="auto"/>
              <w:contextualSpacing w:val="0"/>
            </w:pPr>
            <w:r w:rsidRPr="00130547">
              <w:t>6-7</w:t>
            </w:r>
          </w:p>
        </w:tc>
        <w:tc>
          <w:tcPr>
            <w:tcW w:w="1721" w:type="dxa"/>
          </w:tcPr>
          <w:p w14:paraId="2905AA2D" w14:textId="2687566A" w:rsidR="007D5D1A" w:rsidRPr="00130547" w:rsidRDefault="007D5D1A" w:rsidP="007A1BE3">
            <w:pPr>
              <w:spacing w:before="0" w:after="0" w:line="240" w:lineRule="auto"/>
              <w:contextualSpacing w:val="0"/>
            </w:pPr>
            <w:r w:rsidRPr="00130547">
              <w:t>1101</w:t>
            </w:r>
          </w:p>
        </w:tc>
        <w:tc>
          <w:tcPr>
            <w:tcW w:w="2545" w:type="dxa"/>
          </w:tcPr>
          <w:p w14:paraId="595E576A" w14:textId="46B7878E" w:rsidR="007D5D1A" w:rsidRPr="00130547" w:rsidRDefault="007D5D1A" w:rsidP="007A1BE3">
            <w:pPr>
              <w:spacing w:before="0" w:after="0" w:line="240" w:lineRule="auto"/>
              <w:contextualSpacing w:val="0"/>
            </w:pPr>
            <w:r w:rsidRPr="00130547">
              <w:t>0001 0001 0000 0001</w:t>
            </w:r>
          </w:p>
        </w:tc>
        <w:tc>
          <w:tcPr>
            <w:tcW w:w="4961" w:type="dxa"/>
          </w:tcPr>
          <w:p w14:paraId="134C59E6" w14:textId="5DB0548F" w:rsidR="007D5D1A" w:rsidRPr="00130547" w:rsidRDefault="007D5D1A" w:rsidP="007A1BE3">
            <w:pPr>
              <w:spacing w:before="0" w:after="0" w:line="240" w:lineRule="auto"/>
              <w:contextualSpacing w:val="0"/>
            </w:pPr>
            <w:r w:rsidRPr="00130547">
              <w:t xml:space="preserve">D0-D7 </w:t>
            </w:r>
            <w:r w:rsidRPr="00130547">
              <w:sym w:font="Wingdings" w:char="F0E0"/>
            </w:r>
            <w:r w:rsidRPr="00130547">
              <w:t xml:space="preserve"> 0000 0001 = Device address (1)</w:t>
            </w:r>
          </w:p>
          <w:p w14:paraId="73217E9B" w14:textId="77777777" w:rsidR="007D5D1A" w:rsidRPr="00130547" w:rsidRDefault="007D5D1A" w:rsidP="007A1BE3">
            <w:pPr>
              <w:spacing w:before="0" w:after="0" w:line="240" w:lineRule="auto"/>
              <w:contextualSpacing w:val="0"/>
            </w:pPr>
            <w:r w:rsidRPr="00130547">
              <w:t xml:space="preserve">D0-D3 </w:t>
            </w:r>
            <w:r w:rsidRPr="00130547">
              <w:sym w:font="Wingdings" w:char="F0E0"/>
            </w:r>
            <w:r w:rsidRPr="00130547">
              <w:t xml:space="preserve"> 0001 = Line address (1)</w:t>
            </w:r>
          </w:p>
          <w:p w14:paraId="6702E709" w14:textId="77777777" w:rsidR="007D5D1A" w:rsidRPr="00130547" w:rsidRDefault="007D5D1A" w:rsidP="007A1BE3">
            <w:pPr>
              <w:spacing w:before="0" w:after="0" w:line="240" w:lineRule="auto"/>
              <w:contextualSpacing w:val="0"/>
            </w:pPr>
            <w:r w:rsidRPr="00130547">
              <w:t xml:space="preserve">D0-D3 </w:t>
            </w:r>
            <w:r w:rsidRPr="00130547">
              <w:sym w:font="Wingdings" w:char="F0E0"/>
            </w:r>
            <w:r w:rsidRPr="00130547">
              <w:t xml:space="preserve"> 0001 = Area address (1)</w:t>
            </w:r>
          </w:p>
          <w:p w14:paraId="75661F4E" w14:textId="77777777" w:rsidR="007D5D1A" w:rsidRPr="00130547" w:rsidRDefault="007D5D1A" w:rsidP="007A1BE3">
            <w:pPr>
              <w:spacing w:before="0" w:after="0" w:line="240" w:lineRule="auto"/>
              <w:contextualSpacing w:val="0"/>
            </w:pPr>
            <w:r w:rsidRPr="00130547">
              <w:t>Source address = 1.1.1</w:t>
            </w:r>
          </w:p>
        </w:tc>
      </w:tr>
      <w:tr w:rsidR="0038003B" w:rsidRPr="00130547" w14:paraId="56A02F6C" w14:textId="77777777" w:rsidTr="00130547">
        <w:tc>
          <w:tcPr>
            <w:tcW w:w="549" w:type="dxa"/>
          </w:tcPr>
          <w:p w14:paraId="4E877B42" w14:textId="77777777" w:rsidR="007D5D1A" w:rsidRPr="00130547" w:rsidRDefault="007D5D1A" w:rsidP="007A1BE3">
            <w:pPr>
              <w:spacing w:before="0" w:after="0" w:line="240" w:lineRule="auto"/>
              <w:contextualSpacing w:val="0"/>
            </w:pPr>
            <w:r w:rsidRPr="00130547">
              <w:t>8-9</w:t>
            </w:r>
          </w:p>
        </w:tc>
        <w:tc>
          <w:tcPr>
            <w:tcW w:w="1721" w:type="dxa"/>
          </w:tcPr>
          <w:p w14:paraId="3E907522" w14:textId="77777777" w:rsidR="007D5D1A" w:rsidRPr="00130547" w:rsidRDefault="007D5D1A" w:rsidP="007A1BE3">
            <w:pPr>
              <w:spacing w:before="0" w:after="0" w:line="240" w:lineRule="auto"/>
              <w:contextualSpacing w:val="0"/>
            </w:pPr>
            <w:r w:rsidRPr="00130547">
              <w:t>0000</w:t>
            </w:r>
          </w:p>
        </w:tc>
        <w:tc>
          <w:tcPr>
            <w:tcW w:w="2545" w:type="dxa"/>
          </w:tcPr>
          <w:p w14:paraId="46EA713E" w14:textId="77777777" w:rsidR="007D5D1A" w:rsidRPr="00130547" w:rsidRDefault="007D5D1A" w:rsidP="007A1BE3">
            <w:pPr>
              <w:spacing w:before="0" w:after="0" w:line="240" w:lineRule="auto"/>
              <w:contextualSpacing w:val="0"/>
            </w:pPr>
            <w:r w:rsidRPr="00130547">
              <w:t>0000 0000 0000 0000</w:t>
            </w:r>
          </w:p>
        </w:tc>
        <w:tc>
          <w:tcPr>
            <w:tcW w:w="4961" w:type="dxa"/>
          </w:tcPr>
          <w:p w14:paraId="2B0733D6" w14:textId="77777777" w:rsidR="007D5D1A" w:rsidRPr="00130547" w:rsidRDefault="007D5D1A" w:rsidP="007A1BE3">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4E5C6A30" w14:textId="77777777" w:rsidR="007D5D1A" w:rsidRPr="00130547" w:rsidRDefault="007D5D1A" w:rsidP="007A1BE3">
            <w:pPr>
              <w:spacing w:before="0" w:after="0" w:line="240" w:lineRule="auto"/>
              <w:contextualSpacing w:val="0"/>
            </w:pPr>
            <w:r w:rsidRPr="00130547">
              <w:t xml:space="preserve">All bits = 0 </w:t>
            </w:r>
            <w:r w:rsidRPr="00130547">
              <w:sym w:font="Wingdings" w:char="F0E0"/>
            </w:r>
            <w:r w:rsidRPr="00130547">
              <w:t xml:space="preserve"> 0/0/0 (Broadcast)</w:t>
            </w:r>
          </w:p>
          <w:p w14:paraId="4A629E49" w14:textId="77777777" w:rsidR="007D5D1A" w:rsidRPr="00130547" w:rsidRDefault="007D5D1A" w:rsidP="007A1BE3">
            <w:pPr>
              <w:spacing w:before="0" w:after="0" w:line="240" w:lineRule="auto"/>
              <w:contextualSpacing w:val="0"/>
            </w:pPr>
            <w:r w:rsidRPr="00130547">
              <w:t>D0-D7 = 0</w:t>
            </w:r>
          </w:p>
          <w:p w14:paraId="445F311C" w14:textId="086147DC" w:rsidR="007D5D1A" w:rsidRPr="00130547" w:rsidRDefault="007D5D1A" w:rsidP="007A1BE3">
            <w:pPr>
              <w:spacing w:before="0" w:after="0" w:line="240" w:lineRule="auto"/>
              <w:contextualSpacing w:val="0"/>
            </w:pPr>
            <w:r w:rsidRPr="00130547">
              <w:t>D0-D</w:t>
            </w:r>
            <w:r w:rsidR="00DE780E" w:rsidRPr="00130547">
              <w:t>2</w:t>
            </w:r>
            <w:r w:rsidRPr="00130547">
              <w:t xml:space="preserve"> = 0</w:t>
            </w:r>
          </w:p>
          <w:p w14:paraId="12EBC9CE" w14:textId="729B931C" w:rsidR="007D5D1A" w:rsidRPr="00130547" w:rsidRDefault="007D5D1A" w:rsidP="007A1BE3">
            <w:pPr>
              <w:spacing w:before="0" w:after="0" w:line="240" w:lineRule="auto"/>
              <w:contextualSpacing w:val="0"/>
            </w:pPr>
            <w:r w:rsidRPr="00130547">
              <w:t>D</w:t>
            </w:r>
            <w:r w:rsidR="00DE780E" w:rsidRPr="00130547">
              <w:t>3</w:t>
            </w:r>
            <w:r w:rsidRPr="00130547">
              <w:t>-D</w:t>
            </w:r>
            <w:r w:rsidR="00DE780E" w:rsidRPr="00130547">
              <w:t>7</w:t>
            </w:r>
            <w:r w:rsidRPr="00130547">
              <w:t xml:space="preserve"> = 0</w:t>
            </w:r>
          </w:p>
          <w:p w14:paraId="7AA99403" w14:textId="77777777" w:rsidR="007D5D1A" w:rsidRPr="00130547" w:rsidRDefault="007D5D1A" w:rsidP="007A1BE3">
            <w:pPr>
              <w:spacing w:before="0" w:after="0" w:line="240" w:lineRule="auto"/>
              <w:contextualSpacing w:val="0"/>
            </w:pPr>
            <w:r w:rsidRPr="00130547">
              <w:t>Broadcast = 0/0/0</w:t>
            </w:r>
          </w:p>
        </w:tc>
      </w:tr>
      <w:tr w:rsidR="0038003B" w:rsidRPr="00130547" w14:paraId="33947700" w14:textId="77777777" w:rsidTr="00130547">
        <w:tc>
          <w:tcPr>
            <w:tcW w:w="549" w:type="dxa"/>
          </w:tcPr>
          <w:p w14:paraId="5A4837A5" w14:textId="77777777" w:rsidR="007D5D1A" w:rsidRPr="00130547" w:rsidRDefault="007D5D1A" w:rsidP="007A1BE3">
            <w:pPr>
              <w:spacing w:before="0" w:after="0" w:line="240" w:lineRule="auto"/>
              <w:contextualSpacing w:val="0"/>
            </w:pPr>
            <w:r w:rsidRPr="00130547">
              <w:t>10</w:t>
            </w:r>
          </w:p>
        </w:tc>
        <w:tc>
          <w:tcPr>
            <w:tcW w:w="1721" w:type="dxa"/>
          </w:tcPr>
          <w:p w14:paraId="1F8BA6FC" w14:textId="77777777" w:rsidR="007D5D1A" w:rsidRPr="00130547" w:rsidRDefault="007D5D1A" w:rsidP="007A1BE3">
            <w:pPr>
              <w:spacing w:before="0" w:after="0" w:line="240" w:lineRule="auto"/>
              <w:contextualSpacing w:val="0"/>
            </w:pPr>
            <w:r w:rsidRPr="00130547">
              <w:t>01</w:t>
            </w:r>
          </w:p>
        </w:tc>
        <w:tc>
          <w:tcPr>
            <w:tcW w:w="2545" w:type="dxa"/>
          </w:tcPr>
          <w:p w14:paraId="4B91D68E" w14:textId="77777777" w:rsidR="007D5D1A" w:rsidRPr="00130547" w:rsidRDefault="007D5D1A" w:rsidP="007A1BE3">
            <w:pPr>
              <w:spacing w:before="0" w:after="0" w:line="240" w:lineRule="auto"/>
              <w:contextualSpacing w:val="0"/>
            </w:pPr>
            <w:r w:rsidRPr="00130547">
              <w:t>0000 0001</w:t>
            </w:r>
          </w:p>
        </w:tc>
        <w:tc>
          <w:tcPr>
            <w:tcW w:w="4961" w:type="dxa"/>
          </w:tcPr>
          <w:p w14:paraId="34E0EA97" w14:textId="77777777" w:rsidR="007D5D1A" w:rsidRPr="00130547" w:rsidRDefault="007D5D1A" w:rsidP="007A1BE3">
            <w:pPr>
              <w:spacing w:before="0" w:after="0" w:line="240" w:lineRule="auto"/>
              <w:contextualSpacing w:val="0"/>
            </w:pPr>
            <w:r w:rsidRPr="00130547">
              <w:t xml:space="preserve">L &gt; 0 </w:t>
            </w:r>
            <w:r w:rsidRPr="00130547">
              <w:sym w:font="Wingdings" w:char="F0E0"/>
            </w:r>
            <w:r w:rsidRPr="00130547">
              <w:t xml:space="preserve"> data package</w:t>
            </w:r>
          </w:p>
        </w:tc>
      </w:tr>
      <w:tr w:rsidR="0038003B" w:rsidRPr="00130547" w14:paraId="683869BD" w14:textId="77777777" w:rsidTr="00130547">
        <w:tc>
          <w:tcPr>
            <w:tcW w:w="549" w:type="dxa"/>
          </w:tcPr>
          <w:p w14:paraId="61A6142A" w14:textId="77777777" w:rsidR="007D5D1A" w:rsidRPr="00130547" w:rsidRDefault="007D5D1A" w:rsidP="007A1BE3">
            <w:pPr>
              <w:spacing w:before="0" w:after="0" w:line="240" w:lineRule="auto"/>
              <w:contextualSpacing w:val="0"/>
            </w:pPr>
          </w:p>
        </w:tc>
        <w:tc>
          <w:tcPr>
            <w:tcW w:w="1721" w:type="dxa"/>
          </w:tcPr>
          <w:p w14:paraId="3B606EF1" w14:textId="77777777" w:rsidR="007D5D1A" w:rsidRPr="00130547" w:rsidRDefault="007D5D1A" w:rsidP="007A1BE3">
            <w:pPr>
              <w:spacing w:before="0" w:after="0" w:line="240" w:lineRule="auto"/>
              <w:contextualSpacing w:val="0"/>
            </w:pPr>
            <w:r w:rsidRPr="00130547">
              <w:t>01</w:t>
            </w:r>
          </w:p>
        </w:tc>
        <w:tc>
          <w:tcPr>
            <w:tcW w:w="2545" w:type="dxa"/>
          </w:tcPr>
          <w:p w14:paraId="7D8CEBAA" w14:textId="77777777" w:rsidR="007D5D1A" w:rsidRPr="00130547" w:rsidRDefault="007D5D1A" w:rsidP="007A1BE3">
            <w:pPr>
              <w:spacing w:before="0" w:after="0" w:line="240" w:lineRule="auto"/>
              <w:contextualSpacing w:val="0"/>
            </w:pPr>
            <w:r w:rsidRPr="00130547">
              <w:t>0000 0001</w:t>
            </w:r>
          </w:p>
        </w:tc>
        <w:tc>
          <w:tcPr>
            <w:tcW w:w="4961" w:type="dxa"/>
          </w:tcPr>
          <w:p w14:paraId="2239C9FA" w14:textId="77777777" w:rsidR="007D5D1A" w:rsidRPr="00130547" w:rsidRDefault="007D5D1A" w:rsidP="007A1BE3">
            <w:pPr>
              <w:spacing w:before="0" w:after="0" w:line="240" w:lineRule="auto"/>
              <w:contextualSpacing w:val="0"/>
            </w:pPr>
            <w:r w:rsidRPr="00130547">
              <w:t>00: Unnumbered data package</w:t>
            </w:r>
          </w:p>
          <w:p w14:paraId="1E0640FB" w14:textId="77777777" w:rsidR="007D5D1A" w:rsidRPr="00130547" w:rsidRDefault="007D5D1A" w:rsidP="007A1BE3">
            <w:pPr>
              <w:spacing w:before="0" w:after="0" w:line="240" w:lineRule="auto"/>
              <w:contextualSpacing w:val="0"/>
            </w:pPr>
            <w:r w:rsidRPr="00130547">
              <w:t>0000 = don’t care</w:t>
            </w:r>
          </w:p>
          <w:p w14:paraId="70F7A9C2" w14:textId="77777777" w:rsidR="007D5D1A" w:rsidRPr="00130547" w:rsidRDefault="007D5D1A" w:rsidP="007A1BE3">
            <w:pPr>
              <w:spacing w:before="0" w:after="0" w:line="240" w:lineRule="auto"/>
              <w:contextualSpacing w:val="0"/>
            </w:pPr>
            <w:r w:rsidRPr="00130547">
              <w:t>01 = APCI</w:t>
            </w:r>
          </w:p>
        </w:tc>
      </w:tr>
      <w:tr w:rsidR="007D5D1A" w:rsidRPr="00130547" w14:paraId="7D7E1D56" w14:textId="77777777" w:rsidTr="00130547">
        <w:tc>
          <w:tcPr>
            <w:tcW w:w="549" w:type="dxa"/>
          </w:tcPr>
          <w:p w14:paraId="573D7803" w14:textId="77777777" w:rsidR="007D5D1A" w:rsidRPr="00130547" w:rsidRDefault="007D5D1A" w:rsidP="007A1BE3">
            <w:pPr>
              <w:spacing w:before="0" w:after="0" w:line="240" w:lineRule="auto"/>
              <w:contextualSpacing w:val="0"/>
            </w:pPr>
          </w:p>
        </w:tc>
        <w:tc>
          <w:tcPr>
            <w:tcW w:w="1721" w:type="dxa"/>
          </w:tcPr>
          <w:p w14:paraId="6C31EAB2" w14:textId="1A52FC36" w:rsidR="007D5D1A" w:rsidRPr="00130547" w:rsidRDefault="007D5D1A" w:rsidP="007A1BE3">
            <w:pPr>
              <w:spacing w:before="0" w:after="0" w:line="240" w:lineRule="auto"/>
              <w:contextualSpacing w:val="0"/>
            </w:pPr>
            <w:r w:rsidRPr="00130547">
              <w:t>40</w:t>
            </w:r>
          </w:p>
        </w:tc>
        <w:tc>
          <w:tcPr>
            <w:tcW w:w="2545" w:type="dxa"/>
          </w:tcPr>
          <w:p w14:paraId="5205A62D" w14:textId="7B0B045A" w:rsidR="007D5D1A" w:rsidRPr="00130547" w:rsidRDefault="007D5D1A" w:rsidP="007A1BE3">
            <w:pPr>
              <w:spacing w:before="0" w:after="0" w:line="240" w:lineRule="auto"/>
              <w:contextualSpacing w:val="0"/>
            </w:pPr>
            <w:r w:rsidRPr="00130547">
              <w:t>0100 0000</w:t>
            </w:r>
          </w:p>
        </w:tc>
        <w:tc>
          <w:tcPr>
            <w:tcW w:w="4961" w:type="dxa"/>
          </w:tcPr>
          <w:p w14:paraId="3DC4DB66" w14:textId="1C93F083" w:rsidR="007D5D1A" w:rsidRPr="00130547" w:rsidRDefault="007D5D1A" w:rsidP="007A1BE3">
            <w:pPr>
              <w:spacing w:before="0" w:after="0" w:line="240" w:lineRule="auto"/>
              <w:contextualSpacing w:val="0"/>
            </w:pPr>
            <w:r w:rsidRPr="00130547">
              <w:t>01 = APCI</w:t>
            </w:r>
          </w:p>
          <w:p w14:paraId="4421A3BB" w14:textId="42CD9C9A" w:rsidR="007D5D1A" w:rsidRPr="00130547" w:rsidRDefault="0094303D" w:rsidP="007A1BE3">
            <w:pPr>
              <w:spacing w:before="0" w:after="0" w:line="240" w:lineRule="auto"/>
              <w:contextualSpacing w:val="0"/>
            </w:pPr>
            <w:r>
              <w:t>The APCI is thus</w:t>
            </w:r>
            <w:r w:rsidR="007D5D1A" w:rsidRPr="00130547">
              <w:t xml:space="preserve"> = 0101</w:t>
            </w:r>
            <w:r w:rsidR="00ED282F">
              <w:t xml:space="preserve">, meaning </w:t>
            </w:r>
            <w:r w:rsidR="007D5D1A" w:rsidRPr="00130547">
              <w:t xml:space="preserve">a </w:t>
            </w:r>
            <w:r w:rsidR="00ED282F">
              <w:t>Phys</w:t>
            </w:r>
            <w:r w:rsidR="008A5838" w:rsidRPr="00130547">
              <w:t>Address</w:t>
            </w:r>
            <w:r w:rsidR="007D5D1A" w:rsidRPr="00130547">
              <w:t>Re</w:t>
            </w:r>
            <w:r w:rsidR="008A5838" w:rsidRPr="00130547">
              <w:t>sponse</w:t>
            </w:r>
          </w:p>
          <w:p w14:paraId="38B045A7" w14:textId="77777777" w:rsidR="007D5D1A" w:rsidRPr="00130547" w:rsidRDefault="007D5D1A" w:rsidP="007A1BE3">
            <w:pPr>
              <w:spacing w:before="0" w:after="0" w:line="240" w:lineRule="auto"/>
              <w:contextualSpacing w:val="0"/>
            </w:pPr>
            <w:r w:rsidRPr="00130547">
              <w:t>00 0000 = data</w:t>
            </w:r>
          </w:p>
          <w:p w14:paraId="6B57E1D1" w14:textId="77777777" w:rsidR="008A5838" w:rsidRDefault="008A5838" w:rsidP="007A1BE3">
            <w:pPr>
              <w:spacing w:before="0" w:after="0" w:line="240" w:lineRule="auto"/>
              <w:contextualSpacing w:val="0"/>
            </w:pPr>
            <w:r w:rsidRPr="00130547">
              <w:t xml:space="preserve">Response </w:t>
            </w:r>
            <w:r w:rsidR="00994ABE" w:rsidRPr="00130547">
              <w:t>=</w:t>
            </w:r>
            <w:r w:rsidRPr="00130547">
              <w:t xml:space="preserve"> Individual address 1.1.1</w:t>
            </w:r>
          </w:p>
          <w:p w14:paraId="5993284E" w14:textId="4414C246" w:rsidR="00ED282F" w:rsidRPr="00130547" w:rsidRDefault="00ED282F" w:rsidP="007A1BE3">
            <w:pPr>
              <w:spacing w:before="0" w:after="0" w:line="240" w:lineRule="auto"/>
              <w:contextualSpacing w:val="0"/>
            </w:pPr>
            <w:r>
              <w:t xml:space="preserve">Explanation: the device with address 1.1.1 replies to the PhysAddressRead with its attributed individual address. </w:t>
            </w:r>
          </w:p>
        </w:tc>
      </w:tr>
    </w:tbl>
    <w:p w14:paraId="42001DCA" w14:textId="3D8C2C8E" w:rsidR="007D5D1A" w:rsidRPr="0038003B" w:rsidRDefault="007D5D1A">
      <w:pPr>
        <w:spacing w:before="0" w:after="0" w:line="240" w:lineRule="auto"/>
        <w:contextualSpacing w:val="0"/>
      </w:pPr>
    </w:p>
    <w:p w14:paraId="4596060C" w14:textId="2772D89F" w:rsidR="00D56AA0" w:rsidRPr="0038003B" w:rsidRDefault="00D56AA0">
      <w:pPr>
        <w:spacing w:before="0" w:after="0" w:line="240" w:lineRule="auto"/>
        <w:contextualSpacing w:val="0"/>
      </w:pPr>
    </w:p>
    <w:p w14:paraId="5DD2B48F" w14:textId="2052F6B9" w:rsidR="00D56AA0" w:rsidRPr="002571DF" w:rsidRDefault="00D56AA0">
      <w:pPr>
        <w:spacing w:before="0" w:after="0" w:line="240" w:lineRule="auto"/>
        <w:contextualSpacing w:val="0"/>
      </w:pPr>
    </w:p>
    <w:p w14:paraId="771AA94A" w14:textId="54DD75B7" w:rsidR="00BC2B49" w:rsidRPr="002571DF" w:rsidRDefault="00BC2B49">
      <w:pPr>
        <w:spacing w:before="0" w:after="0" w:line="240" w:lineRule="auto"/>
        <w:contextualSpacing w:val="0"/>
      </w:pPr>
    </w:p>
    <w:p w14:paraId="327E9B02" w14:textId="29CFC98F" w:rsidR="00BC2B49" w:rsidRDefault="00BC2B49" w:rsidP="00BC2B49"/>
    <w:p w14:paraId="20FAEEF1" w14:textId="77777777" w:rsidR="00F71DB8" w:rsidRDefault="00F71DB8" w:rsidP="00BC2B49">
      <w:pPr>
        <w:sectPr w:rsidR="00F71DB8" w:rsidSect="00AB25FE">
          <w:headerReference w:type="default" r:id="rId21"/>
          <w:footerReference w:type="default" r:id="rId22"/>
          <w:pgSz w:w="11907" w:h="16840" w:code="9"/>
          <w:pgMar w:top="1134" w:right="1134" w:bottom="1134" w:left="1134" w:header="567" w:footer="567" w:gutter="0"/>
          <w:cols w:space="284"/>
          <w:titlePg/>
          <w:docGrid w:linePitch="299"/>
        </w:sectPr>
      </w:pPr>
    </w:p>
    <w:p w14:paraId="23744F30" w14:textId="401A8645" w:rsidR="002351ED" w:rsidRDefault="00F71DB8" w:rsidP="007A2C71">
      <w:pPr>
        <w:pStyle w:val="Heading3"/>
      </w:pPr>
      <w:bookmarkStart w:id="112" w:name="_Toc106372427"/>
      <w:r w:rsidRPr="00871EF6">
        <w:lastRenderedPageBreak/>
        <w:t>TL Session example</w:t>
      </w:r>
      <w:r w:rsidR="007A2C71" w:rsidRPr="00871EF6">
        <w:t xml:space="preserve">: Downloading </w:t>
      </w:r>
      <w:r w:rsidR="00A13D05" w:rsidRPr="00871EF6">
        <w:t xml:space="preserve">a KNX Virtual </w:t>
      </w:r>
      <w:r w:rsidR="007A2C71" w:rsidRPr="00871EF6">
        <w:t xml:space="preserve">application program </w:t>
      </w:r>
      <w:r w:rsidR="00EA5C0F" w:rsidRPr="00871EF6">
        <w:t>by means of</w:t>
      </w:r>
      <w:r w:rsidR="007A2C71" w:rsidRPr="00871EF6">
        <w:t xml:space="preserve"> ETS</w:t>
      </w:r>
      <w:bookmarkEnd w:id="112"/>
    </w:p>
    <w:p w14:paraId="671991E4" w14:textId="77777777" w:rsidR="00F71DB8" w:rsidRDefault="00F71DB8" w:rsidP="00BC2B49"/>
    <w:tbl>
      <w:tblPr>
        <w:tblW w:w="14170" w:type="dxa"/>
        <w:tblLook w:val="04A0" w:firstRow="1" w:lastRow="0" w:firstColumn="1" w:lastColumn="0" w:noHBand="0" w:noVBand="1"/>
      </w:tblPr>
      <w:tblGrid>
        <w:gridCol w:w="551"/>
        <w:gridCol w:w="1142"/>
        <w:gridCol w:w="1277"/>
        <w:gridCol w:w="2985"/>
        <w:gridCol w:w="4530"/>
        <w:gridCol w:w="3685"/>
      </w:tblGrid>
      <w:tr w:rsidR="00F71DB8" w:rsidRPr="00F71DB8" w14:paraId="36977D79" w14:textId="77777777" w:rsidTr="00A13D05">
        <w:trPr>
          <w:trHeight w:val="301"/>
          <w:tblHeader/>
        </w:trPr>
        <w:tc>
          <w:tcPr>
            <w:tcW w:w="551" w:type="dxa"/>
            <w:tcBorders>
              <w:top w:val="single" w:sz="4" w:space="0" w:color="B2B2B2"/>
              <w:left w:val="single" w:sz="4" w:space="0" w:color="B2B2B2"/>
              <w:bottom w:val="single" w:sz="4" w:space="0" w:color="B2B2B2"/>
              <w:right w:val="single" w:sz="4" w:space="0" w:color="B2B2B2"/>
            </w:tcBorders>
            <w:shd w:val="clear" w:color="auto" w:fill="auto"/>
            <w:noWrap/>
            <w:vAlign w:val="center"/>
            <w:hideMark/>
          </w:tcPr>
          <w:p w14:paraId="5B3F04EE" w14:textId="77777777" w:rsidR="00F71DB8" w:rsidRPr="00F71DB8" w:rsidRDefault="00F71DB8" w:rsidP="00130547">
            <w:pPr>
              <w:spacing w:before="0" w:after="0" w:line="240" w:lineRule="auto"/>
              <w:contextualSpacing w:val="0"/>
              <w:rPr>
                <w:rFonts w:ascii="Calibri" w:eastAsia="Times New Roman" w:hAnsi="Calibri" w:cs="Calibri"/>
                <w:b/>
                <w:bCs/>
                <w:color w:val="000000"/>
                <w:lang w:eastAsia="ja-JP"/>
              </w:rPr>
            </w:pPr>
            <w:r w:rsidRPr="00F71DB8">
              <w:rPr>
                <w:rFonts w:ascii="Calibri" w:eastAsia="Times New Roman" w:hAnsi="Calibri" w:cs="Calibri"/>
                <w:b/>
                <w:bCs/>
                <w:color w:val="000000"/>
                <w:lang w:eastAsia="ja-JP"/>
              </w:rPr>
              <w:t>#</w:t>
            </w:r>
          </w:p>
        </w:tc>
        <w:tc>
          <w:tcPr>
            <w:tcW w:w="1142" w:type="dxa"/>
            <w:tcBorders>
              <w:top w:val="single" w:sz="4" w:space="0" w:color="B2B2B2"/>
              <w:left w:val="single" w:sz="4" w:space="0" w:color="B2B2B2"/>
              <w:bottom w:val="single" w:sz="4" w:space="0" w:color="B2B2B2"/>
              <w:right w:val="single" w:sz="4" w:space="0" w:color="B2B2B2"/>
            </w:tcBorders>
            <w:shd w:val="clear" w:color="auto" w:fill="auto"/>
            <w:noWrap/>
            <w:vAlign w:val="center"/>
            <w:hideMark/>
          </w:tcPr>
          <w:p w14:paraId="1BACF5C1" w14:textId="77777777" w:rsidR="00F71DB8" w:rsidRPr="00F71DB8" w:rsidRDefault="00F71DB8" w:rsidP="00130547">
            <w:pPr>
              <w:spacing w:before="0" w:after="0" w:line="240" w:lineRule="auto"/>
              <w:contextualSpacing w:val="0"/>
              <w:rPr>
                <w:rFonts w:ascii="Calibri" w:eastAsia="Times New Roman" w:hAnsi="Calibri" w:cs="Calibri"/>
                <w:b/>
                <w:bCs/>
                <w:color w:val="000000"/>
                <w:lang w:eastAsia="ja-JP"/>
              </w:rPr>
            </w:pPr>
            <w:r w:rsidRPr="00F71DB8">
              <w:rPr>
                <w:rFonts w:ascii="Calibri" w:eastAsia="Times New Roman" w:hAnsi="Calibri" w:cs="Calibri"/>
                <w:b/>
                <w:bCs/>
                <w:color w:val="000000"/>
                <w:lang w:eastAsia="ja-JP"/>
              </w:rPr>
              <w:t>Source Address</w:t>
            </w:r>
          </w:p>
        </w:tc>
        <w:tc>
          <w:tcPr>
            <w:tcW w:w="1277" w:type="dxa"/>
            <w:tcBorders>
              <w:top w:val="single" w:sz="4" w:space="0" w:color="B2B2B2"/>
              <w:left w:val="single" w:sz="4" w:space="0" w:color="B2B2B2"/>
              <w:bottom w:val="single" w:sz="4" w:space="0" w:color="B2B2B2"/>
              <w:right w:val="single" w:sz="4" w:space="0" w:color="B2B2B2"/>
            </w:tcBorders>
            <w:shd w:val="clear" w:color="auto" w:fill="auto"/>
            <w:noWrap/>
            <w:vAlign w:val="center"/>
            <w:hideMark/>
          </w:tcPr>
          <w:p w14:paraId="555CB80A" w14:textId="77777777" w:rsidR="00F71DB8" w:rsidRPr="00F71DB8" w:rsidRDefault="00F71DB8" w:rsidP="00130547">
            <w:pPr>
              <w:spacing w:before="0" w:after="0" w:line="240" w:lineRule="auto"/>
              <w:contextualSpacing w:val="0"/>
              <w:rPr>
                <w:rFonts w:ascii="Calibri" w:eastAsia="Times New Roman" w:hAnsi="Calibri" w:cs="Calibri"/>
                <w:b/>
                <w:bCs/>
                <w:color w:val="000000"/>
                <w:lang w:eastAsia="ja-JP"/>
              </w:rPr>
            </w:pPr>
            <w:r w:rsidRPr="00F71DB8">
              <w:rPr>
                <w:rFonts w:ascii="Calibri" w:eastAsia="Times New Roman" w:hAnsi="Calibri" w:cs="Calibri"/>
                <w:b/>
                <w:bCs/>
                <w:color w:val="000000"/>
                <w:lang w:eastAsia="ja-JP"/>
              </w:rPr>
              <w:t>Destination Address</w:t>
            </w:r>
          </w:p>
        </w:tc>
        <w:tc>
          <w:tcPr>
            <w:tcW w:w="2985" w:type="dxa"/>
            <w:tcBorders>
              <w:top w:val="single" w:sz="4" w:space="0" w:color="B2B2B2"/>
              <w:left w:val="single" w:sz="4" w:space="0" w:color="B2B2B2"/>
              <w:bottom w:val="single" w:sz="4" w:space="0" w:color="B2B2B2"/>
              <w:right w:val="single" w:sz="4" w:space="0" w:color="B2B2B2"/>
            </w:tcBorders>
            <w:shd w:val="clear" w:color="auto" w:fill="auto"/>
            <w:noWrap/>
            <w:vAlign w:val="center"/>
            <w:hideMark/>
          </w:tcPr>
          <w:p w14:paraId="610D4A0C" w14:textId="77777777" w:rsidR="00F71DB8" w:rsidRPr="00F71DB8" w:rsidRDefault="00F71DB8" w:rsidP="00130547">
            <w:pPr>
              <w:spacing w:before="0" w:after="0" w:line="240" w:lineRule="auto"/>
              <w:contextualSpacing w:val="0"/>
              <w:rPr>
                <w:rFonts w:ascii="Calibri" w:eastAsia="Times New Roman" w:hAnsi="Calibri" w:cs="Calibri"/>
                <w:b/>
                <w:bCs/>
                <w:color w:val="000000"/>
                <w:lang w:eastAsia="ja-JP"/>
              </w:rPr>
            </w:pPr>
            <w:r w:rsidRPr="00F71DB8">
              <w:rPr>
                <w:rFonts w:ascii="Calibri" w:eastAsia="Times New Roman" w:hAnsi="Calibri" w:cs="Calibri"/>
                <w:b/>
                <w:bCs/>
                <w:color w:val="000000"/>
                <w:lang w:eastAsia="ja-JP"/>
              </w:rPr>
              <w:t>Type</w:t>
            </w:r>
          </w:p>
        </w:tc>
        <w:tc>
          <w:tcPr>
            <w:tcW w:w="4530" w:type="dxa"/>
            <w:tcBorders>
              <w:top w:val="single" w:sz="4" w:space="0" w:color="B2B2B2"/>
              <w:left w:val="single" w:sz="4" w:space="0" w:color="B2B2B2"/>
              <w:bottom w:val="single" w:sz="4" w:space="0" w:color="B2B2B2"/>
              <w:right w:val="single" w:sz="4" w:space="0" w:color="B2B2B2"/>
            </w:tcBorders>
            <w:shd w:val="clear" w:color="auto" w:fill="auto"/>
            <w:noWrap/>
            <w:vAlign w:val="center"/>
            <w:hideMark/>
          </w:tcPr>
          <w:p w14:paraId="55DE9635" w14:textId="77777777" w:rsidR="00F71DB8" w:rsidRPr="00F71DB8" w:rsidRDefault="00F71DB8" w:rsidP="00130547">
            <w:pPr>
              <w:spacing w:before="0" w:after="0" w:line="240" w:lineRule="auto"/>
              <w:contextualSpacing w:val="0"/>
              <w:rPr>
                <w:rFonts w:ascii="Calibri" w:eastAsia="Times New Roman" w:hAnsi="Calibri" w:cs="Calibri"/>
                <w:b/>
                <w:bCs/>
                <w:color w:val="000000"/>
                <w:lang w:eastAsia="ja-JP"/>
              </w:rPr>
            </w:pPr>
            <w:r w:rsidRPr="00F71DB8">
              <w:rPr>
                <w:rFonts w:ascii="Calibri" w:eastAsia="Times New Roman" w:hAnsi="Calibri" w:cs="Calibri"/>
                <w:b/>
                <w:bCs/>
                <w:color w:val="000000"/>
                <w:lang w:eastAsia="ja-JP"/>
              </w:rPr>
              <w:t>Info</w:t>
            </w:r>
          </w:p>
        </w:tc>
        <w:tc>
          <w:tcPr>
            <w:tcW w:w="3685" w:type="dxa"/>
            <w:tcBorders>
              <w:top w:val="single" w:sz="4" w:space="0" w:color="B2B2B2"/>
              <w:left w:val="single" w:sz="4" w:space="0" w:color="B2B2B2"/>
              <w:bottom w:val="single" w:sz="4" w:space="0" w:color="B2B2B2"/>
              <w:right w:val="single" w:sz="4" w:space="0" w:color="B2B2B2"/>
            </w:tcBorders>
            <w:shd w:val="clear" w:color="auto" w:fill="auto"/>
            <w:noWrap/>
            <w:vAlign w:val="center"/>
            <w:hideMark/>
          </w:tcPr>
          <w:p w14:paraId="57356604" w14:textId="5B8DBEFD" w:rsidR="00F71DB8" w:rsidRPr="00F71DB8" w:rsidRDefault="00F71DB8" w:rsidP="00130547">
            <w:pPr>
              <w:spacing w:before="0" w:after="0" w:line="240" w:lineRule="auto"/>
              <w:contextualSpacing w:val="0"/>
              <w:rPr>
                <w:rFonts w:ascii="Calibri" w:eastAsia="Times New Roman" w:hAnsi="Calibri" w:cs="Calibri"/>
                <w:b/>
                <w:bCs/>
                <w:color w:val="000000"/>
                <w:lang w:eastAsia="ja-JP"/>
              </w:rPr>
            </w:pPr>
            <w:r>
              <w:rPr>
                <w:rFonts w:ascii="Calibri" w:eastAsia="Times New Roman" w:hAnsi="Calibri" w:cs="Calibri"/>
                <w:b/>
                <w:bCs/>
                <w:color w:val="000000"/>
                <w:lang w:eastAsia="ja-JP"/>
              </w:rPr>
              <w:t>Comments</w:t>
            </w:r>
          </w:p>
        </w:tc>
      </w:tr>
      <w:tr w:rsidR="00F71DB8" w:rsidRPr="00F71DB8" w14:paraId="155725A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C7CE"/>
            <w:noWrap/>
            <w:vAlign w:val="center"/>
            <w:hideMark/>
          </w:tcPr>
          <w:p w14:paraId="6CB55283"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1</w:t>
            </w:r>
          </w:p>
        </w:tc>
        <w:tc>
          <w:tcPr>
            <w:tcW w:w="1142" w:type="dxa"/>
            <w:tcBorders>
              <w:top w:val="single" w:sz="4" w:space="0" w:color="B2B2B2"/>
              <w:left w:val="nil"/>
              <w:bottom w:val="single" w:sz="4" w:space="0" w:color="B2B2B2"/>
              <w:right w:val="single" w:sz="4" w:space="0" w:color="B2B2B2"/>
            </w:tcBorders>
            <w:shd w:val="clear" w:color="000000" w:fill="FFC7CE"/>
            <w:noWrap/>
            <w:vAlign w:val="center"/>
            <w:hideMark/>
          </w:tcPr>
          <w:p w14:paraId="032B5757"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1.1.255</w:t>
            </w:r>
          </w:p>
        </w:tc>
        <w:tc>
          <w:tcPr>
            <w:tcW w:w="1277" w:type="dxa"/>
            <w:tcBorders>
              <w:top w:val="single" w:sz="4" w:space="0" w:color="B2B2B2"/>
              <w:left w:val="nil"/>
              <w:bottom w:val="single" w:sz="4" w:space="0" w:color="B2B2B2"/>
              <w:right w:val="single" w:sz="4" w:space="0" w:color="B2B2B2"/>
            </w:tcBorders>
            <w:shd w:val="clear" w:color="000000" w:fill="FFC7CE"/>
            <w:noWrap/>
            <w:vAlign w:val="center"/>
            <w:hideMark/>
          </w:tcPr>
          <w:p w14:paraId="30C25FE0"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1.1.1</w:t>
            </w:r>
          </w:p>
        </w:tc>
        <w:tc>
          <w:tcPr>
            <w:tcW w:w="2985" w:type="dxa"/>
            <w:tcBorders>
              <w:top w:val="single" w:sz="4" w:space="0" w:color="B2B2B2"/>
              <w:left w:val="nil"/>
              <w:bottom w:val="single" w:sz="4" w:space="0" w:color="B2B2B2"/>
              <w:right w:val="single" w:sz="4" w:space="0" w:color="B2B2B2"/>
            </w:tcBorders>
            <w:shd w:val="clear" w:color="000000" w:fill="FFC7CE"/>
            <w:noWrap/>
            <w:vAlign w:val="center"/>
            <w:hideMark/>
          </w:tcPr>
          <w:p w14:paraId="2BE4E1DB"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T_Connect</w:t>
            </w:r>
          </w:p>
        </w:tc>
        <w:tc>
          <w:tcPr>
            <w:tcW w:w="4530" w:type="dxa"/>
            <w:tcBorders>
              <w:top w:val="single" w:sz="4" w:space="0" w:color="B2B2B2"/>
              <w:left w:val="nil"/>
              <w:bottom w:val="single" w:sz="4" w:space="0" w:color="B2B2B2"/>
              <w:right w:val="single" w:sz="4" w:space="0" w:color="B2B2B2"/>
            </w:tcBorders>
            <w:shd w:val="clear" w:color="000000" w:fill="FFC7CE"/>
            <w:noWrap/>
            <w:vAlign w:val="center"/>
            <w:hideMark/>
          </w:tcPr>
          <w:p w14:paraId="06B951FF"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 </w:t>
            </w:r>
          </w:p>
        </w:tc>
        <w:tc>
          <w:tcPr>
            <w:tcW w:w="3685" w:type="dxa"/>
            <w:tcBorders>
              <w:top w:val="single" w:sz="4" w:space="0" w:color="B2B2B2"/>
              <w:left w:val="nil"/>
              <w:bottom w:val="single" w:sz="4" w:space="0" w:color="B2B2B2"/>
              <w:right w:val="single" w:sz="4" w:space="0" w:color="B2B2B2"/>
            </w:tcBorders>
            <w:shd w:val="clear" w:color="000000" w:fill="FFC7CE"/>
            <w:noWrap/>
            <w:vAlign w:val="center"/>
            <w:hideMark/>
          </w:tcPr>
          <w:p w14:paraId="0E8B6966"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Start TL session</w:t>
            </w:r>
          </w:p>
        </w:tc>
      </w:tr>
      <w:tr w:rsidR="00F71DB8" w:rsidRPr="00F71DB8" w14:paraId="29CD0C56" w14:textId="77777777" w:rsidTr="00A13D05">
        <w:trPr>
          <w:trHeight w:val="301"/>
        </w:trPr>
        <w:tc>
          <w:tcPr>
            <w:tcW w:w="551" w:type="dxa"/>
            <w:tcBorders>
              <w:top w:val="nil"/>
              <w:left w:val="single" w:sz="4" w:space="0" w:color="B2B2B2"/>
              <w:bottom w:val="single" w:sz="4" w:space="0" w:color="B2B2B2"/>
              <w:right w:val="single" w:sz="4" w:space="0" w:color="B2B2B2"/>
            </w:tcBorders>
            <w:shd w:val="clear" w:color="000000" w:fill="FFFFCC"/>
            <w:noWrap/>
            <w:vAlign w:val="center"/>
            <w:hideMark/>
          </w:tcPr>
          <w:p w14:paraId="4B4C48F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2</w:t>
            </w:r>
          </w:p>
        </w:tc>
        <w:tc>
          <w:tcPr>
            <w:tcW w:w="1142" w:type="dxa"/>
            <w:tcBorders>
              <w:top w:val="nil"/>
              <w:left w:val="nil"/>
              <w:bottom w:val="single" w:sz="4" w:space="0" w:color="B2B2B2"/>
              <w:right w:val="single" w:sz="4" w:space="0" w:color="B2B2B2"/>
            </w:tcBorders>
            <w:shd w:val="clear" w:color="000000" w:fill="FFFFCC"/>
            <w:noWrap/>
            <w:vAlign w:val="center"/>
            <w:hideMark/>
          </w:tcPr>
          <w:p w14:paraId="489808A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1277" w:type="dxa"/>
            <w:tcBorders>
              <w:top w:val="nil"/>
              <w:left w:val="nil"/>
              <w:bottom w:val="single" w:sz="4" w:space="0" w:color="B2B2B2"/>
              <w:right w:val="single" w:sz="4" w:space="0" w:color="B2B2B2"/>
            </w:tcBorders>
            <w:shd w:val="clear" w:color="000000" w:fill="FFFFCC"/>
            <w:noWrap/>
            <w:vAlign w:val="center"/>
            <w:hideMark/>
          </w:tcPr>
          <w:p w14:paraId="0B905E6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2985" w:type="dxa"/>
            <w:tcBorders>
              <w:top w:val="nil"/>
              <w:left w:val="nil"/>
              <w:bottom w:val="single" w:sz="4" w:space="0" w:color="B2B2B2"/>
              <w:right w:val="single" w:sz="4" w:space="0" w:color="B2B2B2"/>
            </w:tcBorders>
            <w:shd w:val="clear" w:color="000000" w:fill="FFFFCC"/>
            <w:noWrap/>
            <w:vAlign w:val="center"/>
            <w:hideMark/>
          </w:tcPr>
          <w:p w14:paraId="3C82AC0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DeviceDescriptorRead</w:t>
            </w:r>
            <w:proofErr w:type="spellEnd"/>
            <w:r w:rsidRPr="00F71DB8">
              <w:rPr>
                <w:rFonts w:ascii="Calibri" w:eastAsia="Times New Roman" w:hAnsi="Calibri" w:cs="Calibri"/>
                <w:color w:val="006100"/>
                <w:lang w:eastAsia="ja-JP"/>
              </w:rPr>
              <w:t xml:space="preserve"> (S=0)</w:t>
            </w:r>
          </w:p>
        </w:tc>
        <w:tc>
          <w:tcPr>
            <w:tcW w:w="4530" w:type="dxa"/>
            <w:tcBorders>
              <w:top w:val="nil"/>
              <w:left w:val="nil"/>
              <w:bottom w:val="single" w:sz="4" w:space="0" w:color="B2B2B2"/>
              <w:right w:val="single" w:sz="4" w:space="0" w:color="B2B2B2"/>
            </w:tcBorders>
            <w:shd w:val="clear" w:color="000000" w:fill="FFFFCC"/>
            <w:noWrap/>
            <w:vAlign w:val="center"/>
            <w:hideMark/>
          </w:tcPr>
          <w:p w14:paraId="7C0E3FC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DescriptorType=0</w:t>
            </w:r>
          </w:p>
        </w:tc>
        <w:tc>
          <w:tcPr>
            <w:tcW w:w="3685" w:type="dxa"/>
            <w:tcBorders>
              <w:top w:val="nil"/>
              <w:left w:val="nil"/>
              <w:bottom w:val="single" w:sz="4" w:space="0" w:color="B2B2B2"/>
              <w:right w:val="single" w:sz="4" w:space="0" w:color="B2B2B2"/>
            </w:tcBorders>
            <w:shd w:val="clear" w:color="000000" w:fill="FFFFCC"/>
            <w:noWrap/>
            <w:vAlign w:val="center"/>
            <w:hideMark/>
          </w:tcPr>
          <w:p w14:paraId="49B1170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Get the mask version</w:t>
            </w:r>
          </w:p>
        </w:tc>
      </w:tr>
      <w:tr w:rsidR="00F71DB8" w:rsidRPr="00F71DB8" w14:paraId="6A998AE3"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A5EF9D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3</w:t>
            </w:r>
          </w:p>
        </w:tc>
        <w:tc>
          <w:tcPr>
            <w:tcW w:w="1142" w:type="dxa"/>
            <w:tcBorders>
              <w:top w:val="nil"/>
              <w:left w:val="single" w:sz="4" w:space="0" w:color="B2B2B2"/>
              <w:bottom w:val="nil"/>
              <w:right w:val="single" w:sz="4" w:space="0" w:color="B2B2B2"/>
            </w:tcBorders>
            <w:shd w:val="clear" w:color="auto" w:fill="auto"/>
            <w:noWrap/>
            <w:vAlign w:val="center"/>
            <w:hideMark/>
          </w:tcPr>
          <w:p w14:paraId="68A3623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EFC42F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0EA17C7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(S=0)</w:t>
            </w:r>
          </w:p>
        </w:tc>
        <w:tc>
          <w:tcPr>
            <w:tcW w:w="4530" w:type="dxa"/>
            <w:tcBorders>
              <w:top w:val="nil"/>
              <w:left w:val="single" w:sz="4" w:space="0" w:color="B2B2B2"/>
              <w:bottom w:val="nil"/>
              <w:right w:val="single" w:sz="4" w:space="0" w:color="B2B2B2"/>
            </w:tcBorders>
            <w:shd w:val="clear" w:color="auto" w:fill="auto"/>
            <w:noWrap/>
            <w:vAlign w:val="center"/>
            <w:hideMark/>
          </w:tcPr>
          <w:p w14:paraId="64306AF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0849D7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8B9D47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1F720A3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74FDF0E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4D10F9A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1F4787F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DeviceDescriptorResponse</w:t>
            </w:r>
            <w:proofErr w:type="spellEnd"/>
            <w:r w:rsidRPr="00F71DB8">
              <w:rPr>
                <w:rFonts w:ascii="Calibri" w:eastAsia="Times New Roman" w:hAnsi="Calibri" w:cs="Calibri"/>
                <w:color w:val="006100"/>
                <w:lang w:eastAsia="ja-JP"/>
              </w:rPr>
              <w:t xml:space="preserve"> (S=0)</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1637DCF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xml:space="preserve">DescriptorType=0, </w:t>
            </w:r>
            <w:proofErr w:type="spellStart"/>
            <w:r w:rsidRPr="00F71DB8">
              <w:rPr>
                <w:rFonts w:ascii="Calibri" w:eastAsia="Times New Roman" w:hAnsi="Calibri" w:cs="Calibri"/>
                <w:color w:val="006100"/>
                <w:lang w:eastAsia="ja-JP"/>
              </w:rPr>
              <w:t>DescriptorData</w:t>
            </w:r>
            <w:proofErr w:type="spellEnd"/>
            <w:r w:rsidRPr="00F71DB8">
              <w:rPr>
                <w:rFonts w:ascii="Calibri" w:eastAsia="Times New Roman" w:hAnsi="Calibri" w:cs="Calibri"/>
                <w:color w:val="006100"/>
                <w:lang w:eastAsia="ja-JP"/>
              </w:rPr>
              <w:t>=07 B0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78246EC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($07B0 = System B - TP)</w:t>
            </w:r>
          </w:p>
        </w:tc>
      </w:tr>
      <w:tr w:rsidR="00F71DB8" w:rsidRPr="00F71DB8" w14:paraId="74A0D53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C1847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w:t>
            </w:r>
          </w:p>
        </w:tc>
        <w:tc>
          <w:tcPr>
            <w:tcW w:w="1142" w:type="dxa"/>
            <w:tcBorders>
              <w:top w:val="nil"/>
              <w:left w:val="single" w:sz="4" w:space="0" w:color="B2B2B2"/>
              <w:bottom w:val="nil"/>
              <w:right w:val="single" w:sz="4" w:space="0" w:color="B2B2B2"/>
            </w:tcBorders>
            <w:shd w:val="clear" w:color="auto" w:fill="auto"/>
            <w:noWrap/>
            <w:vAlign w:val="center"/>
            <w:hideMark/>
          </w:tcPr>
          <w:p w14:paraId="4A6F457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9C7CD9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712766B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(S=0)</w:t>
            </w:r>
          </w:p>
        </w:tc>
        <w:tc>
          <w:tcPr>
            <w:tcW w:w="4530" w:type="dxa"/>
            <w:tcBorders>
              <w:top w:val="nil"/>
              <w:left w:val="single" w:sz="4" w:space="0" w:color="B2B2B2"/>
              <w:bottom w:val="nil"/>
              <w:right w:val="single" w:sz="4" w:space="0" w:color="B2B2B2"/>
            </w:tcBorders>
            <w:shd w:val="clear" w:color="auto" w:fill="auto"/>
            <w:noWrap/>
            <w:vAlign w:val="center"/>
            <w:hideMark/>
          </w:tcPr>
          <w:p w14:paraId="0F9C1ED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3573BD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C450DF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591FAA5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ED5C67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A2B58F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4C00A2C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(S=1)</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4F712B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=56,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A565BBB" w14:textId="77777777" w:rsidR="00F71DB8" w:rsidRPr="00A668C5" w:rsidRDefault="00F71DB8" w:rsidP="00130547">
            <w:pPr>
              <w:spacing w:before="0" w:after="0" w:line="240" w:lineRule="auto"/>
              <w:contextualSpacing w:val="0"/>
              <w:rPr>
                <w:rFonts w:ascii="Calibri" w:eastAsia="Times New Roman" w:hAnsi="Calibri" w:cs="Calibri"/>
                <w:color w:val="000000"/>
                <w:lang w:eastAsia="ja-JP"/>
              </w:rPr>
            </w:pPr>
            <w:r w:rsidRPr="00A668C5">
              <w:rPr>
                <w:rFonts w:ascii="Calibri" w:eastAsia="Times New Roman" w:hAnsi="Calibri" w:cs="Calibri"/>
                <w:color w:val="000000"/>
                <w:lang w:eastAsia="ja-JP"/>
              </w:rPr>
              <w:t>Get maximum APDU length</w:t>
            </w:r>
          </w:p>
          <w:p w14:paraId="439A94A3" w14:textId="6CF2A04D" w:rsidR="004B40D7" w:rsidRPr="00A668C5" w:rsidRDefault="004B40D7" w:rsidP="00130547">
            <w:pPr>
              <w:spacing w:before="0" w:after="0" w:line="240" w:lineRule="auto"/>
              <w:contextualSpacing w:val="0"/>
              <w:rPr>
                <w:rFonts w:ascii="Calibri" w:eastAsia="Times New Roman" w:hAnsi="Calibri" w:cs="Calibri"/>
                <w:color w:val="000000"/>
                <w:lang w:eastAsia="ja-JP"/>
              </w:rPr>
            </w:pPr>
          </w:p>
        </w:tc>
      </w:tr>
      <w:tr w:rsidR="00F71DB8" w:rsidRPr="00F71DB8" w14:paraId="2E66BF8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03604B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w:t>
            </w:r>
          </w:p>
        </w:tc>
        <w:tc>
          <w:tcPr>
            <w:tcW w:w="1142" w:type="dxa"/>
            <w:tcBorders>
              <w:top w:val="nil"/>
              <w:left w:val="single" w:sz="4" w:space="0" w:color="B2B2B2"/>
              <w:bottom w:val="nil"/>
              <w:right w:val="single" w:sz="4" w:space="0" w:color="B2B2B2"/>
            </w:tcBorders>
            <w:shd w:val="clear" w:color="auto" w:fill="auto"/>
            <w:noWrap/>
            <w:vAlign w:val="center"/>
            <w:hideMark/>
          </w:tcPr>
          <w:p w14:paraId="535FB29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9539AC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3765C68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w:t>
            </w:r>
          </w:p>
        </w:tc>
        <w:tc>
          <w:tcPr>
            <w:tcW w:w="4530" w:type="dxa"/>
            <w:tcBorders>
              <w:top w:val="nil"/>
              <w:left w:val="single" w:sz="4" w:space="0" w:color="B2B2B2"/>
              <w:bottom w:val="nil"/>
              <w:right w:val="single" w:sz="4" w:space="0" w:color="B2B2B2"/>
            </w:tcBorders>
            <w:shd w:val="clear" w:color="auto" w:fill="auto"/>
            <w:noWrap/>
            <w:vAlign w:val="center"/>
            <w:hideMark/>
          </w:tcPr>
          <w:p w14:paraId="567DAA5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DFBC2A3" w14:textId="77777777" w:rsidR="00F71DB8" w:rsidRPr="00A668C5"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5B7D31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36CF8A5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2FB310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0995ACD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E13B9B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65C9BCD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=56,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42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75E3F87" w14:textId="65CF749E" w:rsidR="00F71DB8" w:rsidRPr="00A668C5" w:rsidRDefault="004B40D7" w:rsidP="00130547">
            <w:pPr>
              <w:spacing w:before="0" w:after="0" w:line="240" w:lineRule="auto"/>
              <w:contextualSpacing w:val="0"/>
              <w:rPr>
                <w:rFonts w:ascii="Calibri" w:eastAsia="Times New Roman" w:hAnsi="Calibri" w:cs="Calibri"/>
                <w:color w:val="006100"/>
                <w:lang w:eastAsia="ja-JP"/>
              </w:rPr>
            </w:pPr>
            <w:r w:rsidRPr="00A668C5">
              <w:rPr>
                <w:rFonts w:ascii="Calibri" w:eastAsia="Times New Roman" w:hAnsi="Calibri" w:cs="Calibri"/>
                <w:color w:val="006100"/>
                <w:lang w:eastAsia="ja-JP"/>
              </w:rPr>
              <w:t xml:space="preserve">Max. APDU length is 66 </w:t>
            </w:r>
            <w:r w:rsidR="00CB6C23">
              <w:rPr>
                <w:rFonts w:ascii="Calibri" w:eastAsia="Times New Roman" w:hAnsi="Calibri" w:cs="Calibri"/>
                <w:color w:val="006100"/>
                <w:lang w:eastAsia="ja-JP"/>
              </w:rPr>
              <w:t>octets (Device indicates that it can handle 66 octets of payload (NPDU) per telegram</w:t>
            </w:r>
            <w:r w:rsidR="005B1F46">
              <w:rPr>
                <w:rFonts w:ascii="Calibri" w:eastAsia="Times New Roman" w:hAnsi="Calibri" w:cs="Calibri"/>
                <w:color w:val="006100"/>
                <w:lang w:eastAsia="ja-JP"/>
              </w:rPr>
              <w:t>)</w:t>
            </w:r>
          </w:p>
        </w:tc>
      </w:tr>
      <w:tr w:rsidR="00F71DB8" w:rsidRPr="00F71DB8" w14:paraId="05A05EB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82A0A4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w:t>
            </w:r>
          </w:p>
        </w:tc>
        <w:tc>
          <w:tcPr>
            <w:tcW w:w="1142" w:type="dxa"/>
            <w:tcBorders>
              <w:top w:val="nil"/>
              <w:left w:val="single" w:sz="4" w:space="0" w:color="B2B2B2"/>
              <w:bottom w:val="nil"/>
              <w:right w:val="single" w:sz="4" w:space="0" w:color="B2B2B2"/>
            </w:tcBorders>
            <w:shd w:val="clear" w:color="auto" w:fill="auto"/>
            <w:noWrap/>
            <w:vAlign w:val="center"/>
            <w:hideMark/>
          </w:tcPr>
          <w:p w14:paraId="3FD8EF0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0055CF7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77048A0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w:t>
            </w:r>
          </w:p>
        </w:tc>
        <w:tc>
          <w:tcPr>
            <w:tcW w:w="4530" w:type="dxa"/>
            <w:tcBorders>
              <w:top w:val="nil"/>
              <w:left w:val="single" w:sz="4" w:space="0" w:color="B2B2B2"/>
              <w:bottom w:val="nil"/>
              <w:right w:val="single" w:sz="4" w:space="0" w:color="B2B2B2"/>
            </w:tcBorders>
            <w:shd w:val="clear" w:color="auto" w:fill="auto"/>
            <w:noWrap/>
            <w:vAlign w:val="center"/>
            <w:hideMark/>
          </w:tcPr>
          <w:p w14:paraId="0430162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3CF5FF0"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A46D2FC"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45F6FB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0C4DD7B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215A24B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1A40072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AuthorizeRequest</w:t>
            </w:r>
            <w:proofErr w:type="spellEnd"/>
            <w:r w:rsidRPr="00F71DB8">
              <w:rPr>
                <w:rFonts w:ascii="Calibri" w:eastAsia="Times New Roman" w:hAnsi="Calibri" w:cs="Calibri"/>
                <w:color w:val="000000"/>
                <w:lang w:eastAsia="ja-JP"/>
              </w:rPr>
              <w:t xml:space="preserve"> (S=2)</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2560431C" w14:textId="024A76A9"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A23AB8">
              <w:rPr>
                <w:rFonts w:ascii="Calibri" w:eastAsia="Times New Roman" w:hAnsi="Calibri" w:cs="Calibri"/>
                <w:color w:val="000000"/>
                <w:lang w:eastAsia="ja-JP"/>
              </w:rPr>
              <w:t>00</w:t>
            </w:r>
            <w:r w:rsidRPr="00F71DB8">
              <w:rPr>
                <w:rFonts w:ascii="Calibri" w:eastAsia="Times New Roman" w:hAnsi="Calibri" w:cs="Calibri"/>
                <w:color w:val="000000"/>
                <w:lang w:eastAsia="ja-JP"/>
              </w:rPr>
              <w:t xml:space="preserve">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87B5A4D" w14:textId="0EB0334B" w:rsidR="00F71DB8" w:rsidRDefault="00301179" w:rsidP="00130547">
            <w:pPr>
              <w:spacing w:before="0" w:after="0" w:line="240" w:lineRule="auto"/>
              <w:contextualSpacing w:val="0"/>
              <w:rPr>
                <w:rFonts w:ascii="Calibri" w:eastAsia="Times New Roman" w:hAnsi="Calibri" w:cs="Calibri"/>
                <w:color w:val="000000"/>
                <w:lang w:eastAsia="ja-JP"/>
              </w:rPr>
            </w:pPr>
            <w:r>
              <w:rPr>
                <w:rFonts w:ascii="Calibri" w:eastAsia="Times New Roman" w:hAnsi="Calibri" w:cs="Calibri"/>
                <w:color w:val="000000"/>
                <w:lang w:eastAsia="ja-JP"/>
              </w:rPr>
              <w:t xml:space="preserve">Request if for </w:t>
            </w:r>
            <w:r w:rsidR="00AB1F90">
              <w:rPr>
                <w:rFonts w:ascii="Calibri" w:eastAsia="Times New Roman" w:hAnsi="Calibri" w:cs="Calibri"/>
                <w:color w:val="000000"/>
                <w:lang w:eastAsia="ja-JP"/>
              </w:rPr>
              <w:t xml:space="preserve"> authorization level ‘00’ no BCU key is required</w:t>
            </w:r>
          </w:p>
          <w:p w14:paraId="78FB4303" w14:textId="64D768FC" w:rsidR="00AB1F90" w:rsidRPr="00F71DB8" w:rsidRDefault="00AB1F90" w:rsidP="00130547">
            <w:pPr>
              <w:spacing w:before="0" w:after="0" w:line="240" w:lineRule="auto"/>
              <w:contextualSpacing w:val="0"/>
              <w:rPr>
                <w:rFonts w:ascii="Calibri" w:eastAsia="Times New Roman" w:hAnsi="Calibri" w:cs="Calibri"/>
                <w:color w:val="000000"/>
                <w:lang w:eastAsia="ja-JP"/>
              </w:rPr>
            </w:pPr>
            <w:r>
              <w:rPr>
                <w:rFonts w:ascii="Calibri" w:eastAsia="Times New Roman" w:hAnsi="Calibri" w:cs="Calibri"/>
                <w:color w:val="000000"/>
                <w:lang w:eastAsia="ja-JP"/>
              </w:rPr>
              <w:t>00 = level of authorization (always ‘0’)</w:t>
            </w:r>
          </w:p>
        </w:tc>
      </w:tr>
      <w:tr w:rsidR="00F71DB8" w:rsidRPr="00F71DB8" w14:paraId="40DB05C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A18E1F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w:t>
            </w:r>
          </w:p>
        </w:tc>
        <w:tc>
          <w:tcPr>
            <w:tcW w:w="1142" w:type="dxa"/>
            <w:tcBorders>
              <w:top w:val="nil"/>
              <w:left w:val="single" w:sz="4" w:space="0" w:color="B2B2B2"/>
              <w:bottom w:val="nil"/>
              <w:right w:val="single" w:sz="4" w:space="0" w:color="B2B2B2"/>
            </w:tcBorders>
            <w:shd w:val="clear" w:color="auto" w:fill="auto"/>
            <w:noWrap/>
            <w:vAlign w:val="center"/>
            <w:hideMark/>
          </w:tcPr>
          <w:p w14:paraId="57A29BF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445887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4A9189E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(S=2)</w:t>
            </w:r>
          </w:p>
        </w:tc>
        <w:tc>
          <w:tcPr>
            <w:tcW w:w="4530" w:type="dxa"/>
            <w:tcBorders>
              <w:top w:val="nil"/>
              <w:left w:val="single" w:sz="4" w:space="0" w:color="B2B2B2"/>
              <w:bottom w:val="nil"/>
              <w:right w:val="single" w:sz="4" w:space="0" w:color="B2B2B2"/>
            </w:tcBorders>
            <w:shd w:val="clear" w:color="auto" w:fill="auto"/>
            <w:noWrap/>
            <w:vAlign w:val="center"/>
            <w:hideMark/>
          </w:tcPr>
          <w:p w14:paraId="4C6578F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BDE0E6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754C95C9"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2D7A132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3F3D101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249FFFA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920733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AuthorizeResponse</w:t>
            </w:r>
            <w:proofErr w:type="spellEnd"/>
            <w:r w:rsidRPr="00F71DB8">
              <w:rPr>
                <w:rFonts w:ascii="Calibri" w:eastAsia="Times New Roman" w:hAnsi="Calibri" w:cs="Calibri"/>
                <w:color w:val="006100"/>
                <w:lang w:eastAsia="ja-JP"/>
              </w:rPr>
              <w:t xml:space="preserve"> (S=2)</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CF0662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D8D002E" w14:textId="2FED6025" w:rsidR="00F71DB8" w:rsidRPr="00A23AB8" w:rsidRDefault="00F71DB8" w:rsidP="00130547">
            <w:pPr>
              <w:spacing w:before="0" w:after="0" w:line="240" w:lineRule="auto"/>
              <w:contextualSpacing w:val="0"/>
              <w:rPr>
                <w:rFonts w:ascii="Calibri" w:eastAsia="Times New Roman" w:hAnsi="Calibri" w:cs="Calibri"/>
                <w:color w:val="006100"/>
                <w:lang w:eastAsia="ja-JP"/>
              </w:rPr>
            </w:pPr>
            <w:r w:rsidRPr="00A23AB8">
              <w:rPr>
                <w:rFonts w:ascii="Calibri" w:eastAsia="Times New Roman" w:hAnsi="Calibri" w:cs="Calibri"/>
                <w:color w:val="006100"/>
                <w:lang w:eastAsia="ja-JP"/>
              </w:rPr>
              <w:t>(OK)</w:t>
            </w:r>
            <w:r w:rsidR="004B40D7" w:rsidRPr="00A23AB8">
              <w:rPr>
                <w:rFonts w:ascii="Calibri" w:eastAsia="Times New Roman" w:hAnsi="Calibri" w:cs="Calibri"/>
                <w:color w:val="006100"/>
                <w:lang w:eastAsia="ja-JP"/>
              </w:rPr>
              <w:t xml:space="preserve"> </w:t>
            </w:r>
            <w:r w:rsidR="00AB1F90" w:rsidRPr="00A23AB8">
              <w:rPr>
                <w:rFonts w:ascii="Calibri" w:eastAsia="Times New Roman" w:hAnsi="Calibri" w:cs="Calibri"/>
                <w:color w:val="006100"/>
                <w:lang w:eastAsia="ja-JP"/>
              </w:rPr>
              <w:t xml:space="preserve">Confirmed. </w:t>
            </w:r>
            <w:r w:rsidR="004B40D7" w:rsidRPr="00A23AB8">
              <w:rPr>
                <w:rFonts w:ascii="Calibri" w:eastAsia="Times New Roman" w:hAnsi="Calibri" w:cs="Calibri"/>
                <w:color w:val="006100"/>
                <w:lang w:eastAsia="ja-JP"/>
              </w:rPr>
              <w:t>There is no BCU key</w:t>
            </w:r>
            <w:r w:rsidR="00AB1F90" w:rsidRPr="00A23AB8">
              <w:rPr>
                <w:rFonts w:ascii="Calibri" w:eastAsia="Times New Roman" w:hAnsi="Calibri" w:cs="Calibri"/>
                <w:color w:val="006100"/>
                <w:lang w:eastAsia="ja-JP"/>
              </w:rPr>
              <w:t xml:space="preserve"> for level 00</w:t>
            </w:r>
          </w:p>
        </w:tc>
      </w:tr>
      <w:tr w:rsidR="00F71DB8" w:rsidRPr="00F71DB8" w14:paraId="1306619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61B3F4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w:t>
            </w:r>
          </w:p>
        </w:tc>
        <w:tc>
          <w:tcPr>
            <w:tcW w:w="1142" w:type="dxa"/>
            <w:tcBorders>
              <w:top w:val="nil"/>
              <w:left w:val="single" w:sz="4" w:space="0" w:color="B2B2B2"/>
              <w:bottom w:val="nil"/>
              <w:right w:val="single" w:sz="4" w:space="0" w:color="B2B2B2"/>
            </w:tcBorders>
            <w:shd w:val="clear" w:color="auto" w:fill="auto"/>
            <w:noWrap/>
            <w:vAlign w:val="center"/>
            <w:hideMark/>
          </w:tcPr>
          <w:p w14:paraId="2E563E3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3D9D6DC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B89C5D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(S=2)</w:t>
            </w:r>
          </w:p>
        </w:tc>
        <w:tc>
          <w:tcPr>
            <w:tcW w:w="4530" w:type="dxa"/>
            <w:tcBorders>
              <w:top w:val="nil"/>
              <w:left w:val="single" w:sz="4" w:space="0" w:color="B2B2B2"/>
              <w:bottom w:val="nil"/>
              <w:right w:val="single" w:sz="4" w:space="0" w:color="B2B2B2"/>
            </w:tcBorders>
            <w:shd w:val="clear" w:color="auto" w:fill="auto"/>
            <w:noWrap/>
            <w:vAlign w:val="center"/>
            <w:hideMark/>
          </w:tcPr>
          <w:p w14:paraId="4F785CD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78E8EBA" w14:textId="77777777" w:rsidR="00F71DB8" w:rsidRPr="00A23A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15A1C4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6DBC16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796EEB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2451F1E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76BAD11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PropertyDescRead</w:t>
            </w:r>
            <w:proofErr w:type="spellEnd"/>
            <w:r w:rsidRPr="00F71DB8">
              <w:rPr>
                <w:rFonts w:ascii="Calibri" w:eastAsia="Times New Roman" w:hAnsi="Calibri" w:cs="Calibri"/>
                <w:color w:val="000000"/>
                <w:lang w:eastAsia="ja-JP"/>
              </w:rPr>
              <w:t xml:space="preserve"> (S=3)</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77F4177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=2,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=23, </w:t>
            </w:r>
            <w:proofErr w:type="spellStart"/>
            <w:r w:rsidRPr="00F71DB8">
              <w:rPr>
                <w:rFonts w:ascii="Calibri" w:eastAsia="Times New Roman" w:hAnsi="Calibri" w:cs="Calibri"/>
                <w:color w:val="000000"/>
                <w:lang w:eastAsia="ja-JP"/>
              </w:rPr>
              <w:t>PropertyIndex</w:t>
            </w:r>
            <w:proofErr w:type="spellEnd"/>
            <w:r w:rsidRPr="00F71DB8">
              <w:rPr>
                <w:rFonts w:ascii="Calibri" w:eastAsia="Times New Roman" w:hAnsi="Calibri" w:cs="Calibri"/>
                <w:color w:val="000000"/>
                <w:lang w:eastAsia="ja-JP"/>
              </w:rPr>
              <w:t>=0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6A357F1B" w14:textId="1EE9B990" w:rsidR="00F71DB8" w:rsidRPr="00A23AB8" w:rsidRDefault="00F71DB8" w:rsidP="00130547">
            <w:pPr>
              <w:spacing w:before="0" w:after="0" w:line="240" w:lineRule="auto"/>
              <w:contextualSpacing w:val="0"/>
              <w:rPr>
                <w:rFonts w:ascii="Calibri" w:eastAsia="Times New Roman" w:hAnsi="Calibri" w:cs="Calibri"/>
                <w:color w:val="000000"/>
                <w:lang w:eastAsia="ja-JP"/>
              </w:rPr>
            </w:pPr>
            <w:r w:rsidRPr="00A23AB8">
              <w:rPr>
                <w:rFonts w:ascii="Calibri" w:eastAsia="Times New Roman" w:hAnsi="Calibri" w:cs="Calibri"/>
                <w:color w:val="000000"/>
                <w:lang w:eastAsia="ja-JP"/>
              </w:rPr>
              <w:t xml:space="preserve">Get </w:t>
            </w:r>
            <w:r w:rsidR="00A23AB8">
              <w:rPr>
                <w:rFonts w:ascii="Calibri" w:eastAsia="Times New Roman" w:hAnsi="Calibri" w:cs="Calibri"/>
                <w:color w:val="000000"/>
                <w:lang w:eastAsia="ja-JP"/>
              </w:rPr>
              <w:t>Association table</w:t>
            </w:r>
            <w:r w:rsidRPr="00A23AB8">
              <w:rPr>
                <w:rFonts w:ascii="Calibri" w:eastAsia="Times New Roman" w:hAnsi="Calibri" w:cs="Calibri"/>
                <w:color w:val="000000"/>
                <w:lang w:eastAsia="ja-JP"/>
              </w:rPr>
              <w:t xml:space="preserve"> format</w:t>
            </w:r>
          </w:p>
        </w:tc>
      </w:tr>
      <w:tr w:rsidR="00F71DB8" w:rsidRPr="00F71DB8" w14:paraId="1A0916F4"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8FBB81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w:t>
            </w:r>
          </w:p>
        </w:tc>
        <w:tc>
          <w:tcPr>
            <w:tcW w:w="1142" w:type="dxa"/>
            <w:tcBorders>
              <w:top w:val="nil"/>
              <w:left w:val="single" w:sz="4" w:space="0" w:color="B2B2B2"/>
              <w:bottom w:val="nil"/>
              <w:right w:val="single" w:sz="4" w:space="0" w:color="B2B2B2"/>
            </w:tcBorders>
            <w:shd w:val="clear" w:color="auto" w:fill="auto"/>
            <w:noWrap/>
            <w:vAlign w:val="center"/>
            <w:hideMark/>
          </w:tcPr>
          <w:p w14:paraId="0BD2449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C9D2BF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54AC92E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(S=3)</w:t>
            </w:r>
          </w:p>
        </w:tc>
        <w:tc>
          <w:tcPr>
            <w:tcW w:w="4530" w:type="dxa"/>
            <w:tcBorders>
              <w:top w:val="nil"/>
              <w:left w:val="single" w:sz="4" w:space="0" w:color="B2B2B2"/>
              <w:bottom w:val="nil"/>
              <w:right w:val="single" w:sz="4" w:space="0" w:color="B2B2B2"/>
            </w:tcBorders>
            <w:shd w:val="clear" w:color="auto" w:fill="auto"/>
            <w:noWrap/>
            <w:vAlign w:val="center"/>
            <w:hideMark/>
          </w:tcPr>
          <w:p w14:paraId="7B8C58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21F68E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16CAB5E"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9C253B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F12CC2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6F2FD0B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186795D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PropertyDescResponse</w:t>
            </w:r>
            <w:proofErr w:type="spellEnd"/>
            <w:r w:rsidRPr="00F71DB8">
              <w:rPr>
                <w:rFonts w:ascii="Calibri" w:eastAsia="Times New Roman" w:hAnsi="Calibri" w:cs="Calibri"/>
                <w:color w:val="006100"/>
                <w:lang w:eastAsia="ja-JP"/>
              </w:rPr>
              <w:t xml:space="preserve"> (S=3)</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8EC0EF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=2,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=23, </w:t>
            </w:r>
            <w:proofErr w:type="spellStart"/>
            <w:r w:rsidRPr="00F71DB8">
              <w:rPr>
                <w:rFonts w:ascii="Calibri" w:eastAsia="Times New Roman" w:hAnsi="Calibri" w:cs="Calibri"/>
                <w:color w:val="006100"/>
                <w:lang w:eastAsia="ja-JP"/>
              </w:rPr>
              <w:t>PropertyIndex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DataType</w:t>
            </w:r>
            <w:proofErr w:type="spellEnd"/>
            <w:r w:rsidRPr="00F71DB8">
              <w:rPr>
                <w:rFonts w:ascii="Calibri" w:eastAsia="Times New Roman" w:hAnsi="Calibri" w:cs="Calibri"/>
                <w:color w:val="006100"/>
                <w:lang w:eastAsia="ja-JP"/>
              </w:rPr>
              <w:t xml:space="preserve">=20 (PDT_GENERIC_04), </w:t>
            </w:r>
            <w:proofErr w:type="spellStart"/>
            <w:r w:rsidRPr="00F71DB8">
              <w:rPr>
                <w:rFonts w:ascii="Calibri" w:eastAsia="Times New Roman" w:hAnsi="Calibri" w:cs="Calibri"/>
                <w:color w:val="006100"/>
                <w:lang w:eastAsia="ja-JP"/>
              </w:rPr>
              <w:t>MaxSize</w:t>
            </w:r>
            <w:proofErr w:type="spellEnd"/>
            <w:r w:rsidRPr="00F71DB8">
              <w:rPr>
                <w:rFonts w:ascii="Calibri" w:eastAsia="Times New Roman" w:hAnsi="Calibri" w:cs="Calibri"/>
                <w:color w:val="006100"/>
                <w:lang w:eastAsia="ja-JP"/>
              </w:rPr>
              <w:t>=200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73077DA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w:t>
            </w:r>
          </w:p>
        </w:tc>
      </w:tr>
      <w:tr w:rsidR="00F71DB8" w:rsidRPr="00F71DB8" w14:paraId="54AEF854"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0F6E91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w:t>
            </w:r>
          </w:p>
        </w:tc>
        <w:tc>
          <w:tcPr>
            <w:tcW w:w="1142" w:type="dxa"/>
            <w:tcBorders>
              <w:top w:val="nil"/>
              <w:left w:val="single" w:sz="4" w:space="0" w:color="B2B2B2"/>
              <w:bottom w:val="nil"/>
              <w:right w:val="single" w:sz="4" w:space="0" w:color="B2B2B2"/>
            </w:tcBorders>
            <w:shd w:val="clear" w:color="auto" w:fill="auto"/>
            <w:noWrap/>
            <w:vAlign w:val="center"/>
            <w:hideMark/>
          </w:tcPr>
          <w:p w14:paraId="5B58530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675D94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21E742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(S=3)</w:t>
            </w:r>
          </w:p>
        </w:tc>
        <w:tc>
          <w:tcPr>
            <w:tcW w:w="4530" w:type="dxa"/>
            <w:tcBorders>
              <w:top w:val="nil"/>
              <w:left w:val="single" w:sz="4" w:space="0" w:color="B2B2B2"/>
              <w:bottom w:val="nil"/>
              <w:right w:val="single" w:sz="4" w:space="0" w:color="B2B2B2"/>
            </w:tcBorders>
            <w:shd w:val="clear" w:color="auto" w:fill="auto"/>
            <w:noWrap/>
            <w:vAlign w:val="center"/>
            <w:hideMark/>
          </w:tcPr>
          <w:p w14:paraId="755AEEC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C88519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EF9B25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57798CA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18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D14B55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4E7E5F1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6112D91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(S=4)</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2B1EF1C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=11,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D2DBEB3" w14:textId="579EE8E5"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serial number</w:t>
            </w:r>
            <w:r w:rsidR="009F25C5">
              <w:rPr>
                <w:rFonts w:ascii="Calibri" w:eastAsia="Times New Roman" w:hAnsi="Calibri" w:cs="Calibri"/>
                <w:color w:val="000000"/>
                <w:lang w:eastAsia="ja-JP"/>
              </w:rPr>
              <w:t xml:space="preserve"> </w:t>
            </w:r>
            <w:r w:rsidR="009F25C5" w:rsidRPr="00871EF6">
              <w:rPr>
                <w:rFonts w:ascii="Calibri" w:eastAsia="Times New Roman" w:hAnsi="Calibri" w:cs="Calibri"/>
                <w:color w:val="000000"/>
                <w:lang w:eastAsia="ja-JP"/>
              </w:rPr>
              <w:t>of device</w:t>
            </w:r>
          </w:p>
        </w:tc>
      </w:tr>
      <w:tr w:rsidR="00F71DB8" w:rsidRPr="00F71DB8" w14:paraId="0233811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C3BA13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19</w:t>
            </w:r>
          </w:p>
        </w:tc>
        <w:tc>
          <w:tcPr>
            <w:tcW w:w="1142" w:type="dxa"/>
            <w:tcBorders>
              <w:top w:val="nil"/>
              <w:left w:val="single" w:sz="4" w:space="0" w:color="B2B2B2"/>
              <w:bottom w:val="nil"/>
              <w:right w:val="single" w:sz="4" w:space="0" w:color="B2B2B2"/>
            </w:tcBorders>
            <w:shd w:val="clear" w:color="auto" w:fill="auto"/>
            <w:noWrap/>
            <w:vAlign w:val="center"/>
            <w:hideMark/>
          </w:tcPr>
          <w:p w14:paraId="66A4FDF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2AEF88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D80C45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(S=4)</w:t>
            </w:r>
          </w:p>
        </w:tc>
        <w:tc>
          <w:tcPr>
            <w:tcW w:w="4530" w:type="dxa"/>
            <w:tcBorders>
              <w:top w:val="nil"/>
              <w:left w:val="single" w:sz="4" w:space="0" w:color="B2B2B2"/>
              <w:bottom w:val="nil"/>
              <w:right w:val="single" w:sz="4" w:space="0" w:color="B2B2B2"/>
            </w:tcBorders>
            <w:shd w:val="clear" w:color="auto" w:fill="auto"/>
            <w:noWrap/>
            <w:vAlign w:val="center"/>
            <w:hideMark/>
          </w:tcPr>
          <w:p w14:paraId="7FF9C02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B4E9EE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325A64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0CEC933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20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6AD89DD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132C316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17084D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(S=4)</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74A574C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=11,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FA 00 00 23 04</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A7D475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w:t>
            </w:r>
          </w:p>
        </w:tc>
      </w:tr>
      <w:tr w:rsidR="00F71DB8" w:rsidRPr="00F71DB8" w14:paraId="1FEC322E"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667A51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21</w:t>
            </w:r>
          </w:p>
        </w:tc>
        <w:tc>
          <w:tcPr>
            <w:tcW w:w="1142" w:type="dxa"/>
            <w:tcBorders>
              <w:top w:val="nil"/>
              <w:left w:val="single" w:sz="4" w:space="0" w:color="B2B2B2"/>
              <w:bottom w:val="nil"/>
              <w:right w:val="single" w:sz="4" w:space="0" w:color="B2B2B2"/>
            </w:tcBorders>
            <w:shd w:val="clear" w:color="auto" w:fill="auto"/>
            <w:noWrap/>
            <w:vAlign w:val="center"/>
            <w:hideMark/>
          </w:tcPr>
          <w:p w14:paraId="613533E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51151FE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274B0F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(S=4)</w:t>
            </w:r>
          </w:p>
        </w:tc>
        <w:tc>
          <w:tcPr>
            <w:tcW w:w="4530" w:type="dxa"/>
            <w:tcBorders>
              <w:top w:val="nil"/>
              <w:left w:val="single" w:sz="4" w:space="0" w:color="B2B2B2"/>
              <w:bottom w:val="nil"/>
              <w:right w:val="single" w:sz="4" w:space="0" w:color="B2B2B2"/>
            </w:tcBorders>
            <w:shd w:val="clear" w:color="auto" w:fill="auto"/>
            <w:noWrap/>
            <w:vAlign w:val="center"/>
            <w:hideMark/>
          </w:tcPr>
          <w:p w14:paraId="41B6A0D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6463F0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BF0D19F"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34DCB4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1A7B4D7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0757815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43096F1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(S=5)</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BF6F38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=12,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BE99B1F" w14:textId="065976DB"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manufac</w:t>
            </w:r>
            <w:r w:rsidR="009F25C5">
              <w:rPr>
                <w:rFonts w:ascii="Calibri" w:eastAsia="Times New Roman" w:hAnsi="Calibri" w:cs="Calibri"/>
                <w:color w:val="000000"/>
                <w:lang w:eastAsia="ja-JP"/>
              </w:rPr>
              <w:t>t</w:t>
            </w:r>
            <w:r w:rsidRPr="00F71DB8">
              <w:rPr>
                <w:rFonts w:ascii="Calibri" w:eastAsia="Times New Roman" w:hAnsi="Calibri" w:cs="Calibri"/>
                <w:color w:val="000000"/>
                <w:lang w:eastAsia="ja-JP"/>
              </w:rPr>
              <w:t>urer ID</w:t>
            </w:r>
          </w:p>
        </w:tc>
      </w:tr>
      <w:tr w:rsidR="00F71DB8" w:rsidRPr="00F71DB8" w14:paraId="132BDAED"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0A6A70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23</w:t>
            </w:r>
          </w:p>
        </w:tc>
        <w:tc>
          <w:tcPr>
            <w:tcW w:w="1142" w:type="dxa"/>
            <w:tcBorders>
              <w:top w:val="nil"/>
              <w:left w:val="single" w:sz="4" w:space="0" w:color="B2B2B2"/>
              <w:bottom w:val="nil"/>
              <w:right w:val="single" w:sz="4" w:space="0" w:color="B2B2B2"/>
            </w:tcBorders>
            <w:shd w:val="clear" w:color="auto" w:fill="auto"/>
            <w:noWrap/>
            <w:vAlign w:val="center"/>
            <w:hideMark/>
          </w:tcPr>
          <w:p w14:paraId="3463022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5564BA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AA0924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(S=5)</w:t>
            </w:r>
          </w:p>
        </w:tc>
        <w:tc>
          <w:tcPr>
            <w:tcW w:w="4530" w:type="dxa"/>
            <w:tcBorders>
              <w:top w:val="nil"/>
              <w:left w:val="single" w:sz="4" w:space="0" w:color="B2B2B2"/>
              <w:bottom w:val="nil"/>
              <w:right w:val="single" w:sz="4" w:space="0" w:color="B2B2B2"/>
            </w:tcBorders>
            <w:shd w:val="clear" w:color="auto" w:fill="auto"/>
            <w:noWrap/>
            <w:vAlign w:val="center"/>
            <w:hideMark/>
          </w:tcPr>
          <w:p w14:paraId="2D1823A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21D900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7BB3C9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147A834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24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3B0AF1B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2DE7D8C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3274990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(S=5)</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3E1F344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=12,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FA</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4E254B01" w14:textId="2D38FEBD"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($00FA = KNX Association)</w:t>
            </w:r>
            <w:r w:rsidR="009F25C5">
              <w:rPr>
                <w:rFonts w:ascii="Calibri" w:eastAsia="Times New Roman" w:hAnsi="Calibri" w:cs="Calibri"/>
                <w:color w:val="006100"/>
                <w:lang w:eastAsia="ja-JP"/>
              </w:rPr>
              <w:br/>
            </w:r>
            <w:r w:rsidR="009F25C5" w:rsidRPr="00871EF6">
              <w:rPr>
                <w:rFonts w:ascii="Calibri" w:eastAsia="Times New Roman" w:hAnsi="Calibri" w:cs="Calibri"/>
                <w:color w:val="006100"/>
                <w:lang w:eastAsia="ja-JP"/>
              </w:rPr>
              <w:t>Virtual KNX Association product</w:t>
            </w:r>
          </w:p>
        </w:tc>
      </w:tr>
      <w:tr w:rsidR="00F71DB8" w:rsidRPr="00F71DB8" w14:paraId="6FA8C45C"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50FE41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25</w:t>
            </w:r>
          </w:p>
        </w:tc>
        <w:tc>
          <w:tcPr>
            <w:tcW w:w="1142" w:type="dxa"/>
            <w:tcBorders>
              <w:top w:val="nil"/>
              <w:left w:val="single" w:sz="4" w:space="0" w:color="B2B2B2"/>
              <w:bottom w:val="nil"/>
              <w:right w:val="single" w:sz="4" w:space="0" w:color="B2B2B2"/>
            </w:tcBorders>
            <w:shd w:val="clear" w:color="auto" w:fill="auto"/>
            <w:noWrap/>
            <w:vAlign w:val="center"/>
            <w:hideMark/>
          </w:tcPr>
          <w:p w14:paraId="3DAE168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5AA3208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F23623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(S=5)</w:t>
            </w:r>
          </w:p>
        </w:tc>
        <w:tc>
          <w:tcPr>
            <w:tcW w:w="4530" w:type="dxa"/>
            <w:tcBorders>
              <w:top w:val="nil"/>
              <w:left w:val="single" w:sz="4" w:space="0" w:color="B2B2B2"/>
              <w:bottom w:val="nil"/>
              <w:right w:val="single" w:sz="4" w:space="0" w:color="B2B2B2"/>
            </w:tcBorders>
            <w:shd w:val="clear" w:color="auto" w:fill="auto"/>
            <w:noWrap/>
            <w:vAlign w:val="center"/>
            <w:hideMark/>
          </w:tcPr>
          <w:p w14:paraId="4B7C826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2A42EE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6956316"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3881F93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D42338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1FBEC01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73DD1A3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(S=6)</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44459C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=25,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D33C83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device version</w:t>
            </w:r>
          </w:p>
        </w:tc>
      </w:tr>
      <w:tr w:rsidR="00F71DB8" w:rsidRPr="00F71DB8" w14:paraId="500EE74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C07332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27</w:t>
            </w:r>
          </w:p>
        </w:tc>
        <w:tc>
          <w:tcPr>
            <w:tcW w:w="1142" w:type="dxa"/>
            <w:tcBorders>
              <w:top w:val="nil"/>
              <w:left w:val="single" w:sz="4" w:space="0" w:color="B2B2B2"/>
              <w:bottom w:val="nil"/>
              <w:right w:val="single" w:sz="4" w:space="0" w:color="B2B2B2"/>
            </w:tcBorders>
            <w:shd w:val="clear" w:color="auto" w:fill="auto"/>
            <w:noWrap/>
            <w:vAlign w:val="center"/>
            <w:hideMark/>
          </w:tcPr>
          <w:p w14:paraId="7B42828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4195B48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273B904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(S=6)</w:t>
            </w:r>
          </w:p>
        </w:tc>
        <w:tc>
          <w:tcPr>
            <w:tcW w:w="4530" w:type="dxa"/>
            <w:tcBorders>
              <w:top w:val="nil"/>
              <w:left w:val="single" w:sz="4" w:space="0" w:color="B2B2B2"/>
              <w:bottom w:val="nil"/>
              <w:right w:val="single" w:sz="4" w:space="0" w:color="B2B2B2"/>
            </w:tcBorders>
            <w:shd w:val="clear" w:color="auto" w:fill="auto"/>
            <w:noWrap/>
            <w:vAlign w:val="center"/>
            <w:hideMark/>
          </w:tcPr>
          <w:p w14:paraId="331A1F6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C345E3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28ADF7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6CB685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28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246E610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398DA68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0A3995F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(S=6)</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E3A8B7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=25,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Data=48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705BF5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w:t>
            </w:r>
          </w:p>
        </w:tc>
      </w:tr>
      <w:tr w:rsidR="00F71DB8" w:rsidRPr="00F71DB8" w14:paraId="63F39DE3"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4AB0D0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29</w:t>
            </w:r>
          </w:p>
        </w:tc>
        <w:tc>
          <w:tcPr>
            <w:tcW w:w="1142" w:type="dxa"/>
            <w:tcBorders>
              <w:top w:val="nil"/>
              <w:left w:val="single" w:sz="4" w:space="0" w:color="B2B2B2"/>
              <w:bottom w:val="nil"/>
              <w:right w:val="single" w:sz="4" w:space="0" w:color="B2B2B2"/>
            </w:tcBorders>
            <w:shd w:val="clear" w:color="auto" w:fill="auto"/>
            <w:noWrap/>
            <w:vAlign w:val="center"/>
            <w:hideMark/>
          </w:tcPr>
          <w:p w14:paraId="511EAB1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09780E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6F380F8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(S=6)</w:t>
            </w:r>
          </w:p>
        </w:tc>
        <w:tc>
          <w:tcPr>
            <w:tcW w:w="4530" w:type="dxa"/>
            <w:tcBorders>
              <w:top w:val="nil"/>
              <w:left w:val="single" w:sz="4" w:space="0" w:color="B2B2B2"/>
              <w:bottom w:val="nil"/>
              <w:right w:val="single" w:sz="4" w:space="0" w:color="B2B2B2"/>
            </w:tcBorders>
            <w:shd w:val="clear" w:color="auto" w:fill="auto"/>
            <w:noWrap/>
            <w:vAlign w:val="center"/>
            <w:hideMark/>
          </w:tcPr>
          <w:p w14:paraId="54B98FE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DD3731A"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B4DFF7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13FCE79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30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84DEC7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107666A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94DF0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(S=7)</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2E20E4D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=78,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3EF86BD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hardware type</w:t>
            </w:r>
          </w:p>
        </w:tc>
      </w:tr>
      <w:tr w:rsidR="00F71DB8" w:rsidRPr="00F71DB8" w14:paraId="6FD7143A"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A4EEC7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31</w:t>
            </w:r>
          </w:p>
        </w:tc>
        <w:tc>
          <w:tcPr>
            <w:tcW w:w="1142" w:type="dxa"/>
            <w:tcBorders>
              <w:top w:val="nil"/>
              <w:left w:val="single" w:sz="4" w:space="0" w:color="B2B2B2"/>
              <w:bottom w:val="nil"/>
              <w:right w:val="single" w:sz="4" w:space="0" w:color="B2B2B2"/>
            </w:tcBorders>
            <w:shd w:val="clear" w:color="auto" w:fill="auto"/>
            <w:noWrap/>
            <w:vAlign w:val="center"/>
            <w:hideMark/>
          </w:tcPr>
          <w:p w14:paraId="20D3A3A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723AC7A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540A97D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(S=7)</w:t>
            </w:r>
          </w:p>
        </w:tc>
        <w:tc>
          <w:tcPr>
            <w:tcW w:w="4530" w:type="dxa"/>
            <w:tcBorders>
              <w:top w:val="nil"/>
              <w:left w:val="single" w:sz="4" w:space="0" w:color="B2B2B2"/>
              <w:bottom w:val="nil"/>
              <w:right w:val="single" w:sz="4" w:space="0" w:color="B2B2B2"/>
            </w:tcBorders>
            <w:shd w:val="clear" w:color="auto" w:fill="auto"/>
            <w:noWrap/>
            <w:vAlign w:val="center"/>
            <w:hideMark/>
          </w:tcPr>
          <w:p w14:paraId="357070F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5AAADB7"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FFC9A53"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292FF19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32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2F54769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565649E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75F2FD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(S=7)</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29BA1E2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=78,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00 00 00 00 54</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64244F2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w:t>
            </w:r>
          </w:p>
        </w:tc>
      </w:tr>
      <w:tr w:rsidR="00F71DB8" w:rsidRPr="00F71DB8" w14:paraId="218F37D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8B94D3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33</w:t>
            </w:r>
          </w:p>
        </w:tc>
        <w:tc>
          <w:tcPr>
            <w:tcW w:w="1142" w:type="dxa"/>
            <w:tcBorders>
              <w:top w:val="nil"/>
              <w:left w:val="single" w:sz="4" w:space="0" w:color="B2B2B2"/>
              <w:bottom w:val="nil"/>
              <w:right w:val="single" w:sz="4" w:space="0" w:color="B2B2B2"/>
            </w:tcBorders>
            <w:shd w:val="clear" w:color="auto" w:fill="auto"/>
            <w:noWrap/>
            <w:vAlign w:val="center"/>
            <w:hideMark/>
          </w:tcPr>
          <w:p w14:paraId="77D4733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C54502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993E64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(S=7)</w:t>
            </w:r>
          </w:p>
        </w:tc>
        <w:tc>
          <w:tcPr>
            <w:tcW w:w="4530" w:type="dxa"/>
            <w:tcBorders>
              <w:top w:val="nil"/>
              <w:left w:val="single" w:sz="4" w:space="0" w:color="B2B2B2"/>
              <w:bottom w:val="nil"/>
              <w:right w:val="single" w:sz="4" w:space="0" w:color="B2B2B2"/>
            </w:tcBorders>
            <w:shd w:val="clear" w:color="auto" w:fill="auto"/>
            <w:noWrap/>
            <w:vAlign w:val="center"/>
            <w:hideMark/>
          </w:tcPr>
          <w:p w14:paraId="79F5D9C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7B18D8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1030151"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0E5E8EC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34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C98F17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7274356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6F317BB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(S=8)</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86430D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16B175D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order information</w:t>
            </w:r>
          </w:p>
        </w:tc>
      </w:tr>
      <w:tr w:rsidR="00F71DB8" w:rsidRPr="00F71DB8" w14:paraId="4AB0E4FD"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B56411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35</w:t>
            </w:r>
          </w:p>
        </w:tc>
        <w:tc>
          <w:tcPr>
            <w:tcW w:w="1142" w:type="dxa"/>
            <w:tcBorders>
              <w:top w:val="nil"/>
              <w:left w:val="single" w:sz="4" w:space="0" w:color="B2B2B2"/>
              <w:bottom w:val="nil"/>
              <w:right w:val="single" w:sz="4" w:space="0" w:color="B2B2B2"/>
            </w:tcBorders>
            <w:shd w:val="clear" w:color="auto" w:fill="auto"/>
            <w:noWrap/>
            <w:vAlign w:val="center"/>
            <w:hideMark/>
          </w:tcPr>
          <w:p w14:paraId="170BDFD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3D96A50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5744DAC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(S=8)</w:t>
            </w:r>
          </w:p>
        </w:tc>
        <w:tc>
          <w:tcPr>
            <w:tcW w:w="4530" w:type="dxa"/>
            <w:tcBorders>
              <w:top w:val="nil"/>
              <w:left w:val="single" w:sz="4" w:space="0" w:color="B2B2B2"/>
              <w:bottom w:val="nil"/>
              <w:right w:val="single" w:sz="4" w:space="0" w:color="B2B2B2"/>
            </w:tcBorders>
            <w:shd w:val="clear" w:color="auto" w:fill="auto"/>
            <w:noWrap/>
            <w:vAlign w:val="center"/>
            <w:hideMark/>
          </w:tcPr>
          <w:p w14:paraId="078AB03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E97A56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DDA607C"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7F4D9AE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36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F3C2CF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2296D20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0F045AD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(S=8)</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351EC7F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Data=16 75 C1 08 20 02 45 20 81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78E96BD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w:t>
            </w:r>
          </w:p>
        </w:tc>
      </w:tr>
      <w:tr w:rsidR="00F71DB8" w:rsidRPr="00F71DB8" w14:paraId="18935BE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DB43F0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37</w:t>
            </w:r>
          </w:p>
        </w:tc>
        <w:tc>
          <w:tcPr>
            <w:tcW w:w="1142" w:type="dxa"/>
            <w:tcBorders>
              <w:top w:val="nil"/>
              <w:left w:val="single" w:sz="4" w:space="0" w:color="B2B2B2"/>
              <w:bottom w:val="nil"/>
              <w:right w:val="single" w:sz="4" w:space="0" w:color="B2B2B2"/>
            </w:tcBorders>
            <w:shd w:val="clear" w:color="auto" w:fill="auto"/>
            <w:noWrap/>
            <w:vAlign w:val="center"/>
            <w:hideMark/>
          </w:tcPr>
          <w:p w14:paraId="76E1C78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4EB1634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63AB32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(S=8)</w:t>
            </w:r>
          </w:p>
        </w:tc>
        <w:tc>
          <w:tcPr>
            <w:tcW w:w="4530" w:type="dxa"/>
            <w:tcBorders>
              <w:top w:val="nil"/>
              <w:left w:val="single" w:sz="4" w:space="0" w:color="B2B2B2"/>
              <w:bottom w:val="nil"/>
              <w:right w:val="single" w:sz="4" w:space="0" w:color="B2B2B2"/>
            </w:tcBorders>
            <w:shd w:val="clear" w:color="auto" w:fill="auto"/>
            <w:noWrap/>
            <w:vAlign w:val="center"/>
            <w:hideMark/>
          </w:tcPr>
          <w:p w14:paraId="14F690A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218B2E2"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871EF6" w14:paraId="0757B23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683856B2"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38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462DEF4"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70100CE1"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32CB1690"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871EF6">
              <w:rPr>
                <w:rFonts w:ascii="Calibri" w:eastAsia="Times New Roman" w:hAnsi="Calibri" w:cs="Calibri"/>
                <w:color w:val="000000"/>
                <w:lang w:eastAsia="ja-JP"/>
              </w:rPr>
              <w:t>PropertyValueWrite</w:t>
            </w:r>
            <w:proofErr w:type="spellEnd"/>
            <w:r w:rsidRPr="00871EF6">
              <w:rPr>
                <w:rFonts w:ascii="Calibri" w:eastAsia="Times New Roman" w:hAnsi="Calibri" w:cs="Calibri"/>
                <w:color w:val="000000"/>
                <w:lang w:eastAsia="ja-JP"/>
              </w:rPr>
              <w:t xml:space="preserve"> (S=9)</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342D71D9"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871EF6">
              <w:rPr>
                <w:rFonts w:ascii="Calibri" w:eastAsia="Times New Roman" w:hAnsi="Calibri" w:cs="Calibri"/>
                <w:color w:val="000000"/>
                <w:lang w:eastAsia="ja-JP"/>
              </w:rPr>
              <w:t>ObjectIndex</w:t>
            </w:r>
            <w:proofErr w:type="spellEnd"/>
            <w:r w:rsidRPr="00871EF6">
              <w:rPr>
                <w:rFonts w:ascii="Calibri" w:eastAsia="Times New Roman" w:hAnsi="Calibri" w:cs="Calibri"/>
                <w:color w:val="000000"/>
                <w:lang w:eastAsia="ja-JP"/>
              </w:rPr>
              <w:t xml:space="preserve">=5, </w:t>
            </w:r>
            <w:proofErr w:type="spellStart"/>
            <w:r w:rsidRPr="00871EF6">
              <w:rPr>
                <w:rFonts w:ascii="Calibri" w:eastAsia="Times New Roman" w:hAnsi="Calibri" w:cs="Calibri"/>
                <w:color w:val="000000"/>
                <w:lang w:eastAsia="ja-JP"/>
              </w:rPr>
              <w:t>PropertyId</w:t>
            </w:r>
            <w:proofErr w:type="spellEnd"/>
            <w:r w:rsidRPr="00871EF6">
              <w:rPr>
                <w:rFonts w:ascii="Calibri" w:eastAsia="Times New Roman" w:hAnsi="Calibri" w:cs="Calibri"/>
                <w:color w:val="000000"/>
                <w:lang w:eastAsia="ja-JP"/>
              </w:rPr>
              <w:t xml:space="preserve">=5, Count=1, </w:t>
            </w:r>
            <w:proofErr w:type="spellStart"/>
            <w:r w:rsidRPr="00871EF6">
              <w:rPr>
                <w:rFonts w:ascii="Calibri" w:eastAsia="Times New Roman" w:hAnsi="Calibri" w:cs="Calibri"/>
                <w:color w:val="000000"/>
                <w:lang w:eastAsia="ja-JP"/>
              </w:rPr>
              <w:t>StartIndex</w:t>
            </w:r>
            <w:proofErr w:type="spellEnd"/>
            <w:r w:rsidRPr="00871EF6">
              <w:rPr>
                <w:rFonts w:ascii="Calibri" w:eastAsia="Times New Roman" w:hAnsi="Calibri" w:cs="Calibri"/>
                <w:color w:val="000000"/>
                <w:lang w:eastAsia="ja-JP"/>
              </w:rPr>
              <w:t>=1, Data=04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E755C03" w14:textId="6EB55715"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Unload application program 2</w:t>
            </w:r>
            <w:r w:rsidR="00FC4185" w:rsidRPr="00871EF6">
              <w:rPr>
                <w:rFonts w:ascii="Calibri" w:eastAsia="Times New Roman" w:hAnsi="Calibri" w:cs="Calibri"/>
                <w:color w:val="000000"/>
                <w:lang w:eastAsia="ja-JP"/>
              </w:rPr>
              <w:br/>
              <w:t>(It will first unload the application program 2 if there is one</w:t>
            </w:r>
            <w:r w:rsidR="00A23AB8" w:rsidRPr="00871EF6">
              <w:rPr>
                <w:rStyle w:val="FootnoteReference"/>
                <w:rFonts w:ascii="Calibri" w:eastAsia="Times New Roman" w:hAnsi="Calibri" w:cs="Calibri"/>
                <w:color w:val="000000"/>
                <w:lang w:eastAsia="ja-JP"/>
              </w:rPr>
              <w:footnoteReference w:id="5"/>
            </w:r>
            <w:r w:rsidR="00A23AB8" w:rsidRPr="00871EF6">
              <w:rPr>
                <w:rFonts w:ascii="Calibri" w:eastAsia="Times New Roman" w:hAnsi="Calibri" w:cs="Calibri"/>
                <w:color w:val="000000"/>
                <w:lang w:eastAsia="ja-JP"/>
              </w:rPr>
              <w:t>)</w:t>
            </w:r>
            <w:r w:rsidR="006751C9" w:rsidRPr="00871EF6">
              <w:rPr>
                <w:rFonts w:ascii="Calibri" w:eastAsia="Times New Roman" w:hAnsi="Calibri" w:cs="Calibri"/>
                <w:color w:val="000000"/>
                <w:lang w:eastAsia="ja-JP"/>
              </w:rPr>
              <w:t xml:space="preserve"> </w:t>
            </w:r>
          </w:p>
        </w:tc>
      </w:tr>
      <w:tr w:rsidR="00F71DB8" w:rsidRPr="00871EF6" w14:paraId="25FA499D"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A5B9FC6"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39</w:t>
            </w:r>
          </w:p>
        </w:tc>
        <w:tc>
          <w:tcPr>
            <w:tcW w:w="1142" w:type="dxa"/>
            <w:tcBorders>
              <w:top w:val="nil"/>
              <w:left w:val="single" w:sz="4" w:space="0" w:color="B2B2B2"/>
              <w:bottom w:val="nil"/>
              <w:right w:val="single" w:sz="4" w:space="0" w:color="B2B2B2"/>
            </w:tcBorders>
            <w:shd w:val="clear" w:color="auto" w:fill="auto"/>
            <w:noWrap/>
            <w:vAlign w:val="center"/>
            <w:hideMark/>
          </w:tcPr>
          <w:p w14:paraId="380D3B95"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EB395FF"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7A8E53CA"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T_ACK (S=9)</w:t>
            </w:r>
          </w:p>
        </w:tc>
        <w:tc>
          <w:tcPr>
            <w:tcW w:w="4530" w:type="dxa"/>
            <w:tcBorders>
              <w:top w:val="nil"/>
              <w:left w:val="single" w:sz="4" w:space="0" w:color="B2B2B2"/>
              <w:bottom w:val="nil"/>
              <w:right w:val="single" w:sz="4" w:space="0" w:color="B2B2B2"/>
            </w:tcBorders>
            <w:shd w:val="clear" w:color="auto" w:fill="auto"/>
            <w:noWrap/>
            <w:vAlign w:val="center"/>
            <w:hideMark/>
          </w:tcPr>
          <w:p w14:paraId="41316BD6"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002C989" w14:textId="77777777" w:rsidR="00F71DB8" w:rsidRPr="00871EF6"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871EF6" w14:paraId="11BEA32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0DE6D265" w14:textId="77777777" w:rsidR="00F71DB8" w:rsidRPr="00871EF6" w:rsidRDefault="00F71DB8" w:rsidP="00130547">
            <w:pPr>
              <w:spacing w:before="0" w:after="0" w:line="240" w:lineRule="auto"/>
              <w:contextualSpacing w:val="0"/>
              <w:rPr>
                <w:rFonts w:ascii="Calibri" w:eastAsia="Times New Roman" w:hAnsi="Calibri" w:cs="Calibri"/>
                <w:color w:val="006100"/>
                <w:lang w:eastAsia="ja-JP"/>
              </w:rPr>
            </w:pPr>
            <w:r w:rsidRPr="00871EF6">
              <w:rPr>
                <w:rFonts w:ascii="Calibri" w:eastAsia="Times New Roman" w:hAnsi="Calibri" w:cs="Calibri"/>
                <w:color w:val="006100"/>
                <w:lang w:eastAsia="ja-JP"/>
              </w:rPr>
              <w:t>40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6B2235AB" w14:textId="77777777" w:rsidR="00F71DB8" w:rsidRPr="00871EF6" w:rsidRDefault="00F71DB8" w:rsidP="00130547">
            <w:pPr>
              <w:spacing w:before="0" w:after="0" w:line="240" w:lineRule="auto"/>
              <w:contextualSpacing w:val="0"/>
              <w:rPr>
                <w:rFonts w:ascii="Calibri" w:eastAsia="Times New Roman" w:hAnsi="Calibri" w:cs="Calibri"/>
                <w:color w:val="006100"/>
                <w:lang w:eastAsia="ja-JP"/>
              </w:rPr>
            </w:pPr>
            <w:r w:rsidRPr="00871EF6">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1A71DE2E" w14:textId="77777777" w:rsidR="00F71DB8" w:rsidRPr="00871EF6" w:rsidRDefault="00F71DB8" w:rsidP="00130547">
            <w:pPr>
              <w:spacing w:before="0" w:after="0" w:line="240" w:lineRule="auto"/>
              <w:contextualSpacing w:val="0"/>
              <w:rPr>
                <w:rFonts w:ascii="Calibri" w:eastAsia="Times New Roman" w:hAnsi="Calibri" w:cs="Calibri"/>
                <w:color w:val="006100"/>
                <w:lang w:eastAsia="ja-JP"/>
              </w:rPr>
            </w:pPr>
            <w:r w:rsidRPr="00871EF6">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1D654455" w14:textId="77777777" w:rsidR="00F71DB8" w:rsidRPr="00871EF6"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871EF6">
              <w:rPr>
                <w:rFonts w:ascii="Calibri" w:eastAsia="Times New Roman" w:hAnsi="Calibri" w:cs="Calibri"/>
                <w:color w:val="006100"/>
                <w:lang w:eastAsia="ja-JP"/>
              </w:rPr>
              <w:t>PropertyValueResponse</w:t>
            </w:r>
            <w:proofErr w:type="spellEnd"/>
            <w:r w:rsidRPr="00871EF6">
              <w:rPr>
                <w:rFonts w:ascii="Calibri" w:eastAsia="Times New Roman" w:hAnsi="Calibri" w:cs="Calibri"/>
                <w:color w:val="006100"/>
                <w:lang w:eastAsia="ja-JP"/>
              </w:rPr>
              <w:t xml:space="preserve"> (S=9)</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0FB3E81" w14:textId="77777777" w:rsidR="00F71DB8" w:rsidRPr="00871EF6"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871EF6">
              <w:rPr>
                <w:rFonts w:ascii="Calibri" w:eastAsia="Times New Roman" w:hAnsi="Calibri" w:cs="Calibri"/>
                <w:color w:val="006100"/>
                <w:lang w:eastAsia="ja-JP"/>
              </w:rPr>
              <w:t>ObjectIndex</w:t>
            </w:r>
            <w:proofErr w:type="spellEnd"/>
            <w:r w:rsidRPr="00871EF6">
              <w:rPr>
                <w:rFonts w:ascii="Calibri" w:eastAsia="Times New Roman" w:hAnsi="Calibri" w:cs="Calibri"/>
                <w:color w:val="006100"/>
                <w:lang w:eastAsia="ja-JP"/>
              </w:rPr>
              <w:t xml:space="preserve">=5, </w:t>
            </w:r>
            <w:proofErr w:type="spellStart"/>
            <w:r w:rsidRPr="00871EF6">
              <w:rPr>
                <w:rFonts w:ascii="Calibri" w:eastAsia="Times New Roman" w:hAnsi="Calibri" w:cs="Calibri"/>
                <w:color w:val="006100"/>
                <w:lang w:eastAsia="ja-JP"/>
              </w:rPr>
              <w:t>PropertyId</w:t>
            </w:r>
            <w:proofErr w:type="spellEnd"/>
            <w:r w:rsidRPr="00871EF6">
              <w:rPr>
                <w:rFonts w:ascii="Calibri" w:eastAsia="Times New Roman" w:hAnsi="Calibri" w:cs="Calibri"/>
                <w:color w:val="006100"/>
                <w:lang w:eastAsia="ja-JP"/>
              </w:rPr>
              <w:t xml:space="preserve">=5, Count=1, </w:t>
            </w:r>
            <w:proofErr w:type="spellStart"/>
            <w:r w:rsidRPr="00871EF6">
              <w:rPr>
                <w:rFonts w:ascii="Calibri" w:eastAsia="Times New Roman" w:hAnsi="Calibri" w:cs="Calibri"/>
                <w:color w:val="006100"/>
                <w:lang w:eastAsia="ja-JP"/>
              </w:rPr>
              <w:t>StartIndex</w:t>
            </w:r>
            <w:proofErr w:type="spellEnd"/>
            <w:r w:rsidRPr="00871EF6">
              <w:rPr>
                <w:rFonts w:ascii="Calibri" w:eastAsia="Times New Roman" w:hAnsi="Calibri" w:cs="Calibri"/>
                <w:color w:val="006100"/>
                <w:lang w:eastAsia="ja-JP"/>
              </w:rPr>
              <w:t>=1, Data=$00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5199BB98" w14:textId="77777777" w:rsidR="00F71DB8" w:rsidRPr="00871EF6" w:rsidRDefault="00F71DB8" w:rsidP="00130547">
            <w:pPr>
              <w:spacing w:before="0" w:after="0" w:line="240" w:lineRule="auto"/>
              <w:contextualSpacing w:val="0"/>
              <w:rPr>
                <w:rFonts w:ascii="Calibri" w:eastAsia="Times New Roman" w:hAnsi="Calibri" w:cs="Calibri"/>
                <w:color w:val="006100"/>
                <w:lang w:eastAsia="ja-JP"/>
              </w:rPr>
            </w:pPr>
            <w:r w:rsidRPr="00871EF6">
              <w:rPr>
                <w:rFonts w:ascii="Calibri" w:eastAsia="Times New Roman" w:hAnsi="Calibri" w:cs="Calibri"/>
                <w:color w:val="006100"/>
                <w:lang w:eastAsia="ja-JP"/>
              </w:rPr>
              <w:t>(OK)</w:t>
            </w:r>
          </w:p>
        </w:tc>
      </w:tr>
      <w:tr w:rsidR="00F71DB8" w:rsidRPr="00871EF6" w14:paraId="5023DF0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9866024"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41</w:t>
            </w:r>
          </w:p>
        </w:tc>
        <w:tc>
          <w:tcPr>
            <w:tcW w:w="1142" w:type="dxa"/>
            <w:tcBorders>
              <w:top w:val="nil"/>
              <w:left w:val="single" w:sz="4" w:space="0" w:color="B2B2B2"/>
              <w:bottom w:val="nil"/>
              <w:right w:val="single" w:sz="4" w:space="0" w:color="B2B2B2"/>
            </w:tcBorders>
            <w:shd w:val="clear" w:color="auto" w:fill="auto"/>
            <w:noWrap/>
            <w:vAlign w:val="center"/>
            <w:hideMark/>
          </w:tcPr>
          <w:p w14:paraId="132335C6"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48D2A799"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4747B09"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T_ACK (S=9)</w:t>
            </w:r>
          </w:p>
        </w:tc>
        <w:tc>
          <w:tcPr>
            <w:tcW w:w="4530" w:type="dxa"/>
            <w:tcBorders>
              <w:top w:val="nil"/>
              <w:left w:val="single" w:sz="4" w:space="0" w:color="B2B2B2"/>
              <w:bottom w:val="nil"/>
              <w:right w:val="single" w:sz="4" w:space="0" w:color="B2B2B2"/>
            </w:tcBorders>
            <w:shd w:val="clear" w:color="auto" w:fill="auto"/>
            <w:noWrap/>
            <w:vAlign w:val="center"/>
            <w:hideMark/>
          </w:tcPr>
          <w:p w14:paraId="13A0FC09"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1F1B119" w14:textId="77777777" w:rsidR="00F71DB8" w:rsidRPr="00871EF6"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871EF6" w14:paraId="4939789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0B2FEC4F"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42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4889413B"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498468E"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70D7926B"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871EF6">
              <w:rPr>
                <w:rFonts w:ascii="Calibri" w:eastAsia="Times New Roman" w:hAnsi="Calibri" w:cs="Calibri"/>
                <w:color w:val="000000"/>
                <w:lang w:eastAsia="ja-JP"/>
              </w:rPr>
              <w:t>PropertyValueWrite</w:t>
            </w:r>
            <w:proofErr w:type="spellEnd"/>
            <w:r w:rsidRPr="00871EF6">
              <w:rPr>
                <w:rFonts w:ascii="Calibri" w:eastAsia="Times New Roman" w:hAnsi="Calibri" w:cs="Calibri"/>
                <w:color w:val="000000"/>
                <w:lang w:eastAsia="ja-JP"/>
              </w:rPr>
              <w:t xml:space="preserve"> (S=10)</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19191519"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871EF6">
              <w:rPr>
                <w:rFonts w:ascii="Calibri" w:eastAsia="Times New Roman" w:hAnsi="Calibri" w:cs="Calibri"/>
                <w:color w:val="000000"/>
                <w:lang w:eastAsia="ja-JP"/>
              </w:rPr>
              <w:t>ObjectIndex</w:t>
            </w:r>
            <w:proofErr w:type="spellEnd"/>
            <w:r w:rsidRPr="00871EF6">
              <w:rPr>
                <w:rFonts w:ascii="Calibri" w:eastAsia="Times New Roman" w:hAnsi="Calibri" w:cs="Calibri"/>
                <w:color w:val="000000"/>
                <w:lang w:eastAsia="ja-JP"/>
              </w:rPr>
              <w:t xml:space="preserve">=4, </w:t>
            </w:r>
            <w:proofErr w:type="spellStart"/>
            <w:r w:rsidRPr="00871EF6">
              <w:rPr>
                <w:rFonts w:ascii="Calibri" w:eastAsia="Times New Roman" w:hAnsi="Calibri" w:cs="Calibri"/>
                <w:color w:val="000000"/>
                <w:lang w:eastAsia="ja-JP"/>
              </w:rPr>
              <w:t>PropertyId</w:t>
            </w:r>
            <w:proofErr w:type="spellEnd"/>
            <w:r w:rsidRPr="00871EF6">
              <w:rPr>
                <w:rFonts w:ascii="Calibri" w:eastAsia="Times New Roman" w:hAnsi="Calibri" w:cs="Calibri"/>
                <w:color w:val="000000"/>
                <w:lang w:eastAsia="ja-JP"/>
              </w:rPr>
              <w:t xml:space="preserve">=5, Count=1, </w:t>
            </w:r>
            <w:proofErr w:type="spellStart"/>
            <w:r w:rsidRPr="00871EF6">
              <w:rPr>
                <w:rFonts w:ascii="Calibri" w:eastAsia="Times New Roman" w:hAnsi="Calibri" w:cs="Calibri"/>
                <w:color w:val="000000"/>
                <w:lang w:eastAsia="ja-JP"/>
              </w:rPr>
              <w:t>StartIndex</w:t>
            </w:r>
            <w:proofErr w:type="spellEnd"/>
            <w:r w:rsidRPr="00871EF6">
              <w:rPr>
                <w:rFonts w:ascii="Calibri" w:eastAsia="Times New Roman" w:hAnsi="Calibri" w:cs="Calibri"/>
                <w:color w:val="000000"/>
                <w:lang w:eastAsia="ja-JP"/>
              </w:rPr>
              <w:t>=1, Data=04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724B2E3B" w14:textId="20FA5A76"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Unload application program</w:t>
            </w:r>
            <w:r w:rsidR="00FC4185" w:rsidRPr="00871EF6">
              <w:rPr>
                <w:rFonts w:ascii="Calibri" w:eastAsia="Times New Roman" w:hAnsi="Calibri" w:cs="Calibri"/>
                <w:color w:val="000000"/>
                <w:lang w:eastAsia="ja-JP"/>
              </w:rPr>
              <w:br/>
              <w:t>(Then it will unload the application program if there is one)</w:t>
            </w:r>
          </w:p>
        </w:tc>
      </w:tr>
      <w:tr w:rsidR="00F71DB8" w:rsidRPr="00871EF6" w14:paraId="1CD2C9B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CD3BC61"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43</w:t>
            </w:r>
          </w:p>
        </w:tc>
        <w:tc>
          <w:tcPr>
            <w:tcW w:w="1142" w:type="dxa"/>
            <w:tcBorders>
              <w:top w:val="nil"/>
              <w:left w:val="single" w:sz="4" w:space="0" w:color="B2B2B2"/>
              <w:bottom w:val="nil"/>
              <w:right w:val="single" w:sz="4" w:space="0" w:color="B2B2B2"/>
            </w:tcBorders>
            <w:shd w:val="clear" w:color="auto" w:fill="auto"/>
            <w:noWrap/>
            <w:vAlign w:val="center"/>
            <w:hideMark/>
          </w:tcPr>
          <w:p w14:paraId="21EE9D52"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A162296"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E39BF7E"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T_ACK (S=10)</w:t>
            </w:r>
          </w:p>
        </w:tc>
        <w:tc>
          <w:tcPr>
            <w:tcW w:w="4530" w:type="dxa"/>
            <w:tcBorders>
              <w:top w:val="nil"/>
              <w:left w:val="single" w:sz="4" w:space="0" w:color="B2B2B2"/>
              <w:bottom w:val="nil"/>
              <w:right w:val="single" w:sz="4" w:space="0" w:color="B2B2B2"/>
            </w:tcBorders>
            <w:shd w:val="clear" w:color="auto" w:fill="auto"/>
            <w:noWrap/>
            <w:vAlign w:val="center"/>
            <w:hideMark/>
          </w:tcPr>
          <w:p w14:paraId="287406F0"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63AE794" w14:textId="77777777" w:rsidR="00F71DB8" w:rsidRPr="00871EF6"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92D191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D907C9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44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0B089F4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64D301E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0DFD64C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(S=10)</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D0FAF9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6DCFD50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5E2672A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229027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45</w:t>
            </w:r>
          </w:p>
        </w:tc>
        <w:tc>
          <w:tcPr>
            <w:tcW w:w="1142" w:type="dxa"/>
            <w:tcBorders>
              <w:top w:val="nil"/>
              <w:left w:val="single" w:sz="4" w:space="0" w:color="B2B2B2"/>
              <w:bottom w:val="nil"/>
              <w:right w:val="single" w:sz="4" w:space="0" w:color="B2B2B2"/>
            </w:tcBorders>
            <w:shd w:val="clear" w:color="auto" w:fill="auto"/>
            <w:noWrap/>
            <w:vAlign w:val="center"/>
            <w:hideMark/>
          </w:tcPr>
          <w:p w14:paraId="6A4F768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0582EBD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A9E65E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(S=10)</w:t>
            </w:r>
          </w:p>
        </w:tc>
        <w:tc>
          <w:tcPr>
            <w:tcW w:w="4530" w:type="dxa"/>
            <w:tcBorders>
              <w:top w:val="nil"/>
              <w:left w:val="single" w:sz="4" w:space="0" w:color="B2B2B2"/>
              <w:bottom w:val="nil"/>
              <w:right w:val="single" w:sz="4" w:space="0" w:color="B2B2B2"/>
            </w:tcBorders>
            <w:shd w:val="clear" w:color="auto" w:fill="auto"/>
            <w:noWrap/>
            <w:vAlign w:val="center"/>
            <w:hideMark/>
          </w:tcPr>
          <w:p w14:paraId="79B9389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1BD16F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E28921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0409F6C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46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0D4CA59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078F99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4C0B824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(S=11)</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70928E2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=3,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Data=04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1644144" w14:textId="0EBF5BB8"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Unload </w:t>
            </w:r>
            <w:r w:rsidR="00871EF6">
              <w:rPr>
                <w:rFonts w:ascii="Calibri" w:eastAsia="Times New Roman" w:hAnsi="Calibri" w:cs="Calibri"/>
                <w:color w:val="000000"/>
                <w:lang w:eastAsia="ja-JP"/>
              </w:rPr>
              <w:t>Object table</w:t>
            </w:r>
          </w:p>
        </w:tc>
      </w:tr>
      <w:tr w:rsidR="00F71DB8" w:rsidRPr="00F71DB8" w14:paraId="2BF6A0CD"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57A362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47</w:t>
            </w:r>
          </w:p>
        </w:tc>
        <w:tc>
          <w:tcPr>
            <w:tcW w:w="1142" w:type="dxa"/>
            <w:tcBorders>
              <w:top w:val="nil"/>
              <w:left w:val="single" w:sz="4" w:space="0" w:color="B2B2B2"/>
              <w:bottom w:val="nil"/>
              <w:right w:val="single" w:sz="4" w:space="0" w:color="B2B2B2"/>
            </w:tcBorders>
            <w:shd w:val="clear" w:color="auto" w:fill="auto"/>
            <w:noWrap/>
            <w:vAlign w:val="center"/>
            <w:hideMark/>
          </w:tcPr>
          <w:p w14:paraId="2C7C6B4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3C2C7F5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21D68A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(S=11)</w:t>
            </w:r>
          </w:p>
        </w:tc>
        <w:tc>
          <w:tcPr>
            <w:tcW w:w="4530" w:type="dxa"/>
            <w:tcBorders>
              <w:top w:val="nil"/>
              <w:left w:val="single" w:sz="4" w:space="0" w:color="B2B2B2"/>
              <w:bottom w:val="nil"/>
              <w:right w:val="single" w:sz="4" w:space="0" w:color="B2B2B2"/>
            </w:tcBorders>
            <w:shd w:val="clear" w:color="auto" w:fill="auto"/>
            <w:noWrap/>
            <w:vAlign w:val="center"/>
            <w:hideMark/>
          </w:tcPr>
          <w:p w14:paraId="0D44657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3F4A8A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7CE4C270" w14:textId="77777777" w:rsidTr="00A13D05">
        <w:trPr>
          <w:trHeight w:val="301"/>
        </w:trPr>
        <w:tc>
          <w:tcPr>
            <w:tcW w:w="551" w:type="dxa"/>
            <w:tcBorders>
              <w:top w:val="nil"/>
              <w:left w:val="single" w:sz="4" w:space="0" w:color="B2B2B2"/>
              <w:bottom w:val="nil"/>
              <w:right w:val="single" w:sz="4" w:space="0" w:color="B2B2B2"/>
            </w:tcBorders>
            <w:shd w:val="clear" w:color="000000" w:fill="C6EFCE"/>
            <w:noWrap/>
            <w:vAlign w:val="center"/>
            <w:hideMark/>
          </w:tcPr>
          <w:p w14:paraId="2F83B0A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48</w:t>
            </w:r>
          </w:p>
        </w:tc>
        <w:tc>
          <w:tcPr>
            <w:tcW w:w="1142" w:type="dxa"/>
            <w:tcBorders>
              <w:top w:val="nil"/>
              <w:left w:val="single" w:sz="4" w:space="0" w:color="B2B2B2"/>
              <w:bottom w:val="nil"/>
              <w:right w:val="single" w:sz="4" w:space="0" w:color="B2B2B2"/>
            </w:tcBorders>
            <w:shd w:val="clear" w:color="000000" w:fill="C6EFCE"/>
            <w:noWrap/>
            <w:vAlign w:val="center"/>
            <w:hideMark/>
          </w:tcPr>
          <w:p w14:paraId="6A1D3B9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nil"/>
              <w:left w:val="single" w:sz="4" w:space="0" w:color="B2B2B2"/>
              <w:bottom w:val="nil"/>
              <w:right w:val="single" w:sz="4" w:space="0" w:color="B2B2B2"/>
            </w:tcBorders>
            <w:shd w:val="clear" w:color="000000" w:fill="C6EFCE"/>
            <w:noWrap/>
            <w:vAlign w:val="center"/>
            <w:hideMark/>
          </w:tcPr>
          <w:p w14:paraId="7E83841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nil"/>
              <w:left w:val="single" w:sz="4" w:space="0" w:color="B2B2B2"/>
              <w:bottom w:val="nil"/>
              <w:right w:val="single" w:sz="4" w:space="0" w:color="B2B2B2"/>
            </w:tcBorders>
            <w:shd w:val="clear" w:color="000000" w:fill="C6EFCE"/>
            <w:noWrap/>
            <w:vAlign w:val="center"/>
            <w:hideMark/>
          </w:tcPr>
          <w:p w14:paraId="166F52B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(S=11)</w:t>
            </w:r>
          </w:p>
        </w:tc>
        <w:tc>
          <w:tcPr>
            <w:tcW w:w="4530" w:type="dxa"/>
            <w:tcBorders>
              <w:top w:val="nil"/>
              <w:left w:val="single" w:sz="4" w:space="0" w:color="B2B2B2"/>
              <w:bottom w:val="nil"/>
              <w:right w:val="single" w:sz="4" w:space="0" w:color="B2B2B2"/>
            </w:tcBorders>
            <w:shd w:val="clear" w:color="000000" w:fill="C6EFCE"/>
            <w:noWrap/>
            <w:vAlign w:val="center"/>
            <w:hideMark/>
          </w:tcPr>
          <w:p w14:paraId="47C4900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=3,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w:t>
            </w:r>
          </w:p>
        </w:tc>
        <w:tc>
          <w:tcPr>
            <w:tcW w:w="3685" w:type="dxa"/>
            <w:tcBorders>
              <w:top w:val="nil"/>
              <w:left w:val="single" w:sz="4" w:space="0" w:color="B2B2B2"/>
              <w:bottom w:val="nil"/>
              <w:right w:val="single" w:sz="4" w:space="0" w:color="B2B2B2"/>
            </w:tcBorders>
            <w:shd w:val="clear" w:color="000000" w:fill="C6EFCE"/>
            <w:noWrap/>
            <w:vAlign w:val="center"/>
            <w:hideMark/>
          </w:tcPr>
          <w:p w14:paraId="5AD6C8D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26C77D3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F04421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49</w:t>
            </w:r>
          </w:p>
        </w:tc>
        <w:tc>
          <w:tcPr>
            <w:tcW w:w="1142" w:type="dxa"/>
            <w:tcBorders>
              <w:top w:val="nil"/>
              <w:left w:val="single" w:sz="4" w:space="0" w:color="B2B2B2"/>
              <w:bottom w:val="nil"/>
              <w:right w:val="single" w:sz="4" w:space="0" w:color="B2B2B2"/>
            </w:tcBorders>
            <w:shd w:val="clear" w:color="auto" w:fill="auto"/>
            <w:noWrap/>
            <w:vAlign w:val="center"/>
            <w:hideMark/>
          </w:tcPr>
          <w:p w14:paraId="116757E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44A4D9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32C17B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(S=11)</w:t>
            </w:r>
          </w:p>
        </w:tc>
        <w:tc>
          <w:tcPr>
            <w:tcW w:w="4530" w:type="dxa"/>
            <w:tcBorders>
              <w:top w:val="nil"/>
              <w:left w:val="single" w:sz="4" w:space="0" w:color="B2B2B2"/>
              <w:bottom w:val="nil"/>
              <w:right w:val="single" w:sz="4" w:space="0" w:color="B2B2B2"/>
            </w:tcBorders>
            <w:shd w:val="clear" w:color="auto" w:fill="auto"/>
            <w:noWrap/>
            <w:vAlign w:val="center"/>
            <w:hideMark/>
          </w:tcPr>
          <w:p w14:paraId="4D95CFA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74CC252"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27E311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E1A532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2F512A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6ED86FF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004B7F5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(S=12)</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6B61F4B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=2,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Data=04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7F5F9D5" w14:textId="5E2E5B50"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Unload </w:t>
            </w:r>
            <w:r w:rsidR="00A23AB8">
              <w:rPr>
                <w:rFonts w:ascii="Calibri" w:eastAsia="Times New Roman" w:hAnsi="Calibri" w:cs="Calibri"/>
                <w:color w:val="000000"/>
                <w:lang w:eastAsia="ja-JP"/>
              </w:rPr>
              <w:t>Association table</w:t>
            </w:r>
          </w:p>
        </w:tc>
      </w:tr>
      <w:tr w:rsidR="00F71DB8" w:rsidRPr="00F71DB8" w14:paraId="70C9D36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E2D97C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51</w:t>
            </w:r>
          </w:p>
        </w:tc>
        <w:tc>
          <w:tcPr>
            <w:tcW w:w="1142" w:type="dxa"/>
            <w:tcBorders>
              <w:top w:val="nil"/>
              <w:left w:val="single" w:sz="4" w:space="0" w:color="B2B2B2"/>
              <w:bottom w:val="nil"/>
              <w:right w:val="single" w:sz="4" w:space="0" w:color="B2B2B2"/>
            </w:tcBorders>
            <w:shd w:val="clear" w:color="auto" w:fill="auto"/>
            <w:noWrap/>
            <w:vAlign w:val="center"/>
            <w:hideMark/>
          </w:tcPr>
          <w:p w14:paraId="1625242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29E9E5F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0D27BB6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(S=12)</w:t>
            </w:r>
          </w:p>
        </w:tc>
        <w:tc>
          <w:tcPr>
            <w:tcW w:w="4530" w:type="dxa"/>
            <w:tcBorders>
              <w:top w:val="nil"/>
              <w:left w:val="single" w:sz="4" w:space="0" w:color="B2B2B2"/>
              <w:bottom w:val="nil"/>
              <w:right w:val="single" w:sz="4" w:space="0" w:color="B2B2B2"/>
            </w:tcBorders>
            <w:shd w:val="clear" w:color="auto" w:fill="auto"/>
            <w:noWrap/>
            <w:vAlign w:val="center"/>
            <w:hideMark/>
          </w:tcPr>
          <w:p w14:paraId="484D184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0A8A4D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C5DF08D" w14:textId="77777777" w:rsidTr="00A13D05">
        <w:trPr>
          <w:trHeight w:val="301"/>
        </w:trPr>
        <w:tc>
          <w:tcPr>
            <w:tcW w:w="551" w:type="dxa"/>
            <w:tcBorders>
              <w:top w:val="nil"/>
              <w:left w:val="single" w:sz="4" w:space="0" w:color="B2B2B2"/>
              <w:bottom w:val="nil"/>
              <w:right w:val="single" w:sz="4" w:space="0" w:color="B2B2B2"/>
            </w:tcBorders>
            <w:shd w:val="clear" w:color="000000" w:fill="C6EFCE"/>
            <w:noWrap/>
            <w:vAlign w:val="center"/>
            <w:hideMark/>
          </w:tcPr>
          <w:p w14:paraId="09BF1E5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lastRenderedPageBreak/>
              <w:t>52</w:t>
            </w:r>
          </w:p>
        </w:tc>
        <w:tc>
          <w:tcPr>
            <w:tcW w:w="1142" w:type="dxa"/>
            <w:tcBorders>
              <w:top w:val="nil"/>
              <w:left w:val="single" w:sz="4" w:space="0" w:color="B2B2B2"/>
              <w:bottom w:val="nil"/>
              <w:right w:val="single" w:sz="4" w:space="0" w:color="B2B2B2"/>
            </w:tcBorders>
            <w:shd w:val="clear" w:color="000000" w:fill="C6EFCE"/>
            <w:noWrap/>
            <w:vAlign w:val="center"/>
            <w:hideMark/>
          </w:tcPr>
          <w:p w14:paraId="03FA901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nil"/>
              <w:left w:val="single" w:sz="4" w:space="0" w:color="B2B2B2"/>
              <w:bottom w:val="nil"/>
              <w:right w:val="single" w:sz="4" w:space="0" w:color="B2B2B2"/>
            </w:tcBorders>
            <w:shd w:val="clear" w:color="000000" w:fill="C6EFCE"/>
            <w:noWrap/>
            <w:vAlign w:val="center"/>
            <w:hideMark/>
          </w:tcPr>
          <w:p w14:paraId="3E76C8E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nil"/>
              <w:left w:val="single" w:sz="4" w:space="0" w:color="B2B2B2"/>
              <w:bottom w:val="nil"/>
              <w:right w:val="single" w:sz="4" w:space="0" w:color="B2B2B2"/>
            </w:tcBorders>
            <w:shd w:val="clear" w:color="000000" w:fill="C6EFCE"/>
            <w:noWrap/>
            <w:vAlign w:val="center"/>
            <w:hideMark/>
          </w:tcPr>
          <w:p w14:paraId="6E070EA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(S=12)</w:t>
            </w:r>
          </w:p>
        </w:tc>
        <w:tc>
          <w:tcPr>
            <w:tcW w:w="4530" w:type="dxa"/>
            <w:tcBorders>
              <w:top w:val="nil"/>
              <w:left w:val="single" w:sz="4" w:space="0" w:color="B2B2B2"/>
              <w:bottom w:val="nil"/>
              <w:right w:val="single" w:sz="4" w:space="0" w:color="B2B2B2"/>
            </w:tcBorders>
            <w:shd w:val="clear" w:color="000000" w:fill="C6EFCE"/>
            <w:noWrap/>
            <w:vAlign w:val="center"/>
            <w:hideMark/>
          </w:tcPr>
          <w:p w14:paraId="1FC90AD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=2,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w:t>
            </w:r>
          </w:p>
        </w:tc>
        <w:tc>
          <w:tcPr>
            <w:tcW w:w="3685" w:type="dxa"/>
            <w:tcBorders>
              <w:top w:val="nil"/>
              <w:left w:val="single" w:sz="4" w:space="0" w:color="B2B2B2"/>
              <w:bottom w:val="nil"/>
              <w:right w:val="single" w:sz="4" w:space="0" w:color="B2B2B2"/>
            </w:tcBorders>
            <w:shd w:val="clear" w:color="000000" w:fill="C6EFCE"/>
            <w:noWrap/>
            <w:vAlign w:val="center"/>
            <w:hideMark/>
          </w:tcPr>
          <w:p w14:paraId="7EB261C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28CF2AE5"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AE2225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53</w:t>
            </w:r>
          </w:p>
        </w:tc>
        <w:tc>
          <w:tcPr>
            <w:tcW w:w="1142" w:type="dxa"/>
            <w:tcBorders>
              <w:top w:val="nil"/>
              <w:left w:val="single" w:sz="4" w:space="0" w:color="B2B2B2"/>
              <w:bottom w:val="nil"/>
              <w:right w:val="single" w:sz="4" w:space="0" w:color="B2B2B2"/>
            </w:tcBorders>
            <w:shd w:val="clear" w:color="auto" w:fill="auto"/>
            <w:noWrap/>
            <w:vAlign w:val="center"/>
            <w:hideMark/>
          </w:tcPr>
          <w:p w14:paraId="304D657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43B311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DD83B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(S=12)</w:t>
            </w:r>
          </w:p>
        </w:tc>
        <w:tc>
          <w:tcPr>
            <w:tcW w:w="4530" w:type="dxa"/>
            <w:tcBorders>
              <w:top w:val="nil"/>
              <w:left w:val="single" w:sz="4" w:space="0" w:color="B2B2B2"/>
              <w:bottom w:val="nil"/>
              <w:right w:val="single" w:sz="4" w:space="0" w:color="B2B2B2"/>
            </w:tcBorders>
            <w:shd w:val="clear" w:color="auto" w:fill="auto"/>
            <w:noWrap/>
            <w:vAlign w:val="center"/>
            <w:hideMark/>
          </w:tcPr>
          <w:p w14:paraId="3B6B4FF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EE741A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7A4CA721"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2EAD4AA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491538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4E36345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1082CFB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(S=13)</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56663D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=1,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Data=04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411CF5B" w14:textId="2B744754"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Unload </w:t>
            </w:r>
            <w:r w:rsidR="00871EF6">
              <w:rPr>
                <w:rFonts w:ascii="Calibri" w:eastAsia="Times New Roman" w:hAnsi="Calibri" w:cs="Calibri"/>
                <w:color w:val="000000"/>
                <w:lang w:eastAsia="ja-JP"/>
              </w:rPr>
              <w:t>Address table</w:t>
            </w:r>
          </w:p>
        </w:tc>
      </w:tr>
      <w:tr w:rsidR="00F71DB8" w:rsidRPr="00F71DB8" w14:paraId="4FBED02D"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9B48B5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55</w:t>
            </w:r>
          </w:p>
        </w:tc>
        <w:tc>
          <w:tcPr>
            <w:tcW w:w="1142" w:type="dxa"/>
            <w:tcBorders>
              <w:top w:val="nil"/>
              <w:left w:val="single" w:sz="4" w:space="0" w:color="B2B2B2"/>
              <w:bottom w:val="nil"/>
              <w:right w:val="single" w:sz="4" w:space="0" w:color="B2B2B2"/>
            </w:tcBorders>
            <w:shd w:val="clear" w:color="auto" w:fill="auto"/>
            <w:noWrap/>
            <w:vAlign w:val="center"/>
            <w:hideMark/>
          </w:tcPr>
          <w:p w14:paraId="4E53115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3CC933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3A396F3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(S=13)</w:t>
            </w:r>
          </w:p>
        </w:tc>
        <w:tc>
          <w:tcPr>
            <w:tcW w:w="4530" w:type="dxa"/>
            <w:tcBorders>
              <w:top w:val="nil"/>
              <w:left w:val="single" w:sz="4" w:space="0" w:color="B2B2B2"/>
              <w:bottom w:val="nil"/>
              <w:right w:val="single" w:sz="4" w:space="0" w:color="B2B2B2"/>
            </w:tcBorders>
            <w:shd w:val="clear" w:color="auto" w:fill="auto"/>
            <w:noWrap/>
            <w:vAlign w:val="center"/>
            <w:hideMark/>
          </w:tcPr>
          <w:p w14:paraId="486B711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CDE1B01"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45400A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6452DE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56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06FE014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5983FA4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372453F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(S=13)</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07B55DE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=1,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53E1465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20FADEA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5AA9F8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57</w:t>
            </w:r>
          </w:p>
        </w:tc>
        <w:tc>
          <w:tcPr>
            <w:tcW w:w="1142" w:type="dxa"/>
            <w:tcBorders>
              <w:top w:val="nil"/>
              <w:left w:val="single" w:sz="4" w:space="0" w:color="B2B2B2"/>
              <w:bottom w:val="nil"/>
              <w:right w:val="single" w:sz="4" w:space="0" w:color="B2B2B2"/>
            </w:tcBorders>
            <w:shd w:val="clear" w:color="auto" w:fill="auto"/>
            <w:noWrap/>
            <w:vAlign w:val="center"/>
            <w:hideMark/>
          </w:tcPr>
          <w:p w14:paraId="1DB5C34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110283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3E4C2F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(S=13)</w:t>
            </w:r>
          </w:p>
        </w:tc>
        <w:tc>
          <w:tcPr>
            <w:tcW w:w="4530" w:type="dxa"/>
            <w:tcBorders>
              <w:top w:val="nil"/>
              <w:left w:val="single" w:sz="4" w:space="0" w:color="B2B2B2"/>
              <w:bottom w:val="nil"/>
              <w:right w:val="single" w:sz="4" w:space="0" w:color="B2B2B2"/>
            </w:tcBorders>
            <w:shd w:val="clear" w:color="auto" w:fill="auto"/>
            <w:noWrap/>
            <w:vAlign w:val="center"/>
            <w:hideMark/>
          </w:tcPr>
          <w:p w14:paraId="3A19566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91475D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BFEC42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533C833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382809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08BEFC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379A33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(S=14)</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C77689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=4,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Data=01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BF4737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Prepare loading application program</w:t>
            </w:r>
          </w:p>
        </w:tc>
      </w:tr>
      <w:tr w:rsidR="00F71DB8" w:rsidRPr="00F71DB8" w14:paraId="0D0D5BC3"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7B79B7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59</w:t>
            </w:r>
          </w:p>
        </w:tc>
        <w:tc>
          <w:tcPr>
            <w:tcW w:w="1142" w:type="dxa"/>
            <w:tcBorders>
              <w:top w:val="nil"/>
              <w:left w:val="single" w:sz="4" w:space="0" w:color="B2B2B2"/>
              <w:bottom w:val="nil"/>
              <w:right w:val="single" w:sz="4" w:space="0" w:color="B2B2B2"/>
            </w:tcBorders>
            <w:shd w:val="clear" w:color="auto" w:fill="auto"/>
            <w:noWrap/>
            <w:vAlign w:val="center"/>
            <w:hideMark/>
          </w:tcPr>
          <w:p w14:paraId="29D38D1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33D80D3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02808FE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(S=14)</w:t>
            </w:r>
          </w:p>
        </w:tc>
        <w:tc>
          <w:tcPr>
            <w:tcW w:w="4530" w:type="dxa"/>
            <w:tcBorders>
              <w:top w:val="nil"/>
              <w:left w:val="single" w:sz="4" w:space="0" w:color="B2B2B2"/>
              <w:bottom w:val="nil"/>
              <w:right w:val="single" w:sz="4" w:space="0" w:color="B2B2B2"/>
            </w:tcBorders>
            <w:shd w:val="clear" w:color="auto" w:fill="auto"/>
            <w:noWrap/>
            <w:vAlign w:val="center"/>
            <w:hideMark/>
          </w:tcPr>
          <w:p w14:paraId="191CD02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16B50F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ADDC5D9"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486076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60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34D5FAC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1002810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B1DCAF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(S=14)</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100D14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76A7A2D" w14:textId="17B62B46" w:rsidR="00F71DB8" w:rsidRPr="00871EF6" w:rsidRDefault="00F71DB8" w:rsidP="00130547">
            <w:pPr>
              <w:spacing w:before="0" w:after="0" w:line="240" w:lineRule="auto"/>
              <w:contextualSpacing w:val="0"/>
              <w:rPr>
                <w:rFonts w:ascii="Calibri" w:eastAsia="Times New Roman" w:hAnsi="Calibri" w:cs="Calibri"/>
                <w:color w:val="006100"/>
                <w:lang w:eastAsia="ja-JP"/>
              </w:rPr>
            </w:pPr>
            <w:r w:rsidRPr="00871EF6">
              <w:rPr>
                <w:rFonts w:ascii="Calibri" w:eastAsia="Times New Roman" w:hAnsi="Calibri" w:cs="Calibri"/>
                <w:color w:val="006100"/>
                <w:lang w:eastAsia="ja-JP"/>
              </w:rPr>
              <w:t>(OK)</w:t>
            </w:r>
            <w:r w:rsidR="00FC4185" w:rsidRPr="00871EF6">
              <w:rPr>
                <w:rFonts w:ascii="Calibri" w:eastAsia="Times New Roman" w:hAnsi="Calibri" w:cs="Calibri"/>
                <w:color w:val="006100"/>
                <w:lang w:eastAsia="ja-JP"/>
              </w:rPr>
              <w:t xml:space="preserve"> </w:t>
            </w:r>
            <w:r w:rsidR="00CB6C23" w:rsidRPr="00871EF6">
              <w:rPr>
                <w:rFonts w:ascii="Calibri" w:eastAsia="Times New Roman" w:hAnsi="Calibri" w:cs="Calibri"/>
                <w:color w:val="006100"/>
                <w:lang w:eastAsia="ja-JP"/>
              </w:rPr>
              <w:t>02 refers to ‘Confirmation of device for downloading the application program.’</w:t>
            </w:r>
          </w:p>
        </w:tc>
      </w:tr>
      <w:tr w:rsidR="00F71DB8" w:rsidRPr="00F71DB8" w14:paraId="3CB697A4"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8FBE3D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61</w:t>
            </w:r>
          </w:p>
        </w:tc>
        <w:tc>
          <w:tcPr>
            <w:tcW w:w="1142" w:type="dxa"/>
            <w:tcBorders>
              <w:top w:val="nil"/>
              <w:left w:val="single" w:sz="4" w:space="0" w:color="B2B2B2"/>
              <w:bottom w:val="nil"/>
              <w:right w:val="single" w:sz="4" w:space="0" w:color="B2B2B2"/>
            </w:tcBorders>
            <w:shd w:val="clear" w:color="auto" w:fill="auto"/>
            <w:noWrap/>
            <w:vAlign w:val="center"/>
            <w:hideMark/>
          </w:tcPr>
          <w:p w14:paraId="22603F9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1745C3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801C9E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(S=14)</w:t>
            </w:r>
          </w:p>
        </w:tc>
        <w:tc>
          <w:tcPr>
            <w:tcW w:w="4530" w:type="dxa"/>
            <w:tcBorders>
              <w:top w:val="nil"/>
              <w:left w:val="single" w:sz="4" w:space="0" w:color="B2B2B2"/>
              <w:bottom w:val="nil"/>
              <w:right w:val="single" w:sz="4" w:space="0" w:color="B2B2B2"/>
            </w:tcBorders>
            <w:shd w:val="clear" w:color="auto" w:fill="auto"/>
            <w:noWrap/>
            <w:vAlign w:val="center"/>
            <w:hideMark/>
          </w:tcPr>
          <w:p w14:paraId="07AC41D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665DC05" w14:textId="77777777" w:rsidR="00F71DB8" w:rsidRPr="00871EF6"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DEED9E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3E430B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42EAB6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2D72B27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4343D9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(S=15)</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32CA27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=4,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Data=03 0B 00 00 01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6260FDA0" w14:textId="77777777"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Allocate memory for loading application program</w:t>
            </w:r>
          </w:p>
        </w:tc>
      </w:tr>
      <w:tr w:rsidR="00F71DB8" w:rsidRPr="00F71DB8" w14:paraId="6CDDF246"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F29C67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63</w:t>
            </w:r>
          </w:p>
        </w:tc>
        <w:tc>
          <w:tcPr>
            <w:tcW w:w="1142" w:type="dxa"/>
            <w:tcBorders>
              <w:top w:val="nil"/>
              <w:left w:val="single" w:sz="4" w:space="0" w:color="B2B2B2"/>
              <w:bottom w:val="nil"/>
              <w:right w:val="single" w:sz="4" w:space="0" w:color="B2B2B2"/>
            </w:tcBorders>
            <w:shd w:val="clear" w:color="auto" w:fill="auto"/>
            <w:noWrap/>
            <w:vAlign w:val="center"/>
            <w:hideMark/>
          </w:tcPr>
          <w:p w14:paraId="50B067E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A8ECF2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73ACE00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(S=15)</w:t>
            </w:r>
          </w:p>
        </w:tc>
        <w:tc>
          <w:tcPr>
            <w:tcW w:w="4530" w:type="dxa"/>
            <w:tcBorders>
              <w:top w:val="nil"/>
              <w:left w:val="single" w:sz="4" w:space="0" w:color="B2B2B2"/>
              <w:bottom w:val="nil"/>
              <w:right w:val="single" w:sz="4" w:space="0" w:color="B2B2B2"/>
            </w:tcBorders>
            <w:shd w:val="clear" w:color="auto" w:fill="auto"/>
            <w:noWrap/>
            <w:vAlign w:val="center"/>
            <w:hideMark/>
          </w:tcPr>
          <w:p w14:paraId="4A1B71D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9EB2458" w14:textId="77777777" w:rsidR="00F71DB8" w:rsidRPr="00871EF6"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FAE4EF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19A44B0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64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EDE750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473B62B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C468E3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(S=15)</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9CA093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66CFDF16" w14:textId="56A25CEB" w:rsidR="00F71DB8" w:rsidRPr="00871EF6" w:rsidRDefault="00F71DB8" w:rsidP="00130547">
            <w:pPr>
              <w:spacing w:before="0" w:after="0" w:line="240" w:lineRule="auto"/>
              <w:contextualSpacing w:val="0"/>
              <w:rPr>
                <w:rFonts w:ascii="Calibri" w:eastAsia="Times New Roman" w:hAnsi="Calibri" w:cs="Calibri"/>
                <w:color w:val="006100"/>
                <w:lang w:eastAsia="ja-JP"/>
              </w:rPr>
            </w:pPr>
            <w:r w:rsidRPr="00871EF6">
              <w:rPr>
                <w:rFonts w:ascii="Calibri" w:eastAsia="Times New Roman" w:hAnsi="Calibri" w:cs="Calibri"/>
                <w:color w:val="006100"/>
                <w:lang w:eastAsia="ja-JP"/>
              </w:rPr>
              <w:t>(OK)</w:t>
            </w:r>
            <w:r w:rsidR="00FC4185" w:rsidRPr="00871EF6">
              <w:rPr>
                <w:rFonts w:ascii="Calibri" w:eastAsia="Times New Roman" w:hAnsi="Calibri" w:cs="Calibri"/>
                <w:color w:val="006100"/>
                <w:lang w:eastAsia="ja-JP"/>
              </w:rPr>
              <w:t xml:space="preserve"> </w:t>
            </w:r>
            <w:r w:rsidR="00CB6C23" w:rsidRPr="00871EF6">
              <w:rPr>
                <w:rFonts w:ascii="Calibri" w:eastAsia="Times New Roman" w:hAnsi="Calibri" w:cs="Calibri"/>
                <w:color w:val="006100"/>
                <w:lang w:eastAsia="ja-JP"/>
              </w:rPr>
              <w:t>0</w:t>
            </w:r>
            <w:r w:rsidR="00FC4185" w:rsidRPr="00871EF6">
              <w:rPr>
                <w:rFonts w:ascii="Calibri" w:eastAsia="Times New Roman" w:hAnsi="Calibri" w:cs="Calibri"/>
                <w:color w:val="006100"/>
                <w:lang w:eastAsia="ja-JP"/>
              </w:rPr>
              <w:t>2</w:t>
            </w:r>
            <w:r w:rsidR="00CB6C23" w:rsidRPr="00871EF6">
              <w:rPr>
                <w:rFonts w:ascii="Calibri" w:eastAsia="Times New Roman" w:hAnsi="Calibri" w:cs="Calibri"/>
                <w:color w:val="006100"/>
                <w:lang w:eastAsia="ja-JP"/>
              </w:rPr>
              <w:t xml:space="preserve"> refers </w:t>
            </w:r>
            <w:r w:rsidR="008D734B">
              <w:rPr>
                <w:rFonts w:ascii="Calibri" w:eastAsia="Times New Roman" w:hAnsi="Calibri" w:cs="Calibri"/>
                <w:color w:val="006100"/>
                <w:lang w:eastAsia="ja-JP"/>
              </w:rPr>
              <w:t xml:space="preserve">to </w:t>
            </w:r>
            <w:r w:rsidR="00CB6C23" w:rsidRPr="00871EF6">
              <w:rPr>
                <w:rFonts w:ascii="Calibri" w:eastAsia="Times New Roman" w:hAnsi="Calibri" w:cs="Calibri"/>
                <w:color w:val="006100"/>
                <w:lang w:eastAsia="ja-JP"/>
              </w:rPr>
              <w:t>‘Confirmation of device for allocating the required memory’</w:t>
            </w:r>
            <w:r w:rsidR="00FC4185" w:rsidRPr="00871EF6">
              <w:rPr>
                <w:rFonts w:ascii="Calibri" w:eastAsia="Times New Roman" w:hAnsi="Calibri" w:cs="Calibri"/>
                <w:color w:val="006100"/>
                <w:lang w:eastAsia="ja-JP"/>
              </w:rPr>
              <w:t xml:space="preserve"> </w:t>
            </w:r>
          </w:p>
        </w:tc>
      </w:tr>
      <w:tr w:rsidR="00F71DB8" w:rsidRPr="00F71DB8" w14:paraId="74C2A25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D18633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65</w:t>
            </w:r>
          </w:p>
        </w:tc>
        <w:tc>
          <w:tcPr>
            <w:tcW w:w="1142" w:type="dxa"/>
            <w:tcBorders>
              <w:top w:val="nil"/>
              <w:left w:val="single" w:sz="4" w:space="0" w:color="B2B2B2"/>
              <w:bottom w:val="nil"/>
              <w:right w:val="single" w:sz="4" w:space="0" w:color="B2B2B2"/>
            </w:tcBorders>
            <w:shd w:val="clear" w:color="auto" w:fill="auto"/>
            <w:noWrap/>
            <w:vAlign w:val="center"/>
            <w:hideMark/>
          </w:tcPr>
          <w:p w14:paraId="5BA3677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6C4E71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6AE34E2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(S=15)</w:t>
            </w:r>
          </w:p>
        </w:tc>
        <w:tc>
          <w:tcPr>
            <w:tcW w:w="4530" w:type="dxa"/>
            <w:tcBorders>
              <w:top w:val="nil"/>
              <w:left w:val="single" w:sz="4" w:space="0" w:color="B2B2B2"/>
              <w:bottom w:val="nil"/>
              <w:right w:val="single" w:sz="4" w:space="0" w:color="B2B2B2"/>
            </w:tcBorders>
            <w:shd w:val="clear" w:color="auto" w:fill="auto"/>
            <w:noWrap/>
            <w:vAlign w:val="center"/>
            <w:hideMark/>
          </w:tcPr>
          <w:p w14:paraId="2D3A095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685C42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84960CE"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69DB012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11C91B4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6B27426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5C2BA00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(S=0)</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10A6AC9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=4,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=13,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65390A34" w14:textId="5C43C6C4"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Get application program version</w:t>
            </w:r>
            <w:r w:rsidR="00EA5C0F" w:rsidRPr="00871EF6">
              <w:rPr>
                <w:rFonts w:ascii="Calibri" w:eastAsia="Times New Roman" w:hAnsi="Calibri" w:cs="Calibri"/>
                <w:color w:val="000000"/>
                <w:lang w:eastAsia="ja-JP"/>
              </w:rPr>
              <w:br/>
              <w:t>(Sequence number starts again with 0)</w:t>
            </w:r>
          </w:p>
        </w:tc>
      </w:tr>
      <w:tr w:rsidR="00F71DB8" w:rsidRPr="00F71DB8" w14:paraId="0E9B80B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213989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67</w:t>
            </w:r>
          </w:p>
        </w:tc>
        <w:tc>
          <w:tcPr>
            <w:tcW w:w="1142" w:type="dxa"/>
            <w:tcBorders>
              <w:top w:val="nil"/>
              <w:left w:val="single" w:sz="4" w:space="0" w:color="B2B2B2"/>
              <w:bottom w:val="nil"/>
              <w:right w:val="single" w:sz="4" w:space="0" w:color="B2B2B2"/>
            </w:tcBorders>
            <w:shd w:val="clear" w:color="auto" w:fill="auto"/>
            <w:noWrap/>
            <w:vAlign w:val="center"/>
            <w:hideMark/>
          </w:tcPr>
          <w:p w14:paraId="14D216A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ABBBBD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F210EC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(S=0)</w:t>
            </w:r>
          </w:p>
        </w:tc>
        <w:tc>
          <w:tcPr>
            <w:tcW w:w="4530" w:type="dxa"/>
            <w:tcBorders>
              <w:top w:val="nil"/>
              <w:left w:val="single" w:sz="4" w:space="0" w:color="B2B2B2"/>
              <w:bottom w:val="nil"/>
              <w:right w:val="single" w:sz="4" w:space="0" w:color="B2B2B2"/>
            </w:tcBorders>
            <w:shd w:val="clear" w:color="auto" w:fill="auto"/>
            <w:noWrap/>
            <w:vAlign w:val="center"/>
            <w:hideMark/>
          </w:tcPr>
          <w:p w14:paraId="6240B79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7CF166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EA17BD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7EA63D7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lastRenderedPageBreak/>
              <w:t>68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A907BD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23EB7B6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1BEA4D9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(S=0)</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06AFDA5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=13,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FA 02 04 23</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358542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w:t>
            </w:r>
          </w:p>
        </w:tc>
      </w:tr>
      <w:tr w:rsidR="00F71DB8" w:rsidRPr="00F71DB8" w14:paraId="64E5D16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418C3D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69</w:t>
            </w:r>
          </w:p>
        </w:tc>
        <w:tc>
          <w:tcPr>
            <w:tcW w:w="1142" w:type="dxa"/>
            <w:tcBorders>
              <w:top w:val="nil"/>
              <w:left w:val="single" w:sz="4" w:space="0" w:color="B2B2B2"/>
              <w:bottom w:val="nil"/>
              <w:right w:val="single" w:sz="4" w:space="0" w:color="B2B2B2"/>
            </w:tcBorders>
            <w:shd w:val="clear" w:color="auto" w:fill="auto"/>
            <w:noWrap/>
            <w:vAlign w:val="center"/>
            <w:hideMark/>
          </w:tcPr>
          <w:p w14:paraId="251EF08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EFED69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17C483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(S=0)</w:t>
            </w:r>
          </w:p>
        </w:tc>
        <w:tc>
          <w:tcPr>
            <w:tcW w:w="4530" w:type="dxa"/>
            <w:tcBorders>
              <w:top w:val="nil"/>
              <w:left w:val="single" w:sz="4" w:space="0" w:color="B2B2B2"/>
              <w:bottom w:val="nil"/>
              <w:right w:val="single" w:sz="4" w:space="0" w:color="B2B2B2"/>
            </w:tcBorders>
            <w:shd w:val="clear" w:color="auto" w:fill="auto"/>
            <w:noWrap/>
            <w:vAlign w:val="center"/>
            <w:hideMark/>
          </w:tcPr>
          <w:p w14:paraId="17EC01A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4087E65"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9EE4FB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5F9F435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BE85D0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1C45439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83DAE6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6157622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=3,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Data=01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705D64BB" w14:textId="4122F0D2"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Prepare loading </w:t>
            </w:r>
            <w:r w:rsidR="00871EF6">
              <w:rPr>
                <w:rFonts w:ascii="Calibri" w:eastAsia="Times New Roman" w:hAnsi="Calibri" w:cs="Calibri"/>
                <w:color w:val="000000"/>
                <w:lang w:eastAsia="ja-JP"/>
              </w:rPr>
              <w:t>Object table</w:t>
            </w:r>
          </w:p>
        </w:tc>
      </w:tr>
      <w:tr w:rsidR="00F71DB8" w:rsidRPr="00F71DB8" w14:paraId="634B7AF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675345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71</w:t>
            </w:r>
          </w:p>
        </w:tc>
        <w:tc>
          <w:tcPr>
            <w:tcW w:w="1142" w:type="dxa"/>
            <w:tcBorders>
              <w:top w:val="nil"/>
              <w:left w:val="single" w:sz="4" w:space="0" w:color="B2B2B2"/>
              <w:bottom w:val="nil"/>
              <w:right w:val="single" w:sz="4" w:space="0" w:color="B2B2B2"/>
            </w:tcBorders>
            <w:shd w:val="clear" w:color="auto" w:fill="auto"/>
            <w:noWrap/>
            <w:vAlign w:val="center"/>
            <w:hideMark/>
          </w:tcPr>
          <w:p w14:paraId="6966AA8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22A9CA1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6BB09F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w:t>
            </w:r>
          </w:p>
        </w:tc>
        <w:tc>
          <w:tcPr>
            <w:tcW w:w="4530" w:type="dxa"/>
            <w:tcBorders>
              <w:top w:val="nil"/>
              <w:left w:val="single" w:sz="4" w:space="0" w:color="B2B2B2"/>
              <w:bottom w:val="nil"/>
              <w:right w:val="single" w:sz="4" w:space="0" w:color="B2B2B2"/>
            </w:tcBorders>
            <w:shd w:val="clear" w:color="auto" w:fill="auto"/>
            <w:noWrap/>
            <w:vAlign w:val="center"/>
            <w:hideMark/>
          </w:tcPr>
          <w:p w14:paraId="307AC76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140F031"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E07DC0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1B9369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72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1970F98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1E22923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F50AC8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4F6F79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=3,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5184C86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085C942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E90A12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73</w:t>
            </w:r>
          </w:p>
        </w:tc>
        <w:tc>
          <w:tcPr>
            <w:tcW w:w="1142" w:type="dxa"/>
            <w:tcBorders>
              <w:top w:val="nil"/>
              <w:left w:val="single" w:sz="4" w:space="0" w:color="B2B2B2"/>
              <w:bottom w:val="nil"/>
              <w:right w:val="single" w:sz="4" w:space="0" w:color="B2B2B2"/>
            </w:tcBorders>
            <w:shd w:val="clear" w:color="auto" w:fill="auto"/>
            <w:noWrap/>
            <w:vAlign w:val="center"/>
            <w:hideMark/>
          </w:tcPr>
          <w:p w14:paraId="4D83406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3F4A13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17D6E61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w:t>
            </w:r>
          </w:p>
        </w:tc>
        <w:tc>
          <w:tcPr>
            <w:tcW w:w="4530" w:type="dxa"/>
            <w:tcBorders>
              <w:top w:val="nil"/>
              <w:left w:val="single" w:sz="4" w:space="0" w:color="B2B2B2"/>
              <w:bottom w:val="nil"/>
              <w:right w:val="single" w:sz="4" w:space="0" w:color="B2B2B2"/>
            </w:tcBorders>
            <w:shd w:val="clear" w:color="auto" w:fill="auto"/>
            <w:noWrap/>
            <w:vAlign w:val="center"/>
            <w:hideMark/>
          </w:tcPr>
          <w:p w14:paraId="2A4565A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35AAAF0"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35287D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62AC634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0A695CB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071745C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2DCC6F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(S=2)</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AC9221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=3,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Data=03 0B 00 00 00 90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612D563F" w14:textId="10406348"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Allocate memory for loading </w:t>
            </w:r>
            <w:r w:rsidR="00871EF6">
              <w:rPr>
                <w:rFonts w:ascii="Calibri" w:eastAsia="Times New Roman" w:hAnsi="Calibri" w:cs="Calibri"/>
                <w:color w:val="000000"/>
                <w:lang w:eastAsia="ja-JP"/>
              </w:rPr>
              <w:t>Object table</w:t>
            </w:r>
          </w:p>
        </w:tc>
      </w:tr>
      <w:tr w:rsidR="00F71DB8" w:rsidRPr="00F71DB8" w14:paraId="5A2AAFA9"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0319AC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75</w:t>
            </w:r>
          </w:p>
        </w:tc>
        <w:tc>
          <w:tcPr>
            <w:tcW w:w="1142" w:type="dxa"/>
            <w:tcBorders>
              <w:top w:val="nil"/>
              <w:left w:val="single" w:sz="4" w:space="0" w:color="B2B2B2"/>
              <w:bottom w:val="nil"/>
              <w:right w:val="single" w:sz="4" w:space="0" w:color="B2B2B2"/>
            </w:tcBorders>
            <w:shd w:val="clear" w:color="auto" w:fill="auto"/>
            <w:noWrap/>
            <w:vAlign w:val="center"/>
            <w:hideMark/>
          </w:tcPr>
          <w:p w14:paraId="7A0C423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435574C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406EAC1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(S=2)</w:t>
            </w:r>
          </w:p>
        </w:tc>
        <w:tc>
          <w:tcPr>
            <w:tcW w:w="4530" w:type="dxa"/>
            <w:tcBorders>
              <w:top w:val="nil"/>
              <w:left w:val="single" w:sz="4" w:space="0" w:color="B2B2B2"/>
              <w:bottom w:val="nil"/>
              <w:right w:val="single" w:sz="4" w:space="0" w:color="B2B2B2"/>
            </w:tcBorders>
            <w:shd w:val="clear" w:color="auto" w:fill="auto"/>
            <w:noWrap/>
            <w:vAlign w:val="center"/>
            <w:hideMark/>
          </w:tcPr>
          <w:p w14:paraId="70CDFE5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9A2808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BD7BDE7"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32A1CBB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76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04105BB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029A114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6B94CBC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(S=2)</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65B1B2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=3,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302D105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156E86C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E9D35E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77</w:t>
            </w:r>
          </w:p>
        </w:tc>
        <w:tc>
          <w:tcPr>
            <w:tcW w:w="1142" w:type="dxa"/>
            <w:tcBorders>
              <w:top w:val="nil"/>
              <w:left w:val="single" w:sz="4" w:space="0" w:color="B2B2B2"/>
              <w:bottom w:val="nil"/>
              <w:right w:val="single" w:sz="4" w:space="0" w:color="B2B2B2"/>
            </w:tcBorders>
            <w:shd w:val="clear" w:color="auto" w:fill="auto"/>
            <w:noWrap/>
            <w:vAlign w:val="center"/>
            <w:hideMark/>
          </w:tcPr>
          <w:p w14:paraId="60291FA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4B1245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ACCC89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(S=2)</w:t>
            </w:r>
          </w:p>
        </w:tc>
        <w:tc>
          <w:tcPr>
            <w:tcW w:w="4530" w:type="dxa"/>
            <w:tcBorders>
              <w:top w:val="nil"/>
              <w:left w:val="single" w:sz="4" w:space="0" w:color="B2B2B2"/>
              <w:bottom w:val="nil"/>
              <w:right w:val="single" w:sz="4" w:space="0" w:color="B2B2B2"/>
            </w:tcBorders>
            <w:shd w:val="clear" w:color="auto" w:fill="auto"/>
            <w:noWrap/>
            <w:vAlign w:val="center"/>
            <w:hideMark/>
          </w:tcPr>
          <w:p w14:paraId="5D37592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F637439"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0B21E8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C3437A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0A47316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683FC17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70EDEC2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(S=3)</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7288E8D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=1,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Data=01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095A1A5D" w14:textId="3DFF422A"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Prepare loading </w:t>
            </w:r>
            <w:r w:rsidR="00871EF6">
              <w:rPr>
                <w:rFonts w:ascii="Calibri" w:eastAsia="Times New Roman" w:hAnsi="Calibri" w:cs="Calibri"/>
                <w:color w:val="000000"/>
                <w:lang w:eastAsia="ja-JP"/>
              </w:rPr>
              <w:t>Address table</w:t>
            </w:r>
          </w:p>
        </w:tc>
      </w:tr>
      <w:tr w:rsidR="00F71DB8" w:rsidRPr="00F71DB8" w14:paraId="7533690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C4AECF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79</w:t>
            </w:r>
          </w:p>
        </w:tc>
        <w:tc>
          <w:tcPr>
            <w:tcW w:w="1142" w:type="dxa"/>
            <w:tcBorders>
              <w:top w:val="nil"/>
              <w:left w:val="single" w:sz="4" w:space="0" w:color="B2B2B2"/>
              <w:bottom w:val="nil"/>
              <w:right w:val="single" w:sz="4" w:space="0" w:color="B2B2B2"/>
            </w:tcBorders>
            <w:shd w:val="clear" w:color="auto" w:fill="auto"/>
            <w:noWrap/>
            <w:vAlign w:val="center"/>
            <w:hideMark/>
          </w:tcPr>
          <w:p w14:paraId="5171FFE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D73D70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000DF12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(S=3)</w:t>
            </w:r>
          </w:p>
        </w:tc>
        <w:tc>
          <w:tcPr>
            <w:tcW w:w="4530" w:type="dxa"/>
            <w:tcBorders>
              <w:top w:val="nil"/>
              <w:left w:val="single" w:sz="4" w:space="0" w:color="B2B2B2"/>
              <w:bottom w:val="nil"/>
              <w:right w:val="single" w:sz="4" w:space="0" w:color="B2B2B2"/>
            </w:tcBorders>
            <w:shd w:val="clear" w:color="auto" w:fill="auto"/>
            <w:noWrap/>
            <w:vAlign w:val="center"/>
            <w:hideMark/>
          </w:tcPr>
          <w:p w14:paraId="31E9406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C599EF1"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1DCA899"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05022F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80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2D59D18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69C79DD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9FF996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(S=3)</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DADAD4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=1,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1ADD965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351BF076"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93CC32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81</w:t>
            </w:r>
          </w:p>
        </w:tc>
        <w:tc>
          <w:tcPr>
            <w:tcW w:w="1142" w:type="dxa"/>
            <w:tcBorders>
              <w:top w:val="nil"/>
              <w:left w:val="single" w:sz="4" w:space="0" w:color="B2B2B2"/>
              <w:bottom w:val="nil"/>
              <w:right w:val="single" w:sz="4" w:space="0" w:color="B2B2B2"/>
            </w:tcBorders>
            <w:shd w:val="clear" w:color="auto" w:fill="auto"/>
            <w:noWrap/>
            <w:vAlign w:val="center"/>
            <w:hideMark/>
          </w:tcPr>
          <w:p w14:paraId="3B16C91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742E4E9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2F8A477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(S=3)</w:t>
            </w:r>
          </w:p>
        </w:tc>
        <w:tc>
          <w:tcPr>
            <w:tcW w:w="4530" w:type="dxa"/>
            <w:tcBorders>
              <w:top w:val="nil"/>
              <w:left w:val="single" w:sz="4" w:space="0" w:color="B2B2B2"/>
              <w:bottom w:val="nil"/>
              <w:right w:val="single" w:sz="4" w:space="0" w:color="B2B2B2"/>
            </w:tcBorders>
            <w:shd w:val="clear" w:color="auto" w:fill="auto"/>
            <w:noWrap/>
            <w:vAlign w:val="center"/>
            <w:hideMark/>
          </w:tcPr>
          <w:p w14:paraId="66E4215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8E06F55"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9DCEC9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0BE4BDE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82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155208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19CCBE7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5EB2DD2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(S=4)</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ED9F9E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=1,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Data=03 0B 00 00 00 0C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B55E91D" w14:textId="25C2099D"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Allocate memory for loading </w:t>
            </w:r>
            <w:r w:rsidR="00871EF6">
              <w:rPr>
                <w:rFonts w:ascii="Calibri" w:eastAsia="Times New Roman" w:hAnsi="Calibri" w:cs="Calibri"/>
                <w:color w:val="000000"/>
                <w:lang w:eastAsia="ja-JP"/>
              </w:rPr>
              <w:t>Address table</w:t>
            </w:r>
          </w:p>
        </w:tc>
      </w:tr>
      <w:tr w:rsidR="00F71DB8" w:rsidRPr="00F71DB8" w14:paraId="59DB817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B6CCAF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83</w:t>
            </w:r>
          </w:p>
        </w:tc>
        <w:tc>
          <w:tcPr>
            <w:tcW w:w="1142" w:type="dxa"/>
            <w:tcBorders>
              <w:top w:val="nil"/>
              <w:left w:val="single" w:sz="4" w:space="0" w:color="B2B2B2"/>
              <w:bottom w:val="nil"/>
              <w:right w:val="single" w:sz="4" w:space="0" w:color="B2B2B2"/>
            </w:tcBorders>
            <w:shd w:val="clear" w:color="auto" w:fill="auto"/>
            <w:noWrap/>
            <w:vAlign w:val="center"/>
            <w:hideMark/>
          </w:tcPr>
          <w:p w14:paraId="17B2964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393D19D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7815D97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(S=4)</w:t>
            </w:r>
          </w:p>
        </w:tc>
        <w:tc>
          <w:tcPr>
            <w:tcW w:w="4530" w:type="dxa"/>
            <w:tcBorders>
              <w:top w:val="nil"/>
              <w:left w:val="single" w:sz="4" w:space="0" w:color="B2B2B2"/>
              <w:bottom w:val="nil"/>
              <w:right w:val="single" w:sz="4" w:space="0" w:color="B2B2B2"/>
            </w:tcBorders>
            <w:shd w:val="clear" w:color="auto" w:fill="auto"/>
            <w:noWrap/>
            <w:vAlign w:val="center"/>
            <w:hideMark/>
          </w:tcPr>
          <w:p w14:paraId="7945CF6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6327C69"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95E127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5028A5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84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D82432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69584D8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7BA2D34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(S=4)</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30908DE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=1,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34A0D6D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66079FBA"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8F6AFA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85</w:t>
            </w:r>
          </w:p>
        </w:tc>
        <w:tc>
          <w:tcPr>
            <w:tcW w:w="1142" w:type="dxa"/>
            <w:tcBorders>
              <w:top w:val="nil"/>
              <w:left w:val="single" w:sz="4" w:space="0" w:color="B2B2B2"/>
              <w:bottom w:val="nil"/>
              <w:right w:val="single" w:sz="4" w:space="0" w:color="B2B2B2"/>
            </w:tcBorders>
            <w:shd w:val="clear" w:color="auto" w:fill="auto"/>
            <w:noWrap/>
            <w:vAlign w:val="center"/>
            <w:hideMark/>
          </w:tcPr>
          <w:p w14:paraId="3ABD66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0F0E0A8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28B6D51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(S=4)</w:t>
            </w:r>
          </w:p>
        </w:tc>
        <w:tc>
          <w:tcPr>
            <w:tcW w:w="4530" w:type="dxa"/>
            <w:tcBorders>
              <w:top w:val="nil"/>
              <w:left w:val="single" w:sz="4" w:space="0" w:color="B2B2B2"/>
              <w:bottom w:val="nil"/>
              <w:right w:val="single" w:sz="4" w:space="0" w:color="B2B2B2"/>
            </w:tcBorders>
            <w:shd w:val="clear" w:color="auto" w:fill="auto"/>
            <w:noWrap/>
            <w:vAlign w:val="center"/>
            <w:hideMark/>
          </w:tcPr>
          <w:p w14:paraId="091939A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7C5B042"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7785AE6"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D8794E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86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5688F8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7757028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600A23F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(S=5)</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012392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=2,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Data=01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627947D" w14:textId="69723E20"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Prepare loading </w:t>
            </w:r>
            <w:r w:rsidR="00A23AB8">
              <w:rPr>
                <w:rFonts w:ascii="Calibri" w:eastAsia="Times New Roman" w:hAnsi="Calibri" w:cs="Calibri"/>
                <w:color w:val="000000"/>
                <w:lang w:eastAsia="ja-JP"/>
              </w:rPr>
              <w:t>Association table</w:t>
            </w:r>
          </w:p>
        </w:tc>
      </w:tr>
      <w:tr w:rsidR="00F71DB8" w:rsidRPr="00F71DB8" w14:paraId="35148F7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F4408B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87</w:t>
            </w:r>
          </w:p>
        </w:tc>
        <w:tc>
          <w:tcPr>
            <w:tcW w:w="1142" w:type="dxa"/>
            <w:tcBorders>
              <w:top w:val="nil"/>
              <w:left w:val="single" w:sz="4" w:space="0" w:color="B2B2B2"/>
              <w:bottom w:val="nil"/>
              <w:right w:val="single" w:sz="4" w:space="0" w:color="B2B2B2"/>
            </w:tcBorders>
            <w:shd w:val="clear" w:color="auto" w:fill="auto"/>
            <w:noWrap/>
            <w:vAlign w:val="center"/>
            <w:hideMark/>
          </w:tcPr>
          <w:p w14:paraId="200F222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7F9F267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79452D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(S=5)</w:t>
            </w:r>
          </w:p>
        </w:tc>
        <w:tc>
          <w:tcPr>
            <w:tcW w:w="4530" w:type="dxa"/>
            <w:tcBorders>
              <w:top w:val="nil"/>
              <w:left w:val="single" w:sz="4" w:space="0" w:color="B2B2B2"/>
              <w:bottom w:val="nil"/>
              <w:right w:val="single" w:sz="4" w:space="0" w:color="B2B2B2"/>
            </w:tcBorders>
            <w:shd w:val="clear" w:color="auto" w:fill="auto"/>
            <w:noWrap/>
            <w:vAlign w:val="center"/>
            <w:hideMark/>
          </w:tcPr>
          <w:p w14:paraId="303ADC3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5D202411"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1B5C351"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70CFD82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88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70A39AB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4F7457B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3D57037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(S=5)</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E2BE3B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=2,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4CB98E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5912A31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512B56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89</w:t>
            </w:r>
          </w:p>
        </w:tc>
        <w:tc>
          <w:tcPr>
            <w:tcW w:w="1142" w:type="dxa"/>
            <w:tcBorders>
              <w:top w:val="nil"/>
              <w:left w:val="single" w:sz="4" w:space="0" w:color="B2B2B2"/>
              <w:bottom w:val="nil"/>
              <w:right w:val="single" w:sz="4" w:space="0" w:color="B2B2B2"/>
            </w:tcBorders>
            <w:shd w:val="clear" w:color="auto" w:fill="auto"/>
            <w:noWrap/>
            <w:vAlign w:val="center"/>
            <w:hideMark/>
          </w:tcPr>
          <w:p w14:paraId="39C5BBA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71BCFF4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7A9B6D6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(S=5)</w:t>
            </w:r>
          </w:p>
        </w:tc>
        <w:tc>
          <w:tcPr>
            <w:tcW w:w="4530" w:type="dxa"/>
            <w:tcBorders>
              <w:top w:val="nil"/>
              <w:left w:val="single" w:sz="4" w:space="0" w:color="B2B2B2"/>
              <w:bottom w:val="nil"/>
              <w:right w:val="single" w:sz="4" w:space="0" w:color="B2B2B2"/>
            </w:tcBorders>
            <w:shd w:val="clear" w:color="auto" w:fill="auto"/>
            <w:noWrap/>
            <w:vAlign w:val="center"/>
            <w:hideMark/>
          </w:tcPr>
          <w:p w14:paraId="37C05A3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950BA9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324655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3B08B08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76A1EB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1D281D6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6FBEB1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(S=6)</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29772E9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=2,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Data=03 0B 00 00 00 16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C444BFF" w14:textId="778ED715"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Allocate memory for loading </w:t>
            </w:r>
            <w:r w:rsidR="00A23AB8">
              <w:rPr>
                <w:rFonts w:ascii="Calibri" w:eastAsia="Times New Roman" w:hAnsi="Calibri" w:cs="Calibri"/>
                <w:color w:val="000000"/>
                <w:lang w:eastAsia="ja-JP"/>
              </w:rPr>
              <w:t>Association table</w:t>
            </w:r>
          </w:p>
        </w:tc>
      </w:tr>
      <w:tr w:rsidR="00F71DB8" w:rsidRPr="00F71DB8" w14:paraId="770A622C"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651273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91</w:t>
            </w:r>
          </w:p>
        </w:tc>
        <w:tc>
          <w:tcPr>
            <w:tcW w:w="1142" w:type="dxa"/>
            <w:tcBorders>
              <w:top w:val="nil"/>
              <w:left w:val="single" w:sz="4" w:space="0" w:color="B2B2B2"/>
              <w:bottom w:val="nil"/>
              <w:right w:val="single" w:sz="4" w:space="0" w:color="B2B2B2"/>
            </w:tcBorders>
            <w:shd w:val="clear" w:color="auto" w:fill="auto"/>
            <w:noWrap/>
            <w:vAlign w:val="center"/>
            <w:hideMark/>
          </w:tcPr>
          <w:p w14:paraId="525ACDB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0093943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38A8EF0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(S=6)</w:t>
            </w:r>
          </w:p>
        </w:tc>
        <w:tc>
          <w:tcPr>
            <w:tcW w:w="4530" w:type="dxa"/>
            <w:tcBorders>
              <w:top w:val="nil"/>
              <w:left w:val="single" w:sz="4" w:space="0" w:color="B2B2B2"/>
              <w:bottom w:val="nil"/>
              <w:right w:val="single" w:sz="4" w:space="0" w:color="B2B2B2"/>
            </w:tcBorders>
            <w:shd w:val="clear" w:color="auto" w:fill="auto"/>
            <w:noWrap/>
            <w:vAlign w:val="center"/>
            <w:hideMark/>
          </w:tcPr>
          <w:p w14:paraId="43E771A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0FF23BA"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49FDF86"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465166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92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1518BD1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711AEF1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31547B5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(S=6)</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110B7A1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=2,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Data=$02</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056950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1351CEB6"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44ED11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93</w:t>
            </w:r>
          </w:p>
        </w:tc>
        <w:tc>
          <w:tcPr>
            <w:tcW w:w="1142" w:type="dxa"/>
            <w:tcBorders>
              <w:top w:val="nil"/>
              <w:left w:val="single" w:sz="4" w:space="0" w:color="B2B2B2"/>
              <w:bottom w:val="nil"/>
              <w:right w:val="single" w:sz="4" w:space="0" w:color="B2B2B2"/>
            </w:tcBorders>
            <w:shd w:val="clear" w:color="auto" w:fill="auto"/>
            <w:noWrap/>
            <w:vAlign w:val="center"/>
            <w:hideMark/>
          </w:tcPr>
          <w:p w14:paraId="6EB7B35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186873D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7A31BBF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(S=6)</w:t>
            </w:r>
          </w:p>
        </w:tc>
        <w:tc>
          <w:tcPr>
            <w:tcW w:w="4530" w:type="dxa"/>
            <w:tcBorders>
              <w:top w:val="nil"/>
              <w:left w:val="single" w:sz="4" w:space="0" w:color="B2B2B2"/>
              <w:bottom w:val="nil"/>
              <w:right w:val="single" w:sz="4" w:space="0" w:color="B2B2B2"/>
            </w:tcBorders>
            <w:shd w:val="clear" w:color="auto" w:fill="auto"/>
            <w:noWrap/>
            <w:vAlign w:val="center"/>
            <w:hideMark/>
          </w:tcPr>
          <w:p w14:paraId="610545B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250DD9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00974B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473E25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CBE6B9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20312BE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196D5C4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(S=7)</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1379440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=4,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=7,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E341B5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application program start address</w:t>
            </w:r>
          </w:p>
        </w:tc>
      </w:tr>
      <w:tr w:rsidR="00F71DB8" w:rsidRPr="00F71DB8" w14:paraId="5958661E"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5CEFBA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95</w:t>
            </w:r>
          </w:p>
        </w:tc>
        <w:tc>
          <w:tcPr>
            <w:tcW w:w="1142" w:type="dxa"/>
            <w:tcBorders>
              <w:top w:val="nil"/>
              <w:left w:val="single" w:sz="4" w:space="0" w:color="B2B2B2"/>
              <w:bottom w:val="nil"/>
              <w:right w:val="single" w:sz="4" w:space="0" w:color="B2B2B2"/>
            </w:tcBorders>
            <w:shd w:val="clear" w:color="auto" w:fill="auto"/>
            <w:noWrap/>
            <w:vAlign w:val="center"/>
            <w:hideMark/>
          </w:tcPr>
          <w:p w14:paraId="1098FC7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81AA0B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095A3B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(S=7)</w:t>
            </w:r>
          </w:p>
        </w:tc>
        <w:tc>
          <w:tcPr>
            <w:tcW w:w="4530" w:type="dxa"/>
            <w:tcBorders>
              <w:top w:val="nil"/>
              <w:left w:val="single" w:sz="4" w:space="0" w:color="B2B2B2"/>
              <w:bottom w:val="nil"/>
              <w:right w:val="single" w:sz="4" w:space="0" w:color="B2B2B2"/>
            </w:tcBorders>
            <w:shd w:val="clear" w:color="auto" w:fill="auto"/>
            <w:noWrap/>
            <w:vAlign w:val="center"/>
            <w:hideMark/>
          </w:tcPr>
          <w:p w14:paraId="57B685A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031961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AF5DE7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2F5284B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96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0BB9FE9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7969348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5411366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(S=7)</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3360BD9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=7,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00 60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156688E" w14:textId="25DDA2DC"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w:t>
            </w:r>
            <w:r w:rsidR="00406522" w:rsidRPr="00F71DB8">
              <w:rPr>
                <w:rFonts w:ascii="Calibri" w:eastAsia="Times New Roman" w:hAnsi="Calibri" w:cs="Calibri"/>
                <w:color w:val="006100"/>
                <w:lang w:eastAsia="ja-JP"/>
              </w:rPr>
              <w:t>Start</w:t>
            </w:r>
            <w:r w:rsidRPr="00F71DB8">
              <w:rPr>
                <w:rFonts w:ascii="Calibri" w:eastAsia="Times New Roman" w:hAnsi="Calibri" w:cs="Calibri"/>
                <w:color w:val="006100"/>
                <w:lang w:eastAsia="ja-JP"/>
              </w:rPr>
              <w:t xml:space="preserve"> address = $6000)</w:t>
            </w:r>
          </w:p>
        </w:tc>
      </w:tr>
      <w:tr w:rsidR="00F71DB8" w:rsidRPr="00F71DB8" w14:paraId="7FB4579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5651F2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97</w:t>
            </w:r>
          </w:p>
        </w:tc>
        <w:tc>
          <w:tcPr>
            <w:tcW w:w="1142" w:type="dxa"/>
            <w:tcBorders>
              <w:top w:val="nil"/>
              <w:left w:val="single" w:sz="4" w:space="0" w:color="B2B2B2"/>
              <w:bottom w:val="nil"/>
              <w:right w:val="single" w:sz="4" w:space="0" w:color="B2B2B2"/>
            </w:tcBorders>
            <w:shd w:val="clear" w:color="auto" w:fill="auto"/>
            <w:noWrap/>
            <w:vAlign w:val="center"/>
            <w:hideMark/>
          </w:tcPr>
          <w:p w14:paraId="6368E86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4AA9352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867E7D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(S=7)</w:t>
            </w:r>
          </w:p>
        </w:tc>
        <w:tc>
          <w:tcPr>
            <w:tcW w:w="4530" w:type="dxa"/>
            <w:tcBorders>
              <w:top w:val="nil"/>
              <w:left w:val="single" w:sz="4" w:space="0" w:color="B2B2B2"/>
              <w:bottom w:val="nil"/>
              <w:right w:val="single" w:sz="4" w:space="0" w:color="B2B2B2"/>
            </w:tcBorders>
            <w:shd w:val="clear" w:color="auto" w:fill="auto"/>
            <w:noWrap/>
            <w:vAlign w:val="center"/>
            <w:hideMark/>
          </w:tcPr>
          <w:p w14:paraId="2534F29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B4ACD5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D706C61"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44907BA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5E4294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4D11704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310E013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(S=8)</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152045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=14,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27C164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device status</w:t>
            </w:r>
          </w:p>
        </w:tc>
      </w:tr>
      <w:tr w:rsidR="00F71DB8" w:rsidRPr="00F71DB8" w14:paraId="6160794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CFA937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99</w:t>
            </w:r>
          </w:p>
        </w:tc>
        <w:tc>
          <w:tcPr>
            <w:tcW w:w="1142" w:type="dxa"/>
            <w:tcBorders>
              <w:top w:val="nil"/>
              <w:left w:val="single" w:sz="4" w:space="0" w:color="B2B2B2"/>
              <w:bottom w:val="nil"/>
              <w:right w:val="single" w:sz="4" w:space="0" w:color="B2B2B2"/>
            </w:tcBorders>
            <w:shd w:val="clear" w:color="auto" w:fill="auto"/>
            <w:noWrap/>
            <w:vAlign w:val="center"/>
            <w:hideMark/>
          </w:tcPr>
          <w:p w14:paraId="43F807F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D571A8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31A1679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(S=8)</w:t>
            </w:r>
          </w:p>
        </w:tc>
        <w:tc>
          <w:tcPr>
            <w:tcW w:w="4530" w:type="dxa"/>
            <w:tcBorders>
              <w:top w:val="nil"/>
              <w:left w:val="single" w:sz="4" w:space="0" w:color="B2B2B2"/>
              <w:bottom w:val="nil"/>
              <w:right w:val="single" w:sz="4" w:space="0" w:color="B2B2B2"/>
            </w:tcBorders>
            <w:shd w:val="clear" w:color="auto" w:fill="auto"/>
            <w:noWrap/>
            <w:vAlign w:val="center"/>
            <w:hideMark/>
          </w:tcPr>
          <w:p w14:paraId="180ED3D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BE16807"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9D1A2C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4D18B2F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100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7968D5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75B913C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5837A21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(S=8)</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6952113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=14,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Data=$04</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C6B420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1BBFA66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A5D51C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101</w:t>
            </w:r>
          </w:p>
        </w:tc>
        <w:tc>
          <w:tcPr>
            <w:tcW w:w="1142" w:type="dxa"/>
            <w:tcBorders>
              <w:top w:val="nil"/>
              <w:left w:val="single" w:sz="4" w:space="0" w:color="B2B2B2"/>
              <w:bottom w:val="nil"/>
              <w:right w:val="single" w:sz="4" w:space="0" w:color="B2B2B2"/>
            </w:tcBorders>
            <w:shd w:val="clear" w:color="auto" w:fill="auto"/>
            <w:noWrap/>
            <w:vAlign w:val="center"/>
            <w:hideMark/>
          </w:tcPr>
          <w:p w14:paraId="79180C3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A98DB7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529380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(S=8)</w:t>
            </w:r>
          </w:p>
        </w:tc>
        <w:tc>
          <w:tcPr>
            <w:tcW w:w="4530" w:type="dxa"/>
            <w:tcBorders>
              <w:top w:val="nil"/>
              <w:left w:val="single" w:sz="4" w:space="0" w:color="B2B2B2"/>
              <w:bottom w:val="nil"/>
              <w:right w:val="single" w:sz="4" w:space="0" w:color="B2B2B2"/>
            </w:tcBorders>
            <w:shd w:val="clear" w:color="auto" w:fill="auto"/>
            <w:noWrap/>
            <w:vAlign w:val="center"/>
            <w:hideMark/>
          </w:tcPr>
          <w:p w14:paraId="59575AC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7427643"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7ADFBE3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225EC05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806838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1CF1BB4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00AA3A5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(S=9)</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1D8D8B4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Count=63, Address=$6000, Data=10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20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30 01 02 05 FF </w:t>
            </w:r>
            <w:proofErr w:type="spellStart"/>
            <w:r w:rsidRPr="00F71DB8">
              <w:rPr>
                <w:rFonts w:ascii="Calibri" w:eastAsia="Times New Roman" w:hAnsi="Calibri" w:cs="Calibri"/>
                <w:color w:val="000000"/>
                <w:lang w:eastAsia="ja-JP"/>
              </w:rPr>
              <w:lastRenderedPageBreak/>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10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A25E56F" w14:textId="289B0E05"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Write</w:t>
            </w:r>
            <w:r w:rsidR="00E5711B">
              <w:rPr>
                <w:rFonts w:ascii="Calibri" w:eastAsia="Times New Roman" w:hAnsi="Calibri" w:cs="Calibri"/>
                <w:color w:val="000000"/>
                <w:lang w:eastAsia="ja-JP"/>
              </w:rPr>
              <w:t xml:space="preserve"> (As the application program contains more</w:t>
            </w:r>
            <w:r w:rsidR="00871EF6">
              <w:rPr>
                <w:rFonts w:ascii="Calibri" w:eastAsia="Times New Roman" w:hAnsi="Calibri" w:cs="Calibri"/>
                <w:color w:val="000000"/>
                <w:lang w:eastAsia="ja-JP"/>
              </w:rPr>
              <w:t xml:space="preserve"> than</w:t>
            </w:r>
            <w:r w:rsidR="00E5711B">
              <w:rPr>
                <w:rFonts w:ascii="Calibri" w:eastAsia="Times New Roman" w:hAnsi="Calibri" w:cs="Calibri"/>
                <w:color w:val="000000"/>
                <w:lang w:eastAsia="ja-JP"/>
              </w:rPr>
              <w:t xml:space="preserve"> 66 octets, ETS has </w:t>
            </w:r>
            <w:r w:rsidR="00E5711B">
              <w:rPr>
                <w:rFonts w:ascii="Calibri" w:eastAsia="Times New Roman" w:hAnsi="Calibri" w:cs="Calibri"/>
                <w:color w:val="000000"/>
                <w:lang w:eastAsia="ja-JP"/>
              </w:rPr>
              <w:lastRenderedPageBreak/>
              <w:t>to write it in several chunks). The first chunk starts as of address 6000h</w:t>
            </w:r>
          </w:p>
        </w:tc>
      </w:tr>
      <w:tr w:rsidR="00F71DB8" w:rsidRPr="00F71DB8" w14:paraId="7F9F0B8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490E88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103</w:t>
            </w:r>
          </w:p>
        </w:tc>
        <w:tc>
          <w:tcPr>
            <w:tcW w:w="1142" w:type="dxa"/>
            <w:tcBorders>
              <w:top w:val="nil"/>
              <w:left w:val="single" w:sz="4" w:space="0" w:color="B2B2B2"/>
              <w:bottom w:val="nil"/>
              <w:right w:val="single" w:sz="4" w:space="0" w:color="B2B2B2"/>
            </w:tcBorders>
            <w:shd w:val="clear" w:color="auto" w:fill="auto"/>
            <w:noWrap/>
            <w:vAlign w:val="center"/>
            <w:hideMark/>
          </w:tcPr>
          <w:p w14:paraId="76360EE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2E6E89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3F75007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(S=9)</w:t>
            </w:r>
          </w:p>
        </w:tc>
        <w:tc>
          <w:tcPr>
            <w:tcW w:w="4530" w:type="dxa"/>
            <w:tcBorders>
              <w:top w:val="nil"/>
              <w:left w:val="single" w:sz="4" w:space="0" w:color="B2B2B2"/>
              <w:bottom w:val="nil"/>
              <w:right w:val="single" w:sz="4" w:space="0" w:color="B2B2B2"/>
            </w:tcBorders>
            <w:shd w:val="clear" w:color="auto" w:fill="auto"/>
            <w:noWrap/>
            <w:vAlign w:val="center"/>
            <w:hideMark/>
          </w:tcPr>
          <w:p w14:paraId="06A0478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DE5B00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3F02ED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1389439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104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13F27E6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58E6FB2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303DA53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(S=9)</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7F8029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xml:space="preserve">Count=63, Address=$6000, Data=10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20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30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10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10889CB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1446DB8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04176E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105</w:t>
            </w:r>
          </w:p>
        </w:tc>
        <w:tc>
          <w:tcPr>
            <w:tcW w:w="1142" w:type="dxa"/>
            <w:tcBorders>
              <w:top w:val="nil"/>
              <w:left w:val="single" w:sz="4" w:space="0" w:color="B2B2B2"/>
              <w:bottom w:val="nil"/>
              <w:right w:val="single" w:sz="4" w:space="0" w:color="B2B2B2"/>
            </w:tcBorders>
            <w:shd w:val="clear" w:color="auto" w:fill="auto"/>
            <w:noWrap/>
            <w:vAlign w:val="center"/>
            <w:hideMark/>
          </w:tcPr>
          <w:p w14:paraId="3A7A2C8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7C0AA62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F9637E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(S=9)</w:t>
            </w:r>
          </w:p>
        </w:tc>
        <w:tc>
          <w:tcPr>
            <w:tcW w:w="4530" w:type="dxa"/>
            <w:tcBorders>
              <w:top w:val="nil"/>
              <w:left w:val="single" w:sz="4" w:space="0" w:color="B2B2B2"/>
              <w:bottom w:val="nil"/>
              <w:right w:val="single" w:sz="4" w:space="0" w:color="B2B2B2"/>
            </w:tcBorders>
            <w:shd w:val="clear" w:color="auto" w:fill="auto"/>
            <w:noWrap/>
            <w:vAlign w:val="center"/>
            <w:hideMark/>
          </w:tcPr>
          <w:p w14:paraId="00ECA4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162BF05"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58CA9F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D610F5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0F975D4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3CE16F9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F82B9B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(S=10)</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451A79D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Count=63, Address=$603F, Data=FF 10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10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10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10 01 02 05 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3C206D4" w14:textId="2B216A9C" w:rsidR="00F71DB8" w:rsidRPr="00871EF6" w:rsidRDefault="00F71DB8" w:rsidP="00130547">
            <w:pPr>
              <w:spacing w:before="0" w:after="0" w:line="240" w:lineRule="auto"/>
              <w:contextualSpacing w:val="0"/>
              <w:rPr>
                <w:rFonts w:ascii="Calibri" w:eastAsia="Times New Roman" w:hAnsi="Calibri" w:cs="Calibri"/>
                <w:color w:val="000000"/>
                <w:lang w:eastAsia="ja-JP"/>
              </w:rPr>
            </w:pPr>
            <w:r w:rsidRPr="00871EF6">
              <w:rPr>
                <w:rFonts w:ascii="Calibri" w:eastAsia="Times New Roman" w:hAnsi="Calibri" w:cs="Calibri"/>
                <w:color w:val="000000"/>
                <w:lang w:eastAsia="ja-JP"/>
              </w:rPr>
              <w:t>Write</w:t>
            </w:r>
            <w:r w:rsidR="00EA5C0F" w:rsidRPr="00871EF6">
              <w:rPr>
                <w:rFonts w:ascii="Calibri" w:eastAsia="Times New Roman" w:hAnsi="Calibri" w:cs="Calibri"/>
                <w:color w:val="000000"/>
                <w:lang w:eastAsia="ja-JP"/>
              </w:rPr>
              <w:t xml:space="preserve"> </w:t>
            </w:r>
            <w:r w:rsidR="008D734B">
              <w:rPr>
                <w:rFonts w:ascii="Calibri" w:eastAsia="Times New Roman" w:hAnsi="Calibri" w:cs="Calibri"/>
                <w:color w:val="000000"/>
                <w:lang w:eastAsia="ja-JP"/>
              </w:rPr>
              <w:t>(</w:t>
            </w:r>
            <w:r w:rsidR="00E5711B">
              <w:rPr>
                <w:rFonts w:ascii="Calibri" w:eastAsia="Times New Roman" w:hAnsi="Calibri" w:cs="Calibri"/>
                <w:color w:val="000000"/>
                <w:lang w:eastAsia="ja-JP"/>
              </w:rPr>
              <w:t>The second chunk starts as of address 603Fh</w:t>
            </w:r>
            <w:r w:rsidR="008D734B">
              <w:rPr>
                <w:rFonts w:ascii="Calibri" w:eastAsia="Times New Roman" w:hAnsi="Calibri" w:cs="Calibri"/>
                <w:color w:val="000000"/>
                <w:lang w:eastAsia="ja-JP"/>
              </w:rPr>
              <w:t>)</w:t>
            </w:r>
          </w:p>
        </w:tc>
      </w:tr>
      <w:tr w:rsidR="00F71DB8" w:rsidRPr="00F71DB8" w14:paraId="6DF2341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0603B7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107</w:t>
            </w:r>
          </w:p>
        </w:tc>
        <w:tc>
          <w:tcPr>
            <w:tcW w:w="1142" w:type="dxa"/>
            <w:tcBorders>
              <w:top w:val="nil"/>
              <w:left w:val="single" w:sz="4" w:space="0" w:color="B2B2B2"/>
              <w:bottom w:val="nil"/>
              <w:right w:val="single" w:sz="4" w:space="0" w:color="B2B2B2"/>
            </w:tcBorders>
            <w:shd w:val="clear" w:color="auto" w:fill="auto"/>
            <w:noWrap/>
            <w:vAlign w:val="center"/>
            <w:hideMark/>
          </w:tcPr>
          <w:p w14:paraId="66D752C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D8F556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2ECBA08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(S=10)</w:t>
            </w:r>
          </w:p>
        </w:tc>
        <w:tc>
          <w:tcPr>
            <w:tcW w:w="4530" w:type="dxa"/>
            <w:tcBorders>
              <w:top w:val="nil"/>
              <w:left w:val="single" w:sz="4" w:space="0" w:color="B2B2B2"/>
              <w:bottom w:val="nil"/>
              <w:right w:val="single" w:sz="4" w:space="0" w:color="B2B2B2"/>
            </w:tcBorders>
            <w:shd w:val="clear" w:color="auto" w:fill="auto"/>
            <w:noWrap/>
            <w:vAlign w:val="center"/>
            <w:hideMark/>
          </w:tcPr>
          <w:p w14:paraId="54DAA56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309118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84D6646"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7FC5649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108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2B0059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45D32F8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51D2EDF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(S=10)</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23FFDEB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xml:space="preserve">Count=63, Address=$603F, Data=FF 10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10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10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10 01 02 05 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A10F9D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3FDF422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C597BF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109</w:t>
            </w:r>
          </w:p>
        </w:tc>
        <w:tc>
          <w:tcPr>
            <w:tcW w:w="1142" w:type="dxa"/>
            <w:tcBorders>
              <w:top w:val="nil"/>
              <w:left w:val="single" w:sz="4" w:space="0" w:color="B2B2B2"/>
              <w:bottom w:val="nil"/>
              <w:right w:val="single" w:sz="4" w:space="0" w:color="B2B2B2"/>
            </w:tcBorders>
            <w:shd w:val="clear" w:color="auto" w:fill="auto"/>
            <w:noWrap/>
            <w:vAlign w:val="center"/>
            <w:hideMark/>
          </w:tcPr>
          <w:p w14:paraId="0FF5D28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49B55F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63EEB4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(S=10)</w:t>
            </w:r>
          </w:p>
        </w:tc>
        <w:tc>
          <w:tcPr>
            <w:tcW w:w="4530" w:type="dxa"/>
            <w:tcBorders>
              <w:top w:val="nil"/>
              <w:left w:val="single" w:sz="4" w:space="0" w:color="B2B2B2"/>
              <w:bottom w:val="nil"/>
              <w:right w:val="single" w:sz="4" w:space="0" w:color="B2B2B2"/>
            </w:tcBorders>
            <w:shd w:val="clear" w:color="auto" w:fill="auto"/>
            <w:noWrap/>
            <w:vAlign w:val="center"/>
            <w:hideMark/>
          </w:tcPr>
          <w:p w14:paraId="26D411B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0B8E2BD"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6626FF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2F9B5A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0BB69B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60D3706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A8C71B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(S=11)</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68F45AB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Count=63, Address=$607E, Data=FF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01481BE2" w14:textId="6E6F956C"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r w:rsidR="00E5711B">
              <w:rPr>
                <w:rFonts w:ascii="Calibri" w:eastAsia="Times New Roman" w:hAnsi="Calibri" w:cs="Calibri"/>
                <w:color w:val="000000"/>
                <w:lang w:eastAsia="ja-JP"/>
              </w:rPr>
              <w:t xml:space="preserve"> (Chunk 3)</w:t>
            </w:r>
          </w:p>
        </w:tc>
      </w:tr>
      <w:tr w:rsidR="00F71DB8" w:rsidRPr="00F71DB8" w14:paraId="6113DBF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96D24E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142" w:type="dxa"/>
            <w:tcBorders>
              <w:top w:val="nil"/>
              <w:left w:val="single" w:sz="4" w:space="0" w:color="B2B2B2"/>
              <w:bottom w:val="nil"/>
              <w:right w:val="single" w:sz="4" w:space="0" w:color="B2B2B2"/>
            </w:tcBorders>
            <w:shd w:val="clear" w:color="auto" w:fill="auto"/>
            <w:noWrap/>
            <w:vAlign w:val="center"/>
            <w:hideMark/>
          </w:tcPr>
          <w:p w14:paraId="7B2E7C2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415CC44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EE2739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(S=11)</w:t>
            </w:r>
          </w:p>
        </w:tc>
        <w:tc>
          <w:tcPr>
            <w:tcW w:w="4530" w:type="dxa"/>
            <w:tcBorders>
              <w:top w:val="nil"/>
              <w:left w:val="single" w:sz="4" w:space="0" w:color="B2B2B2"/>
              <w:bottom w:val="nil"/>
              <w:right w:val="single" w:sz="4" w:space="0" w:color="B2B2B2"/>
            </w:tcBorders>
            <w:shd w:val="clear" w:color="auto" w:fill="auto"/>
            <w:noWrap/>
            <w:vAlign w:val="center"/>
            <w:hideMark/>
          </w:tcPr>
          <w:p w14:paraId="7079509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9162199"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787B7846"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1E9CC5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1152433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1BE93B4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5D9398F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(S=11)</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025F04F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xml:space="preserve">Count=63, Address=$607E, Data=FF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lastRenderedPageBreak/>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124EEA34" w14:textId="31FE4D6B"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lastRenderedPageBreak/>
              <w:t>(OK)</w:t>
            </w:r>
          </w:p>
        </w:tc>
      </w:tr>
      <w:tr w:rsidR="00F71DB8" w:rsidRPr="00F71DB8" w14:paraId="4D5A75B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3C20CC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113</w:t>
            </w:r>
          </w:p>
        </w:tc>
        <w:tc>
          <w:tcPr>
            <w:tcW w:w="1142" w:type="dxa"/>
            <w:tcBorders>
              <w:top w:val="nil"/>
              <w:left w:val="single" w:sz="4" w:space="0" w:color="B2B2B2"/>
              <w:bottom w:val="nil"/>
              <w:right w:val="single" w:sz="4" w:space="0" w:color="B2B2B2"/>
            </w:tcBorders>
            <w:shd w:val="clear" w:color="auto" w:fill="auto"/>
            <w:noWrap/>
            <w:vAlign w:val="center"/>
            <w:hideMark/>
          </w:tcPr>
          <w:p w14:paraId="367188D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3C9C33D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F7DA9B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(S=11)</w:t>
            </w:r>
          </w:p>
        </w:tc>
        <w:tc>
          <w:tcPr>
            <w:tcW w:w="4530" w:type="dxa"/>
            <w:tcBorders>
              <w:top w:val="nil"/>
              <w:left w:val="single" w:sz="4" w:space="0" w:color="B2B2B2"/>
              <w:bottom w:val="nil"/>
              <w:right w:val="single" w:sz="4" w:space="0" w:color="B2B2B2"/>
            </w:tcBorders>
            <w:shd w:val="clear" w:color="auto" w:fill="auto"/>
            <w:noWrap/>
            <w:vAlign w:val="center"/>
            <w:hideMark/>
          </w:tcPr>
          <w:p w14:paraId="22E5309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D86F46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B85579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2263FCE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0EAD01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7B3DBA7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0A27B61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(S=12)</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3082174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Count=63, Address=$60BD, Data=FF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09C3E719" w14:textId="0BDCBD76"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r w:rsidR="00E5711B">
              <w:rPr>
                <w:rFonts w:ascii="Calibri" w:eastAsia="Times New Roman" w:hAnsi="Calibri" w:cs="Calibri"/>
                <w:color w:val="000000"/>
                <w:lang w:eastAsia="ja-JP"/>
              </w:rPr>
              <w:t xml:space="preserve"> (Chunk 4)</w:t>
            </w:r>
          </w:p>
        </w:tc>
      </w:tr>
      <w:tr w:rsidR="00F71DB8" w:rsidRPr="00F71DB8" w14:paraId="0BA05B2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57D12F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115</w:t>
            </w:r>
          </w:p>
        </w:tc>
        <w:tc>
          <w:tcPr>
            <w:tcW w:w="1142" w:type="dxa"/>
            <w:tcBorders>
              <w:top w:val="nil"/>
              <w:left w:val="single" w:sz="4" w:space="0" w:color="B2B2B2"/>
              <w:bottom w:val="nil"/>
              <w:right w:val="single" w:sz="4" w:space="0" w:color="B2B2B2"/>
            </w:tcBorders>
            <w:shd w:val="clear" w:color="auto" w:fill="auto"/>
            <w:noWrap/>
            <w:vAlign w:val="center"/>
            <w:hideMark/>
          </w:tcPr>
          <w:p w14:paraId="2A4D7DE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79E3B7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2FF6EBE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(S=12)</w:t>
            </w:r>
          </w:p>
        </w:tc>
        <w:tc>
          <w:tcPr>
            <w:tcW w:w="4530" w:type="dxa"/>
            <w:tcBorders>
              <w:top w:val="nil"/>
              <w:left w:val="single" w:sz="4" w:space="0" w:color="B2B2B2"/>
              <w:bottom w:val="nil"/>
              <w:right w:val="single" w:sz="4" w:space="0" w:color="B2B2B2"/>
            </w:tcBorders>
            <w:shd w:val="clear" w:color="auto" w:fill="auto"/>
            <w:noWrap/>
            <w:vAlign w:val="center"/>
            <w:hideMark/>
          </w:tcPr>
          <w:p w14:paraId="2EC5ADF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0AF2EB9"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68716F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21D6C3D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722BCB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1AAE43C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A6BACF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(S=12)</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7FD87BD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xml:space="preserve">Count=63, Address=$60BD, Data=FF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F13D2B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12AC7499"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787BCF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117</w:t>
            </w:r>
          </w:p>
        </w:tc>
        <w:tc>
          <w:tcPr>
            <w:tcW w:w="1142" w:type="dxa"/>
            <w:tcBorders>
              <w:top w:val="nil"/>
              <w:left w:val="single" w:sz="4" w:space="0" w:color="B2B2B2"/>
              <w:bottom w:val="nil"/>
              <w:right w:val="single" w:sz="4" w:space="0" w:color="B2B2B2"/>
            </w:tcBorders>
            <w:shd w:val="clear" w:color="auto" w:fill="auto"/>
            <w:noWrap/>
            <w:vAlign w:val="center"/>
            <w:hideMark/>
          </w:tcPr>
          <w:p w14:paraId="1D69506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C3D94B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117F3DE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(S=12)</w:t>
            </w:r>
          </w:p>
        </w:tc>
        <w:tc>
          <w:tcPr>
            <w:tcW w:w="4530" w:type="dxa"/>
            <w:tcBorders>
              <w:top w:val="nil"/>
              <w:left w:val="single" w:sz="4" w:space="0" w:color="B2B2B2"/>
              <w:bottom w:val="nil"/>
              <w:right w:val="single" w:sz="4" w:space="0" w:color="B2B2B2"/>
            </w:tcBorders>
            <w:shd w:val="clear" w:color="auto" w:fill="auto"/>
            <w:noWrap/>
            <w:vAlign w:val="center"/>
            <w:hideMark/>
          </w:tcPr>
          <w:p w14:paraId="5975648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79FA5E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3B9146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D01D7B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4ABD61E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E62578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7DC3AF4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(S=13)</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7271DB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Count=4, Address=$60FC, Data=FF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r w:rsidRPr="00F71DB8">
              <w:rPr>
                <w:rFonts w:ascii="Calibri" w:eastAsia="Times New Roman" w:hAnsi="Calibri" w:cs="Calibri"/>
                <w:color w:val="000000"/>
                <w:lang w:eastAsia="ja-JP"/>
              </w:rPr>
              <w:t xml:space="preserve"> </w:t>
            </w:r>
            <w:proofErr w:type="spellStart"/>
            <w:r w:rsidRPr="00F71DB8">
              <w:rPr>
                <w:rFonts w:ascii="Calibri" w:eastAsia="Times New Roman" w:hAnsi="Calibri" w:cs="Calibri"/>
                <w:color w:val="0000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12ABCBE0" w14:textId="40E65172"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r w:rsidR="00A109E0">
              <w:rPr>
                <w:rFonts w:ascii="Calibri" w:eastAsia="Times New Roman" w:hAnsi="Calibri" w:cs="Calibri"/>
                <w:color w:val="000000"/>
                <w:lang w:eastAsia="ja-JP"/>
              </w:rPr>
              <w:t xml:space="preserve"> </w:t>
            </w:r>
            <w:r w:rsidR="00E5711B">
              <w:rPr>
                <w:rFonts w:ascii="Calibri" w:eastAsia="Times New Roman" w:hAnsi="Calibri" w:cs="Calibri"/>
                <w:color w:val="000000"/>
                <w:lang w:eastAsia="ja-JP"/>
              </w:rPr>
              <w:t>(Chunk 5)</w:t>
            </w:r>
          </w:p>
        </w:tc>
      </w:tr>
      <w:tr w:rsidR="00F71DB8" w:rsidRPr="00F71DB8" w14:paraId="43D60C4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E50D74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119</w:t>
            </w:r>
          </w:p>
        </w:tc>
        <w:tc>
          <w:tcPr>
            <w:tcW w:w="1142" w:type="dxa"/>
            <w:tcBorders>
              <w:top w:val="nil"/>
              <w:left w:val="single" w:sz="4" w:space="0" w:color="B2B2B2"/>
              <w:bottom w:val="nil"/>
              <w:right w:val="single" w:sz="4" w:space="0" w:color="B2B2B2"/>
            </w:tcBorders>
            <w:shd w:val="clear" w:color="auto" w:fill="auto"/>
            <w:noWrap/>
            <w:vAlign w:val="center"/>
            <w:hideMark/>
          </w:tcPr>
          <w:p w14:paraId="0E5FEEE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115BDBA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0C07163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(S=13)</w:t>
            </w:r>
          </w:p>
        </w:tc>
        <w:tc>
          <w:tcPr>
            <w:tcW w:w="4530" w:type="dxa"/>
            <w:tcBorders>
              <w:top w:val="nil"/>
              <w:left w:val="single" w:sz="4" w:space="0" w:color="B2B2B2"/>
              <w:bottom w:val="nil"/>
              <w:right w:val="single" w:sz="4" w:space="0" w:color="B2B2B2"/>
            </w:tcBorders>
            <w:shd w:val="clear" w:color="auto" w:fill="auto"/>
            <w:noWrap/>
            <w:vAlign w:val="center"/>
            <w:hideMark/>
          </w:tcPr>
          <w:p w14:paraId="06EC602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5316AA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F9803D3"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05A281D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120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65C2B3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58F1A39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91E62F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(S=13)</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2DC7D95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 xml:space="preserve">Count=4, Address=$60FC, Data=FF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r w:rsidRPr="00F71DB8">
              <w:rPr>
                <w:rFonts w:ascii="Calibri" w:eastAsia="Times New Roman" w:hAnsi="Calibri" w:cs="Calibri"/>
                <w:color w:val="006100"/>
                <w:lang w:eastAsia="ja-JP"/>
              </w:rPr>
              <w:t xml:space="preserve"> </w:t>
            </w:r>
            <w:proofErr w:type="spellStart"/>
            <w:r w:rsidRPr="00F71DB8">
              <w:rPr>
                <w:rFonts w:ascii="Calibri" w:eastAsia="Times New Roman" w:hAnsi="Calibri" w:cs="Calibri"/>
                <w:color w:val="006100"/>
                <w:lang w:eastAsia="ja-JP"/>
              </w:rPr>
              <w:t>FF</w:t>
            </w:r>
            <w:proofErr w:type="spellEnd"/>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66EA24F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190A0FA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5D77A1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121</w:t>
            </w:r>
          </w:p>
        </w:tc>
        <w:tc>
          <w:tcPr>
            <w:tcW w:w="1142" w:type="dxa"/>
            <w:tcBorders>
              <w:top w:val="nil"/>
              <w:left w:val="single" w:sz="4" w:space="0" w:color="B2B2B2"/>
              <w:bottom w:val="nil"/>
              <w:right w:val="single" w:sz="4" w:space="0" w:color="B2B2B2"/>
            </w:tcBorders>
            <w:shd w:val="clear" w:color="auto" w:fill="auto"/>
            <w:noWrap/>
            <w:vAlign w:val="center"/>
            <w:hideMark/>
          </w:tcPr>
          <w:p w14:paraId="76728B6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35BF01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1915DF2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(S=13)</w:t>
            </w:r>
          </w:p>
        </w:tc>
        <w:tc>
          <w:tcPr>
            <w:tcW w:w="4530" w:type="dxa"/>
            <w:tcBorders>
              <w:top w:val="nil"/>
              <w:left w:val="single" w:sz="4" w:space="0" w:color="B2B2B2"/>
              <w:bottom w:val="nil"/>
              <w:right w:val="single" w:sz="4" w:space="0" w:color="B2B2B2"/>
            </w:tcBorders>
            <w:shd w:val="clear" w:color="auto" w:fill="auto"/>
            <w:noWrap/>
            <w:vAlign w:val="center"/>
            <w:hideMark/>
          </w:tcPr>
          <w:p w14:paraId="771E6AE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4F7FF4D"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116A16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32075BF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122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F60454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0B4ED59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6A64D40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(S=14)</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3927DA8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=3,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=7,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8F744C9" w14:textId="1853375A"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Get </w:t>
            </w:r>
            <w:r w:rsidR="00871EF6">
              <w:rPr>
                <w:rFonts w:ascii="Calibri" w:eastAsia="Times New Roman" w:hAnsi="Calibri" w:cs="Calibri"/>
                <w:color w:val="000000"/>
                <w:lang w:eastAsia="ja-JP"/>
              </w:rPr>
              <w:t>Object table</w:t>
            </w:r>
            <w:r w:rsidRPr="00F71DB8">
              <w:rPr>
                <w:rFonts w:ascii="Calibri" w:eastAsia="Times New Roman" w:hAnsi="Calibri" w:cs="Calibri"/>
                <w:color w:val="000000"/>
                <w:lang w:eastAsia="ja-JP"/>
              </w:rPr>
              <w:t xml:space="preserve"> start address</w:t>
            </w:r>
          </w:p>
        </w:tc>
      </w:tr>
      <w:tr w:rsidR="00F71DB8" w:rsidRPr="00F71DB8" w14:paraId="2A52BA0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C3A796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123</w:t>
            </w:r>
          </w:p>
        </w:tc>
        <w:tc>
          <w:tcPr>
            <w:tcW w:w="1142" w:type="dxa"/>
            <w:tcBorders>
              <w:top w:val="nil"/>
              <w:left w:val="single" w:sz="4" w:space="0" w:color="B2B2B2"/>
              <w:bottom w:val="nil"/>
              <w:right w:val="single" w:sz="4" w:space="0" w:color="B2B2B2"/>
            </w:tcBorders>
            <w:shd w:val="clear" w:color="auto" w:fill="auto"/>
            <w:noWrap/>
            <w:vAlign w:val="center"/>
            <w:hideMark/>
          </w:tcPr>
          <w:p w14:paraId="1A4F685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73628CD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26C33AD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(S=14)</w:t>
            </w:r>
          </w:p>
        </w:tc>
        <w:tc>
          <w:tcPr>
            <w:tcW w:w="4530" w:type="dxa"/>
            <w:tcBorders>
              <w:top w:val="nil"/>
              <w:left w:val="single" w:sz="4" w:space="0" w:color="B2B2B2"/>
              <w:bottom w:val="nil"/>
              <w:right w:val="single" w:sz="4" w:space="0" w:color="B2B2B2"/>
            </w:tcBorders>
            <w:shd w:val="clear" w:color="auto" w:fill="auto"/>
            <w:noWrap/>
            <w:vAlign w:val="center"/>
            <w:hideMark/>
          </w:tcPr>
          <w:p w14:paraId="2AB5902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26791D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C9BF05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42B6641F" w14:textId="77777777" w:rsidR="00F71DB8" w:rsidRPr="00B817E6" w:rsidRDefault="00F71DB8" w:rsidP="00130547">
            <w:pPr>
              <w:spacing w:before="0" w:after="0" w:line="240" w:lineRule="auto"/>
              <w:contextualSpacing w:val="0"/>
              <w:rPr>
                <w:rFonts w:ascii="Calibri" w:eastAsia="Times New Roman" w:hAnsi="Calibri" w:cs="Calibri"/>
                <w:b/>
                <w:bCs/>
                <w:color w:val="006100"/>
                <w:lang w:eastAsia="ja-JP"/>
              </w:rPr>
            </w:pPr>
            <w:r w:rsidRPr="00B817E6">
              <w:rPr>
                <w:rFonts w:ascii="Calibri" w:eastAsia="Times New Roman" w:hAnsi="Calibri" w:cs="Calibri"/>
                <w:b/>
                <w:bCs/>
                <w:color w:val="006100"/>
                <w:lang w:eastAsia="ja-JP"/>
              </w:rPr>
              <w:t>124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6A2BD61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2EC158F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A7E09E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(S=14)</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604F333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=3,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=7,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00 80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596CC3AF" w14:textId="2EC8B8E3"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w:t>
            </w:r>
            <w:r w:rsidR="008067A1" w:rsidRPr="00F71DB8">
              <w:rPr>
                <w:rFonts w:ascii="Calibri" w:eastAsia="Times New Roman" w:hAnsi="Calibri" w:cs="Calibri"/>
                <w:color w:val="006100"/>
                <w:lang w:eastAsia="ja-JP"/>
              </w:rPr>
              <w:t>Start</w:t>
            </w:r>
            <w:r w:rsidRPr="00F71DB8">
              <w:rPr>
                <w:rFonts w:ascii="Calibri" w:eastAsia="Times New Roman" w:hAnsi="Calibri" w:cs="Calibri"/>
                <w:color w:val="006100"/>
                <w:lang w:eastAsia="ja-JP"/>
              </w:rPr>
              <w:t xml:space="preserve"> address = $8000)</w:t>
            </w:r>
          </w:p>
        </w:tc>
      </w:tr>
      <w:tr w:rsidR="00F71DB8" w:rsidRPr="00F71DB8" w14:paraId="48E77B07"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55FCBF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125</w:t>
            </w:r>
          </w:p>
        </w:tc>
        <w:tc>
          <w:tcPr>
            <w:tcW w:w="1142" w:type="dxa"/>
            <w:tcBorders>
              <w:top w:val="nil"/>
              <w:left w:val="single" w:sz="4" w:space="0" w:color="B2B2B2"/>
              <w:bottom w:val="nil"/>
              <w:right w:val="single" w:sz="4" w:space="0" w:color="B2B2B2"/>
            </w:tcBorders>
            <w:shd w:val="clear" w:color="auto" w:fill="auto"/>
            <w:noWrap/>
            <w:vAlign w:val="center"/>
            <w:hideMark/>
          </w:tcPr>
          <w:p w14:paraId="0720897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06465FB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4D1CB6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(S=14)</w:t>
            </w:r>
          </w:p>
        </w:tc>
        <w:tc>
          <w:tcPr>
            <w:tcW w:w="4530" w:type="dxa"/>
            <w:tcBorders>
              <w:top w:val="nil"/>
              <w:left w:val="single" w:sz="4" w:space="0" w:color="B2B2B2"/>
              <w:bottom w:val="nil"/>
              <w:right w:val="single" w:sz="4" w:space="0" w:color="B2B2B2"/>
            </w:tcBorders>
            <w:shd w:val="clear" w:color="auto" w:fill="auto"/>
            <w:noWrap/>
            <w:vAlign w:val="center"/>
            <w:hideMark/>
          </w:tcPr>
          <w:p w14:paraId="0F7476C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1FC58CE"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2C1A5EF"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3678B1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126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6650EAF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4953FE1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3647C7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(S=15)</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7AB09E6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=0,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=14,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64B9B0D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Get device status</w:t>
            </w:r>
          </w:p>
        </w:tc>
      </w:tr>
      <w:tr w:rsidR="00F71DB8" w:rsidRPr="00F71DB8" w14:paraId="5E4286A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A07916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127</w:t>
            </w:r>
          </w:p>
        </w:tc>
        <w:tc>
          <w:tcPr>
            <w:tcW w:w="1142" w:type="dxa"/>
            <w:tcBorders>
              <w:top w:val="nil"/>
              <w:left w:val="single" w:sz="4" w:space="0" w:color="B2B2B2"/>
              <w:bottom w:val="nil"/>
              <w:right w:val="single" w:sz="4" w:space="0" w:color="B2B2B2"/>
            </w:tcBorders>
            <w:shd w:val="clear" w:color="auto" w:fill="auto"/>
            <w:noWrap/>
            <w:vAlign w:val="center"/>
            <w:hideMark/>
          </w:tcPr>
          <w:p w14:paraId="2F61CC2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5E19C5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4B372A2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(S=15)</w:t>
            </w:r>
          </w:p>
        </w:tc>
        <w:tc>
          <w:tcPr>
            <w:tcW w:w="4530" w:type="dxa"/>
            <w:tcBorders>
              <w:top w:val="nil"/>
              <w:left w:val="single" w:sz="4" w:space="0" w:color="B2B2B2"/>
              <w:bottom w:val="nil"/>
              <w:right w:val="single" w:sz="4" w:space="0" w:color="B2B2B2"/>
            </w:tcBorders>
            <w:shd w:val="clear" w:color="auto" w:fill="auto"/>
            <w:noWrap/>
            <w:vAlign w:val="center"/>
            <w:hideMark/>
          </w:tcPr>
          <w:p w14:paraId="1E5888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58A1B3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7D01282"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3935DDE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128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628E200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016FD98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3AF9DFB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(S=15)</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1F088C7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=0,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=14,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Data=$04</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601380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3ADBE2B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462B92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129</w:t>
            </w:r>
          </w:p>
        </w:tc>
        <w:tc>
          <w:tcPr>
            <w:tcW w:w="1142" w:type="dxa"/>
            <w:tcBorders>
              <w:top w:val="nil"/>
              <w:left w:val="single" w:sz="4" w:space="0" w:color="B2B2B2"/>
              <w:bottom w:val="nil"/>
              <w:right w:val="single" w:sz="4" w:space="0" w:color="B2B2B2"/>
            </w:tcBorders>
            <w:shd w:val="clear" w:color="auto" w:fill="auto"/>
            <w:noWrap/>
            <w:vAlign w:val="center"/>
            <w:hideMark/>
          </w:tcPr>
          <w:p w14:paraId="7A65E24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31A6F18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6C8D586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(S=15)</w:t>
            </w:r>
          </w:p>
        </w:tc>
        <w:tc>
          <w:tcPr>
            <w:tcW w:w="4530" w:type="dxa"/>
            <w:tcBorders>
              <w:top w:val="nil"/>
              <w:left w:val="single" w:sz="4" w:space="0" w:color="B2B2B2"/>
              <w:bottom w:val="nil"/>
              <w:right w:val="single" w:sz="4" w:space="0" w:color="B2B2B2"/>
            </w:tcBorders>
            <w:shd w:val="clear" w:color="auto" w:fill="auto"/>
            <w:noWrap/>
            <w:vAlign w:val="center"/>
            <w:hideMark/>
          </w:tcPr>
          <w:p w14:paraId="058571B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B691F1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AF5C59A"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2094990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FBED37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6C3721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2FCD1E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(S=0)</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80DFDF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Count=63, Address=$8000, Data=00 47 47 00 00 00 00 00 00 00 00 00 00 00 00 00 00 00 00 00 00 00 47 00 47 03 00 00 00 00 00 00 00 00 00 00 00 00 00 00 00 00 47 00 47 00 00 00 00 00 00 00 00 00 00 00 00 00 00 00 00 00 43</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BD58FAE" w14:textId="5494F6EE"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r w:rsidR="00A109E0">
              <w:rPr>
                <w:rFonts w:ascii="Calibri" w:eastAsia="Times New Roman" w:hAnsi="Calibri" w:cs="Calibri"/>
                <w:color w:val="000000"/>
                <w:lang w:eastAsia="ja-JP"/>
              </w:rPr>
              <w:br/>
            </w:r>
            <w:r w:rsidR="00A109E0" w:rsidRPr="00871EF6">
              <w:rPr>
                <w:rFonts w:ascii="Calibri" w:eastAsia="Times New Roman" w:hAnsi="Calibri" w:cs="Calibri"/>
                <w:color w:val="000000"/>
                <w:lang w:eastAsia="ja-JP"/>
              </w:rPr>
              <w:t>(Sequence number starts again with 0)</w:t>
            </w:r>
          </w:p>
        </w:tc>
      </w:tr>
      <w:tr w:rsidR="00F71DB8" w:rsidRPr="00F71DB8" w14:paraId="22C4550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1AA720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131</w:t>
            </w:r>
          </w:p>
        </w:tc>
        <w:tc>
          <w:tcPr>
            <w:tcW w:w="1142" w:type="dxa"/>
            <w:tcBorders>
              <w:top w:val="nil"/>
              <w:left w:val="single" w:sz="4" w:space="0" w:color="B2B2B2"/>
              <w:bottom w:val="nil"/>
              <w:right w:val="single" w:sz="4" w:space="0" w:color="B2B2B2"/>
            </w:tcBorders>
            <w:shd w:val="clear" w:color="auto" w:fill="auto"/>
            <w:noWrap/>
            <w:vAlign w:val="center"/>
            <w:hideMark/>
          </w:tcPr>
          <w:p w14:paraId="02E60CA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4E812C4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4C8C920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(S=0)</w:t>
            </w:r>
          </w:p>
        </w:tc>
        <w:tc>
          <w:tcPr>
            <w:tcW w:w="4530" w:type="dxa"/>
            <w:tcBorders>
              <w:top w:val="nil"/>
              <w:left w:val="single" w:sz="4" w:space="0" w:color="B2B2B2"/>
              <w:bottom w:val="nil"/>
              <w:right w:val="single" w:sz="4" w:space="0" w:color="B2B2B2"/>
            </w:tcBorders>
            <w:shd w:val="clear" w:color="auto" w:fill="auto"/>
            <w:noWrap/>
            <w:vAlign w:val="center"/>
            <w:hideMark/>
          </w:tcPr>
          <w:p w14:paraId="47CBF55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6908ED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D6930AA"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0FDAFBF" w14:textId="77777777" w:rsidR="00F71DB8" w:rsidRPr="00B817E6" w:rsidRDefault="00F71DB8" w:rsidP="00130547">
            <w:pPr>
              <w:spacing w:before="0" w:after="0" w:line="240" w:lineRule="auto"/>
              <w:contextualSpacing w:val="0"/>
              <w:rPr>
                <w:rFonts w:ascii="Calibri" w:eastAsia="Times New Roman" w:hAnsi="Calibri" w:cs="Calibri"/>
                <w:b/>
                <w:bCs/>
                <w:color w:val="006100"/>
                <w:lang w:eastAsia="ja-JP"/>
              </w:rPr>
            </w:pPr>
            <w:r w:rsidRPr="00B817E6">
              <w:rPr>
                <w:rFonts w:ascii="Calibri" w:eastAsia="Times New Roman" w:hAnsi="Calibri" w:cs="Calibri"/>
                <w:b/>
                <w:bCs/>
                <w:color w:val="006100"/>
                <w:lang w:eastAsia="ja-JP"/>
              </w:rPr>
              <w:t>132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7F4C2EE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28B0C2D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0307BD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(S=0)</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7F0CB67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Count=63, Address=$8000, Data=00 47 47 00 00 00 00 00 00 00 00 00 00 00 00 00 00 00 00 00 00 00 47 00 47 03 00 00 00 00 00 00 00 00 00 00 00 00 00 00 00 00 47 00 47 00 00 00 00 00 00 00 00 00 00 00 00 00 00 00 00 00 43</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25C18DC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513FC393"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77C98A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133</w:t>
            </w:r>
          </w:p>
        </w:tc>
        <w:tc>
          <w:tcPr>
            <w:tcW w:w="1142" w:type="dxa"/>
            <w:tcBorders>
              <w:top w:val="nil"/>
              <w:left w:val="single" w:sz="4" w:space="0" w:color="B2B2B2"/>
              <w:bottom w:val="nil"/>
              <w:right w:val="single" w:sz="4" w:space="0" w:color="B2B2B2"/>
            </w:tcBorders>
            <w:shd w:val="clear" w:color="auto" w:fill="auto"/>
            <w:noWrap/>
            <w:vAlign w:val="center"/>
            <w:hideMark/>
          </w:tcPr>
          <w:p w14:paraId="21F9805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7BBE11A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5B8116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(S=0)</w:t>
            </w:r>
          </w:p>
        </w:tc>
        <w:tc>
          <w:tcPr>
            <w:tcW w:w="4530" w:type="dxa"/>
            <w:tcBorders>
              <w:top w:val="nil"/>
              <w:left w:val="single" w:sz="4" w:space="0" w:color="B2B2B2"/>
              <w:bottom w:val="nil"/>
              <w:right w:val="single" w:sz="4" w:space="0" w:color="B2B2B2"/>
            </w:tcBorders>
            <w:shd w:val="clear" w:color="auto" w:fill="auto"/>
            <w:noWrap/>
            <w:vAlign w:val="center"/>
            <w:hideMark/>
          </w:tcPr>
          <w:p w14:paraId="41807F4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99E8420"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5CE2C4F"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163EB34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E713CB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933AEC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EC4978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(S=1)</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46F504D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Count=63, Address=$803F, Data=00 00 00 00 00 00 00 00 00 00 00 00 00 00 00 00 00 00 00 43 00 00 00 00 00 00 00 00 00 00 00 00 00 00 00 00 00 00 00 43 00 00 00 00 00 00 00 00 00 00 00 00 00 00 00 00 00 00 00 43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0C7387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p>
        </w:tc>
      </w:tr>
      <w:tr w:rsidR="00F71DB8" w:rsidRPr="00F71DB8" w14:paraId="7C76E68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186AE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135</w:t>
            </w:r>
          </w:p>
        </w:tc>
        <w:tc>
          <w:tcPr>
            <w:tcW w:w="1142" w:type="dxa"/>
            <w:tcBorders>
              <w:top w:val="nil"/>
              <w:left w:val="single" w:sz="4" w:space="0" w:color="B2B2B2"/>
              <w:bottom w:val="nil"/>
              <w:right w:val="single" w:sz="4" w:space="0" w:color="B2B2B2"/>
            </w:tcBorders>
            <w:shd w:val="clear" w:color="auto" w:fill="auto"/>
            <w:noWrap/>
            <w:vAlign w:val="center"/>
            <w:hideMark/>
          </w:tcPr>
          <w:p w14:paraId="66F1F7A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BB723B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BE270C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w:t>
            </w:r>
          </w:p>
        </w:tc>
        <w:tc>
          <w:tcPr>
            <w:tcW w:w="4530" w:type="dxa"/>
            <w:tcBorders>
              <w:top w:val="nil"/>
              <w:left w:val="single" w:sz="4" w:space="0" w:color="B2B2B2"/>
              <w:bottom w:val="nil"/>
              <w:right w:val="single" w:sz="4" w:space="0" w:color="B2B2B2"/>
            </w:tcBorders>
            <w:shd w:val="clear" w:color="auto" w:fill="auto"/>
            <w:noWrap/>
            <w:vAlign w:val="center"/>
            <w:hideMark/>
          </w:tcPr>
          <w:p w14:paraId="690D9D2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A5365D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5F3CE03"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7876F22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136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0634C10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30DDCA9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7B1BA4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(S=1)</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084505B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Count=63, Address=$803F, Data=00 00 00 00 00 00 00 00 00 00 00 00 00 00 00 00 00 00 00 43 00 00 00 00 00 00 00 00 00 00 00 00 00 00 00 00 00 00 00 43 00 00 00 00 00 00 00 00 00 00 00 00 00 00 00 00 00 00 00 43 00 00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5AF862D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21C67FB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532F3A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137</w:t>
            </w:r>
          </w:p>
        </w:tc>
        <w:tc>
          <w:tcPr>
            <w:tcW w:w="1142" w:type="dxa"/>
            <w:tcBorders>
              <w:top w:val="nil"/>
              <w:left w:val="single" w:sz="4" w:space="0" w:color="B2B2B2"/>
              <w:bottom w:val="nil"/>
              <w:right w:val="single" w:sz="4" w:space="0" w:color="B2B2B2"/>
            </w:tcBorders>
            <w:shd w:val="clear" w:color="auto" w:fill="auto"/>
            <w:noWrap/>
            <w:vAlign w:val="center"/>
            <w:hideMark/>
          </w:tcPr>
          <w:p w14:paraId="3EBA07B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01C7AED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648A0A2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w:t>
            </w:r>
          </w:p>
        </w:tc>
        <w:tc>
          <w:tcPr>
            <w:tcW w:w="4530" w:type="dxa"/>
            <w:tcBorders>
              <w:top w:val="nil"/>
              <w:left w:val="single" w:sz="4" w:space="0" w:color="B2B2B2"/>
              <w:bottom w:val="nil"/>
              <w:right w:val="single" w:sz="4" w:space="0" w:color="B2B2B2"/>
            </w:tcBorders>
            <w:shd w:val="clear" w:color="auto" w:fill="auto"/>
            <w:noWrap/>
            <w:vAlign w:val="center"/>
            <w:hideMark/>
          </w:tcPr>
          <w:p w14:paraId="1EB5251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65B909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28093F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571D81C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209101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0BAA61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38347A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(S=2)</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7E60B67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Count=18, Address=$807E, Data=00 00 00 00 00 00 00 00 00 00 00 00 00 00 00 00 43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F44190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p>
        </w:tc>
      </w:tr>
      <w:tr w:rsidR="00F71DB8" w:rsidRPr="00F71DB8" w14:paraId="2E9DA06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9B9E2B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139</w:t>
            </w:r>
          </w:p>
        </w:tc>
        <w:tc>
          <w:tcPr>
            <w:tcW w:w="1142" w:type="dxa"/>
            <w:tcBorders>
              <w:top w:val="nil"/>
              <w:left w:val="single" w:sz="4" w:space="0" w:color="B2B2B2"/>
              <w:bottom w:val="nil"/>
              <w:right w:val="single" w:sz="4" w:space="0" w:color="B2B2B2"/>
            </w:tcBorders>
            <w:shd w:val="clear" w:color="auto" w:fill="auto"/>
            <w:noWrap/>
            <w:vAlign w:val="center"/>
            <w:hideMark/>
          </w:tcPr>
          <w:p w14:paraId="5B3C75B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397C5CB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72FCFE7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(S=2)</w:t>
            </w:r>
          </w:p>
        </w:tc>
        <w:tc>
          <w:tcPr>
            <w:tcW w:w="4530" w:type="dxa"/>
            <w:tcBorders>
              <w:top w:val="nil"/>
              <w:left w:val="single" w:sz="4" w:space="0" w:color="B2B2B2"/>
              <w:bottom w:val="nil"/>
              <w:right w:val="single" w:sz="4" w:space="0" w:color="B2B2B2"/>
            </w:tcBorders>
            <w:shd w:val="clear" w:color="auto" w:fill="auto"/>
            <w:noWrap/>
            <w:vAlign w:val="center"/>
            <w:hideMark/>
          </w:tcPr>
          <w:p w14:paraId="6EBBFBD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CB95FD1"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6AD259E"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701E7FB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140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D160DC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321A9E9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24231B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(S=2)</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007AEC5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Count=18, Address=$807E, Data=00 00 00 00 00 00 00 00 00 00 00 00 00 00 00 00 43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6C88BF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486FAAC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B8902E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141</w:t>
            </w:r>
          </w:p>
        </w:tc>
        <w:tc>
          <w:tcPr>
            <w:tcW w:w="1142" w:type="dxa"/>
            <w:tcBorders>
              <w:top w:val="nil"/>
              <w:left w:val="single" w:sz="4" w:space="0" w:color="B2B2B2"/>
              <w:bottom w:val="nil"/>
              <w:right w:val="single" w:sz="4" w:space="0" w:color="B2B2B2"/>
            </w:tcBorders>
            <w:shd w:val="clear" w:color="auto" w:fill="auto"/>
            <w:noWrap/>
            <w:vAlign w:val="center"/>
            <w:hideMark/>
          </w:tcPr>
          <w:p w14:paraId="6241AB5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0C57FF4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26E82CB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(S=2)</w:t>
            </w:r>
          </w:p>
        </w:tc>
        <w:tc>
          <w:tcPr>
            <w:tcW w:w="4530" w:type="dxa"/>
            <w:tcBorders>
              <w:top w:val="nil"/>
              <w:left w:val="single" w:sz="4" w:space="0" w:color="B2B2B2"/>
              <w:bottom w:val="nil"/>
              <w:right w:val="single" w:sz="4" w:space="0" w:color="B2B2B2"/>
            </w:tcBorders>
            <w:shd w:val="clear" w:color="auto" w:fill="auto"/>
            <w:noWrap/>
            <w:vAlign w:val="center"/>
            <w:hideMark/>
          </w:tcPr>
          <w:p w14:paraId="34093D7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18863F5"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FB86B71"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EF6BED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B056E8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7A6DA16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5AD507D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(S=3)</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399B8C6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=2,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=7,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1F66A443" w14:textId="12FF766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Get </w:t>
            </w:r>
            <w:r w:rsidR="00A23AB8">
              <w:rPr>
                <w:rFonts w:ascii="Calibri" w:eastAsia="Times New Roman" w:hAnsi="Calibri" w:cs="Calibri"/>
                <w:color w:val="000000"/>
                <w:lang w:eastAsia="ja-JP"/>
              </w:rPr>
              <w:t>Association table</w:t>
            </w:r>
            <w:r w:rsidRPr="00F71DB8">
              <w:rPr>
                <w:rFonts w:ascii="Calibri" w:eastAsia="Times New Roman" w:hAnsi="Calibri" w:cs="Calibri"/>
                <w:color w:val="000000"/>
                <w:lang w:eastAsia="ja-JP"/>
              </w:rPr>
              <w:t xml:space="preserve"> start address</w:t>
            </w:r>
          </w:p>
        </w:tc>
      </w:tr>
      <w:tr w:rsidR="00F71DB8" w:rsidRPr="00F71DB8" w14:paraId="1DBF664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0FEA45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143</w:t>
            </w:r>
          </w:p>
        </w:tc>
        <w:tc>
          <w:tcPr>
            <w:tcW w:w="1142" w:type="dxa"/>
            <w:tcBorders>
              <w:top w:val="nil"/>
              <w:left w:val="single" w:sz="4" w:space="0" w:color="B2B2B2"/>
              <w:bottom w:val="nil"/>
              <w:right w:val="single" w:sz="4" w:space="0" w:color="B2B2B2"/>
            </w:tcBorders>
            <w:shd w:val="clear" w:color="auto" w:fill="auto"/>
            <w:noWrap/>
            <w:vAlign w:val="center"/>
            <w:hideMark/>
          </w:tcPr>
          <w:p w14:paraId="63F48D9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37E8420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439E98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(S=3)</w:t>
            </w:r>
          </w:p>
        </w:tc>
        <w:tc>
          <w:tcPr>
            <w:tcW w:w="4530" w:type="dxa"/>
            <w:tcBorders>
              <w:top w:val="nil"/>
              <w:left w:val="single" w:sz="4" w:space="0" w:color="B2B2B2"/>
              <w:bottom w:val="nil"/>
              <w:right w:val="single" w:sz="4" w:space="0" w:color="B2B2B2"/>
            </w:tcBorders>
            <w:shd w:val="clear" w:color="auto" w:fill="auto"/>
            <w:noWrap/>
            <w:vAlign w:val="center"/>
            <w:hideMark/>
          </w:tcPr>
          <w:p w14:paraId="1CC0918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29A8A7B"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F05C3C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2C28FB9" w14:textId="77777777" w:rsidR="00F71DB8" w:rsidRPr="003378BD" w:rsidRDefault="00F71DB8" w:rsidP="00130547">
            <w:pPr>
              <w:spacing w:before="0" w:after="0" w:line="240" w:lineRule="auto"/>
              <w:contextualSpacing w:val="0"/>
              <w:rPr>
                <w:rFonts w:ascii="Calibri" w:eastAsia="Times New Roman" w:hAnsi="Calibri" w:cs="Calibri"/>
                <w:b/>
                <w:bCs/>
                <w:color w:val="006100"/>
                <w:lang w:eastAsia="ja-JP"/>
              </w:rPr>
            </w:pPr>
            <w:r w:rsidRPr="003378BD">
              <w:rPr>
                <w:rFonts w:ascii="Calibri" w:eastAsia="Times New Roman" w:hAnsi="Calibri" w:cs="Calibri"/>
                <w:b/>
                <w:bCs/>
                <w:color w:val="006100"/>
                <w:lang w:eastAsia="ja-JP"/>
              </w:rPr>
              <w:t>144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0D108A5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4E9724A9"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17663C1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(S=3)</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481B156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=2,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=7,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00 C0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52108687" w14:textId="1FCF0AB0"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w:t>
            </w:r>
            <w:r w:rsidR="008067A1" w:rsidRPr="00F71DB8">
              <w:rPr>
                <w:rFonts w:ascii="Calibri" w:eastAsia="Times New Roman" w:hAnsi="Calibri" w:cs="Calibri"/>
                <w:color w:val="006100"/>
                <w:lang w:eastAsia="ja-JP"/>
              </w:rPr>
              <w:t>Start</w:t>
            </w:r>
            <w:r w:rsidRPr="00F71DB8">
              <w:rPr>
                <w:rFonts w:ascii="Calibri" w:eastAsia="Times New Roman" w:hAnsi="Calibri" w:cs="Calibri"/>
                <w:color w:val="006100"/>
                <w:lang w:eastAsia="ja-JP"/>
              </w:rPr>
              <w:t xml:space="preserve"> address = $C000)</w:t>
            </w:r>
          </w:p>
        </w:tc>
      </w:tr>
      <w:tr w:rsidR="00F71DB8" w:rsidRPr="00F71DB8" w14:paraId="1AE9DA65"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B34A83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145</w:t>
            </w:r>
          </w:p>
        </w:tc>
        <w:tc>
          <w:tcPr>
            <w:tcW w:w="1142" w:type="dxa"/>
            <w:tcBorders>
              <w:top w:val="nil"/>
              <w:left w:val="single" w:sz="4" w:space="0" w:color="B2B2B2"/>
              <w:bottom w:val="nil"/>
              <w:right w:val="single" w:sz="4" w:space="0" w:color="B2B2B2"/>
            </w:tcBorders>
            <w:shd w:val="clear" w:color="auto" w:fill="auto"/>
            <w:noWrap/>
            <w:vAlign w:val="center"/>
            <w:hideMark/>
          </w:tcPr>
          <w:p w14:paraId="2E26610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11645C8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23E4F8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(S=3)</w:t>
            </w:r>
          </w:p>
        </w:tc>
        <w:tc>
          <w:tcPr>
            <w:tcW w:w="4530" w:type="dxa"/>
            <w:tcBorders>
              <w:top w:val="nil"/>
              <w:left w:val="single" w:sz="4" w:space="0" w:color="B2B2B2"/>
              <w:bottom w:val="nil"/>
              <w:right w:val="single" w:sz="4" w:space="0" w:color="B2B2B2"/>
            </w:tcBorders>
            <w:shd w:val="clear" w:color="auto" w:fill="auto"/>
            <w:noWrap/>
            <w:vAlign w:val="center"/>
            <w:hideMark/>
          </w:tcPr>
          <w:p w14:paraId="3B7CE50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16A025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79E8E7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186C0D0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043D02E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33A4988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4C7C599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(S=4)</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986F5C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Count=22, Address=$C000, Data=00 05 00 01 00 01 00 02 00 0B 00 03 00 0C 00 04 00 15 00 05 00 16</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99015B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p>
        </w:tc>
      </w:tr>
      <w:tr w:rsidR="00F71DB8" w:rsidRPr="00F71DB8" w14:paraId="74E5547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8CD05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147</w:t>
            </w:r>
          </w:p>
        </w:tc>
        <w:tc>
          <w:tcPr>
            <w:tcW w:w="1142" w:type="dxa"/>
            <w:tcBorders>
              <w:top w:val="nil"/>
              <w:left w:val="single" w:sz="4" w:space="0" w:color="B2B2B2"/>
              <w:bottom w:val="nil"/>
              <w:right w:val="single" w:sz="4" w:space="0" w:color="B2B2B2"/>
            </w:tcBorders>
            <w:shd w:val="clear" w:color="auto" w:fill="auto"/>
            <w:noWrap/>
            <w:vAlign w:val="center"/>
            <w:hideMark/>
          </w:tcPr>
          <w:p w14:paraId="2C69885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79FC49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77450ED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(S=4)</w:t>
            </w:r>
          </w:p>
        </w:tc>
        <w:tc>
          <w:tcPr>
            <w:tcW w:w="4530" w:type="dxa"/>
            <w:tcBorders>
              <w:top w:val="nil"/>
              <w:left w:val="single" w:sz="4" w:space="0" w:color="B2B2B2"/>
              <w:bottom w:val="nil"/>
              <w:right w:val="single" w:sz="4" w:space="0" w:color="B2B2B2"/>
            </w:tcBorders>
            <w:shd w:val="clear" w:color="auto" w:fill="auto"/>
            <w:noWrap/>
            <w:vAlign w:val="center"/>
            <w:hideMark/>
          </w:tcPr>
          <w:p w14:paraId="2F58683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DA1D7EB"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26A97673"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1CE57FD8" w14:textId="77777777" w:rsidR="00F71DB8" w:rsidRPr="003378BD" w:rsidRDefault="00F71DB8" w:rsidP="00130547">
            <w:pPr>
              <w:spacing w:before="0" w:after="0" w:line="240" w:lineRule="auto"/>
              <w:contextualSpacing w:val="0"/>
              <w:rPr>
                <w:rFonts w:ascii="Calibri" w:eastAsia="Times New Roman" w:hAnsi="Calibri" w:cs="Calibri"/>
                <w:b/>
                <w:bCs/>
                <w:color w:val="006100"/>
                <w:lang w:eastAsia="ja-JP"/>
              </w:rPr>
            </w:pPr>
            <w:r w:rsidRPr="003378BD">
              <w:rPr>
                <w:rFonts w:ascii="Calibri" w:eastAsia="Times New Roman" w:hAnsi="Calibri" w:cs="Calibri"/>
                <w:b/>
                <w:bCs/>
                <w:color w:val="006100"/>
                <w:lang w:eastAsia="ja-JP"/>
              </w:rPr>
              <w:t>148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2B6640A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0CCA656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4BA14FD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(S=4)</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068033F6"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Count=22, Address=$C000, Data=00 05 00 01 00 01 00 02 00 0B 00 03 00 0C 00 04 00 15 00 05 00 16</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7F5623D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4CEB736F"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E31EC1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149</w:t>
            </w:r>
          </w:p>
        </w:tc>
        <w:tc>
          <w:tcPr>
            <w:tcW w:w="1142" w:type="dxa"/>
            <w:tcBorders>
              <w:top w:val="nil"/>
              <w:left w:val="single" w:sz="4" w:space="0" w:color="B2B2B2"/>
              <w:bottom w:val="nil"/>
              <w:right w:val="single" w:sz="4" w:space="0" w:color="B2B2B2"/>
            </w:tcBorders>
            <w:shd w:val="clear" w:color="auto" w:fill="auto"/>
            <w:noWrap/>
            <w:vAlign w:val="center"/>
            <w:hideMark/>
          </w:tcPr>
          <w:p w14:paraId="6C3C530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1491CD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CE5197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(S=4)</w:t>
            </w:r>
          </w:p>
        </w:tc>
        <w:tc>
          <w:tcPr>
            <w:tcW w:w="4530" w:type="dxa"/>
            <w:tcBorders>
              <w:top w:val="nil"/>
              <w:left w:val="single" w:sz="4" w:space="0" w:color="B2B2B2"/>
              <w:bottom w:val="nil"/>
              <w:right w:val="single" w:sz="4" w:space="0" w:color="B2B2B2"/>
            </w:tcBorders>
            <w:shd w:val="clear" w:color="auto" w:fill="auto"/>
            <w:noWrap/>
            <w:vAlign w:val="center"/>
            <w:hideMark/>
          </w:tcPr>
          <w:p w14:paraId="0C0F83A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A3ACD86"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7C70FCF5"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FB8366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590CC9E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AAAF97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6C3018F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PropertyValueRead (S=5)</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0C3A054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=1,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=7,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28E88CDF" w14:textId="75B56CD1"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Get </w:t>
            </w:r>
            <w:r w:rsidR="00871EF6">
              <w:rPr>
                <w:rFonts w:ascii="Calibri" w:eastAsia="Times New Roman" w:hAnsi="Calibri" w:cs="Calibri"/>
                <w:color w:val="000000"/>
                <w:lang w:eastAsia="ja-JP"/>
              </w:rPr>
              <w:t>Address table</w:t>
            </w:r>
            <w:r w:rsidRPr="00F71DB8">
              <w:rPr>
                <w:rFonts w:ascii="Calibri" w:eastAsia="Times New Roman" w:hAnsi="Calibri" w:cs="Calibri"/>
                <w:color w:val="000000"/>
                <w:lang w:eastAsia="ja-JP"/>
              </w:rPr>
              <w:t xml:space="preserve"> start address</w:t>
            </w:r>
          </w:p>
        </w:tc>
      </w:tr>
      <w:tr w:rsidR="00F71DB8" w:rsidRPr="00F71DB8" w14:paraId="2C057A7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5A53AD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151</w:t>
            </w:r>
          </w:p>
        </w:tc>
        <w:tc>
          <w:tcPr>
            <w:tcW w:w="1142" w:type="dxa"/>
            <w:tcBorders>
              <w:top w:val="nil"/>
              <w:left w:val="single" w:sz="4" w:space="0" w:color="B2B2B2"/>
              <w:bottom w:val="nil"/>
              <w:right w:val="single" w:sz="4" w:space="0" w:color="B2B2B2"/>
            </w:tcBorders>
            <w:shd w:val="clear" w:color="auto" w:fill="auto"/>
            <w:noWrap/>
            <w:vAlign w:val="center"/>
            <w:hideMark/>
          </w:tcPr>
          <w:p w14:paraId="7ECE287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45F3FE9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3C7B46F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(S=5)</w:t>
            </w:r>
          </w:p>
        </w:tc>
        <w:tc>
          <w:tcPr>
            <w:tcW w:w="4530" w:type="dxa"/>
            <w:tcBorders>
              <w:top w:val="nil"/>
              <w:left w:val="single" w:sz="4" w:space="0" w:color="B2B2B2"/>
              <w:bottom w:val="nil"/>
              <w:right w:val="single" w:sz="4" w:space="0" w:color="B2B2B2"/>
            </w:tcBorders>
            <w:shd w:val="clear" w:color="auto" w:fill="auto"/>
            <w:noWrap/>
            <w:vAlign w:val="center"/>
            <w:hideMark/>
          </w:tcPr>
          <w:p w14:paraId="605E569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1E2C7EB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250A50E"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6936D342" w14:textId="77777777" w:rsidR="00F71DB8" w:rsidRPr="008D734B" w:rsidRDefault="00F71DB8" w:rsidP="00130547">
            <w:pPr>
              <w:spacing w:before="0" w:after="0" w:line="240" w:lineRule="auto"/>
              <w:contextualSpacing w:val="0"/>
              <w:rPr>
                <w:rFonts w:ascii="Calibri" w:eastAsia="Times New Roman" w:hAnsi="Calibri" w:cs="Calibri"/>
                <w:b/>
                <w:bCs/>
                <w:color w:val="006100"/>
                <w:lang w:eastAsia="ja-JP"/>
              </w:rPr>
            </w:pPr>
            <w:r w:rsidRPr="008D734B">
              <w:rPr>
                <w:rFonts w:ascii="Calibri" w:eastAsia="Times New Roman" w:hAnsi="Calibri" w:cs="Calibri"/>
                <w:b/>
                <w:bCs/>
                <w:color w:val="006100"/>
                <w:lang w:eastAsia="ja-JP"/>
              </w:rPr>
              <w:t>152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77536A2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561B8E6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7A33604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(S=5)</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200199F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=1,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=7,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00 A0 00</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787BD96A" w14:textId="1195583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w:t>
            </w:r>
            <w:r w:rsidR="008067A1" w:rsidRPr="00F71DB8">
              <w:rPr>
                <w:rFonts w:ascii="Calibri" w:eastAsia="Times New Roman" w:hAnsi="Calibri" w:cs="Calibri"/>
                <w:color w:val="006100"/>
                <w:lang w:eastAsia="ja-JP"/>
              </w:rPr>
              <w:t>Start</w:t>
            </w:r>
            <w:r w:rsidRPr="00F71DB8">
              <w:rPr>
                <w:rFonts w:ascii="Calibri" w:eastAsia="Times New Roman" w:hAnsi="Calibri" w:cs="Calibri"/>
                <w:color w:val="006100"/>
                <w:lang w:eastAsia="ja-JP"/>
              </w:rPr>
              <w:t xml:space="preserve"> address = $A000)</w:t>
            </w:r>
          </w:p>
        </w:tc>
      </w:tr>
      <w:tr w:rsidR="00F71DB8" w:rsidRPr="00F71DB8" w14:paraId="282AB7CB"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2AD8D32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153</w:t>
            </w:r>
          </w:p>
        </w:tc>
        <w:tc>
          <w:tcPr>
            <w:tcW w:w="1142" w:type="dxa"/>
            <w:tcBorders>
              <w:top w:val="nil"/>
              <w:left w:val="single" w:sz="4" w:space="0" w:color="B2B2B2"/>
              <w:bottom w:val="nil"/>
              <w:right w:val="single" w:sz="4" w:space="0" w:color="B2B2B2"/>
            </w:tcBorders>
            <w:shd w:val="clear" w:color="auto" w:fill="auto"/>
            <w:noWrap/>
            <w:vAlign w:val="center"/>
            <w:hideMark/>
          </w:tcPr>
          <w:p w14:paraId="5B28E9B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4B9BD37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40BA9C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(S=5)</w:t>
            </w:r>
          </w:p>
        </w:tc>
        <w:tc>
          <w:tcPr>
            <w:tcW w:w="4530" w:type="dxa"/>
            <w:tcBorders>
              <w:top w:val="nil"/>
              <w:left w:val="single" w:sz="4" w:space="0" w:color="B2B2B2"/>
              <w:bottom w:val="nil"/>
              <w:right w:val="single" w:sz="4" w:space="0" w:color="B2B2B2"/>
            </w:tcBorders>
            <w:shd w:val="clear" w:color="auto" w:fill="auto"/>
            <w:noWrap/>
            <w:vAlign w:val="center"/>
            <w:hideMark/>
          </w:tcPr>
          <w:p w14:paraId="3E7E4B8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E247860"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40075C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09D9B41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FDE01C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02F66CE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42BCDCD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MemoryWrite (S=6)</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6270244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Count=12, Address=$A000, Data=00 05 19 01 21 01 22 01 29 01 2A 01</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032CAD4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Write</w:t>
            </w:r>
          </w:p>
        </w:tc>
      </w:tr>
      <w:tr w:rsidR="00F71DB8" w:rsidRPr="00F71DB8" w14:paraId="2933CF0E"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0B420B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155</w:t>
            </w:r>
          </w:p>
        </w:tc>
        <w:tc>
          <w:tcPr>
            <w:tcW w:w="1142" w:type="dxa"/>
            <w:tcBorders>
              <w:top w:val="nil"/>
              <w:left w:val="single" w:sz="4" w:space="0" w:color="B2B2B2"/>
              <w:bottom w:val="nil"/>
              <w:right w:val="single" w:sz="4" w:space="0" w:color="B2B2B2"/>
            </w:tcBorders>
            <w:shd w:val="clear" w:color="auto" w:fill="auto"/>
            <w:noWrap/>
            <w:vAlign w:val="center"/>
            <w:hideMark/>
          </w:tcPr>
          <w:p w14:paraId="1958559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6CD8496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408538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(S=6)</w:t>
            </w:r>
          </w:p>
        </w:tc>
        <w:tc>
          <w:tcPr>
            <w:tcW w:w="4530" w:type="dxa"/>
            <w:tcBorders>
              <w:top w:val="nil"/>
              <w:left w:val="single" w:sz="4" w:space="0" w:color="B2B2B2"/>
              <w:bottom w:val="nil"/>
              <w:right w:val="single" w:sz="4" w:space="0" w:color="B2B2B2"/>
            </w:tcBorders>
            <w:shd w:val="clear" w:color="auto" w:fill="auto"/>
            <w:noWrap/>
            <w:vAlign w:val="center"/>
            <w:hideMark/>
          </w:tcPr>
          <w:p w14:paraId="51D1447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43D92C0"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1A06D6B"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439B16DD" w14:textId="77777777" w:rsidR="00F71DB8" w:rsidRPr="008D734B" w:rsidRDefault="00F71DB8" w:rsidP="00130547">
            <w:pPr>
              <w:spacing w:before="0" w:after="0" w:line="240" w:lineRule="auto"/>
              <w:contextualSpacing w:val="0"/>
              <w:rPr>
                <w:rFonts w:ascii="Calibri" w:eastAsia="Times New Roman" w:hAnsi="Calibri" w:cs="Calibri"/>
                <w:b/>
                <w:bCs/>
                <w:color w:val="006100"/>
                <w:lang w:eastAsia="ja-JP"/>
              </w:rPr>
            </w:pPr>
            <w:r w:rsidRPr="008D734B">
              <w:rPr>
                <w:rFonts w:ascii="Calibri" w:eastAsia="Times New Roman" w:hAnsi="Calibri" w:cs="Calibri"/>
                <w:b/>
                <w:bCs/>
                <w:color w:val="006100"/>
                <w:lang w:eastAsia="ja-JP"/>
              </w:rPr>
              <w:t>156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2FC900C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4D2F28E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542287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MemoryResponse (S=6)</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7617870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Count=12, Address=$A000, Data=00 05 19 01 21 01 22 01 29 01 2A 01</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7FA3953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653B6896"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4292874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157</w:t>
            </w:r>
          </w:p>
        </w:tc>
        <w:tc>
          <w:tcPr>
            <w:tcW w:w="1142" w:type="dxa"/>
            <w:tcBorders>
              <w:top w:val="nil"/>
              <w:left w:val="single" w:sz="4" w:space="0" w:color="B2B2B2"/>
              <w:bottom w:val="nil"/>
              <w:right w:val="single" w:sz="4" w:space="0" w:color="B2B2B2"/>
            </w:tcBorders>
            <w:shd w:val="clear" w:color="auto" w:fill="auto"/>
            <w:noWrap/>
            <w:vAlign w:val="center"/>
            <w:hideMark/>
          </w:tcPr>
          <w:p w14:paraId="0A5B72E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7152BFE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E9A156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(S=6)</w:t>
            </w:r>
          </w:p>
        </w:tc>
        <w:tc>
          <w:tcPr>
            <w:tcW w:w="4530" w:type="dxa"/>
            <w:tcBorders>
              <w:top w:val="nil"/>
              <w:left w:val="single" w:sz="4" w:space="0" w:color="B2B2B2"/>
              <w:bottom w:val="nil"/>
              <w:right w:val="single" w:sz="4" w:space="0" w:color="B2B2B2"/>
            </w:tcBorders>
            <w:shd w:val="clear" w:color="auto" w:fill="auto"/>
            <w:noWrap/>
            <w:vAlign w:val="center"/>
            <w:hideMark/>
          </w:tcPr>
          <w:p w14:paraId="4833174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B1023D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0306C4D"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332823F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5F8ED5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59B6BD7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528F25F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(S=7)</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8AF72B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=4,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=13,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Data=00 FA 02 04 24</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DD1442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Set application program version</w:t>
            </w:r>
          </w:p>
        </w:tc>
      </w:tr>
      <w:tr w:rsidR="00F71DB8" w:rsidRPr="00F71DB8" w14:paraId="0187E73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CB7A18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159</w:t>
            </w:r>
          </w:p>
        </w:tc>
        <w:tc>
          <w:tcPr>
            <w:tcW w:w="1142" w:type="dxa"/>
            <w:tcBorders>
              <w:top w:val="nil"/>
              <w:left w:val="single" w:sz="4" w:space="0" w:color="B2B2B2"/>
              <w:bottom w:val="nil"/>
              <w:right w:val="single" w:sz="4" w:space="0" w:color="B2B2B2"/>
            </w:tcBorders>
            <w:shd w:val="clear" w:color="auto" w:fill="auto"/>
            <w:noWrap/>
            <w:vAlign w:val="center"/>
            <w:hideMark/>
          </w:tcPr>
          <w:p w14:paraId="4BBCDD4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27811AA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EE90F5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(S=7)</w:t>
            </w:r>
          </w:p>
        </w:tc>
        <w:tc>
          <w:tcPr>
            <w:tcW w:w="4530" w:type="dxa"/>
            <w:tcBorders>
              <w:top w:val="nil"/>
              <w:left w:val="single" w:sz="4" w:space="0" w:color="B2B2B2"/>
              <w:bottom w:val="nil"/>
              <w:right w:val="single" w:sz="4" w:space="0" w:color="B2B2B2"/>
            </w:tcBorders>
            <w:shd w:val="clear" w:color="auto" w:fill="auto"/>
            <w:noWrap/>
            <w:vAlign w:val="center"/>
            <w:hideMark/>
          </w:tcPr>
          <w:p w14:paraId="6DFDD0F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3D47AB6A"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1FCC502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5BCE29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lastRenderedPageBreak/>
              <w:t>160</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A4CD57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00A697D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121BE9E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(S=7)</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3E7F6E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=13,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Data=00 FA 02 04 24</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04F756D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68A3E25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7C2AAE6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161</w:t>
            </w:r>
          </w:p>
        </w:tc>
        <w:tc>
          <w:tcPr>
            <w:tcW w:w="1142" w:type="dxa"/>
            <w:tcBorders>
              <w:top w:val="nil"/>
              <w:left w:val="single" w:sz="4" w:space="0" w:color="B2B2B2"/>
              <w:bottom w:val="nil"/>
              <w:right w:val="single" w:sz="4" w:space="0" w:color="B2B2B2"/>
            </w:tcBorders>
            <w:shd w:val="clear" w:color="auto" w:fill="auto"/>
            <w:noWrap/>
            <w:vAlign w:val="center"/>
            <w:hideMark/>
          </w:tcPr>
          <w:p w14:paraId="0C72341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1444009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0FD74BD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(S=7)</w:t>
            </w:r>
          </w:p>
        </w:tc>
        <w:tc>
          <w:tcPr>
            <w:tcW w:w="4530" w:type="dxa"/>
            <w:tcBorders>
              <w:top w:val="nil"/>
              <w:left w:val="single" w:sz="4" w:space="0" w:color="B2B2B2"/>
              <w:bottom w:val="nil"/>
              <w:right w:val="single" w:sz="4" w:space="0" w:color="B2B2B2"/>
            </w:tcBorders>
            <w:shd w:val="clear" w:color="auto" w:fill="auto"/>
            <w:noWrap/>
            <w:vAlign w:val="center"/>
            <w:hideMark/>
          </w:tcPr>
          <w:p w14:paraId="5186412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67EC6F8"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F701E60"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22F4A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162</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1B45EB4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645F832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3F37DE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(S=8)</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5D70809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=4,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Data=02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400308A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Terminate loading application program</w:t>
            </w:r>
          </w:p>
        </w:tc>
      </w:tr>
      <w:tr w:rsidR="00F71DB8" w:rsidRPr="00F71DB8" w14:paraId="7427D7F2"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B4A20B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163</w:t>
            </w:r>
          </w:p>
        </w:tc>
        <w:tc>
          <w:tcPr>
            <w:tcW w:w="1142" w:type="dxa"/>
            <w:tcBorders>
              <w:top w:val="nil"/>
              <w:left w:val="single" w:sz="4" w:space="0" w:color="B2B2B2"/>
              <w:bottom w:val="nil"/>
              <w:right w:val="single" w:sz="4" w:space="0" w:color="B2B2B2"/>
            </w:tcBorders>
            <w:shd w:val="clear" w:color="auto" w:fill="auto"/>
            <w:noWrap/>
            <w:vAlign w:val="center"/>
            <w:hideMark/>
          </w:tcPr>
          <w:p w14:paraId="05D4FBA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56C6BE8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21876BB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(S=8)</w:t>
            </w:r>
          </w:p>
        </w:tc>
        <w:tc>
          <w:tcPr>
            <w:tcW w:w="4530" w:type="dxa"/>
            <w:tcBorders>
              <w:top w:val="nil"/>
              <w:left w:val="single" w:sz="4" w:space="0" w:color="B2B2B2"/>
              <w:bottom w:val="nil"/>
              <w:right w:val="single" w:sz="4" w:space="0" w:color="B2B2B2"/>
            </w:tcBorders>
            <w:shd w:val="clear" w:color="auto" w:fill="auto"/>
            <w:noWrap/>
            <w:vAlign w:val="center"/>
            <w:hideMark/>
          </w:tcPr>
          <w:p w14:paraId="633B902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7F156DF2"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EC7BA6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379442A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164</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DCD84C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606C12D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D1BE40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(S=8)</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2207A82D"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=4,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Data=$01</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1ACB92B4"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76A16F0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1F464E3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165</w:t>
            </w:r>
          </w:p>
        </w:tc>
        <w:tc>
          <w:tcPr>
            <w:tcW w:w="1142" w:type="dxa"/>
            <w:tcBorders>
              <w:top w:val="nil"/>
              <w:left w:val="single" w:sz="4" w:space="0" w:color="B2B2B2"/>
              <w:bottom w:val="nil"/>
              <w:right w:val="single" w:sz="4" w:space="0" w:color="B2B2B2"/>
            </w:tcBorders>
            <w:shd w:val="clear" w:color="auto" w:fill="auto"/>
            <w:noWrap/>
            <w:vAlign w:val="center"/>
            <w:hideMark/>
          </w:tcPr>
          <w:p w14:paraId="6734780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2EDF77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5E3B764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(S=8)</w:t>
            </w:r>
          </w:p>
        </w:tc>
        <w:tc>
          <w:tcPr>
            <w:tcW w:w="4530" w:type="dxa"/>
            <w:tcBorders>
              <w:top w:val="nil"/>
              <w:left w:val="single" w:sz="4" w:space="0" w:color="B2B2B2"/>
              <w:bottom w:val="nil"/>
              <w:right w:val="single" w:sz="4" w:space="0" w:color="B2B2B2"/>
            </w:tcBorders>
            <w:shd w:val="clear" w:color="auto" w:fill="auto"/>
            <w:noWrap/>
            <w:vAlign w:val="center"/>
            <w:hideMark/>
          </w:tcPr>
          <w:p w14:paraId="2A35912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640D8B2F"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CC0FE47"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2A2C468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166</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F9AF99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77651CE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7D135D4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(S=9)</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6AEE5B0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=3,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Data=02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5526636C" w14:textId="6CA19ADF"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Terminate loading </w:t>
            </w:r>
            <w:r w:rsidR="00871EF6">
              <w:rPr>
                <w:rFonts w:ascii="Calibri" w:eastAsia="Times New Roman" w:hAnsi="Calibri" w:cs="Calibri"/>
                <w:color w:val="000000"/>
                <w:lang w:eastAsia="ja-JP"/>
              </w:rPr>
              <w:t>Object table</w:t>
            </w:r>
          </w:p>
        </w:tc>
      </w:tr>
      <w:tr w:rsidR="00F71DB8" w:rsidRPr="00F71DB8" w14:paraId="5E193FD9"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2E7ADA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167</w:t>
            </w:r>
          </w:p>
        </w:tc>
        <w:tc>
          <w:tcPr>
            <w:tcW w:w="1142" w:type="dxa"/>
            <w:tcBorders>
              <w:top w:val="nil"/>
              <w:left w:val="single" w:sz="4" w:space="0" w:color="B2B2B2"/>
              <w:bottom w:val="nil"/>
              <w:right w:val="single" w:sz="4" w:space="0" w:color="B2B2B2"/>
            </w:tcBorders>
            <w:shd w:val="clear" w:color="auto" w:fill="auto"/>
            <w:noWrap/>
            <w:vAlign w:val="center"/>
            <w:hideMark/>
          </w:tcPr>
          <w:p w14:paraId="1CFEB56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72828F1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15B8D25B"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(S=9)</w:t>
            </w:r>
          </w:p>
        </w:tc>
        <w:tc>
          <w:tcPr>
            <w:tcW w:w="4530" w:type="dxa"/>
            <w:tcBorders>
              <w:top w:val="nil"/>
              <w:left w:val="single" w:sz="4" w:space="0" w:color="B2B2B2"/>
              <w:bottom w:val="nil"/>
              <w:right w:val="single" w:sz="4" w:space="0" w:color="B2B2B2"/>
            </w:tcBorders>
            <w:shd w:val="clear" w:color="auto" w:fill="auto"/>
            <w:noWrap/>
            <w:vAlign w:val="center"/>
            <w:hideMark/>
          </w:tcPr>
          <w:p w14:paraId="6E6AB4E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EAB5645"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64D16A78"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09B35D2C"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168</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410A25B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3D54E6CB"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7D26DE5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(S=9)</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572DE08A"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=3,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Data=$01</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160BFC0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251351D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50EE5F1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169</w:t>
            </w:r>
          </w:p>
        </w:tc>
        <w:tc>
          <w:tcPr>
            <w:tcW w:w="1142" w:type="dxa"/>
            <w:tcBorders>
              <w:top w:val="nil"/>
              <w:left w:val="single" w:sz="4" w:space="0" w:color="B2B2B2"/>
              <w:bottom w:val="nil"/>
              <w:right w:val="single" w:sz="4" w:space="0" w:color="B2B2B2"/>
            </w:tcBorders>
            <w:shd w:val="clear" w:color="auto" w:fill="auto"/>
            <w:noWrap/>
            <w:vAlign w:val="center"/>
            <w:hideMark/>
          </w:tcPr>
          <w:p w14:paraId="63C241C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2E6356E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34089D7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(S=9)</w:t>
            </w:r>
          </w:p>
        </w:tc>
        <w:tc>
          <w:tcPr>
            <w:tcW w:w="4530" w:type="dxa"/>
            <w:tcBorders>
              <w:top w:val="nil"/>
              <w:left w:val="single" w:sz="4" w:space="0" w:color="B2B2B2"/>
              <w:bottom w:val="nil"/>
              <w:right w:val="single" w:sz="4" w:space="0" w:color="B2B2B2"/>
            </w:tcBorders>
            <w:shd w:val="clear" w:color="auto" w:fill="auto"/>
            <w:noWrap/>
            <w:vAlign w:val="center"/>
            <w:hideMark/>
          </w:tcPr>
          <w:p w14:paraId="498D28F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7691339"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5E7791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713780AA"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170</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794FF89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0C01667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2CC3DAF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(S=10)</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70B2F38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=2,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Data=02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1C34EFFD" w14:textId="33809C32"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Terminate loading </w:t>
            </w:r>
            <w:r w:rsidR="00A23AB8">
              <w:rPr>
                <w:rFonts w:ascii="Calibri" w:eastAsia="Times New Roman" w:hAnsi="Calibri" w:cs="Calibri"/>
                <w:color w:val="000000"/>
                <w:lang w:eastAsia="ja-JP"/>
              </w:rPr>
              <w:t>Association table</w:t>
            </w:r>
          </w:p>
        </w:tc>
      </w:tr>
      <w:tr w:rsidR="00F71DB8" w:rsidRPr="00F71DB8" w14:paraId="2F7BB780"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C1CC8A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171</w:t>
            </w:r>
          </w:p>
        </w:tc>
        <w:tc>
          <w:tcPr>
            <w:tcW w:w="1142" w:type="dxa"/>
            <w:tcBorders>
              <w:top w:val="nil"/>
              <w:left w:val="single" w:sz="4" w:space="0" w:color="B2B2B2"/>
              <w:bottom w:val="nil"/>
              <w:right w:val="single" w:sz="4" w:space="0" w:color="B2B2B2"/>
            </w:tcBorders>
            <w:shd w:val="clear" w:color="auto" w:fill="auto"/>
            <w:noWrap/>
            <w:vAlign w:val="center"/>
            <w:hideMark/>
          </w:tcPr>
          <w:p w14:paraId="4749DCE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77AD1D0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47407B5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(S=10)</w:t>
            </w:r>
          </w:p>
        </w:tc>
        <w:tc>
          <w:tcPr>
            <w:tcW w:w="4530" w:type="dxa"/>
            <w:tcBorders>
              <w:top w:val="nil"/>
              <w:left w:val="single" w:sz="4" w:space="0" w:color="B2B2B2"/>
              <w:bottom w:val="nil"/>
              <w:right w:val="single" w:sz="4" w:space="0" w:color="B2B2B2"/>
            </w:tcBorders>
            <w:shd w:val="clear" w:color="auto" w:fill="auto"/>
            <w:noWrap/>
            <w:vAlign w:val="center"/>
            <w:hideMark/>
          </w:tcPr>
          <w:p w14:paraId="0FC805E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079663B4"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35B11A8C"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383B6B7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172</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5A957B8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33B0F410"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268FD39E"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(S=10)</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76B62B0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=2,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Data=$01</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459D1165"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550A74F1"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665431F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173</w:t>
            </w:r>
          </w:p>
        </w:tc>
        <w:tc>
          <w:tcPr>
            <w:tcW w:w="1142" w:type="dxa"/>
            <w:tcBorders>
              <w:top w:val="nil"/>
              <w:left w:val="single" w:sz="4" w:space="0" w:color="B2B2B2"/>
              <w:bottom w:val="nil"/>
              <w:right w:val="single" w:sz="4" w:space="0" w:color="B2B2B2"/>
            </w:tcBorders>
            <w:shd w:val="clear" w:color="auto" w:fill="auto"/>
            <w:noWrap/>
            <w:vAlign w:val="center"/>
            <w:hideMark/>
          </w:tcPr>
          <w:p w14:paraId="470CD68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528EA2B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4504ACEE"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(S=10)</w:t>
            </w:r>
          </w:p>
        </w:tc>
        <w:tc>
          <w:tcPr>
            <w:tcW w:w="4530" w:type="dxa"/>
            <w:tcBorders>
              <w:top w:val="nil"/>
              <w:left w:val="single" w:sz="4" w:space="0" w:color="B2B2B2"/>
              <w:bottom w:val="nil"/>
              <w:right w:val="single" w:sz="4" w:space="0" w:color="B2B2B2"/>
            </w:tcBorders>
            <w:shd w:val="clear" w:color="auto" w:fill="auto"/>
            <w:noWrap/>
            <w:vAlign w:val="center"/>
            <w:hideMark/>
          </w:tcPr>
          <w:p w14:paraId="5F6B029F"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275077A3"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0737F504"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0D351B6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174</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49689D0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4D5BE264"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5908E48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PropertyValueWrite</w:t>
            </w:r>
            <w:proofErr w:type="spellEnd"/>
            <w:r w:rsidRPr="00F71DB8">
              <w:rPr>
                <w:rFonts w:ascii="Calibri" w:eastAsia="Times New Roman" w:hAnsi="Calibri" w:cs="Calibri"/>
                <w:color w:val="000000"/>
                <w:lang w:eastAsia="ja-JP"/>
              </w:rPr>
              <w:t xml:space="preserve"> (S=11)</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4534E757"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roofErr w:type="spellStart"/>
            <w:r w:rsidRPr="00F71DB8">
              <w:rPr>
                <w:rFonts w:ascii="Calibri" w:eastAsia="Times New Roman" w:hAnsi="Calibri" w:cs="Calibri"/>
                <w:color w:val="000000"/>
                <w:lang w:eastAsia="ja-JP"/>
              </w:rPr>
              <w:t>ObjectIndex</w:t>
            </w:r>
            <w:proofErr w:type="spellEnd"/>
            <w:r w:rsidRPr="00F71DB8">
              <w:rPr>
                <w:rFonts w:ascii="Calibri" w:eastAsia="Times New Roman" w:hAnsi="Calibri" w:cs="Calibri"/>
                <w:color w:val="000000"/>
                <w:lang w:eastAsia="ja-JP"/>
              </w:rPr>
              <w:t xml:space="preserve">=1, </w:t>
            </w:r>
            <w:proofErr w:type="spellStart"/>
            <w:r w:rsidRPr="00F71DB8">
              <w:rPr>
                <w:rFonts w:ascii="Calibri" w:eastAsia="Times New Roman" w:hAnsi="Calibri" w:cs="Calibri"/>
                <w:color w:val="000000"/>
                <w:lang w:eastAsia="ja-JP"/>
              </w:rPr>
              <w:t>PropertyId</w:t>
            </w:r>
            <w:proofErr w:type="spellEnd"/>
            <w:r w:rsidRPr="00F71DB8">
              <w:rPr>
                <w:rFonts w:ascii="Calibri" w:eastAsia="Times New Roman" w:hAnsi="Calibri" w:cs="Calibri"/>
                <w:color w:val="000000"/>
                <w:lang w:eastAsia="ja-JP"/>
              </w:rPr>
              <w:t xml:space="preserve">=5, Count=1, </w:t>
            </w:r>
            <w:proofErr w:type="spellStart"/>
            <w:r w:rsidRPr="00F71DB8">
              <w:rPr>
                <w:rFonts w:ascii="Calibri" w:eastAsia="Times New Roman" w:hAnsi="Calibri" w:cs="Calibri"/>
                <w:color w:val="000000"/>
                <w:lang w:eastAsia="ja-JP"/>
              </w:rPr>
              <w:t>StartIndex</w:t>
            </w:r>
            <w:proofErr w:type="spellEnd"/>
            <w:r w:rsidRPr="00F71DB8">
              <w:rPr>
                <w:rFonts w:ascii="Calibri" w:eastAsia="Times New Roman" w:hAnsi="Calibri" w:cs="Calibri"/>
                <w:color w:val="000000"/>
                <w:lang w:eastAsia="ja-JP"/>
              </w:rPr>
              <w:t>=1, Data=02 00 00 00 00 00 00 00 00 00</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199BC096" w14:textId="7F5CF01B"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xml:space="preserve">Terminate loading </w:t>
            </w:r>
            <w:r w:rsidR="00871EF6">
              <w:rPr>
                <w:rFonts w:ascii="Calibri" w:eastAsia="Times New Roman" w:hAnsi="Calibri" w:cs="Calibri"/>
                <w:color w:val="000000"/>
                <w:lang w:eastAsia="ja-JP"/>
              </w:rPr>
              <w:t>Address table</w:t>
            </w:r>
          </w:p>
        </w:tc>
      </w:tr>
      <w:tr w:rsidR="00F71DB8" w:rsidRPr="00F71DB8" w14:paraId="77B7B998"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08BF489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175</w:t>
            </w:r>
          </w:p>
        </w:tc>
        <w:tc>
          <w:tcPr>
            <w:tcW w:w="1142" w:type="dxa"/>
            <w:tcBorders>
              <w:top w:val="nil"/>
              <w:left w:val="single" w:sz="4" w:space="0" w:color="B2B2B2"/>
              <w:bottom w:val="nil"/>
              <w:right w:val="single" w:sz="4" w:space="0" w:color="B2B2B2"/>
            </w:tcBorders>
            <w:shd w:val="clear" w:color="auto" w:fill="auto"/>
            <w:noWrap/>
            <w:vAlign w:val="center"/>
            <w:hideMark/>
          </w:tcPr>
          <w:p w14:paraId="2D515E5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1277" w:type="dxa"/>
            <w:tcBorders>
              <w:top w:val="nil"/>
              <w:left w:val="single" w:sz="4" w:space="0" w:color="B2B2B2"/>
              <w:bottom w:val="nil"/>
              <w:right w:val="single" w:sz="4" w:space="0" w:color="B2B2B2"/>
            </w:tcBorders>
            <w:shd w:val="clear" w:color="auto" w:fill="auto"/>
            <w:noWrap/>
            <w:vAlign w:val="center"/>
            <w:hideMark/>
          </w:tcPr>
          <w:p w14:paraId="259C148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2985" w:type="dxa"/>
            <w:tcBorders>
              <w:top w:val="nil"/>
              <w:left w:val="single" w:sz="4" w:space="0" w:color="B2B2B2"/>
              <w:bottom w:val="nil"/>
              <w:right w:val="single" w:sz="4" w:space="0" w:color="B2B2B2"/>
            </w:tcBorders>
            <w:shd w:val="clear" w:color="auto" w:fill="auto"/>
            <w:noWrap/>
            <w:vAlign w:val="center"/>
            <w:hideMark/>
          </w:tcPr>
          <w:p w14:paraId="6FCB72D9"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(S=11)</w:t>
            </w:r>
          </w:p>
        </w:tc>
        <w:tc>
          <w:tcPr>
            <w:tcW w:w="4530" w:type="dxa"/>
            <w:tcBorders>
              <w:top w:val="nil"/>
              <w:left w:val="single" w:sz="4" w:space="0" w:color="B2B2B2"/>
              <w:bottom w:val="nil"/>
              <w:right w:val="single" w:sz="4" w:space="0" w:color="B2B2B2"/>
            </w:tcBorders>
            <w:shd w:val="clear" w:color="auto" w:fill="auto"/>
            <w:noWrap/>
            <w:vAlign w:val="center"/>
            <w:hideMark/>
          </w:tcPr>
          <w:p w14:paraId="6B01F4C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51953FC"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4CB7778F"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C6EFCE"/>
            <w:noWrap/>
            <w:vAlign w:val="center"/>
            <w:hideMark/>
          </w:tcPr>
          <w:p w14:paraId="5E57EE42"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176</w:t>
            </w:r>
          </w:p>
        </w:tc>
        <w:tc>
          <w:tcPr>
            <w:tcW w:w="1142" w:type="dxa"/>
            <w:tcBorders>
              <w:top w:val="single" w:sz="4" w:space="0" w:color="B2B2B2"/>
              <w:left w:val="nil"/>
              <w:bottom w:val="single" w:sz="4" w:space="0" w:color="B2B2B2"/>
              <w:right w:val="single" w:sz="4" w:space="0" w:color="B2B2B2"/>
            </w:tcBorders>
            <w:shd w:val="clear" w:color="000000" w:fill="C6EFCE"/>
            <w:noWrap/>
            <w:vAlign w:val="center"/>
            <w:hideMark/>
          </w:tcPr>
          <w:p w14:paraId="6E5C457F"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1.1.1</w:t>
            </w:r>
          </w:p>
        </w:tc>
        <w:tc>
          <w:tcPr>
            <w:tcW w:w="1277" w:type="dxa"/>
            <w:tcBorders>
              <w:top w:val="single" w:sz="4" w:space="0" w:color="B2B2B2"/>
              <w:left w:val="nil"/>
              <w:bottom w:val="single" w:sz="4" w:space="0" w:color="B2B2B2"/>
              <w:right w:val="single" w:sz="4" w:space="0" w:color="B2B2B2"/>
            </w:tcBorders>
            <w:shd w:val="clear" w:color="000000" w:fill="C6EFCE"/>
            <w:noWrap/>
            <w:vAlign w:val="center"/>
            <w:hideMark/>
          </w:tcPr>
          <w:p w14:paraId="64E30C13"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1.1.255</w:t>
            </w:r>
          </w:p>
        </w:tc>
        <w:tc>
          <w:tcPr>
            <w:tcW w:w="2985" w:type="dxa"/>
            <w:tcBorders>
              <w:top w:val="single" w:sz="4" w:space="0" w:color="B2B2B2"/>
              <w:left w:val="nil"/>
              <w:bottom w:val="single" w:sz="4" w:space="0" w:color="B2B2B2"/>
              <w:right w:val="single" w:sz="4" w:space="0" w:color="B2B2B2"/>
            </w:tcBorders>
            <w:shd w:val="clear" w:color="000000" w:fill="C6EFCE"/>
            <w:noWrap/>
            <w:vAlign w:val="center"/>
            <w:hideMark/>
          </w:tcPr>
          <w:p w14:paraId="75532751"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PropertyValueResponse</w:t>
            </w:r>
            <w:proofErr w:type="spellEnd"/>
            <w:r w:rsidRPr="00F71DB8">
              <w:rPr>
                <w:rFonts w:ascii="Calibri" w:eastAsia="Times New Roman" w:hAnsi="Calibri" w:cs="Calibri"/>
                <w:color w:val="006100"/>
                <w:lang w:eastAsia="ja-JP"/>
              </w:rPr>
              <w:t xml:space="preserve"> (S=11)</w:t>
            </w:r>
          </w:p>
        </w:tc>
        <w:tc>
          <w:tcPr>
            <w:tcW w:w="4530" w:type="dxa"/>
            <w:tcBorders>
              <w:top w:val="single" w:sz="4" w:space="0" w:color="B2B2B2"/>
              <w:left w:val="nil"/>
              <w:bottom w:val="single" w:sz="4" w:space="0" w:color="B2B2B2"/>
              <w:right w:val="single" w:sz="4" w:space="0" w:color="B2B2B2"/>
            </w:tcBorders>
            <w:shd w:val="clear" w:color="000000" w:fill="C6EFCE"/>
            <w:noWrap/>
            <w:vAlign w:val="center"/>
            <w:hideMark/>
          </w:tcPr>
          <w:p w14:paraId="12183648"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proofErr w:type="spellStart"/>
            <w:r w:rsidRPr="00F71DB8">
              <w:rPr>
                <w:rFonts w:ascii="Calibri" w:eastAsia="Times New Roman" w:hAnsi="Calibri" w:cs="Calibri"/>
                <w:color w:val="006100"/>
                <w:lang w:eastAsia="ja-JP"/>
              </w:rPr>
              <w:t>ObjectIndex</w:t>
            </w:r>
            <w:proofErr w:type="spellEnd"/>
            <w:r w:rsidRPr="00F71DB8">
              <w:rPr>
                <w:rFonts w:ascii="Calibri" w:eastAsia="Times New Roman" w:hAnsi="Calibri" w:cs="Calibri"/>
                <w:color w:val="006100"/>
                <w:lang w:eastAsia="ja-JP"/>
              </w:rPr>
              <w:t xml:space="preserve">=1, </w:t>
            </w:r>
            <w:proofErr w:type="spellStart"/>
            <w:r w:rsidRPr="00F71DB8">
              <w:rPr>
                <w:rFonts w:ascii="Calibri" w:eastAsia="Times New Roman" w:hAnsi="Calibri" w:cs="Calibri"/>
                <w:color w:val="006100"/>
                <w:lang w:eastAsia="ja-JP"/>
              </w:rPr>
              <w:t>PropertyId</w:t>
            </w:r>
            <w:proofErr w:type="spellEnd"/>
            <w:r w:rsidRPr="00F71DB8">
              <w:rPr>
                <w:rFonts w:ascii="Calibri" w:eastAsia="Times New Roman" w:hAnsi="Calibri" w:cs="Calibri"/>
                <w:color w:val="006100"/>
                <w:lang w:eastAsia="ja-JP"/>
              </w:rPr>
              <w:t xml:space="preserve">=5, Count=1, </w:t>
            </w:r>
            <w:proofErr w:type="spellStart"/>
            <w:r w:rsidRPr="00F71DB8">
              <w:rPr>
                <w:rFonts w:ascii="Calibri" w:eastAsia="Times New Roman" w:hAnsi="Calibri" w:cs="Calibri"/>
                <w:color w:val="006100"/>
                <w:lang w:eastAsia="ja-JP"/>
              </w:rPr>
              <w:t>StartIndex</w:t>
            </w:r>
            <w:proofErr w:type="spellEnd"/>
            <w:r w:rsidRPr="00F71DB8">
              <w:rPr>
                <w:rFonts w:ascii="Calibri" w:eastAsia="Times New Roman" w:hAnsi="Calibri" w:cs="Calibri"/>
                <w:color w:val="006100"/>
                <w:lang w:eastAsia="ja-JP"/>
              </w:rPr>
              <w:t>=1, Data=$01</w:t>
            </w:r>
          </w:p>
        </w:tc>
        <w:tc>
          <w:tcPr>
            <w:tcW w:w="3685" w:type="dxa"/>
            <w:tcBorders>
              <w:top w:val="single" w:sz="4" w:space="0" w:color="B2B2B2"/>
              <w:left w:val="nil"/>
              <w:bottom w:val="single" w:sz="4" w:space="0" w:color="B2B2B2"/>
              <w:right w:val="single" w:sz="4" w:space="0" w:color="B2B2B2"/>
            </w:tcBorders>
            <w:shd w:val="clear" w:color="000000" w:fill="C6EFCE"/>
            <w:noWrap/>
            <w:vAlign w:val="center"/>
            <w:hideMark/>
          </w:tcPr>
          <w:p w14:paraId="45E71257" w14:textId="77777777" w:rsidR="00F71DB8" w:rsidRPr="00F71DB8" w:rsidRDefault="00F71DB8" w:rsidP="00130547">
            <w:pPr>
              <w:spacing w:before="0" w:after="0" w:line="240" w:lineRule="auto"/>
              <w:contextualSpacing w:val="0"/>
              <w:rPr>
                <w:rFonts w:ascii="Calibri" w:eastAsia="Times New Roman" w:hAnsi="Calibri" w:cs="Calibri"/>
                <w:color w:val="006100"/>
                <w:lang w:eastAsia="ja-JP"/>
              </w:rPr>
            </w:pPr>
            <w:r w:rsidRPr="00F71DB8">
              <w:rPr>
                <w:rFonts w:ascii="Calibri" w:eastAsia="Times New Roman" w:hAnsi="Calibri" w:cs="Calibri"/>
                <w:color w:val="006100"/>
                <w:lang w:eastAsia="ja-JP"/>
              </w:rPr>
              <w:t>(OK)</w:t>
            </w:r>
          </w:p>
        </w:tc>
      </w:tr>
      <w:tr w:rsidR="00F71DB8" w:rsidRPr="00F71DB8" w14:paraId="2C935A29" w14:textId="77777777" w:rsidTr="00A13D05">
        <w:trPr>
          <w:trHeight w:val="301"/>
        </w:trPr>
        <w:tc>
          <w:tcPr>
            <w:tcW w:w="551" w:type="dxa"/>
            <w:tcBorders>
              <w:top w:val="nil"/>
              <w:left w:val="single" w:sz="4" w:space="0" w:color="B2B2B2"/>
              <w:bottom w:val="nil"/>
              <w:right w:val="single" w:sz="4" w:space="0" w:color="B2B2B2"/>
            </w:tcBorders>
            <w:shd w:val="clear" w:color="auto" w:fill="auto"/>
            <w:noWrap/>
            <w:vAlign w:val="center"/>
            <w:hideMark/>
          </w:tcPr>
          <w:p w14:paraId="35728EA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lastRenderedPageBreak/>
              <w:t>177</w:t>
            </w:r>
          </w:p>
        </w:tc>
        <w:tc>
          <w:tcPr>
            <w:tcW w:w="1142" w:type="dxa"/>
            <w:tcBorders>
              <w:top w:val="nil"/>
              <w:left w:val="single" w:sz="4" w:space="0" w:color="B2B2B2"/>
              <w:bottom w:val="nil"/>
              <w:right w:val="single" w:sz="4" w:space="0" w:color="B2B2B2"/>
            </w:tcBorders>
            <w:shd w:val="clear" w:color="auto" w:fill="auto"/>
            <w:noWrap/>
            <w:vAlign w:val="center"/>
            <w:hideMark/>
          </w:tcPr>
          <w:p w14:paraId="06D67CA0"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nil"/>
              <w:left w:val="single" w:sz="4" w:space="0" w:color="B2B2B2"/>
              <w:bottom w:val="nil"/>
              <w:right w:val="single" w:sz="4" w:space="0" w:color="B2B2B2"/>
            </w:tcBorders>
            <w:shd w:val="clear" w:color="auto" w:fill="auto"/>
            <w:noWrap/>
            <w:vAlign w:val="center"/>
            <w:hideMark/>
          </w:tcPr>
          <w:p w14:paraId="6D77BA33"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nil"/>
              <w:left w:val="single" w:sz="4" w:space="0" w:color="B2B2B2"/>
              <w:bottom w:val="nil"/>
              <w:right w:val="single" w:sz="4" w:space="0" w:color="B2B2B2"/>
            </w:tcBorders>
            <w:shd w:val="clear" w:color="auto" w:fill="auto"/>
            <w:noWrap/>
            <w:vAlign w:val="center"/>
            <w:hideMark/>
          </w:tcPr>
          <w:p w14:paraId="252F199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T_ACK (S=11)</w:t>
            </w:r>
          </w:p>
        </w:tc>
        <w:tc>
          <w:tcPr>
            <w:tcW w:w="4530" w:type="dxa"/>
            <w:tcBorders>
              <w:top w:val="nil"/>
              <w:left w:val="single" w:sz="4" w:space="0" w:color="B2B2B2"/>
              <w:bottom w:val="nil"/>
              <w:right w:val="single" w:sz="4" w:space="0" w:color="B2B2B2"/>
            </w:tcBorders>
            <w:shd w:val="clear" w:color="auto" w:fill="auto"/>
            <w:noWrap/>
            <w:vAlign w:val="center"/>
            <w:hideMark/>
          </w:tcPr>
          <w:p w14:paraId="1AF54811"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p>
        </w:tc>
        <w:tc>
          <w:tcPr>
            <w:tcW w:w="3685" w:type="dxa"/>
            <w:tcBorders>
              <w:top w:val="nil"/>
              <w:left w:val="single" w:sz="4" w:space="0" w:color="B2B2B2"/>
              <w:bottom w:val="nil"/>
              <w:right w:val="single" w:sz="4" w:space="0" w:color="B2B2B2"/>
            </w:tcBorders>
            <w:shd w:val="clear" w:color="auto" w:fill="auto"/>
            <w:noWrap/>
            <w:vAlign w:val="center"/>
            <w:hideMark/>
          </w:tcPr>
          <w:p w14:paraId="4EDA6CF9" w14:textId="77777777" w:rsidR="00F71DB8" w:rsidRPr="00F71DB8" w:rsidRDefault="00F71DB8" w:rsidP="00130547">
            <w:pPr>
              <w:spacing w:before="0" w:after="0" w:line="240" w:lineRule="auto"/>
              <w:contextualSpacing w:val="0"/>
              <w:rPr>
                <w:rFonts w:ascii="Times New Roman" w:eastAsia="Times New Roman" w:hAnsi="Times New Roman" w:cs="Times New Roman"/>
                <w:sz w:val="20"/>
                <w:szCs w:val="20"/>
                <w:lang w:eastAsia="ja-JP"/>
              </w:rPr>
            </w:pPr>
          </w:p>
        </w:tc>
      </w:tr>
      <w:tr w:rsidR="00F71DB8" w:rsidRPr="00F71DB8" w14:paraId="50AD9819" w14:textId="77777777" w:rsidTr="00A13D05">
        <w:trPr>
          <w:trHeight w:val="301"/>
        </w:trPr>
        <w:tc>
          <w:tcPr>
            <w:tcW w:w="551" w:type="dxa"/>
            <w:tcBorders>
              <w:top w:val="single" w:sz="4" w:space="0" w:color="B2B2B2"/>
              <w:left w:val="single" w:sz="4" w:space="0" w:color="B2B2B2"/>
              <w:bottom w:val="single" w:sz="4" w:space="0" w:color="B2B2B2"/>
              <w:right w:val="single" w:sz="4" w:space="0" w:color="B2B2B2"/>
            </w:tcBorders>
            <w:shd w:val="clear" w:color="000000" w:fill="FFFFCC"/>
            <w:noWrap/>
            <w:vAlign w:val="center"/>
            <w:hideMark/>
          </w:tcPr>
          <w:p w14:paraId="2BF6983C"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178</w:t>
            </w:r>
          </w:p>
        </w:tc>
        <w:tc>
          <w:tcPr>
            <w:tcW w:w="1142" w:type="dxa"/>
            <w:tcBorders>
              <w:top w:val="single" w:sz="4" w:space="0" w:color="B2B2B2"/>
              <w:left w:val="nil"/>
              <w:bottom w:val="single" w:sz="4" w:space="0" w:color="B2B2B2"/>
              <w:right w:val="single" w:sz="4" w:space="0" w:color="B2B2B2"/>
            </w:tcBorders>
            <w:shd w:val="clear" w:color="000000" w:fill="FFFFCC"/>
            <w:noWrap/>
            <w:vAlign w:val="center"/>
            <w:hideMark/>
          </w:tcPr>
          <w:p w14:paraId="2E3AF842"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1.1.255</w:t>
            </w:r>
          </w:p>
        </w:tc>
        <w:tc>
          <w:tcPr>
            <w:tcW w:w="1277" w:type="dxa"/>
            <w:tcBorders>
              <w:top w:val="single" w:sz="4" w:space="0" w:color="B2B2B2"/>
              <w:left w:val="nil"/>
              <w:bottom w:val="single" w:sz="4" w:space="0" w:color="B2B2B2"/>
              <w:right w:val="single" w:sz="4" w:space="0" w:color="B2B2B2"/>
            </w:tcBorders>
            <w:shd w:val="clear" w:color="000000" w:fill="FFFFCC"/>
            <w:noWrap/>
            <w:vAlign w:val="center"/>
            <w:hideMark/>
          </w:tcPr>
          <w:p w14:paraId="2752DA3D"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1.1.1</w:t>
            </w:r>
          </w:p>
        </w:tc>
        <w:tc>
          <w:tcPr>
            <w:tcW w:w="2985" w:type="dxa"/>
            <w:tcBorders>
              <w:top w:val="single" w:sz="4" w:space="0" w:color="B2B2B2"/>
              <w:left w:val="nil"/>
              <w:bottom w:val="single" w:sz="4" w:space="0" w:color="B2B2B2"/>
              <w:right w:val="single" w:sz="4" w:space="0" w:color="B2B2B2"/>
            </w:tcBorders>
            <w:shd w:val="clear" w:color="000000" w:fill="FFFFCC"/>
            <w:noWrap/>
            <w:vAlign w:val="center"/>
            <w:hideMark/>
          </w:tcPr>
          <w:p w14:paraId="308B1CF8"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Restart (S=12)</w:t>
            </w:r>
          </w:p>
        </w:tc>
        <w:tc>
          <w:tcPr>
            <w:tcW w:w="4530" w:type="dxa"/>
            <w:tcBorders>
              <w:top w:val="single" w:sz="4" w:space="0" w:color="B2B2B2"/>
              <w:left w:val="nil"/>
              <w:bottom w:val="single" w:sz="4" w:space="0" w:color="B2B2B2"/>
              <w:right w:val="single" w:sz="4" w:space="0" w:color="B2B2B2"/>
            </w:tcBorders>
            <w:shd w:val="clear" w:color="000000" w:fill="FFFFCC"/>
            <w:noWrap/>
            <w:vAlign w:val="center"/>
            <w:hideMark/>
          </w:tcPr>
          <w:p w14:paraId="63E32285"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 </w:t>
            </w:r>
          </w:p>
        </w:tc>
        <w:tc>
          <w:tcPr>
            <w:tcW w:w="3685" w:type="dxa"/>
            <w:tcBorders>
              <w:top w:val="single" w:sz="4" w:space="0" w:color="B2B2B2"/>
              <w:left w:val="nil"/>
              <w:bottom w:val="single" w:sz="4" w:space="0" w:color="B2B2B2"/>
              <w:right w:val="single" w:sz="4" w:space="0" w:color="B2B2B2"/>
            </w:tcBorders>
            <w:shd w:val="clear" w:color="000000" w:fill="FFFFCC"/>
            <w:noWrap/>
            <w:vAlign w:val="center"/>
            <w:hideMark/>
          </w:tcPr>
          <w:p w14:paraId="1BB02CA6" w14:textId="77777777" w:rsidR="00F71DB8" w:rsidRPr="00F71DB8" w:rsidRDefault="00F71DB8" w:rsidP="00130547">
            <w:pPr>
              <w:spacing w:before="0" w:after="0" w:line="240" w:lineRule="auto"/>
              <w:contextualSpacing w:val="0"/>
              <w:rPr>
                <w:rFonts w:ascii="Calibri" w:eastAsia="Times New Roman" w:hAnsi="Calibri" w:cs="Calibri"/>
                <w:color w:val="000000"/>
                <w:lang w:eastAsia="ja-JP"/>
              </w:rPr>
            </w:pPr>
            <w:r w:rsidRPr="00F71DB8">
              <w:rPr>
                <w:rFonts w:ascii="Calibri" w:eastAsia="Times New Roman" w:hAnsi="Calibri" w:cs="Calibri"/>
                <w:color w:val="000000"/>
                <w:lang w:eastAsia="ja-JP"/>
              </w:rPr>
              <w:t>Restart</w:t>
            </w:r>
          </w:p>
        </w:tc>
      </w:tr>
      <w:tr w:rsidR="00F71DB8" w:rsidRPr="00F71DB8" w14:paraId="7F57AB46" w14:textId="77777777" w:rsidTr="00A13D05">
        <w:trPr>
          <w:trHeight w:val="301"/>
        </w:trPr>
        <w:tc>
          <w:tcPr>
            <w:tcW w:w="551" w:type="dxa"/>
            <w:tcBorders>
              <w:top w:val="nil"/>
              <w:left w:val="single" w:sz="4" w:space="0" w:color="B2B2B2"/>
              <w:bottom w:val="single" w:sz="4" w:space="0" w:color="B2B2B2"/>
              <w:right w:val="single" w:sz="4" w:space="0" w:color="B2B2B2"/>
            </w:tcBorders>
            <w:shd w:val="clear" w:color="000000" w:fill="FFC7CE"/>
            <w:noWrap/>
            <w:vAlign w:val="center"/>
            <w:hideMark/>
          </w:tcPr>
          <w:p w14:paraId="2EB0CEF9"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179</w:t>
            </w:r>
          </w:p>
        </w:tc>
        <w:tc>
          <w:tcPr>
            <w:tcW w:w="1142" w:type="dxa"/>
            <w:tcBorders>
              <w:top w:val="nil"/>
              <w:left w:val="nil"/>
              <w:bottom w:val="single" w:sz="4" w:space="0" w:color="B2B2B2"/>
              <w:right w:val="single" w:sz="4" w:space="0" w:color="B2B2B2"/>
            </w:tcBorders>
            <w:shd w:val="clear" w:color="000000" w:fill="FFC7CE"/>
            <w:noWrap/>
            <w:vAlign w:val="center"/>
            <w:hideMark/>
          </w:tcPr>
          <w:p w14:paraId="500102C5"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1.1.255</w:t>
            </w:r>
          </w:p>
        </w:tc>
        <w:tc>
          <w:tcPr>
            <w:tcW w:w="1277" w:type="dxa"/>
            <w:tcBorders>
              <w:top w:val="nil"/>
              <w:left w:val="nil"/>
              <w:bottom w:val="single" w:sz="4" w:space="0" w:color="B2B2B2"/>
              <w:right w:val="single" w:sz="4" w:space="0" w:color="B2B2B2"/>
            </w:tcBorders>
            <w:shd w:val="clear" w:color="000000" w:fill="FFC7CE"/>
            <w:noWrap/>
            <w:vAlign w:val="center"/>
            <w:hideMark/>
          </w:tcPr>
          <w:p w14:paraId="51D41103"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1.1.1</w:t>
            </w:r>
          </w:p>
        </w:tc>
        <w:tc>
          <w:tcPr>
            <w:tcW w:w="2985" w:type="dxa"/>
            <w:tcBorders>
              <w:top w:val="nil"/>
              <w:left w:val="nil"/>
              <w:bottom w:val="single" w:sz="4" w:space="0" w:color="B2B2B2"/>
              <w:right w:val="single" w:sz="4" w:space="0" w:color="B2B2B2"/>
            </w:tcBorders>
            <w:shd w:val="clear" w:color="000000" w:fill="FFC7CE"/>
            <w:noWrap/>
            <w:vAlign w:val="center"/>
            <w:hideMark/>
          </w:tcPr>
          <w:p w14:paraId="4F9D8AF0"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T_Disconnect</w:t>
            </w:r>
          </w:p>
        </w:tc>
        <w:tc>
          <w:tcPr>
            <w:tcW w:w="4530" w:type="dxa"/>
            <w:tcBorders>
              <w:top w:val="nil"/>
              <w:left w:val="nil"/>
              <w:bottom w:val="single" w:sz="4" w:space="0" w:color="B2B2B2"/>
              <w:right w:val="single" w:sz="4" w:space="0" w:color="B2B2B2"/>
            </w:tcBorders>
            <w:shd w:val="clear" w:color="000000" w:fill="FFC7CE"/>
            <w:noWrap/>
            <w:vAlign w:val="center"/>
            <w:hideMark/>
          </w:tcPr>
          <w:p w14:paraId="69E7F3C6"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 </w:t>
            </w:r>
          </w:p>
        </w:tc>
        <w:tc>
          <w:tcPr>
            <w:tcW w:w="3685" w:type="dxa"/>
            <w:tcBorders>
              <w:top w:val="nil"/>
              <w:left w:val="nil"/>
              <w:bottom w:val="single" w:sz="4" w:space="0" w:color="B2B2B2"/>
              <w:right w:val="single" w:sz="4" w:space="0" w:color="B2B2B2"/>
            </w:tcBorders>
            <w:shd w:val="clear" w:color="000000" w:fill="FFC7CE"/>
            <w:noWrap/>
            <w:vAlign w:val="center"/>
            <w:hideMark/>
          </w:tcPr>
          <w:p w14:paraId="027FE3ED" w14:textId="77777777" w:rsidR="00F71DB8" w:rsidRPr="00F71DB8" w:rsidRDefault="00F71DB8" w:rsidP="00130547">
            <w:pPr>
              <w:spacing w:before="0" w:after="0" w:line="240" w:lineRule="auto"/>
              <w:contextualSpacing w:val="0"/>
              <w:rPr>
                <w:rFonts w:ascii="Calibri" w:eastAsia="Times New Roman" w:hAnsi="Calibri" w:cs="Calibri"/>
                <w:color w:val="9C0006"/>
                <w:lang w:eastAsia="ja-JP"/>
              </w:rPr>
            </w:pPr>
            <w:r w:rsidRPr="00F71DB8">
              <w:rPr>
                <w:rFonts w:ascii="Calibri" w:eastAsia="Times New Roman" w:hAnsi="Calibri" w:cs="Calibri"/>
                <w:color w:val="9C0006"/>
                <w:lang w:eastAsia="ja-JP"/>
              </w:rPr>
              <w:t>Terminate TL session</w:t>
            </w:r>
          </w:p>
        </w:tc>
      </w:tr>
    </w:tbl>
    <w:p w14:paraId="73AA47CA" w14:textId="1FA85D79" w:rsidR="00F71DB8" w:rsidRDefault="00F71DB8" w:rsidP="00BC2B49"/>
    <w:p w14:paraId="51E4F453" w14:textId="577DE4C6" w:rsidR="00F71DB8" w:rsidRDefault="00F71DB8" w:rsidP="00BC2B49"/>
    <w:p w14:paraId="13BE6ADB" w14:textId="77777777" w:rsidR="00F71DB8" w:rsidRDefault="00F71DB8" w:rsidP="00BC2B49"/>
    <w:p w14:paraId="363E9823" w14:textId="77777777" w:rsidR="00F71DB8" w:rsidRPr="002571DF" w:rsidRDefault="00F71DB8" w:rsidP="00BC2B49"/>
    <w:p w14:paraId="3E0D5F50" w14:textId="77777777" w:rsidR="00BC2B49" w:rsidRPr="002571DF" w:rsidRDefault="00BC2B49" w:rsidP="00BC2B49">
      <w:pPr>
        <w:sectPr w:rsidR="00BC2B49" w:rsidRPr="002571DF" w:rsidSect="00AB25FE">
          <w:headerReference w:type="first" r:id="rId23"/>
          <w:footerReference w:type="first" r:id="rId24"/>
          <w:pgSz w:w="16840" w:h="11907" w:orient="landscape" w:code="9"/>
          <w:pgMar w:top="1134" w:right="1134" w:bottom="1134" w:left="1134" w:header="567" w:footer="567" w:gutter="0"/>
          <w:cols w:space="284"/>
          <w:titlePg/>
          <w:docGrid w:linePitch="299"/>
        </w:sectPr>
      </w:pPr>
    </w:p>
    <w:p w14:paraId="4DFDE176" w14:textId="448CBB2C" w:rsidR="004C3437" w:rsidRPr="00871EF6" w:rsidRDefault="004C3437" w:rsidP="00871EF6">
      <w:pPr>
        <w:pStyle w:val="Heading3"/>
      </w:pPr>
      <w:bookmarkStart w:id="113" w:name="_Toc106372428"/>
      <w:r w:rsidRPr="00871EF6">
        <w:lastRenderedPageBreak/>
        <w:t>Acknowledgment of telegrams by Link Layer</w:t>
      </w:r>
      <w:bookmarkEnd w:id="113"/>
    </w:p>
    <w:p w14:paraId="3A21F2ED" w14:textId="77777777" w:rsidR="00987017" w:rsidRPr="002571DF" w:rsidRDefault="00987017" w:rsidP="009C6E96">
      <w:pPr>
        <w:keepNext/>
        <w:numPr>
          <w:ilvl w:val="12"/>
          <w:numId w:val="0"/>
        </w:numPr>
        <w:spacing w:before="120"/>
      </w:pPr>
      <w:r w:rsidRPr="009C6E96">
        <w:rPr>
          <w:noProof/>
        </w:rPr>
        <w:drawing>
          <wp:inline distT="0" distB="0" distL="0" distR="0" wp14:anchorId="2981B4F0" wp14:editId="1ECE7E8E">
            <wp:extent cx="2692800" cy="45805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01420" cy="4595199"/>
                    </a:xfrm>
                    <a:prstGeom prst="rect">
                      <a:avLst/>
                    </a:prstGeom>
                  </pic:spPr>
                </pic:pic>
              </a:graphicData>
            </a:graphic>
          </wp:inline>
        </w:drawing>
      </w:r>
    </w:p>
    <w:p w14:paraId="466F9044" w14:textId="2A8E1E0B" w:rsidR="00987017" w:rsidRPr="009C6E96" w:rsidRDefault="00987017" w:rsidP="009C6E96">
      <w:pPr>
        <w:pStyle w:val="Caption"/>
      </w:pPr>
      <w:r w:rsidRPr="009C6E96">
        <w:t xml:space="preserve">Figure </w:t>
      </w:r>
      <w:fldSimple w:instr=" SEQ Figure \* ARABIC ">
        <w:r w:rsidR="00E12FDC">
          <w:rPr>
            <w:noProof/>
          </w:rPr>
          <w:t>7</w:t>
        </w:r>
      </w:fldSimple>
      <w:r w:rsidRPr="009C6E96">
        <w:t>: Positive acknowledgement</w:t>
      </w:r>
    </w:p>
    <w:p w14:paraId="778887D0" w14:textId="77777777" w:rsidR="00987017" w:rsidRPr="002571DF" w:rsidRDefault="00987017" w:rsidP="0067003C">
      <w:pPr>
        <w:numPr>
          <w:ilvl w:val="12"/>
          <w:numId w:val="0"/>
        </w:numPr>
        <w:spacing w:before="120"/>
      </w:pPr>
    </w:p>
    <w:p w14:paraId="1FBF3DD7" w14:textId="5CC56E2D" w:rsidR="00F2766B" w:rsidRPr="002571DF" w:rsidRDefault="005972D7" w:rsidP="0067003C">
      <w:pPr>
        <w:numPr>
          <w:ilvl w:val="12"/>
          <w:numId w:val="0"/>
        </w:numPr>
        <w:spacing w:before="120"/>
      </w:pPr>
      <w:r w:rsidRPr="002571DF">
        <w:t xml:space="preserve">To ensure transmission acknowledgement, it is necessary </w:t>
      </w:r>
      <w:r w:rsidR="00EE42EE" w:rsidRPr="002571DF">
        <w:t>that the Link Layer of</w:t>
      </w:r>
      <w:r w:rsidRPr="002571DF">
        <w:t xml:space="preserve"> the addressed</w:t>
      </w:r>
      <w:r w:rsidR="002978AF" w:rsidRPr="002571DF">
        <w:t xml:space="preserve"> KNX</w:t>
      </w:r>
      <w:r w:rsidRPr="002571DF">
        <w:t xml:space="preserve"> bus devices or the line</w:t>
      </w:r>
      <w:r w:rsidR="00F2766B" w:rsidRPr="002571DF">
        <w:t xml:space="preserve"> </w:t>
      </w:r>
      <w:r w:rsidR="00F223A2" w:rsidRPr="002571DF">
        <w:t>-</w:t>
      </w:r>
      <w:r w:rsidRPr="002571DF">
        <w:t>/</w:t>
      </w:r>
      <w:r w:rsidR="00F2766B" w:rsidRPr="002571DF">
        <w:t xml:space="preserve"> </w:t>
      </w:r>
      <w:r w:rsidRPr="002571DF">
        <w:t>backbone coupler immediately send</w:t>
      </w:r>
      <w:r w:rsidR="00ED4C6D">
        <w:t>s</w:t>
      </w:r>
      <w:r w:rsidRPr="002571DF">
        <w:t xml:space="preserve"> an acknowledgement </w:t>
      </w:r>
      <w:r w:rsidR="000B52D3" w:rsidRPr="002571DF">
        <w:t>all with</w:t>
      </w:r>
      <w:r w:rsidRPr="002571DF">
        <w:t>in a specified time frame</w:t>
      </w:r>
      <w:r w:rsidR="00323247" w:rsidRPr="002571DF">
        <w:t>. This is because each device expects after sending a telegram, to receive a LL acknowledgement. The following possibilities exist</w:t>
      </w:r>
      <w:r w:rsidR="00F2766B" w:rsidRPr="002571DF">
        <w:t>:</w:t>
      </w:r>
    </w:p>
    <w:p w14:paraId="2C4259B8" w14:textId="0878C2BC" w:rsidR="00323247" w:rsidRPr="002571DF" w:rsidRDefault="00323247" w:rsidP="0067003C">
      <w:pPr>
        <w:numPr>
          <w:ilvl w:val="12"/>
          <w:numId w:val="0"/>
        </w:numPr>
        <w:spacing w:before="12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2"/>
        <w:gridCol w:w="1183"/>
        <w:gridCol w:w="1662"/>
        <w:gridCol w:w="3260"/>
      </w:tblGrid>
      <w:tr w:rsidR="00262BC4" w:rsidRPr="002571DF" w14:paraId="21620F55" w14:textId="77777777" w:rsidTr="00ED4C6D">
        <w:tc>
          <w:tcPr>
            <w:tcW w:w="2962" w:type="dxa"/>
            <w:shd w:val="clear" w:color="auto" w:fill="BFBFBF" w:themeFill="background1" w:themeFillShade="BF"/>
            <w:vAlign w:val="center"/>
          </w:tcPr>
          <w:p w14:paraId="575095AF" w14:textId="4ECB9068" w:rsidR="00262BC4" w:rsidRPr="002571DF" w:rsidRDefault="00262BC4" w:rsidP="00262BC4">
            <w:pPr>
              <w:spacing w:before="120"/>
            </w:pPr>
            <w:r w:rsidRPr="002571DF">
              <w:t>Type</w:t>
            </w:r>
          </w:p>
        </w:tc>
        <w:tc>
          <w:tcPr>
            <w:tcW w:w="1183" w:type="dxa"/>
            <w:shd w:val="clear" w:color="auto" w:fill="BFBFBF" w:themeFill="background1" w:themeFillShade="BF"/>
          </w:tcPr>
          <w:p w14:paraId="498B511C" w14:textId="58151DEA" w:rsidR="00262BC4" w:rsidRPr="002571DF" w:rsidRDefault="00262BC4" w:rsidP="00262BC4">
            <w:pPr>
              <w:numPr>
                <w:ilvl w:val="12"/>
                <w:numId w:val="0"/>
              </w:numPr>
              <w:spacing w:before="120"/>
            </w:pPr>
            <w:r w:rsidRPr="002571DF">
              <w:t>Abbr.</w:t>
            </w:r>
          </w:p>
        </w:tc>
        <w:tc>
          <w:tcPr>
            <w:tcW w:w="1662" w:type="dxa"/>
            <w:shd w:val="clear" w:color="auto" w:fill="BFBFBF" w:themeFill="background1" w:themeFillShade="BF"/>
          </w:tcPr>
          <w:p w14:paraId="00B386A7" w14:textId="613855F9" w:rsidR="00262BC4" w:rsidRPr="002571DF" w:rsidRDefault="00262BC4" w:rsidP="00262BC4">
            <w:pPr>
              <w:numPr>
                <w:ilvl w:val="12"/>
                <w:numId w:val="0"/>
              </w:numPr>
              <w:spacing w:before="120"/>
            </w:pPr>
            <w:r w:rsidRPr="002571DF">
              <w:t>Coding</w:t>
            </w:r>
          </w:p>
        </w:tc>
        <w:tc>
          <w:tcPr>
            <w:tcW w:w="3260" w:type="dxa"/>
            <w:shd w:val="clear" w:color="auto" w:fill="BFBFBF" w:themeFill="background1" w:themeFillShade="BF"/>
          </w:tcPr>
          <w:p w14:paraId="0241623A" w14:textId="214766A8" w:rsidR="00262BC4" w:rsidRPr="002571DF" w:rsidRDefault="00262BC4" w:rsidP="00262BC4">
            <w:pPr>
              <w:numPr>
                <w:ilvl w:val="12"/>
                <w:numId w:val="0"/>
              </w:numPr>
              <w:spacing w:before="120"/>
            </w:pPr>
            <w:r w:rsidRPr="002571DF">
              <w:t>Explanation</w:t>
            </w:r>
          </w:p>
        </w:tc>
      </w:tr>
      <w:tr w:rsidR="00262BC4" w:rsidRPr="002571DF" w14:paraId="583D52D3" w14:textId="4001BF3E" w:rsidTr="00ED4C6D">
        <w:tc>
          <w:tcPr>
            <w:tcW w:w="2962" w:type="dxa"/>
            <w:vAlign w:val="center"/>
          </w:tcPr>
          <w:p w14:paraId="3D58DF3C" w14:textId="24AA983F" w:rsidR="00262BC4" w:rsidRPr="002571DF" w:rsidRDefault="00262BC4" w:rsidP="009C6E96">
            <w:pPr>
              <w:spacing w:before="120"/>
            </w:pPr>
            <w:r w:rsidRPr="002571DF">
              <w:t>Positive Acknowledgement</w:t>
            </w:r>
          </w:p>
        </w:tc>
        <w:tc>
          <w:tcPr>
            <w:tcW w:w="1183" w:type="dxa"/>
          </w:tcPr>
          <w:p w14:paraId="4C00A149" w14:textId="737264B6" w:rsidR="00262BC4" w:rsidRPr="002571DF" w:rsidRDefault="00262BC4" w:rsidP="00262BC4">
            <w:pPr>
              <w:numPr>
                <w:ilvl w:val="12"/>
                <w:numId w:val="0"/>
              </w:numPr>
              <w:spacing w:before="120"/>
            </w:pPr>
            <w:r w:rsidRPr="002571DF">
              <w:t>LL_ACK</w:t>
            </w:r>
          </w:p>
        </w:tc>
        <w:tc>
          <w:tcPr>
            <w:tcW w:w="1662" w:type="dxa"/>
          </w:tcPr>
          <w:p w14:paraId="1C62A023" w14:textId="53CC87B2" w:rsidR="00262BC4" w:rsidRPr="002571DF" w:rsidRDefault="00262BC4" w:rsidP="00262BC4">
            <w:pPr>
              <w:numPr>
                <w:ilvl w:val="12"/>
                <w:numId w:val="0"/>
              </w:numPr>
              <w:spacing w:before="120"/>
            </w:pPr>
            <w:r w:rsidRPr="002571DF">
              <w:t>CC</w:t>
            </w:r>
            <w:r w:rsidR="009B4212" w:rsidRPr="002571DF">
              <w:t xml:space="preserve"> (hex)</w:t>
            </w:r>
          </w:p>
          <w:p w14:paraId="1578D984" w14:textId="4AC899EF" w:rsidR="00262BC4" w:rsidRPr="002571DF" w:rsidRDefault="00262BC4" w:rsidP="00262BC4">
            <w:pPr>
              <w:numPr>
                <w:ilvl w:val="12"/>
                <w:numId w:val="0"/>
              </w:numPr>
              <w:spacing w:before="120"/>
            </w:pPr>
            <w:r w:rsidRPr="002571DF">
              <w:t>1100 1100</w:t>
            </w:r>
          </w:p>
        </w:tc>
        <w:tc>
          <w:tcPr>
            <w:tcW w:w="3260" w:type="dxa"/>
          </w:tcPr>
          <w:p w14:paraId="1E12911B" w14:textId="33B0FA5D" w:rsidR="00262BC4" w:rsidRPr="002571DF" w:rsidRDefault="00262BC4" w:rsidP="00262BC4">
            <w:pPr>
              <w:numPr>
                <w:ilvl w:val="12"/>
                <w:numId w:val="0"/>
              </w:numPr>
              <w:spacing w:before="120"/>
            </w:pPr>
            <w:r w:rsidRPr="002571DF">
              <w:t xml:space="preserve">The sender of the telegram </w:t>
            </w:r>
            <w:r w:rsidR="00ED4C6D">
              <w:t>will</w:t>
            </w:r>
            <w:r w:rsidRPr="002571DF">
              <w:t xml:space="preserve"> not repeat the telegram</w:t>
            </w:r>
          </w:p>
        </w:tc>
      </w:tr>
      <w:tr w:rsidR="00262BC4" w:rsidRPr="002571DF" w14:paraId="5269C43C" w14:textId="49557BA5" w:rsidTr="00ED4C6D">
        <w:tc>
          <w:tcPr>
            <w:tcW w:w="2962" w:type="dxa"/>
            <w:vMerge w:val="restart"/>
            <w:vAlign w:val="center"/>
          </w:tcPr>
          <w:p w14:paraId="439F597F" w14:textId="2D0ED432" w:rsidR="00262BC4" w:rsidRPr="002571DF" w:rsidRDefault="00262BC4">
            <w:pPr>
              <w:numPr>
                <w:ilvl w:val="12"/>
                <w:numId w:val="0"/>
              </w:numPr>
              <w:spacing w:before="120"/>
            </w:pPr>
            <w:r w:rsidRPr="002571DF">
              <w:t>Negative Acknowledgement</w:t>
            </w:r>
          </w:p>
        </w:tc>
        <w:tc>
          <w:tcPr>
            <w:tcW w:w="1183" w:type="dxa"/>
          </w:tcPr>
          <w:p w14:paraId="3BE2D3EF" w14:textId="068E7F20" w:rsidR="00262BC4" w:rsidRPr="002571DF" w:rsidRDefault="00262BC4" w:rsidP="00262BC4">
            <w:pPr>
              <w:numPr>
                <w:ilvl w:val="12"/>
                <w:numId w:val="0"/>
              </w:numPr>
              <w:spacing w:before="120"/>
            </w:pPr>
            <w:r w:rsidRPr="002571DF">
              <w:t>LL_NAK</w:t>
            </w:r>
          </w:p>
        </w:tc>
        <w:tc>
          <w:tcPr>
            <w:tcW w:w="1662" w:type="dxa"/>
          </w:tcPr>
          <w:p w14:paraId="27BD7926" w14:textId="50BE07B9" w:rsidR="00262BC4" w:rsidRPr="002571DF" w:rsidRDefault="00262BC4" w:rsidP="00262BC4">
            <w:pPr>
              <w:numPr>
                <w:ilvl w:val="12"/>
                <w:numId w:val="0"/>
              </w:numPr>
              <w:spacing w:before="120"/>
            </w:pPr>
            <w:r w:rsidRPr="002571DF">
              <w:t>0C</w:t>
            </w:r>
            <w:r w:rsidR="009B4212" w:rsidRPr="002571DF">
              <w:t xml:space="preserve"> (hex)</w:t>
            </w:r>
          </w:p>
          <w:p w14:paraId="533925BE" w14:textId="7F8D3465" w:rsidR="00262BC4" w:rsidRPr="002571DF" w:rsidRDefault="00262BC4" w:rsidP="00262BC4">
            <w:pPr>
              <w:numPr>
                <w:ilvl w:val="12"/>
                <w:numId w:val="0"/>
              </w:numPr>
              <w:spacing w:before="120"/>
            </w:pPr>
            <w:r w:rsidRPr="002571DF">
              <w:t>0000 1100</w:t>
            </w:r>
          </w:p>
        </w:tc>
        <w:tc>
          <w:tcPr>
            <w:tcW w:w="3260" w:type="dxa"/>
            <w:vMerge w:val="restart"/>
            <w:vAlign w:val="center"/>
          </w:tcPr>
          <w:p w14:paraId="6F7543AD" w14:textId="2A95A56B" w:rsidR="00262BC4" w:rsidRPr="002571DF" w:rsidRDefault="00262BC4">
            <w:pPr>
              <w:numPr>
                <w:ilvl w:val="12"/>
                <w:numId w:val="0"/>
              </w:numPr>
              <w:spacing w:before="120"/>
            </w:pPr>
            <w:r w:rsidRPr="002571DF">
              <w:t>The sender of the telegram will repeat the telegram</w:t>
            </w:r>
          </w:p>
        </w:tc>
      </w:tr>
      <w:tr w:rsidR="00262BC4" w:rsidRPr="002571DF" w14:paraId="6EE747EE" w14:textId="00B242C8" w:rsidTr="00ED4C6D">
        <w:tc>
          <w:tcPr>
            <w:tcW w:w="2962" w:type="dxa"/>
            <w:vMerge/>
            <w:vAlign w:val="center"/>
          </w:tcPr>
          <w:p w14:paraId="3E9A2650" w14:textId="77777777" w:rsidR="00262BC4" w:rsidRPr="002571DF" w:rsidRDefault="00262BC4">
            <w:pPr>
              <w:numPr>
                <w:ilvl w:val="12"/>
                <w:numId w:val="0"/>
              </w:numPr>
              <w:spacing w:before="120"/>
            </w:pPr>
          </w:p>
        </w:tc>
        <w:tc>
          <w:tcPr>
            <w:tcW w:w="1183" w:type="dxa"/>
          </w:tcPr>
          <w:p w14:paraId="19F4FAB4" w14:textId="23AF9C69" w:rsidR="00262BC4" w:rsidRPr="002571DF" w:rsidRDefault="00262BC4" w:rsidP="00262BC4">
            <w:pPr>
              <w:numPr>
                <w:ilvl w:val="12"/>
                <w:numId w:val="0"/>
              </w:numPr>
              <w:spacing w:before="120"/>
            </w:pPr>
            <w:r w:rsidRPr="002571DF">
              <w:t>LL_BUSY</w:t>
            </w:r>
          </w:p>
        </w:tc>
        <w:tc>
          <w:tcPr>
            <w:tcW w:w="1662" w:type="dxa"/>
          </w:tcPr>
          <w:p w14:paraId="13793E7E" w14:textId="3E3E79A4" w:rsidR="00262BC4" w:rsidRPr="002571DF" w:rsidRDefault="00262BC4" w:rsidP="00262BC4">
            <w:pPr>
              <w:numPr>
                <w:ilvl w:val="12"/>
                <w:numId w:val="0"/>
              </w:numPr>
              <w:spacing w:before="120"/>
            </w:pPr>
            <w:r w:rsidRPr="002571DF">
              <w:t>C0</w:t>
            </w:r>
            <w:r w:rsidR="009B4212" w:rsidRPr="002571DF">
              <w:t xml:space="preserve"> (hex)</w:t>
            </w:r>
          </w:p>
          <w:p w14:paraId="3ABC8FD9" w14:textId="0714A73B" w:rsidR="00262BC4" w:rsidRPr="002571DF" w:rsidRDefault="00262BC4" w:rsidP="00262BC4">
            <w:pPr>
              <w:numPr>
                <w:ilvl w:val="12"/>
                <w:numId w:val="0"/>
              </w:numPr>
              <w:spacing w:before="120"/>
            </w:pPr>
            <w:r w:rsidRPr="002571DF">
              <w:t>1100 0000</w:t>
            </w:r>
          </w:p>
        </w:tc>
        <w:tc>
          <w:tcPr>
            <w:tcW w:w="3260" w:type="dxa"/>
            <w:vMerge/>
          </w:tcPr>
          <w:p w14:paraId="51B89ABE" w14:textId="77777777" w:rsidR="00262BC4" w:rsidRPr="002571DF" w:rsidRDefault="00262BC4" w:rsidP="00262BC4">
            <w:pPr>
              <w:numPr>
                <w:ilvl w:val="12"/>
                <w:numId w:val="0"/>
              </w:numPr>
              <w:spacing w:before="120"/>
            </w:pPr>
          </w:p>
        </w:tc>
      </w:tr>
      <w:tr w:rsidR="00262BC4" w:rsidRPr="002571DF" w14:paraId="6C837999" w14:textId="32154BAF" w:rsidTr="00ED4C6D">
        <w:tc>
          <w:tcPr>
            <w:tcW w:w="2962" w:type="dxa"/>
            <w:vAlign w:val="center"/>
          </w:tcPr>
          <w:p w14:paraId="39BF55F8" w14:textId="15749649" w:rsidR="00262BC4" w:rsidRPr="002571DF" w:rsidRDefault="00262BC4">
            <w:pPr>
              <w:numPr>
                <w:ilvl w:val="12"/>
                <w:numId w:val="0"/>
              </w:numPr>
              <w:spacing w:before="120"/>
            </w:pPr>
            <w:r w:rsidRPr="002571DF">
              <w:t>No reaction</w:t>
            </w:r>
          </w:p>
        </w:tc>
        <w:tc>
          <w:tcPr>
            <w:tcW w:w="1183" w:type="dxa"/>
            <w:shd w:val="clear" w:color="auto" w:fill="D9D9D9" w:themeFill="background1" w:themeFillShade="D9"/>
          </w:tcPr>
          <w:p w14:paraId="22A79E31" w14:textId="77777777" w:rsidR="00262BC4" w:rsidRPr="002571DF" w:rsidRDefault="00262BC4" w:rsidP="00262BC4">
            <w:pPr>
              <w:numPr>
                <w:ilvl w:val="12"/>
                <w:numId w:val="0"/>
              </w:numPr>
              <w:spacing w:before="120"/>
            </w:pPr>
          </w:p>
        </w:tc>
        <w:tc>
          <w:tcPr>
            <w:tcW w:w="1662" w:type="dxa"/>
            <w:shd w:val="clear" w:color="auto" w:fill="D9D9D9" w:themeFill="background1" w:themeFillShade="D9"/>
          </w:tcPr>
          <w:p w14:paraId="7C51E322" w14:textId="26C0E4B8" w:rsidR="00262BC4" w:rsidRPr="002571DF" w:rsidRDefault="00262BC4" w:rsidP="00262BC4">
            <w:pPr>
              <w:numPr>
                <w:ilvl w:val="12"/>
                <w:numId w:val="0"/>
              </w:numPr>
              <w:spacing w:before="120"/>
            </w:pPr>
          </w:p>
        </w:tc>
        <w:tc>
          <w:tcPr>
            <w:tcW w:w="3260" w:type="dxa"/>
          </w:tcPr>
          <w:p w14:paraId="760543A6" w14:textId="2D0AA9D9" w:rsidR="00262BC4" w:rsidRPr="002571DF" w:rsidRDefault="00262BC4" w:rsidP="00262BC4">
            <w:pPr>
              <w:numPr>
                <w:ilvl w:val="12"/>
                <w:numId w:val="0"/>
              </w:numPr>
              <w:spacing w:before="120"/>
            </w:pPr>
            <w:r w:rsidRPr="002571DF">
              <w:t>The sender of the telegram will repeat the telegram</w:t>
            </w:r>
          </w:p>
        </w:tc>
      </w:tr>
    </w:tbl>
    <w:p w14:paraId="1BD36670" w14:textId="180D9CC0" w:rsidR="00323247" w:rsidRPr="002571DF" w:rsidRDefault="00323247" w:rsidP="0067003C">
      <w:pPr>
        <w:numPr>
          <w:ilvl w:val="12"/>
          <w:numId w:val="0"/>
        </w:numPr>
        <w:spacing w:before="120"/>
      </w:pPr>
    </w:p>
    <w:p w14:paraId="5A66B798" w14:textId="5B7CA84E" w:rsidR="00323247" w:rsidRDefault="00323247" w:rsidP="00323247">
      <w:pPr>
        <w:numPr>
          <w:ilvl w:val="12"/>
          <w:numId w:val="0"/>
        </w:numPr>
        <w:spacing w:before="120"/>
      </w:pPr>
      <w:r w:rsidRPr="002571DF">
        <w:t>The LL acknowledgements are 1 octet long.</w:t>
      </w:r>
    </w:p>
    <w:p w14:paraId="5851B25B" w14:textId="77777777" w:rsidR="00083685" w:rsidRPr="002571DF" w:rsidRDefault="00083685" w:rsidP="00323247">
      <w:pPr>
        <w:numPr>
          <w:ilvl w:val="12"/>
          <w:numId w:val="0"/>
        </w:numPr>
        <w:spacing w:before="120"/>
      </w:pPr>
    </w:p>
    <w:p w14:paraId="4164A3C6" w14:textId="41A6E3E2" w:rsidR="00262BC4" w:rsidRPr="009C6E96" w:rsidRDefault="00262BC4" w:rsidP="009C6E96">
      <w:pPr>
        <w:pStyle w:val="Heading4"/>
      </w:pPr>
      <w:bookmarkStart w:id="114" w:name="_Toc106372429"/>
      <w:r w:rsidRPr="009C6E96">
        <w:lastRenderedPageBreak/>
        <w:t>Positive Acknowledgement</w:t>
      </w:r>
      <w:r w:rsidR="00865E1F">
        <w:t xml:space="preserve"> (LL_ACK)</w:t>
      </w:r>
      <w:bookmarkEnd w:id="114"/>
    </w:p>
    <w:p w14:paraId="7791B2E3" w14:textId="77777777" w:rsidR="00125A9F" w:rsidRPr="002571DF" w:rsidRDefault="00125A9F" w:rsidP="00262BC4">
      <w:pPr>
        <w:pStyle w:val="Bullet2"/>
      </w:pPr>
      <w:r w:rsidRPr="002571DF">
        <w:t>Confirmation that:</w:t>
      </w:r>
    </w:p>
    <w:p w14:paraId="2B88A6E0" w14:textId="77777777" w:rsidR="00125A9F" w:rsidRPr="009C6E96" w:rsidRDefault="00125A9F" w:rsidP="009C6E96">
      <w:pPr>
        <w:pStyle w:val="Bullet3"/>
      </w:pPr>
      <w:r w:rsidRPr="009C6E96">
        <w:t>The telegram was received without any errors and</w:t>
      </w:r>
    </w:p>
    <w:p w14:paraId="3476B552" w14:textId="3EC4C330" w:rsidR="00125A9F" w:rsidRPr="009C6E96" w:rsidRDefault="00125A9F" w:rsidP="009C6E96">
      <w:pPr>
        <w:pStyle w:val="Bullet3"/>
      </w:pPr>
      <w:r w:rsidRPr="009C6E96">
        <w:t xml:space="preserve">That the </w:t>
      </w:r>
      <w:r w:rsidR="0011025A" w:rsidRPr="009C6E96">
        <w:t xml:space="preserve">addressed </w:t>
      </w:r>
      <w:r w:rsidRPr="009C6E96">
        <w:t xml:space="preserve">device indeed had the individual address contained as </w:t>
      </w:r>
      <w:r w:rsidR="00B1779F" w:rsidRPr="009C6E96">
        <w:t>destination address</w:t>
      </w:r>
      <w:r w:rsidRPr="009C6E96">
        <w:t xml:space="preserve"> in the received telegram</w:t>
      </w:r>
      <w:r w:rsidR="004C3437" w:rsidRPr="009C6E96">
        <w:t xml:space="preserve"> (in case of connection</w:t>
      </w:r>
      <w:r w:rsidR="00A32002" w:rsidRPr="009C6E96">
        <w:t>-</w:t>
      </w:r>
      <w:r w:rsidR="004C3437" w:rsidRPr="009C6E96">
        <w:t>oriented communication)</w:t>
      </w:r>
      <w:r w:rsidRPr="009C6E96">
        <w:t xml:space="preserve"> </w:t>
      </w:r>
      <w:r w:rsidRPr="00ED4C6D">
        <w:rPr>
          <w:b/>
          <w:bCs/>
        </w:rPr>
        <w:t>or</w:t>
      </w:r>
    </w:p>
    <w:p w14:paraId="4916CB61" w14:textId="77777777" w:rsidR="00125A9F" w:rsidRPr="009C6E96" w:rsidRDefault="00125A9F" w:rsidP="009C6E96">
      <w:pPr>
        <w:pStyle w:val="Bullet3"/>
      </w:pPr>
      <w:r w:rsidRPr="009C6E96">
        <w:t xml:space="preserve">That the </w:t>
      </w:r>
      <w:r w:rsidR="0011025A" w:rsidRPr="009C6E96">
        <w:t xml:space="preserve">addressed </w:t>
      </w:r>
      <w:r w:rsidRPr="009C6E96">
        <w:t xml:space="preserve">device indeed listens to the group address contained as </w:t>
      </w:r>
      <w:r w:rsidR="00B1779F" w:rsidRPr="009C6E96">
        <w:t>destination address</w:t>
      </w:r>
      <w:r w:rsidRPr="009C6E96">
        <w:t xml:space="preserve"> in the received telegram</w:t>
      </w:r>
      <w:r w:rsidR="004C3437" w:rsidRPr="009C6E96">
        <w:t xml:space="preserve"> (in case of connectionless communication).</w:t>
      </w:r>
    </w:p>
    <w:p w14:paraId="2E068722" w14:textId="77777777" w:rsidR="005C17DE" w:rsidRPr="002571DF" w:rsidRDefault="005C17DE" w:rsidP="00ED4C6D">
      <w:pPr>
        <w:pStyle w:val="Bullet2"/>
        <w:numPr>
          <w:ilvl w:val="0"/>
          <w:numId w:val="0"/>
        </w:numPr>
      </w:pPr>
    </w:p>
    <w:p w14:paraId="4A7C0998" w14:textId="2CECF403" w:rsidR="00CB7B8F" w:rsidRPr="002571DF" w:rsidRDefault="00CB7B8F" w:rsidP="00CB7B8F">
      <w:pPr>
        <w:pStyle w:val="Heading4"/>
      </w:pPr>
      <w:bookmarkStart w:id="115" w:name="_Toc106372430"/>
      <w:r w:rsidRPr="002571DF">
        <w:t>Negative Acknowledgement (LL_NAK)</w:t>
      </w:r>
      <w:bookmarkEnd w:id="115"/>
    </w:p>
    <w:p w14:paraId="38B452AA" w14:textId="073E5715" w:rsidR="00CB7B8F" w:rsidRPr="002571DF" w:rsidRDefault="00CB7B8F" w:rsidP="00037C7E">
      <w:pPr>
        <w:pStyle w:val="Bullet2"/>
        <w:numPr>
          <w:ilvl w:val="0"/>
          <w:numId w:val="16"/>
        </w:numPr>
      </w:pPr>
      <w:r w:rsidRPr="002571DF">
        <w:t>Confirmation that</w:t>
      </w:r>
      <w:r w:rsidR="009C6E96">
        <w:t>:</w:t>
      </w:r>
    </w:p>
    <w:p w14:paraId="44E639CA" w14:textId="6D0A2181" w:rsidR="00125A9F" w:rsidRPr="002571DF" w:rsidRDefault="00125A9F" w:rsidP="009C6E96">
      <w:pPr>
        <w:pStyle w:val="Bullet3"/>
      </w:pPr>
      <w:r w:rsidRPr="002571DF">
        <w:t>Confirmation that the received telegram was received with errors</w:t>
      </w:r>
    </w:p>
    <w:p w14:paraId="4F43C696" w14:textId="35A68E52" w:rsidR="007F0D46" w:rsidRPr="002571DF" w:rsidRDefault="007F0D46" w:rsidP="009C6E96">
      <w:pPr>
        <w:pStyle w:val="Bullet3"/>
      </w:pPr>
      <w:r w:rsidRPr="002571DF">
        <w:t xml:space="preserve">The sender of the telegram will repeat the telegram </w:t>
      </w:r>
      <w:r w:rsidR="00906E4D" w:rsidRPr="002571DF">
        <w:t>(</w:t>
      </w:r>
      <w:r w:rsidR="00ED4C6D">
        <w:t xml:space="preserve">maximum </w:t>
      </w:r>
      <w:r w:rsidR="00906E4D" w:rsidRPr="002571DF">
        <w:t xml:space="preserve">number </w:t>
      </w:r>
      <w:r w:rsidR="00ED4C6D">
        <w:t xml:space="preserve">of repetitions </w:t>
      </w:r>
      <w:r w:rsidR="00906E4D" w:rsidRPr="002571DF">
        <w:t>is fixed in the software of KNX devices)</w:t>
      </w:r>
    </w:p>
    <w:p w14:paraId="13C2A901" w14:textId="77777777" w:rsidR="00CB7B8F" w:rsidRPr="002571DF" w:rsidRDefault="00CB7B8F" w:rsidP="009C6E96">
      <w:pPr>
        <w:pStyle w:val="Bullet2"/>
        <w:numPr>
          <w:ilvl w:val="0"/>
          <w:numId w:val="0"/>
        </w:numPr>
        <w:ind w:left="360" w:hanging="360"/>
      </w:pPr>
    </w:p>
    <w:p w14:paraId="1D78FA95" w14:textId="045970AD" w:rsidR="00CB7B8F" w:rsidRPr="002571DF" w:rsidRDefault="00865E1F" w:rsidP="00CB7B8F">
      <w:pPr>
        <w:pStyle w:val="Heading4"/>
      </w:pPr>
      <w:bookmarkStart w:id="116" w:name="_Toc106372431"/>
      <w:r>
        <w:t>Busy</w:t>
      </w:r>
      <w:r w:rsidRPr="002571DF">
        <w:t xml:space="preserve"> </w:t>
      </w:r>
      <w:r w:rsidR="00CB7B8F" w:rsidRPr="002571DF">
        <w:t>Acknowledgement (LL_BUSY)</w:t>
      </w:r>
      <w:bookmarkEnd w:id="116"/>
    </w:p>
    <w:p w14:paraId="34C7E26C" w14:textId="7D9F84BC" w:rsidR="00CB7B8F" w:rsidRPr="002571DF" w:rsidRDefault="00CB7B8F" w:rsidP="00037C7E">
      <w:pPr>
        <w:pStyle w:val="Bullet2"/>
        <w:numPr>
          <w:ilvl w:val="0"/>
          <w:numId w:val="16"/>
        </w:numPr>
      </w:pPr>
      <w:r w:rsidRPr="002571DF">
        <w:t>Confirmation that</w:t>
      </w:r>
      <w:r w:rsidR="009C6E96">
        <w:t>:</w:t>
      </w:r>
    </w:p>
    <w:p w14:paraId="3BE19587" w14:textId="77777777" w:rsidR="00F028E9" w:rsidRDefault="00125A9F" w:rsidP="00F028E9">
      <w:pPr>
        <w:pStyle w:val="Bullet3"/>
      </w:pPr>
      <w:r w:rsidRPr="002571DF">
        <w:t xml:space="preserve">the received telegram could not be processed </w:t>
      </w:r>
      <w:r w:rsidR="004C3437" w:rsidRPr="002571DF">
        <w:t>by</w:t>
      </w:r>
      <w:r w:rsidRPr="002571DF">
        <w:t xml:space="preserve"> LL as the buffers are full</w:t>
      </w:r>
    </w:p>
    <w:p w14:paraId="2E4B6363" w14:textId="6FFC44A0" w:rsidR="00F028E9" w:rsidRPr="00F028E9" w:rsidRDefault="00F028E9" w:rsidP="00F028E9">
      <w:pPr>
        <w:pStyle w:val="Bullet3"/>
      </w:pPr>
      <w:r w:rsidRPr="00F028E9">
        <w:t>The sender of the telegram will repeat the telegram (number of repetitions is fixed by the developer in the application program and cannot be changed by the installer)</w:t>
      </w:r>
    </w:p>
    <w:p w14:paraId="666142F2" w14:textId="75AF4C30" w:rsidR="004F5B29" w:rsidRPr="002571DF" w:rsidRDefault="004F5B29" w:rsidP="006C188C"/>
    <w:p w14:paraId="7B91834C" w14:textId="60C68020" w:rsidR="00A536DB" w:rsidRPr="002571DF" w:rsidRDefault="00A536DB" w:rsidP="00A536DB">
      <w:pPr>
        <w:pStyle w:val="Heading4"/>
      </w:pPr>
      <w:bookmarkStart w:id="117" w:name="_Toc106372432"/>
      <w:r w:rsidRPr="002571DF">
        <w:t>Multiple LL Acknowledgements</w:t>
      </w:r>
      <w:bookmarkEnd w:id="117"/>
    </w:p>
    <w:p w14:paraId="65542CBB" w14:textId="34981B85" w:rsidR="00A536DB" w:rsidRPr="002571DF" w:rsidRDefault="00A536DB" w:rsidP="006C188C">
      <w:r w:rsidRPr="002571DF">
        <w:t>Because of multicast communication, several devices can at the same time send a LL acknowledgement as a reaction to the same telegram. This is called a group acknowledgement. Because of collision avoidance</w:t>
      </w:r>
      <w:r w:rsidR="00E548CF" w:rsidRPr="009C6E96">
        <w:t xml:space="preserve"> (See §</w:t>
      </w:r>
      <w:r w:rsidR="00147C01" w:rsidRPr="009C6E96">
        <w:fldChar w:fldCharType="begin"/>
      </w:r>
      <w:r w:rsidR="00147C01" w:rsidRPr="009C6E96">
        <w:instrText xml:space="preserve"> REF _Ref64982343 \r \h </w:instrText>
      </w:r>
      <w:r w:rsidR="00147C01" w:rsidRPr="002571DF">
        <w:instrText xml:space="preserve"> \* MERGEFORMAT </w:instrText>
      </w:r>
      <w:r w:rsidR="00147C01" w:rsidRPr="009C6E96">
        <w:fldChar w:fldCharType="separate"/>
      </w:r>
      <w:r w:rsidR="00E12FDC">
        <w:t>0</w:t>
      </w:r>
      <w:r w:rsidR="00147C01" w:rsidRPr="009C6E96">
        <w:fldChar w:fldCharType="end"/>
      </w:r>
      <w:r w:rsidR="00E548CF" w:rsidRPr="009C6E96">
        <w:t>)</w:t>
      </w:r>
      <w:r w:rsidRPr="002571DF">
        <w:t xml:space="preserve">, only one LL acknowledgement will </w:t>
      </w:r>
      <w:r w:rsidR="00ED4C6D">
        <w:t>be observed by</w:t>
      </w:r>
      <w:r w:rsidRPr="002571DF">
        <w:t xml:space="preserve"> the sender.</w:t>
      </w:r>
    </w:p>
    <w:p w14:paraId="6609CD2A" w14:textId="77777777" w:rsidR="009C6E96" w:rsidRDefault="009C6E96">
      <w:pPr>
        <w:spacing w:before="0" w:after="0" w:line="240" w:lineRule="auto"/>
        <w:contextualSpacing w:val="0"/>
        <w:rPr>
          <w:rFonts w:eastAsia="Times New Roman"/>
          <w:b/>
          <w:bCs/>
        </w:rPr>
      </w:pPr>
      <w:r>
        <w:br w:type="page"/>
      </w:r>
    </w:p>
    <w:p w14:paraId="32163BE0" w14:textId="19297212" w:rsidR="00544934" w:rsidRPr="002571DF" w:rsidRDefault="00544934" w:rsidP="00544934">
      <w:pPr>
        <w:pStyle w:val="Heading4"/>
      </w:pPr>
      <w:bookmarkStart w:id="118" w:name="_Toc106372433"/>
      <w:r w:rsidRPr="002571DF">
        <w:lastRenderedPageBreak/>
        <w:t>Priority LL Acknowledgements</w:t>
      </w:r>
      <w:bookmarkEnd w:id="118"/>
    </w:p>
    <w:p w14:paraId="3C5222B1" w14:textId="6845D5B3" w:rsidR="004F5B29" w:rsidRPr="002571DF" w:rsidRDefault="004F5B29" w:rsidP="006C188C">
      <w:r w:rsidRPr="002571DF">
        <w:t xml:space="preserve">It is possible, that several receivers send a different acknowledgement, </w:t>
      </w:r>
      <w:r w:rsidR="00544934" w:rsidRPr="002571DF">
        <w:t xml:space="preserve">e.g., </w:t>
      </w:r>
      <w:r w:rsidR="00ED4C6D">
        <w:t xml:space="preserve">in the case where </w:t>
      </w:r>
      <w:r w:rsidRPr="002571DF">
        <w:t xml:space="preserve">receivers simultaneously send an ACK, </w:t>
      </w:r>
      <w:r w:rsidR="00886E7E" w:rsidRPr="002571DF">
        <w:t>NAK</w:t>
      </w:r>
      <w:r w:rsidRPr="002571DF">
        <w:t xml:space="preserve"> or BUSY. </w:t>
      </w:r>
    </w:p>
    <w:p w14:paraId="3609C5E8" w14:textId="77777777" w:rsidR="004F5B29" w:rsidRPr="002571DF" w:rsidRDefault="004F5B29" w:rsidP="006C188C"/>
    <w:p w14:paraId="2FFA1472" w14:textId="35A77C3F" w:rsidR="006F42D8" w:rsidRPr="002571DF" w:rsidRDefault="006F42D8" w:rsidP="006C188C">
      <w:r w:rsidRPr="002571DF">
        <w:t>First of all, it is important to know the LL acknowledgement priority, which is:</w:t>
      </w:r>
      <w:r w:rsidRPr="002571DF">
        <w:br/>
      </w:r>
      <w:r w:rsidR="00ED4C6D">
        <w:rPr>
          <w:b/>
          <w:bCs/>
        </w:rPr>
        <w:t xml:space="preserve">[highest priority] </w:t>
      </w:r>
      <w:r w:rsidRPr="009C6E96">
        <w:rPr>
          <w:b/>
          <w:bCs/>
        </w:rPr>
        <w:t>LL_BUSY &gt; LL_NAK &gt; LL_ACK</w:t>
      </w:r>
      <w:r w:rsidR="00ED4C6D">
        <w:rPr>
          <w:b/>
          <w:bCs/>
        </w:rPr>
        <w:t xml:space="preserve"> [lowest priority]</w:t>
      </w:r>
      <w:r w:rsidR="00544934" w:rsidRPr="009C6E96">
        <w:rPr>
          <w:b/>
          <w:bCs/>
        </w:rPr>
        <w:t>.</w:t>
      </w:r>
    </w:p>
    <w:p w14:paraId="27EF37FA" w14:textId="77777777" w:rsidR="006F42D8" w:rsidRPr="002571DF" w:rsidRDefault="006F42D8" w:rsidP="006C188C"/>
    <w:p w14:paraId="1F432E24" w14:textId="5D2136C1" w:rsidR="008E7E80" w:rsidRPr="002571DF" w:rsidRDefault="008E7E80" w:rsidP="006C188C">
      <w:r w:rsidRPr="009C6E96">
        <w:rPr>
          <w:b/>
          <w:u w:val="single"/>
        </w:rPr>
        <w:t>Example</w:t>
      </w:r>
      <w:r w:rsidRPr="002571DF">
        <w:t xml:space="preserve">: suppose that 10 devices are addressed via the same multicast telegram, where 9 of them react with LL_ACK and one with LL_NAK. Because of collision avoidance only the LL_NAK will </w:t>
      </w:r>
      <w:r w:rsidR="00ED4C6D">
        <w:t>be observed by</w:t>
      </w:r>
      <w:r w:rsidRPr="002571DF">
        <w:t xml:space="preserve"> the sender, which will make the sender repeat the telegram.</w:t>
      </w:r>
    </w:p>
    <w:p w14:paraId="6F4DD705" w14:textId="14C087D3" w:rsidR="006F42D8" w:rsidRPr="002571DF" w:rsidRDefault="006F42D8" w:rsidP="006C188C"/>
    <w:p w14:paraId="3927630C" w14:textId="4D6C0581" w:rsidR="00544934" w:rsidRPr="002571DF" w:rsidRDefault="00544934" w:rsidP="006C188C">
      <w:r w:rsidRPr="002571DF">
        <w:t>Good to know:</w:t>
      </w:r>
    </w:p>
    <w:p w14:paraId="42C7CF9A" w14:textId="4675E52A" w:rsidR="00987017" w:rsidRPr="002571DF" w:rsidRDefault="00987017" w:rsidP="009C6E96">
      <w:pPr>
        <w:pStyle w:val="Bullet2"/>
      </w:pPr>
      <w:r w:rsidRPr="002571DF">
        <w:t>The sender cannot detect which device did not send a LL_ACK</w:t>
      </w:r>
    </w:p>
    <w:p w14:paraId="441BF836" w14:textId="3C41A782" w:rsidR="00544934" w:rsidRPr="002571DF" w:rsidRDefault="00544934" w:rsidP="009C6E96">
      <w:pPr>
        <w:pStyle w:val="Bullet2"/>
      </w:pPr>
      <w:r w:rsidRPr="002571DF">
        <w:t xml:space="preserve">Receivers that </w:t>
      </w:r>
      <w:r w:rsidR="00CA4271">
        <w:t xml:space="preserve">can </w:t>
      </w:r>
      <w:r w:rsidRPr="002571DF">
        <w:t>already process</w:t>
      </w:r>
      <w:r w:rsidR="00CA4271">
        <w:t xml:space="preserve"> </w:t>
      </w:r>
      <w:r w:rsidRPr="002571DF">
        <w:t xml:space="preserve">the first (non-repeated) multicast telegram </w:t>
      </w:r>
      <w:r w:rsidR="00CA4271">
        <w:t xml:space="preserve">correctly </w:t>
      </w:r>
      <w:r w:rsidRPr="002571DF">
        <w:t xml:space="preserve">will send an ACK (sender </w:t>
      </w:r>
      <w:r w:rsidR="00CA4271">
        <w:t>will</w:t>
      </w:r>
      <w:r w:rsidRPr="002571DF">
        <w:t xml:space="preserve"> however </w:t>
      </w:r>
      <w:r w:rsidR="00CA4271">
        <w:t>observe</w:t>
      </w:r>
      <w:r w:rsidRPr="002571DF">
        <w:t xml:space="preserve"> a NAK) and will pass the telegram data on to the upper layers (e.g., a relay will be switched on)</w:t>
      </w:r>
    </w:p>
    <w:p w14:paraId="28A59274" w14:textId="5DEF48D9" w:rsidR="00544934" w:rsidRPr="002571DF" w:rsidRDefault="00544934" w:rsidP="009C6E96">
      <w:pPr>
        <w:pStyle w:val="Bullet2"/>
      </w:pPr>
      <w:r w:rsidRPr="002571DF">
        <w:t>As the sender has received a NAK, it will now repeat the telegram</w:t>
      </w:r>
      <w:r w:rsidR="0049464D" w:rsidRPr="002571DF">
        <w:t xml:space="preserve"> with the repetition flag set (Control field 1, D5 = 0). </w:t>
      </w:r>
      <w:r w:rsidRPr="002571DF">
        <w:t xml:space="preserve">The receivers that already reacted with an ACK, </w:t>
      </w:r>
      <w:r w:rsidR="00D32938" w:rsidRPr="002571DF">
        <w:t>will send an ACK again, but the telegram data will not be passed on to the upper layers.</w:t>
      </w:r>
    </w:p>
    <w:p w14:paraId="0E6C2E0F" w14:textId="77777777" w:rsidR="00987017" w:rsidRPr="002571DF" w:rsidRDefault="00987017">
      <w:pPr>
        <w:spacing w:before="0" w:after="0" w:line="240" w:lineRule="auto"/>
        <w:contextualSpacing w:val="0"/>
        <w:rPr>
          <w:rFonts w:eastAsia="Times New Roman"/>
          <w:b/>
          <w:bCs/>
        </w:rPr>
      </w:pPr>
      <w:r w:rsidRPr="002571DF">
        <w:br w:type="page"/>
      </w:r>
    </w:p>
    <w:p w14:paraId="4DF825EA" w14:textId="080A4E58" w:rsidR="00163B1A" w:rsidRPr="002571DF" w:rsidRDefault="00987017" w:rsidP="00163B1A">
      <w:pPr>
        <w:pStyle w:val="Heading4"/>
      </w:pPr>
      <w:bookmarkStart w:id="119" w:name="_Ref64973140"/>
      <w:bookmarkStart w:id="120" w:name="_Toc106372434"/>
      <w:r w:rsidRPr="002571DF">
        <w:lastRenderedPageBreak/>
        <w:t>LL Acknowledgements in case there are couplers</w:t>
      </w:r>
      <w:bookmarkEnd w:id="119"/>
      <w:bookmarkEnd w:id="120"/>
    </w:p>
    <w:p w14:paraId="56226684" w14:textId="36ECFAAA" w:rsidR="00987017" w:rsidRPr="002571DF" w:rsidRDefault="00987017" w:rsidP="00987017"/>
    <w:p w14:paraId="3C591F9A" w14:textId="58B62705" w:rsidR="00987017" w:rsidRPr="009C6E96" w:rsidRDefault="00987017" w:rsidP="009C6E96">
      <w:pPr>
        <w:pStyle w:val="Heading5"/>
      </w:pPr>
      <w:bookmarkStart w:id="121" w:name="_Toc106372435"/>
      <w:r w:rsidRPr="009C6E96">
        <w:t>Sender and receiver are in the same line</w:t>
      </w:r>
      <w:bookmarkEnd w:id="121"/>
    </w:p>
    <w:p w14:paraId="55C12D61" w14:textId="77777777" w:rsidR="00987017" w:rsidRPr="002571DF" w:rsidRDefault="00987017" w:rsidP="00987017"/>
    <w:p w14:paraId="0B445649" w14:textId="6F646BBE" w:rsidR="00987017" w:rsidRPr="002571DF" w:rsidRDefault="00987017" w:rsidP="00987017">
      <w:r w:rsidRPr="002571DF">
        <w:t>If sender and destination device are in the same line, then LL acknowledgements are sent by the destination device directly, possible repetitions are sent by the sender directly.</w:t>
      </w:r>
    </w:p>
    <w:p w14:paraId="6EF3C823" w14:textId="77777777" w:rsidR="00987017" w:rsidRPr="009C6E96" w:rsidRDefault="00987017" w:rsidP="009C6E96"/>
    <w:p w14:paraId="2B75F201" w14:textId="3D27D975" w:rsidR="00987017" w:rsidRPr="009C6E96" w:rsidRDefault="00987017" w:rsidP="009C6E96">
      <w:pPr>
        <w:pStyle w:val="Heading5"/>
      </w:pPr>
      <w:bookmarkStart w:id="122" w:name="_Toc106372436"/>
      <w:r w:rsidRPr="009C6E96">
        <w:t xml:space="preserve">Sender and receiver are on opposite side of </w:t>
      </w:r>
      <w:r w:rsidR="0048325B" w:rsidRPr="009C6E96">
        <w:t>a</w:t>
      </w:r>
      <w:r w:rsidRPr="009C6E96">
        <w:t xml:space="preserve"> coupler</w:t>
      </w:r>
      <w:bookmarkEnd w:id="122"/>
    </w:p>
    <w:p w14:paraId="54C428B9" w14:textId="045B180E" w:rsidR="00987017" w:rsidRPr="002571DF" w:rsidRDefault="00987017" w:rsidP="006C188C"/>
    <w:p w14:paraId="35B67235" w14:textId="62EC6FBC" w:rsidR="00987017" w:rsidRPr="002571DF" w:rsidRDefault="00987017" w:rsidP="00987017">
      <w:r w:rsidRPr="002571DF">
        <w:t>The sender will communicate with the coupler and will also receive the LL acknowledgments from the coupler.</w:t>
      </w:r>
      <w:r w:rsidR="0048325B" w:rsidRPr="002571DF">
        <w:t xml:space="preserve"> </w:t>
      </w:r>
      <w:r w:rsidRPr="002571DF">
        <w:t>The same coupler will communicate with the destination device (from the opposite side) and will also receive the LL acknowledgements from the destination device. And if required, repetitions are sent by the coupler.</w:t>
      </w:r>
    </w:p>
    <w:p w14:paraId="23876EDE" w14:textId="1DB4FFE2" w:rsidR="0048325B" w:rsidRPr="002571DF" w:rsidRDefault="0048325B" w:rsidP="00987017"/>
    <w:p w14:paraId="43C954A6" w14:textId="4CC6ACCE" w:rsidR="0048325B" w:rsidRPr="002571DF" w:rsidRDefault="0048325B" w:rsidP="00987017"/>
    <w:p w14:paraId="42B5E6F9" w14:textId="07D4433C" w:rsidR="0048325B" w:rsidRPr="002571DF" w:rsidRDefault="0048325B" w:rsidP="0048325B">
      <w:pPr>
        <w:pStyle w:val="Heading5"/>
      </w:pPr>
      <w:bookmarkStart w:id="123" w:name="_Toc106372437"/>
      <w:r w:rsidRPr="002571DF">
        <w:t xml:space="preserve">Sender and receiver are on opposite side of </w:t>
      </w:r>
      <w:r w:rsidR="00E548CF" w:rsidRPr="002571DF">
        <w:t>two couplers</w:t>
      </w:r>
      <w:bookmarkEnd w:id="123"/>
    </w:p>
    <w:p w14:paraId="3960E332" w14:textId="77777777" w:rsidR="0048325B" w:rsidRPr="002571DF" w:rsidRDefault="0048325B" w:rsidP="0048325B"/>
    <w:p w14:paraId="7CE044A2" w14:textId="4DBF27A6" w:rsidR="0048325B" w:rsidRPr="002571DF" w:rsidRDefault="0048325B" w:rsidP="0048325B">
      <w:r w:rsidRPr="002571DF">
        <w:t>The sender will communicate with the first coupler and will also receive the LL acknowledgments from the first coupler. The first coupler will communicate with the second coupler. The second coupler will communicate with the destination device and will also receive the LL acknowledgements from the destination device. And if required, repetitions are sent by the second coupler.</w:t>
      </w:r>
    </w:p>
    <w:p w14:paraId="36B7F45A" w14:textId="77777777" w:rsidR="00BE6A61" w:rsidRPr="002571DF" w:rsidRDefault="00BE6A61" w:rsidP="0067003C">
      <w:pPr>
        <w:numPr>
          <w:ilvl w:val="12"/>
          <w:numId w:val="0"/>
        </w:numPr>
      </w:pPr>
    </w:p>
    <w:p w14:paraId="48946CF5" w14:textId="77777777" w:rsidR="009C6E96" w:rsidRDefault="009C6E96">
      <w:pPr>
        <w:spacing w:before="0" w:after="0" w:line="240" w:lineRule="auto"/>
        <w:contextualSpacing w:val="0"/>
        <w:rPr>
          <w:rFonts w:eastAsia="Times New Roman"/>
          <w:b/>
          <w:bCs/>
          <w:iCs/>
          <w:sz w:val="26"/>
          <w:szCs w:val="26"/>
        </w:rPr>
      </w:pPr>
      <w:bookmarkStart w:id="124" w:name="_Ref64982343"/>
      <w:r>
        <w:br w:type="page"/>
      </w:r>
    </w:p>
    <w:p w14:paraId="6533BCF0" w14:textId="661B8399" w:rsidR="00234A91" w:rsidRPr="002571DF" w:rsidRDefault="00234A91" w:rsidP="00234A91">
      <w:pPr>
        <w:pStyle w:val="Heading2"/>
      </w:pPr>
      <w:bookmarkStart w:id="125" w:name="_Toc106372438"/>
      <w:r w:rsidRPr="002571DF">
        <w:lastRenderedPageBreak/>
        <w:t>Physical Layer</w:t>
      </w:r>
      <w:bookmarkEnd w:id="125"/>
    </w:p>
    <w:p w14:paraId="0CE4390E" w14:textId="6498CEAC" w:rsidR="00234A91" w:rsidRPr="002571DF" w:rsidRDefault="00234A91" w:rsidP="00234A91">
      <w:pPr>
        <w:spacing w:before="0" w:after="0" w:line="240" w:lineRule="auto"/>
        <w:contextualSpacing w:val="0"/>
      </w:pPr>
    </w:p>
    <w:p w14:paraId="7E2D0BD9" w14:textId="419B4C03" w:rsidR="00C16710" w:rsidRPr="002571DF" w:rsidRDefault="00C16710" w:rsidP="00E2563F">
      <w:r w:rsidRPr="002571DF">
        <w:t>The lowest layer in the OSI Reference Model is called the Physical Layer. This layer has the task of identifying the bits received from the Link Layer, converting them to physical signals such as voltages, currents and electromagnetic waves (radio or optical signals) and finally transmitting these signals over the bus transmission media (copper cable, optical fiber etc.).</w:t>
      </w:r>
    </w:p>
    <w:p w14:paraId="212C719B" w14:textId="77777777" w:rsidR="00C16710" w:rsidRPr="002571DF" w:rsidRDefault="00C16710" w:rsidP="00E2563F"/>
    <w:p w14:paraId="410EFED5" w14:textId="365C1D7E" w:rsidR="00C16710" w:rsidRPr="002571DF" w:rsidRDefault="00C16710" w:rsidP="00E2563F">
      <w:r w:rsidRPr="002571DF">
        <w:t>Principal aim of the services provided by the Physical Layer is to shield the Link Layer from the physical means used for bit transmission. It is thus ensured that the upper layers of the network remain independent of the transmission physics used, so that principally the transmission media could be changed without having any effect upon the upper layers.</w:t>
      </w:r>
    </w:p>
    <w:p w14:paraId="7752FBB4" w14:textId="6A0AB61D" w:rsidR="00C16710" w:rsidRPr="002571DF" w:rsidRDefault="00C16710" w:rsidP="00E2563F">
      <w:r w:rsidRPr="002571DF">
        <w:t xml:space="preserve">The </w:t>
      </w:r>
      <w:r w:rsidR="00F114C3" w:rsidRPr="002571DF">
        <w:t>Physical Layer</w:t>
      </w:r>
      <w:r w:rsidRPr="002571DF">
        <w:t xml:space="preserve"> contains the protocol, defines the cabling and wiring between devices and contains the specifications for electromechanical components such as plugs and connectors.</w:t>
      </w:r>
    </w:p>
    <w:p w14:paraId="553D78DF" w14:textId="3252DB6E" w:rsidR="00C16710" w:rsidRPr="002571DF" w:rsidRDefault="00C16710" w:rsidP="00234A91">
      <w:pPr>
        <w:spacing w:before="0" w:after="0" w:line="240" w:lineRule="auto"/>
        <w:contextualSpacing w:val="0"/>
      </w:pPr>
    </w:p>
    <w:p w14:paraId="2A6D76D9" w14:textId="75F2D110" w:rsidR="00234A91" w:rsidRPr="002571DF" w:rsidRDefault="00234A91" w:rsidP="00E2563F">
      <w:pPr>
        <w:pStyle w:val="Heading3"/>
      </w:pPr>
      <w:bookmarkStart w:id="126" w:name="_Ref67067976"/>
      <w:bookmarkStart w:id="127" w:name="_Toc106372439"/>
      <w:r w:rsidRPr="002571DF">
        <w:t>Serial characters</w:t>
      </w:r>
      <w:bookmarkEnd w:id="126"/>
      <w:bookmarkEnd w:id="127"/>
    </w:p>
    <w:p w14:paraId="4475357A" w14:textId="77777777" w:rsidR="00234A91" w:rsidRPr="002571DF" w:rsidRDefault="00234A91" w:rsidP="00234A91">
      <w:pPr>
        <w:spacing w:before="0" w:after="0" w:line="240" w:lineRule="auto"/>
        <w:contextualSpacing w:val="0"/>
      </w:pPr>
    </w:p>
    <w:p w14:paraId="5F917092" w14:textId="77777777" w:rsidR="00234A91" w:rsidRPr="002571DF" w:rsidRDefault="00234A91" w:rsidP="00E2563F">
      <w:r w:rsidRPr="002571DF">
        <w:t>This paragraph is about the serial characters based on the octets as described above. In this context, the following aspects need to be considered:</w:t>
      </w:r>
    </w:p>
    <w:p w14:paraId="6998766A" w14:textId="77777777" w:rsidR="00234A91" w:rsidRPr="002571DF" w:rsidRDefault="00234A91" w:rsidP="00234A91">
      <w:pPr>
        <w:spacing w:before="0" w:after="0" w:line="240" w:lineRule="auto"/>
        <w:contextualSpacing w:val="0"/>
      </w:pPr>
    </w:p>
    <w:p w14:paraId="1903B77F" w14:textId="370C77C9" w:rsidR="00234A91" w:rsidRPr="002571DF" w:rsidRDefault="00234A91" w:rsidP="00234A91">
      <w:pPr>
        <w:pStyle w:val="Bullet2"/>
      </w:pPr>
      <w:r w:rsidRPr="002571DF">
        <w:t>In order to send such an octet over the TP medium, 3 additional bits need to be sent along. This means that for each octet of a TP1 telegram in total 8 + 3 = 11 bits are sent. Each such 11-bit constellation is called a serial character.</w:t>
      </w:r>
    </w:p>
    <w:p w14:paraId="3EA347B2" w14:textId="77777777" w:rsidR="00234A91" w:rsidRPr="002571DF" w:rsidRDefault="00234A91" w:rsidP="00E2563F">
      <w:pPr>
        <w:pStyle w:val="Bullet2"/>
      </w:pPr>
      <w:r w:rsidRPr="002571DF">
        <w:t>The bits of the telegrams are sent character by character.</w:t>
      </w:r>
    </w:p>
    <w:p w14:paraId="19025939" w14:textId="77777777" w:rsidR="00234A91" w:rsidRPr="00E2563F" w:rsidRDefault="00234A91" w:rsidP="00E2563F">
      <w:pPr>
        <w:pStyle w:val="Bullet2"/>
        <w:rPr>
          <w:b/>
          <w:bCs/>
        </w:rPr>
      </w:pPr>
      <w:r w:rsidRPr="00E2563F">
        <w:rPr>
          <w:b/>
          <w:bCs/>
        </w:rPr>
        <w:t>The data bits of each octet are sent in reverse order, i.e., from least significant bit (LSB) to most significant bit (MSB)</w:t>
      </w:r>
    </w:p>
    <w:p w14:paraId="0A25A638" w14:textId="77777777" w:rsidR="00234A91" w:rsidRPr="002571DF" w:rsidRDefault="00234A91" w:rsidP="00E2563F">
      <w:pPr>
        <w:pStyle w:val="Bullet2"/>
      </w:pPr>
      <w:r w:rsidRPr="002571DF">
        <w:t>The Start bit has the logical value 0 and is sent before the LSB of the octet.</w:t>
      </w:r>
    </w:p>
    <w:p w14:paraId="616662E5" w14:textId="77777777" w:rsidR="00234A91" w:rsidRPr="002571DF" w:rsidRDefault="00234A91" w:rsidP="00E2563F">
      <w:pPr>
        <w:pStyle w:val="Bullet2"/>
      </w:pPr>
      <w:r w:rsidRPr="002571DF">
        <w:t>The Parity bit has the logical value which equals to the even parity over the 8 bits of the octet. It is sent after the MSB of the octet.</w:t>
      </w:r>
    </w:p>
    <w:p w14:paraId="2FECE002" w14:textId="77777777" w:rsidR="00234A91" w:rsidRPr="002571DF" w:rsidRDefault="00234A91" w:rsidP="00E2563F">
      <w:pPr>
        <w:pStyle w:val="Bullet2"/>
      </w:pPr>
      <w:r w:rsidRPr="002571DF">
        <w:t>The Stop bit has the logical value ‘1’ and is sent after the Parity bit</w:t>
      </w:r>
    </w:p>
    <w:p w14:paraId="002F10CC" w14:textId="77777777" w:rsidR="00234A91" w:rsidRPr="002571DF" w:rsidRDefault="00234A91" w:rsidP="00234A91">
      <w:pPr>
        <w:spacing w:before="0" w:after="0" w:line="240" w:lineRule="auto"/>
        <w:contextualSpacing w:val="0"/>
      </w:pPr>
    </w:p>
    <w:p w14:paraId="25CCC2D7" w14:textId="77777777" w:rsidR="00E2563F" w:rsidRDefault="00234A91" w:rsidP="00E2563F">
      <w:pPr>
        <w:keepNext/>
        <w:spacing w:before="0" w:after="0" w:line="240" w:lineRule="auto"/>
        <w:contextualSpacing w:val="0"/>
      </w:pPr>
      <w:r w:rsidRPr="00E2563F">
        <w:rPr>
          <w:noProof/>
        </w:rPr>
        <w:drawing>
          <wp:inline distT="0" distB="0" distL="0" distR="0" wp14:anchorId="3B163F12" wp14:editId="489E1415">
            <wp:extent cx="4860000" cy="21948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81182" cy="2204393"/>
                    </a:xfrm>
                    <a:prstGeom prst="rect">
                      <a:avLst/>
                    </a:prstGeom>
                    <a:noFill/>
                  </pic:spPr>
                </pic:pic>
              </a:graphicData>
            </a:graphic>
          </wp:inline>
        </w:drawing>
      </w:r>
    </w:p>
    <w:p w14:paraId="28A41DC1" w14:textId="27CCAF40" w:rsidR="00234A91" w:rsidRPr="002571DF" w:rsidRDefault="00E2563F" w:rsidP="00E2563F">
      <w:pPr>
        <w:pStyle w:val="Caption"/>
      </w:pPr>
      <w:r>
        <w:t xml:space="preserve">Figure </w:t>
      </w:r>
      <w:fldSimple w:instr=" SEQ Figure \* ARABIC ">
        <w:r w:rsidR="00E12FDC">
          <w:rPr>
            <w:noProof/>
          </w:rPr>
          <w:t>8</w:t>
        </w:r>
      </w:fldSimple>
      <w:r>
        <w:t>: Difference between Serial character and octet</w:t>
      </w:r>
    </w:p>
    <w:p w14:paraId="286AC2EA" w14:textId="5F674E1B" w:rsidR="00234A91" w:rsidRDefault="00234A91" w:rsidP="00234A91"/>
    <w:p w14:paraId="192C40E5" w14:textId="77777777" w:rsidR="00083685" w:rsidRPr="002571DF" w:rsidRDefault="00083685" w:rsidP="00234A91"/>
    <w:p w14:paraId="617AC03B" w14:textId="2100B729" w:rsidR="00234A91" w:rsidRPr="00E2563F" w:rsidRDefault="00234A91" w:rsidP="00E2563F">
      <w:pPr>
        <w:pStyle w:val="Heading3"/>
      </w:pPr>
      <w:bookmarkStart w:id="128" w:name="_Toc106372440"/>
      <w:bookmarkEnd w:id="124"/>
      <w:r w:rsidRPr="00E2563F">
        <w:lastRenderedPageBreak/>
        <w:t>Transmission time</w:t>
      </w:r>
      <w:r w:rsidR="004F4D18">
        <w:t xml:space="preserve"> on TP1</w:t>
      </w:r>
      <w:bookmarkEnd w:id="128"/>
    </w:p>
    <w:p w14:paraId="7C9D9076" w14:textId="77777777" w:rsidR="00234A91" w:rsidRPr="002571DF" w:rsidRDefault="00234A91">
      <w:pPr>
        <w:numPr>
          <w:ilvl w:val="12"/>
          <w:numId w:val="0"/>
        </w:numPr>
      </w:pPr>
    </w:p>
    <w:p w14:paraId="75225E35" w14:textId="4570F71E" w:rsidR="005972D7" w:rsidRPr="002571DF" w:rsidRDefault="00A7208F" w:rsidP="00E2563F">
      <w:r w:rsidRPr="002571DF">
        <w:t>As mentioned in</w:t>
      </w:r>
      <w:r w:rsidR="004F4D18">
        <w:t xml:space="preserve"> clause </w:t>
      </w:r>
      <w:r w:rsidR="00234A91" w:rsidRPr="002571DF">
        <w:t xml:space="preserve"> </w:t>
      </w:r>
      <w:r w:rsidR="00234A91" w:rsidRPr="00E2563F">
        <w:fldChar w:fldCharType="begin"/>
      </w:r>
      <w:r w:rsidR="00234A91" w:rsidRPr="002571DF">
        <w:instrText xml:space="preserve"> REF _Ref67067976 \r \h </w:instrText>
      </w:r>
      <w:r w:rsidR="00E2563F">
        <w:instrText xml:space="preserve"> \* MERGEFORMAT </w:instrText>
      </w:r>
      <w:r w:rsidR="00234A91" w:rsidRPr="00E2563F">
        <w:fldChar w:fldCharType="separate"/>
      </w:r>
      <w:r w:rsidR="00E12FDC">
        <w:t>3.7.1</w:t>
      </w:r>
      <w:r w:rsidR="00234A91" w:rsidRPr="00E2563F">
        <w:fldChar w:fldCharType="end"/>
      </w:r>
      <w:r w:rsidRPr="002571DF">
        <w:t>, the bits of the telegram are sent character by character. Each serial character is 11 bits</w:t>
      </w:r>
      <w:r w:rsidR="005972D7" w:rsidRPr="002571DF">
        <w:t xml:space="preserve">. </w:t>
      </w:r>
      <w:r w:rsidR="00AF28FB" w:rsidRPr="00AF28FB">
        <w:t>A pause t</w:t>
      </w:r>
      <w:r w:rsidR="00AF28FB" w:rsidRPr="0059022C">
        <w:rPr>
          <w:sz w:val="32"/>
          <w:szCs w:val="32"/>
          <w:vertAlign w:val="subscript"/>
        </w:rPr>
        <w:t>4</w:t>
      </w:r>
      <w:r w:rsidR="00AF28FB" w:rsidRPr="00AF28FB">
        <w:t xml:space="preserve"> which is 2 bits long, separates one character from the next.</w:t>
      </w:r>
      <w:r w:rsidR="005972D7" w:rsidRPr="002571DF">
        <w:t xml:space="preserve"> </w:t>
      </w:r>
      <w:r w:rsidR="00057C30" w:rsidRPr="00057C30">
        <w:t>This means, that a total of 13 bit periods is required per serial character</w:t>
      </w:r>
      <w:r w:rsidR="00057C30">
        <w:t>.</w:t>
      </w:r>
    </w:p>
    <w:p w14:paraId="5AA148C3" w14:textId="77777777" w:rsidR="0038003B" w:rsidRDefault="00E2563F" w:rsidP="0038003B">
      <w:pPr>
        <w:pStyle w:val="Index1"/>
        <w:keepNext/>
        <w:numPr>
          <w:ilvl w:val="12"/>
          <w:numId w:val="0"/>
        </w:numPr>
      </w:pPr>
      <w:r w:rsidRPr="00E2563F">
        <w:object w:dxaOrig="16154" w:dyaOrig="6131" w14:anchorId="12124E15">
          <v:shape id="_x0000_i1032" type="#_x0000_t75" style="width:386.9pt;height:147.75pt" o:ole="">
            <v:imagedata r:id="rId27" o:title=""/>
          </v:shape>
          <o:OLEObject Type="Embed" ProgID="Visio.Drawing.15" ShapeID="_x0000_i1032" DrawAspect="Content" ObjectID="_1720337855" r:id="rId28"/>
        </w:object>
      </w:r>
    </w:p>
    <w:p w14:paraId="03555E1F" w14:textId="62F495E3" w:rsidR="005972D7" w:rsidRPr="002571DF" w:rsidRDefault="00741972" w:rsidP="0038003B">
      <w:r w:rsidRPr="002571DF">
        <w:t xml:space="preserve">The protocol foresees </w:t>
      </w:r>
      <w:r w:rsidR="005972D7" w:rsidRPr="002571DF">
        <w:t>a transmission break t</w:t>
      </w:r>
      <w:r w:rsidR="005972D7" w:rsidRPr="002571DF">
        <w:rPr>
          <w:position w:val="-4"/>
        </w:rPr>
        <w:t>2</w:t>
      </w:r>
      <w:r w:rsidR="005972D7" w:rsidRPr="002571DF">
        <w:t xml:space="preserve"> of at least one </w:t>
      </w:r>
      <w:r w:rsidR="00A7208F" w:rsidRPr="002571DF">
        <w:t xml:space="preserve">serial </w:t>
      </w:r>
      <w:r w:rsidR="005972D7" w:rsidRPr="002571DF">
        <w:t>character width</w:t>
      </w:r>
      <w:r w:rsidRPr="002571DF">
        <w:t xml:space="preserve"> after the sending of the entire telegram</w:t>
      </w:r>
      <w:r w:rsidR="005972D7" w:rsidRPr="002571DF">
        <w:t xml:space="preserve">. The next </w:t>
      </w:r>
      <w:r w:rsidR="00A7208F" w:rsidRPr="002571DF">
        <w:t xml:space="preserve">serial </w:t>
      </w:r>
      <w:r w:rsidR="005972D7" w:rsidRPr="002571DF">
        <w:t xml:space="preserve">character width is reserved for the </w:t>
      </w:r>
      <w:r w:rsidRPr="002571DF">
        <w:t xml:space="preserve">reception of </w:t>
      </w:r>
      <w:r w:rsidR="00A7208F" w:rsidRPr="002571DF">
        <w:t xml:space="preserve">the </w:t>
      </w:r>
      <w:r w:rsidR="005972D7" w:rsidRPr="002571DF">
        <w:t>acknowledgement</w:t>
      </w:r>
      <w:r w:rsidR="0035280F" w:rsidRPr="002571DF">
        <w:t xml:space="preserve"> (ACK, NAK or BUSY)</w:t>
      </w:r>
      <w:r w:rsidR="0048753E" w:rsidRPr="002571DF">
        <w:t>,</w:t>
      </w:r>
      <w:r w:rsidR="005972D7" w:rsidRPr="002571DF">
        <w:t xml:space="preserve"> which must be sent by the </w:t>
      </w:r>
      <w:r w:rsidR="00F114C3" w:rsidRPr="00E2563F">
        <w:t>Link Layer</w:t>
      </w:r>
      <w:r w:rsidR="00B35CC9" w:rsidRPr="00E2563F">
        <w:t xml:space="preserve"> of the </w:t>
      </w:r>
      <w:r w:rsidR="005972D7" w:rsidRPr="00E2563F">
        <w:t>address</w:t>
      </w:r>
      <w:r w:rsidR="005972D7" w:rsidRPr="002571DF">
        <w:t xml:space="preserve">ed bus devices </w:t>
      </w:r>
      <w:r w:rsidR="00057C30">
        <w:t>and/</w:t>
      </w:r>
      <w:r w:rsidR="005972D7" w:rsidRPr="002571DF">
        <w:t xml:space="preserve">or </w:t>
      </w:r>
      <w:r w:rsidR="00C877E8" w:rsidRPr="002571DF">
        <w:t xml:space="preserve">by </w:t>
      </w:r>
      <w:r w:rsidR="005972D7" w:rsidRPr="002571DF">
        <w:t>the</w:t>
      </w:r>
      <w:r w:rsidR="00A7208F" w:rsidRPr="002571DF">
        <w:t xml:space="preserve"> coupler (see </w:t>
      </w:r>
      <w:r w:rsidR="00A7208F" w:rsidRPr="00E2563F">
        <w:fldChar w:fldCharType="begin"/>
      </w:r>
      <w:r w:rsidR="00A7208F" w:rsidRPr="002571DF">
        <w:instrText xml:space="preserve"> REF _Ref64973140 \r \h </w:instrText>
      </w:r>
      <w:r w:rsidR="00E2563F">
        <w:instrText xml:space="preserve"> \* MERGEFORMAT </w:instrText>
      </w:r>
      <w:r w:rsidR="00A7208F" w:rsidRPr="00E2563F">
        <w:fldChar w:fldCharType="separate"/>
      </w:r>
      <w:r w:rsidR="00E12FDC">
        <w:t>3.6.4.6</w:t>
      </w:r>
      <w:r w:rsidR="00A7208F" w:rsidRPr="00E2563F">
        <w:fldChar w:fldCharType="end"/>
      </w:r>
      <w:r w:rsidR="00A7208F" w:rsidRPr="002571DF">
        <w:t xml:space="preserve"> for more information)</w:t>
      </w:r>
      <w:r w:rsidR="005972D7" w:rsidRPr="002571DF">
        <w:t>.</w:t>
      </w:r>
    </w:p>
    <w:p w14:paraId="7D088328" w14:textId="4E421824" w:rsidR="005972D7" w:rsidRPr="002571DF" w:rsidRDefault="00057C30" w:rsidP="0038003B">
      <w:r w:rsidRPr="00057C30">
        <w:t xml:space="preserve">After the </w:t>
      </w:r>
      <w:r w:rsidR="007E07A8">
        <w:t>acknowledgement</w:t>
      </w:r>
      <w:r w:rsidRPr="00057C30">
        <w:t xml:space="preserve"> has been transmitted, a</w:t>
      </w:r>
      <w:r w:rsidR="007E07A8">
        <w:t xml:space="preserve"> bus</w:t>
      </w:r>
      <w:r w:rsidRPr="00057C30">
        <w:t xml:space="preserve"> idle time </w:t>
      </w:r>
      <w:r w:rsidR="007E07A8" w:rsidRPr="007E07A8">
        <w:t xml:space="preserve">t3 of 50-bit </w:t>
      </w:r>
      <w:r w:rsidR="007E07A8">
        <w:t>periods</w:t>
      </w:r>
      <w:r w:rsidRPr="00057C30">
        <w:t xml:space="preserve"> must be observed for telegrams with system priority. A further 3</w:t>
      </w:r>
      <w:r w:rsidR="007E07A8">
        <w:t>-</w:t>
      </w:r>
      <w:r w:rsidRPr="00057C30">
        <w:t xml:space="preserve">bit </w:t>
      </w:r>
      <w:r w:rsidR="007E07A8">
        <w:t>period</w:t>
      </w:r>
      <w:r w:rsidRPr="00057C30">
        <w:t xml:space="preserve"> (t1) are added for the lower priorities.</w:t>
      </w:r>
      <w:r w:rsidR="007E07A8">
        <w:t xml:space="preserve"> </w:t>
      </w:r>
    </w:p>
    <w:p w14:paraId="4A9C82B4" w14:textId="4CE456E0" w:rsidR="005C17DE" w:rsidRPr="002571DF" w:rsidRDefault="00E2563F" w:rsidP="00194870">
      <w:pPr>
        <w:pStyle w:val="Picture"/>
      </w:pPr>
      <w:r w:rsidRPr="00E2563F">
        <w:object w:dxaOrig="16254" w:dyaOrig="9639" w14:anchorId="634A2630">
          <v:shape id="_x0000_i1033" type="#_x0000_t75" style="width:403.85pt;height:239.8pt" o:ole="">
            <v:imagedata r:id="rId29" o:title=""/>
          </v:shape>
          <o:OLEObject Type="Embed" ProgID="Visio.Drawing.15" ShapeID="_x0000_i1033" DrawAspect="Content" ObjectID="_1720337856" r:id="rId30"/>
        </w:object>
      </w:r>
    </w:p>
    <w:p w14:paraId="714F16D1" w14:textId="77777777" w:rsidR="005972D7" w:rsidRPr="002571DF" w:rsidRDefault="005972D7" w:rsidP="005C17DE">
      <w:r w:rsidRPr="002571DF">
        <w:t>The total time t</w:t>
      </w:r>
      <w:r w:rsidRPr="002571DF">
        <w:rPr>
          <w:position w:val="-4"/>
        </w:rPr>
        <w:t>tot</w:t>
      </w:r>
      <w:r w:rsidRPr="002571DF">
        <w:t xml:space="preserve"> required for the transmission of the telegram and the acknowledgement and the observance of the bus idle time is calculated as follows:</w:t>
      </w:r>
    </w:p>
    <w:p w14:paraId="022B518E" w14:textId="77777777" w:rsidR="005972D7" w:rsidRPr="002571DF" w:rsidRDefault="005972D7" w:rsidP="0067003C">
      <w:pPr>
        <w:numPr>
          <w:ilvl w:val="12"/>
          <w:numId w:val="0"/>
        </w:numPr>
      </w:pPr>
    </w:p>
    <w:p w14:paraId="52E4715A" w14:textId="77777777" w:rsidR="005972D7" w:rsidRPr="002571DF" w:rsidRDefault="00A178CC" w:rsidP="0067003C">
      <w:pPr>
        <w:numPr>
          <w:ilvl w:val="12"/>
          <w:numId w:val="0"/>
        </w:numPr>
      </w:pPr>
      <w:r w:rsidRPr="002571DF">
        <w:t xml:space="preserve">      </w:t>
      </w:r>
      <w:r w:rsidR="001429BA" w:rsidRPr="00E2563F">
        <w:rPr>
          <w:noProof/>
          <w:position w:val="-46"/>
          <w:sz w:val="20"/>
          <w:lang w:eastAsia="ja-JP"/>
        </w:rPr>
        <w:drawing>
          <wp:inline distT="0" distB="0" distL="0" distR="0" wp14:anchorId="2EA7DFDF" wp14:editId="213F64A8">
            <wp:extent cx="2453814" cy="763326"/>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74351" cy="769714"/>
                    </a:xfrm>
                    <a:prstGeom prst="rect">
                      <a:avLst/>
                    </a:prstGeom>
                    <a:noFill/>
                    <a:ln>
                      <a:noFill/>
                    </a:ln>
                  </pic:spPr>
                </pic:pic>
              </a:graphicData>
            </a:graphic>
          </wp:inline>
        </w:drawing>
      </w:r>
    </w:p>
    <w:p w14:paraId="5C204E64" w14:textId="272FB8CA" w:rsidR="00C16710" w:rsidRPr="002571DF" w:rsidRDefault="00C16710" w:rsidP="00C16710">
      <w:pPr>
        <w:pStyle w:val="Heading3"/>
      </w:pPr>
      <w:bookmarkStart w:id="129" w:name="_Toc106372441"/>
      <w:bookmarkStart w:id="130" w:name="_Toc326835372"/>
      <w:bookmarkStart w:id="131" w:name="_Toc389457080"/>
      <w:bookmarkStart w:id="132" w:name="_Toc205864919"/>
      <w:bookmarkStart w:id="133" w:name="_Toc207613951"/>
      <w:bookmarkStart w:id="134" w:name="_Toc207614023"/>
      <w:r w:rsidRPr="002571DF">
        <w:lastRenderedPageBreak/>
        <w:t>Collision Avoidance: Bus access control</w:t>
      </w:r>
      <w:r w:rsidR="004F4D18">
        <w:t xml:space="preserve"> on TP1</w:t>
      </w:r>
      <w:bookmarkEnd w:id="129"/>
    </w:p>
    <w:p w14:paraId="5E6C3CF3" w14:textId="77777777" w:rsidR="00C16710" w:rsidRPr="002571DF" w:rsidRDefault="00C16710" w:rsidP="00C16710"/>
    <w:p w14:paraId="796B2252" w14:textId="2181A320" w:rsidR="00C16710" w:rsidRPr="002571DF" w:rsidRDefault="00C16710" w:rsidP="00C16710">
      <w:r w:rsidRPr="002571DF">
        <w:t xml:space="preserve">Telegrams coming from devices connected to the same TP1 segment and sending at the same time would collide without the collision avoidance technology that all these devices </w:t>
      </w:r>
      <w:r w:rsidR="004F4D18">
        <w:t>support</w:t>
      </w:r>
      <w:r w:rsidRPr="002571DF">
        <w:t>.</w:t>
      </w:r>
    </w:p>
    <w:p w14:paraId="1E10A126" w14:textId="77777777" w:rsidR="00C16710" w:rsidRPr="002571DF" w:rsidRDefault="00C16710" w:rsidP="00C16710"/>
    <w:p w14:paraId="7F02DDEE" w14:textId="055BCD55" w:rsidR="00C16710" w:rsidRPr="002571DF" w:rsidRDefault="00C16710" w:rsidP="00C16710">
      <w:r w:rsidRPr="002571DF">
        <w:t>In KNX TP</w:t>
      </w:r>
      <w:r w:rsidR="004F4D18">
        <w:t>1</w:t>
      </w:r>
      <w:r w:rsidRPr="002571DF">
        <w:t>, the bus access is not controlled centrally according to the master/slave principle but according to the CSMA/CA procedure (Carrier Sense Multiple Access with Collision Avoidance).</w:t>
      </w:r>
    </w:p>
    <w:p w14:paraId="2C08FD55" w14:textId="77777777" w:rsidR="00C16710" w:rsidRPr="002571DF" w:rsidRDefault="00C16710" w:rsidP="00C16710"/>
    <w:p w14:paraId="6FEB61BE" w14:textId="77777777" w:rsidR="00C16710" w:rsidRPr="002571DF" w:rsidRDefault="00C16710" w:rsidP="00C16710">
      <w:r w:rsidRPr="002571DF">
        <w:t>The picture below explains how this works: device A and device B send telegrams at the same time. In fact, this means that:</w:t>
      </w:r>
    </w:p>
    <w:p w14:paraId="3411BB3F" w14:textId="77777777" w:rsidR="00C16710" w:rsidRPr="002571DF" w:rsidRDefault="00C16710" w:rsidP="00C16710"/>
    <w:tbl>
      <w:tblPr>
        <w:tblW w:w="0" w:type="auto"/>
        <w:tblLook w:val="04A0" w:firstRow="1" w:lastRow="0" w:firstColumn="1" w:lastColumn="0" w:noHBand="0" w:noVBand="1"/>
      </w:tblPr>
      <w:tblGrid>
        <w:gridCol w:w="3397"/>
        <w:gridCol w:w="5381"/>
      </w:tblGrid>
      <w:tr w:rsidR="00C16710" w:rsidRPr="002571DF" w14:paraId="1C350E72" w14:textId="77777777" w:rsidTr="00E418EC">
        <w:tc>
          <w:tcPr>
            <w:tcW w:w="3397" w:type="dxa"/>
          </w:tcPr>
          <w:p w14:paraId="2749383B" w14:textId="77777777" w:rsidR="00C16710" w:rsidRPr="002571DF" w:rsidRDefault="00C16710" w:rsidP="00E418EC">
            <w:r w:rsidRPr="00E2563F">
              <w:rPr>
                <w:noProof/>
              </w:rPr>
              <w:drawing>
                <wp:inline distT="0" distB="0" distL="0" distR="0" wp14:anchorId="51838B3E" wp14:editId="3E819DBE">
                  <wp:extent cx="1922400" cy="2253847"/>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46456" cy="2282051"/>
                          </a:xfrm>
                          <a:prstGeom prst="rect">
                            <a:avLst/>
                          </a:prstGeom>
                        </pic:spPr>
                      </pic:pic>
                    </a:graphicData>
                  </a:graphic>
                </wp:inline>
              </w:drawing>
            </w:r>
          </w:p>
        </w:tc>
        <w:tc>
          <w:tcPr>
            <w:tcW w:w="5381" w:type="dxa"/>
          </w:tcPr>
          <w:p w14:paraId="3EFEE8D4" w14:textId="0588ED68" w:rsidR="00C16710" w:rsidRPr="002571DF" w:rsidRDefault="00C16710" w:rsidP="00E418EC">
            <w:pPr>
              <w:pStyle w:val="Bullet2"/>
            </w:pPr>
            <w:r w:rsidRPr="002571DF">
              <w:t xml:space="preserve">the TP1-receive part (Rx) of device B </w:t>
            </w:r>
            <w:r w:rsidR="00C7040A">
              <w:t xml:space="preserve">will monitor the </w:t>
            </w:r>
            <w:r w:rsidRPr="002571DF">
              <w:t>TP1-send part (Tx) of device A</w:t>
            </w:r>
          </w:p>
          <w:p w14:paraId="5436EC19" w14:textId="77777777" w:rsidR="00C16710" w:rsidRPr="002571DF" w:rsidRDefault="00C16710" w:rsidP="00E418EC">
            <w:pPr>
              <w:pStyle w:val="Bullet2"/>
              <w:numPr>
                <w:ilvl w:val="0"/>
                <w:numId w:val="0"/>
              </w:numPr>
              <w:ind w:left="360"/>
            </w:pPr>
          </w:p>
          <w:p w14:paraId="5A0C682D" w14:textId="77777777" w:rsidR="00C16710" w:rsidRPr="002571DF" w:rsidRDefault="00C16710" w:rsidP="00E418EC">
            <w:pPr>
              <w:pStyle w:val="Bullet2"/>
              <w:numPr>
                <w:ilvl w:val="0"/>
                <w:numId w:val="0"/>
              </w:numPr>
              <w:ind w:left="360"/>
            </w:pPr>
          </w:p>
          <w:p w14:paraId="2905722C" w14:textId="58E3DA85" w:rsidR="00C16710" w:rsidRPr="002571DF" w:rsidRDefault="00C16710" w:rsidP="00E418EC">
            <w:pPr>
              <w:pStyle w:val="Bullet2"/>
            </w:pPr>
            <w:r w:rsidRPr="002571DF">
              <w:t xml:space="preserve">the TP1-receive part (Rx) of device A </w:t>
            </w:r>
            <w:r w:rsidR="00C7040A">
              <w:t>will monitor</w:t>
            </w:r>
            <w:r w:rsidRPr="002571DF">
              <w:t xml:space="preserve"> the TP1-send part (Tx) of device B</w:t>
            </w:r>
          </w:p>
          <w:p w14:paraId="50F9C412" w14:textId="77777777" w:rsidR="00C16710" w:rsidRPr="002571DF" w:rsidRDefault="00C16710" w:rsidP="00E418EC">
            <w:pPr>
              <w:pStyle w:val="Bullet2"/>
              <w:numPr>
                <w:ilvl w:val="0"/>
                <w:numId w:val="0"/>
              </w:numPr>
              <w:ind w:left="360" w:hanging="360"/>
            </w:pPr>
          </w:p>
          <w:p w14:paraId="18E3C853" w14:textId="77777777" w:rsidR="00C16710" w:rsidRPr="002571DF" w:rsidRDefault="00C16710" w:rsidP="00E418EC">
            <w:pPr>
              <w:pStyle w:val="Bullet2"/>
              <w:numPr>
                <w:ilvl w:val="0"/>
                <w:numId w:val="0"/>
              </w:numPr>
              <w:ind w:left="360" w:hanging="360"/>
            </w:pPr>
          </w:p>
          <w:p w14:paraId="7588CD33" w14:textId="77777777" w:rsidR="00C16710" w:rsidRPr="002571DF" w:rsidRDefault="00C16710" w:rsidP="00E418EC">
            <w:pPr>
              <w:pStyle w:val="Bullet2"/>
              <w:numPr>
                <w:ilvl w:val="0"/>
                <w:numId w:val="0"/>
              </w:numPr>
            </w:pPr>
          </w:p>
        </w:tc>
      </w:tr>
    </w:tbl>
    <w:p w14:paraId="3A77FB10" w14:textId="77777777" w:rsidR="00C16710" w:rsidRPr="002571DF" w:rsidRDefault="00C16710" w:rsidP="00C16710"/>
    <w:p w14:paraId="27E771E0" w14:textId="384307DE" w:rsidR="00C16710" w:rsidRPr="002571DF" w:rsidRDefault="00812A6F" w:rsidP="00C16710">
      <w:r>
        <w:t>T</w:t>
      </w:r>
      <w:r w:rsidR="00C16710" w:rsidRPr="002571DF">
        <w:t>he following rules apply:</w:t>
      </w:r>
    </w:p>
    <w:p w14:paraId="3DE63CE6" w14:textId="77777777" w:rsidR="00B374D0" w:rsidRPr="002571DF" w:rsidRDefault="00B374D0" w:rsidP="00B374D0">
      <w:pPr>
        <w:pStyle w:val="Bullet2"/>
      </w:pPr>
      <w:r w:rsidRPr="002571DF">
        <w:t xml:space="preserve">both </w:t>
      </w:r>
      <w:r w:rsidRPr="002571DF">
        <w:rPr>
          <w:b/>
          <w:bCs/>
        </w:rPr>
        <w:t>A and B</w:t>
      </w:r>
      <w:r w:rsidRPr="002571DF">
        <w:t xml:space="preserve"> continue sending if:</w:t>
      </w:r>
    </w:p>
    <w:p w14:paraId="44BB081D" w14:textId="35483046" w:rsidR="00B374D0" w:rsidRPr="00F23696" w:rsidRDefault="00C7040A" w:rsidP="00B374D0">
      <w:pPr>
        <w:pStyle w:val="Bullet3"/>
      </w:pPr>
      <w:r>
        <w:t>A and B are sending and hearing identical signals</w:t>
      </w:r>
    </w:p>
    <w:p w14:paraId="56332217" w14:textId="2D70B37D" w:rsidR="00B374D0" w:rsidRPr="00871EF6" w:rsidRDefault="00B374D0" w:rsidP="00B374D0">
      <w:pPr>
        <w:pStyle w:val="Bullet2"/>
      </w:pPr>
      <w:r w:rsidRPr="00871EF6">
        <w:rPr>
          <w:b/>
          <w:bCs/>
        </w:rPr>
        <w:t>A</w:t>
      </w:r>
      <w:r w:rsidRPr="00871EF6">
        <w:t xml:space="preserve"> continues sending and B stops sending </w:t>
      </w:r>
      <w:r w:rsidR="00812A6F">
        <w:t>when</w:t>
      </w:r>
      <w:r w:rsidRPr="00871EF6">
        <w:t>:</w:t>
      </w:r>
    </w:p>
    <w:p w14:paraId="50663D02" w14:textId="46D5A79D" w:rsidR="00B374D0" w:rsidRPr="00871EF6" w:rsidRDefault="00B374D0" w:rsidP="00037C7E">
      <w:pPr>
        <w:pStyle w:val="Bullet2"/>
        <w:numPr>
          <w:ilvl w:val="1"/>
          <w:numId w:val="5"/>
        </w:numPr>
      </w:pPr>
      <w:r w:rsidRPr="00871EF6">
        <w:t xml:space="preserve">B </w:t>
      </w:r>
      <w:r w:rsidR="00812A6F">
        <w:t>hears an active signal while not sending itself an active signal</w:t>
      </w:r>
    </w:p>
    <w:p w14:paraId="2A61BCFD" w14:textId="0D8C1C96" w:rsidR="00B374D0" w:rsidRPr="00871EF6" w:rsidRDefault="00B374D0" w:rsidP="00B374D0">
      <w:pPr>
        <w:pStyle w:val="Bullet2"/>
      </w:pPr>
      <w:r w:rsidRPr="0059022C">
        <w:rPr>
          <w:b/>
          <w:bCs/>
        </w:rPr>
        <w:t>B</w:t>
      </w:r>
      <w:r w:rsidRPr="00871EF6">
        <w:t xml:space="preserve"> continues sending and A stops sending </w:t>
      </w:r>
      <w:r w:rsidR="00812A6F">
        <w:t>when</w:t>
      </w:r>
      <w:r w:rsidRPr="00871EF6">
        <w:t>:</w:t>
      </w:r>
    </w:p>
    <w:p w14:paraId="04908293" w14:textId="3A8CBBDC" w:rsidR="00B374D0" w:rsidRPr="00B374D0" w:rsidRDefault="00B374D0" w:rsidP="00037C7E">
      <w:pPr>
        <w:pStyle w:val="Bullet2"/>
        <w:numPr>
          <w:ilvl w:val="1"/>
          <w:numId w:val="5"/>
        </w:numPr>
      </w:pPr>
      <w:r w:rsidRPr="00871EF6">
        <w:t>A</w:t>
      </w:r>
      <w:r w:rsidR="00812A6F">
        <w:t xml:space="preserve"> hears an active signal while not sending itself an active signal</w:t>
      </w:r>
    </w:p>
    <w:p w14:paraId="68130CFD" w14:textId="77777777" w:rsidR="00B374D0" w:rsidRPr="002571DF" w:rsidRDefault="00B374D0" w:rsidP="00C16710"/>
    <w:p w14:paraId="7CB32607" w14:textId="77777777" w:rsidR="00C16710" w:rsidRPr="002571DF" w:rsidRDefault="00C16710" w:rsidP="00C16710">
      <w:pPr>
        <w:spacing w:before="0" w:after="0" w:line="240" w:lineRule="auto"/>
        <w:contextualSpacing w:val="0"/>
        <w:rPr>
          <w:rFonts w:eastAsia="Times New Roman"/>
          <w:b/>
          <w:bCs/>
        </w:rPr>
      </w:pPr>
      <w:r w:rsidRPr="002571DF">
        <w:br w:type="page"/>
      </w:r>
    </w:p>
    <w:p w14:paraId="7FC6CBAE" w14:textId="77777777" w:rsidR="00C16710" w:rsidRPr="002571DF" w:rsidRDefault="00C16710" w:rsidP="00C16710">
      <w:pPr>
        <w:pStyle w:val="Heading4"/>
      </w:pPr>
      <w:bookmarkStart w:id="135" w:name="_Toc106372442"/>
      <w:r w:rsidRPr="002571DF">
        <w:lastRenderedPageBreak/>
        <w:t>Example</w:t>
      </w:r>
      <w:bookmarkEnd w:id="135"/>
    </w:p>
    <w:p w14:paraId="0880DD35" w14:textId="77777777" w:rsidR="00C16710" w:rsidRPr="002571DF" w:rsidRDefault="00C16710" w:rsidP="00C16710"/>
    <w:p w14:paraId="52B2EBA1" w14:textId="77777777" w:rsidR="00C16710" w:rsidRPr="002571DF" w:rsidRDefault="00C16710" w:rsidP="00C16710">
      <w:r w:rsidRPr="002571DF">
        <w:t>Device A sends a LL_ACK and device B sends a LL_NAK (at the same time).</w:t>
      </w:r>
    </w:p>
    <w:p w14:paraId="3506743A" w14:textId="77777777" w:rsidR="00C16710" w:rsidRPr="002571DF" w:rsidRDefault="00C16710" w:rsidP="00C16710">
      <w:pPr>
        <w:pStyle w:val="Bullet2"/>
      </w:pPr>
      <w:r w:rsidRPr="002571DF">
        <w:t>LL_ACK = CC (hex) = 1100 1100 (binary)</w:t>
      </w:r>
    </w:p>
    <w:p w14:paraId="53A5AEC2" w14:textId="77777777" w:rsidR="00C16710" w:rsidRPr="002571DF" w:rsidRDefault="00C16710" w:rsidP="00C16710">
      <w:pPr>
        <w:pStyle w:val="Bullet2"/>
      </w:pPr>
      <w:r w:rsidRPr="002571DF">
        <w:t>LL_NAK = 0C (hex) = 0000 1100 (binary)</w:t>
      </w:r>
    </w:p>
    <w:p w14:paraId="162E3294" w14:textId="77777777" w:rsidR="00C16710" w:rsidRPr="002571DF" w:rsidRDefault="00C16710" w:rsidP="00C16710"/>
    <w:p w14:paraId="0557130A" w14:textId="7CF4038C" w:rsidR="00C16710" w:rsidRPr="002571DF" w:rsidRDefault="00C16710" w:rsidP="00C16710">
      <w:r w:rsidRPr="002571DF">
        <w:t>The signal for the start bit does not need to be considered because they are the same for all telegrams, then also note that when sending</w:t>
      </w:r>
      <w:r w:rsidR="002C03E1">
        <w:t>,</w:t>
      </w:r>
      <w:r w:rsidRPr="002571DF">
        <w:t xml:space="preserve"> the bits of the octets are sent in reversed order.</w:t>
      </w:r>
    </w:p>
    <w:p w14:paraId="78820DBE" w14:textId="77777777" w:rsidR="00C16710" w:rsidRPr="002571DF" w:rsidRDefault="00C16710" w:rsidP="00C16710"/>
    <w:p w14:paraId="30562B2F" w14:textId="77777777" w:rsidR="00C16710" w:rsidRPr="002571DF" w:rsidRDefault="00C16710" w:rsidP="00C16710">
      <w:r w:rsidRPr="002571DF">
        <w:t>As a “bit” can only have two logical states, i.e., ‘0’ and ‘1’, this will mean that if several bus devices transmit simultaneously, the logical state ‘0’ will prevail over the logical state ‘1’.</w:t>
      </w:r>
    </w:p>
    <w:p w14:paraId="74C378F9" w14:textId="77777777" w:rsidR="00C16710" w:rsidRPr="002571DF" w:rsidRDefault="00C16710" w:rsidP="00C16710"/>
    <w:p w14:paraId="0A04CC91" w14:textId="77777777" w:rsidR="00C16710" w:rsidRPr="002571DF" w:rsidRDefault="00C16710" w:rsidP="00037C7E">
      <w:pPr>
        <w:pStyle w:val="ListParagraph"/>
        <w:numPr>
          <w:ilvl w:val="0"/>
          <w:numId w:val="8"/>
        </w:numPr>
      </w:pPr>
      <w:r w:rsidRPr="002571DF">
        <w:t>Logical state ‘1’: passive signal</w:t>
      </w:r>
    </w:p>
    <w:p w14:paraId="75287D90" w14:textId="77777777" w:rsidR="00C16710" w:rsidRPr="002571DF" w:rsidRDefault="00C16710" w:rsidP="00037C7E">
      <w:pPr>
        <w:pStyle w:val="ListParagraph"/>
        <w:numPr>
          <w:ilvl w:val="0"/>
          <w:numId w:val="8"/>
        </w:numPr>
      </w:pPr>
      <w:r w:rsidRPr="002571DF">
        <w:t>Logical state ‘0’: active signal</w:t>
      </w:r>
    </w:p>
    <w:p w14:paraId="2D65E191" w14:textId="77777777" w:rsidR="00C16710" w:rsidRPr="002571DF" w:rsidRDefault="00C16710" w:rsidP="00C16710">
      <w:pPr>
        <w:spacing w:before="100" w:beforeAutospacing="1" w:after="100" w:afterAutospacing="1" w:line="240" w:lineRule="auto"/>
        <w:contextualSpacing w:val="0"/>
      </w:pPr>
      <w:r w:rsidRPr="002571DF">
        <w:t>This gives the following situation:</w:t>
      </w:r>
    </w:p>
    <w:tbl>
      <w:tblPr>
        <w:tblW w:w="45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6"/>
        <w:gridCol w:w="690"/>
        <w:gridCol w:w="962"/>
        <w:gridCol w:w="962"/>
        <w:gridCol w:w="962"/>
        <w:gridCol w:w="962"/>
        <w:gridCol w:w="961"/>
        <w:gridCol w:w="963"/>
        <w:gridCol w:w="963"/>
      </w:tblGrid>
      <w:tr w:rsidR="00C16710" w:rsidRPr="002571DF" w14:paraId="57637BA3" w14:textId="77777777" w:rsidTr="00E418EC">
        <w:tc>
          <w:tcPr>
            <w:tcW w:w="713" w:type="pct"/>
            <w:tcBorders>
              <w:top w:val="outset" w:sz="6" w:space="0" w:color="auto"/>
              <w:left w:val="outset" w:sz="6" w:space="0" w:color="auto"/>
              <w:bottom w:val="outset" w:sz="6" w:space="0" w:color="auto"/>
              <w:right w:val="outset" w:sz="6" w:space="0" w:color="auto"/>
            </w:tcBorders>
            <w:vAlign w:val="center"/>
            <w:hideMark/>
          </w:tcPr>
          <w:p w14:paraId="388B5304" w14:textId="77777777" w:rsidR="00C16710" w:rsidRPr="002571DF" w:rsidRDefault="00C16710" w:rsidP="00E418EC">
            <w:pPr>
              <w:spacing w:before="0" w:after="0" w:line="240" w:lineRule="auto"/>
              <w:contextualSpacing w:val="0"/>
              <w:jc w:val="center"/>
              <w:rPr>
                <w:rFonts w:eastAsia="Times New Roman"/>
                <w:lang w:eastAsia="ja-JP"/>
              </w:rPr>
            </w:pPr>
          </w:p>
        </w:tc>
        <w:tc>
          <w:tcPr>
            <w:tcW w:w="398" w:type="pct"/>
            <w:tcBorders>
              <w:top w:val="outset" w:sz="6" w:space="0" w:color="auto"/>
              <w:left w:val="outset" w:sz="6" w:space="0" w:color="auto"/>
              <w:bottom w:val="outset" w:sz="6" w:space="0" w:color="auto"/>
              <w:right w:val="outset" w:sz="6" w:space="0" w:color="auto"/>
            </w:tcBorders>
            <w:vAlign w:val="center"/>
            <w:hideMark/>
          </w:tcPr>
          <w:p w14:paraId="53FC840A"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D0</w:t>
            </w:r>
          </w:p>
        </w:tc>
        <w:tc>
          <w:tcPr>
            <w:tcW w:w="555" w:type="pct"/>
            <w:tcBorders>
              <w:top w:val="outset" w:sz="6" w:space="0" w:color="auto"/>
              <w:left w:val="outset" w:sz="6" w:space="0" w:color="auto"/>
              <w:bottom w:val="outset" w:sz="6" w:space="0" w:color="auto"/>
              <w:right w:val="outset" w:sz="6" w:space="0" w:color="auto"/>
            </w:tcBorders>
            <w:vAlign w:val="center"/>
            <w:hideMark/>
          </w:tcPr>
          <w:p w14:paraId="19624755"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D1</w:t>
            </w:r>
          </w:p>
        </w:tc>
        <w:tc>
          <w:tcPr>
            <w:tcW w:w="555" w:type="pct"/>
            <w:tcBorders>
              <w:top w:val="outset" w:sz="6" w:space="0" w:color="auto"/>
              <w:left w:val="outset" w:sz="6" w:space="0" w:color="auto"/>
              <w:bottom w:val="outset" w:sz="6" w:space="0" w:color="auto"/>
              <w:right w:val="outset" w:sz="6" w:space="0" w:color="auto"/>
            </w:tcBorders>
            <w:vAlign w:val="center"/>
            <w:hideMark/>
          </w:tcPr>
          <w:p w14:paraId="6A57373B"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D2</w:t>
            </w:r>
          </w:p>
        </w:tc>
        <w:tc>
          <w:tcPr>
            <w:tcW w:w="555" w:type="pct"/>
            <w:tcBorders>
              <w:top w:val="outset" w:sz="6" w:space="0" w:color="auto"/>
              <w:left w:val="outset" w:sz="6" w:space="0" w:color="auto"/>
              <w:bottom w:val="outset" w:sz="6" w:space="0" w:color="auto"/>
              <w:right w:val="outset" w:sz="6" w:space="0" w:color="auto"/>
            </w:tcBorders>
            <w:vAlign w:val="center"/>
            <w:hideMark/>
          </w:tcPr>
          <w:p w14:paraId="2EEECAD8"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D3</w:t>
            </w:r>
          </w:p>
        </w:tc>
        <w:tc>
          <w:tcPr>
            <w:tcW w:w="555" w:type="pct"/>
            <w:tcBorders>
              <w:top w:val="outset" w:sz="6" w:space="0" w:color="auto"/>
              <w:left w:val="outset" w:sz="6" w:space="0" w:color="auto"/>
              <w:bottom w:val="outset" w:sz="6" w:space="0" w:color="auto"/>
              <w:right w:val="outset" w:sz="6" w:space="0" w:color="auto"/>
            </w:tcBorders>
            <w:vAlign w:val="center"/>
            <w:hideMark/>
          </w:tcPr>
          <w:p w14:paraId="19E89657"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D4</w:t>
            </w:r>
          </w:p>
        </w:tc>
        <w:tc>
          <w:tcPr>
            <w:tcW w:w="555" w:type="pct"/>
            <w:tcBorders>
              <w:top w:val="outset" w:sz="6" w:space="0" w:color="auto"/>
              <w:left w:val="outset" w:sz="6" w:space="0" w:color="auto"/>
              <w:bottom w:val="outset" w:sz="6" w:space="0" w:color="auto"/>
              <w:right w:val="outset" w:sz="6" w:space="0" w:color="auto"/>
            </w:tcBorders>
            <w:vAlign w:val="center"/>
            <w:hideMark/>
          </w:tcPr>
          <w:p w14:paraId="0ADC413B"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D5</w:t>
            </w:r>
          </w:p>
        </w:tc>
        <w:tc>
          <w:tcPr>
            <w:tcW w:w="556" w:type="pct"/>
            <w:tcBorders>
              <w:top w:val="outset" w:sz="6" w:space="0" w:color="auto"/>
              <w:left w:val="outset" w:sz="6" w:space="0" w:color="auto"/>
              <w:bottom w:val="outset" w:sz="6" w:space="0" w:color="auto"/>
              <w:right w:val="outset" w:sz="6" w:space="0" w:color="auto"/>
            </w:tcBorders>
            <w:vAlign w:val="center"/>
            <w:hideMark/>
          </w:tcPr>
          <w:p w14:paraId="3EBF1BB2"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D6</w:t>
            </w:r>
          </w:p>
        </w:tc>
        <w:tc>
          <w:tcPr>
            <w:tcW w:w="556" w:type="pct"/>
            <w:tcBorders>
              <w:top w:val="outset" w:sz="6" w:space="0" w:color="auto"/>
              <w:left w:val="outset" w:sz="6" w:space="0" w:color="auto"/>
              <w:bottom w:val="outset" w:sz="6" w:space="0" w:color="auto"/>
              <w:right w:val="outset" w:sz="6" w:space="0" w:color="auto"/>
            </w:tcBorders>
            <w:vAlign w:val="center"/>
            <w:hideMark/>
          </w:tcPr>
          <w:p w14:paraId="44965C66"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D7</w:t>
            </w:r>
          </w:p>
        </w:tc>
      </w:tr>
      <w:tr w:rsidR="00C16710" w:rsidRPr="002571DF" w14:paraId="6588022F" w14:textId="77777777" w:rsidTr="00E418EC">
        <w:tc>
          <w:tcPr>
            <w:tcW w:w="713" w:type="pct"/>
            <w:tcBorders>
              <w:top w:val="outset" w:sz="6" w:space="0" w:color="auto"/>
              <w:left w:val="outset" w:sz="6" w:space="0" w:color="auto"/>
              <w:bottom w:val="outset" w:sz="6" w:space="0" w:color="auto"/>
              <w:right w:val="outset" w:sz="6" w:space="0" w:color="auto"/>
            </w:tcBorders>
            <w:vAlign w:val="center"/>
            <w:hideMark/>
          </w:tcPr>
          <w:p w14:paraId="1E8AFA1A" w14:textId="77777777" w:rsidR="00C16710" w:rsidRPr="00F23696" w:rsidRDefault="00C16710" w:rsidP="00E418EC">
            <w:pPr>
              <w:spacing w:before="0" w:after="0" w:line="240" w:lineRule="auto"/>
              <w:contextualSpacing w:val="0"/>
              <w:rPr>
                <w:rFonts w:eastAsia="Times New Roman"/>
                <w:lang w:eastAsia="ja-JP"/>
              </w:rPr>
            </w:pPr>
            <w:r w:rsidRPr="00F23696">
              <w:rPr>
                <w:rFonts w:eastAsia="Times New Roman"/>
                <w:lang w:eastAsia="ja-JP"/>
              </w:rPr>
              <w:t>Device A</w:t>
            </w:r>
          </w:p>
        </w:tc>
        <w:tc>
          <w:tcPr>
            <w:tcW w:w="398" w:type="pct"/>
            <w:tcBorders>
              <w:top w:val="outset" w:sz="6" w:space="0" w:color="auto"/>
              <w:left w:val="outset" w:sz="6" w:space="0" w:color="auto"/>
              <w:bottom w:val="outset" w:sz="6" w:space="0" w:color="auto"/>
              <w:right w:val="outset" w:sz="6" w:space="0" w:color="auto"/>
            </w:tcBorders>
            <w:vAlign w:val="center"/>
            <w:hideMark/>
          </w:tcPr>
          <w:p w14:paraId="54A981C6"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5" w:type="pct"/>
            <w:tcBorders>
              <w:top w:val="outset" w:sz="6" w:space="0" w:color="auto"/>
              <w:left w:val="outset" w:sz="6" w:space="0" w:color="auto"/>
              <w:bottom w:val="outset" w:sz="6" w:space="0" w:color="auto"/>
              <w:right w:val="outset" w:sz="6" w:space="0" w:color="auto"/>
            </w:tcBorders>
            <w:vAlign w:val="center"/>
            <w:hideMark/>
          </w:tcPr>
          <w:p w14:paraId="05E469F7"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5" w:type="pct"/>
            <w:tcBorders>
              <w:top w:val="outset" w:sz="6" w:space="0" w:color="auto"/>
              <w:left w:val="outset" w:sz="6" w:space="0" w:color="auto"/>
              <w:bottom w:val="outset" w:sz="6" w:space="0" w:color="auto"/>
              <w:right w:val="outset" w:sz="6" w:space="0" w:color="auto"/>
            </w:tcBorders>
            <w:vAlign w:val="center"/>
            <w:hideMark/>
          </w:tcPr>
          <w:p w14:paraId="26C1E4D3"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1</w:t>
            </w:r>
          </w:p>
        </w:tc>
        <w:tc>
          <w:tcPr>
            <w:tcW w:w="555" w:type="pct"/>
            <w:tcBorders>
              <w:top w:val="outset" w:sz="6" w:space="0" w:color="auto"/>
              <w:left w:val="outset" w:sz="6" w:space="0" w:color="auto"/>
              <w:bottom w:val="outset" w:sz="6" w:space="0" w:color="auto"/>
              <w:right w:val="outset" w:sz="6" w:space="0" w:color="auto"/>
            </w:tcBorders>
            <w:vAlign w:val="center"/>
            <w:hideMark/>
          </w:tcPr>
          <w:p w14:paraId="7774400D"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1</w:t>
            </w:r>
          </w:p>
        </w:tc>
        <w:tc>
          <w:tcPr>
            <w:tcW w:w="555" w:type="pct"/>
            <w:tcBorders>
              <w:top w:val="outset" w:sz="6" w:space="0" w:color="auto"/>
              <w:left w:val="outset" w:sz="6" w:space="0" w:color="auto"/>
              <w:bottom w:val="outset" w:sz="6" w:space="0" w:color="auto"/>
              <w:right w:val="outset" w:sz="6" w:space="0" w:color="auto"/>
            </w:tcBorders>
            <w:vAlign w:val="center"/>
            <w:hideMark/>
          </w:tcPr>
          <w:p w14:paraId="41CA24EA"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5" w:type="pct"/>
            <w:tcBorders>
              <w:top w:val="outset" w:sz="6" w:space="0" w:color="auto"/>
              <w:left w:val="outset" w:sz="6" w:space="0" w:color="auto"/>
              <w:bottom w:val="outset" w:sz="6" w:space="0" w:color="auto"/>
              <w:right w:val="outset" w:sz="6" w:space="0" w:color="auto"/>
            </w:tcBorders>
            <w:vAlign w:val="center"/>
            <w:hideMark/>
          </w:tcPr>
          <w:p w14:paraId="02F6F7F5"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6" w:type="pct"/>
            <w:tcBorders>
              <w:top w:val="outset" w:sz="6" w:space="0" w:color="auto"/>
              <w:left w:val="outset" w:sz="6" w:space="0" w:color="auto"/>
              <w:bottom w:val="outset" w:sz="6" w:space="0" w:color="auto"/>
              <w:right w:val="outset" w:sz="6" w:space="0" w:color="auto"/>
            </w:tcBorders>
            <w:vAlign w:val="center"/>
            <w:hideMark/>
          </w:tcPr>
          <w:p w14:paraId="57932867"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1</w:t>
            </w:r>
          </w:p>
        </w:tc>
        <w:tc>
          <w:tcPr>
            <w:tcW w:w="556" w:type="pct"/>
            <w:tcBorders>
              <w:top w:val="outset" w:sz="6" w:space="0" w:color="auto"/>
              <w:left w:val="outset" w:sz="6" w:space="0" w:color="auto"/>
              <w:bottom w:val="outset" w:sz="6" w:space="0" w:color="auto"/>
              <w:right w:val="outset" w:sz="6" w:space="0" w:color="auto"/>
            </w:tcBorders>
            <w:vAlign w:val="center"/>
            <w:hideMark/>
          </w:tcPr>
          <w:p w14:paraId="4381CC50"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1</w:t>
            </w:r>
          </w:p>
        </w:tc>
      </w:tr>
      <w:tr w:rsidR="00C16710" w:rsidRPr="002571DF" w14:paraId="314BCC93" w14:textId="77777777" w:rsidTr="00E418EC">
        <w:tc>
          <w:tcPr>
            <w:tcW w:w="713" w:type="pct"/>
            <w:tcBorders>
              <w:top w:val="outset" w:sz="6" w:space="0" w:color="auto"/>
              <w:left w:val="outset" w:sz="6" w:space="0" w:color="auto"/>
              <w:bottom w:val="outset" w:sz="6" w:space="0" w:color="auto"/>
              <w:right w:val="outset" w:sz="6" w:space="0" w:color="auto"/>
            </w:tcBorders>
            <w:vAlign w:val="center"/>
            <w:hideMark/>
          </w:tcPr>
          <w:p w14:paraId="2DC8BF35" w14:textId="77777777" w:rsidR="00C16710" w:rsidRPr="00F23696" w:rsidRDefault="00C16710" w:rsidP="00E418EC">
            <w:pPr>
              <w:spacing w:before="0" w:after="0" w:line="240" w:lineRule="auto"/>
              <w:contextualSpacing w:val="0"/>
              <w:rPr>
                <w:rFonts w:eastAsia="Times New Roman"/>
                <w:lang w:eastAsia="ja-JP"/>
              </w:rPr>
            </w:pPr>
            <w:r w:rsidRPr="00F23696">
              <w:rPr>
                <w:rFonts w:eastAsia="Times New Roman"/>
                <w:lang w:eastAsia="ja-JP"/>
              </w:rPr>
              <w:t>Device B</w:t>
            </w:r>
          </w:p>
        </w:tc>
        <w:tc>
          <w:tcPr>
            <w:tcW w:w="398" w:type="pct"/>
            <w:tcBorders>
              <w:top w:val="outset" w:sz="6" w:space="0" w:color="auto"/>
              <w:left w:val="outset" w:sz="6" w:space="0" w:color="auto"/>
              <w:bottom w:val="outset" w:sz="6" w:space="0" w:color="auto"/>
              <w:right w:val="outset" w:sz="6" w:space="0" w:color="auto"/>
            </w:tcBorders>
            <w:vAlign w:val="center"/>
            <w:hideMark/>
          </w:tcPr>
          <w:p w14:paraId="095C30F2"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5" w:type="pct"/>
            <w:tcBorders>
              <w:top w:val="outset" w:sz="6" w:space="0" w:color="auto"/>
              <w:left w:val="outset" w:sz="6" w:space="0" w:color="auto"/>
              <w:bottom w:val="outset" w:sz="6" w:space="0" w:color="auto"/>
              <w:right w:val="outset" w:sz="6" w:space="0" w:color="auto"/>
            </w:tcBorders>
            <w:vAlign w:val="center"/>
            <w:hideMark/>
          </w:tcPr>
          <w:p w14:paraId="30CE5B7A"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5" w:type="pct"/>
            <w:tcBorders>
              <w:top w:val="outset" w:sz="6" w:space="0" w:color="auto"/>
              <w:left w:val="outset" w:sz="6" w:space="0" w:color="auto"/>
              <w:bottom w:val="outset" w:sz="6" w:space="0" w:color="auto"/>
              <w:right w:val="outset" w:sz="6" w:space="0" w:color="auto"/>
            </w:tcBorders>
            <w:vAlign w:val="center"/>
            <w:hideMark/>
          </w:tcPr>
          <w:p w14:paraId="77982D8F"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1</w:t>
            </w:r>
          </w:p>
        </w:tc>
        <w:tc>
          <w:tcPr>
            <w:tcW w:w="555" w:type="pct"/>
            <w:tcBorders>
              <w:top w:val="outset" w:sz="6" w:space="0" w:color="auto"/>
              <w:left w:val="outset" w:sz="6" w:space="0" w:color="auto"/>
              <w:bottom w:val="outset" w:sz="6" w:space="0" w:color="auto"/>
              <w:right w:val="outset" w:sz="6" w:space="0" w:color="auto"/>
            </w:tcBorders>
            <w:vAlign w:val="center"/>
            <w:hideMark/>
          </w:tcPr>
          <w:p w14:paraId="2418C9C7"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1</w:t>
            </w:r>
          </w:p>
        </w:tc>
        <w:tc>
          <w:tcPr>
            <w:tcW w:w="555" w:type="pct"/>
            <w:tcBorders>
              <w:top w:val="outset" w:sz="6" w:space="0" w:color="auto"/>
              <w:left w:val="outset" w:sz="6" w:space="0" w:color="auto"/>
              <w:bottom w:val="outset" w:sz="6" w:space="0" w:color="auto"/>
              <w:right w:val="outset" w:sz="6" w:space="0" w:color="auto"/>
            </w:tcBorders>
            <w:vAlign w:val="center"/>
            <w:hideMark/>
          </w:tcPr>
          <w:p w14:paraId="66019076"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5" w:type="pct"/>
            <w:tcBorders>
              <w:top w:val="outset" w:sz="6" w:space="0" w:color="auto"/>
              <w:left w:val="outset" w:sz="6" w:space="0" w:color="auto"/>
              <w:bottom w:val="outset" w:sz="6" w:space="0" w:color="auto"/>
              <w:right w:val="outset" w:sz="6" w:space="0" w:color="auto"/>
            </w:tcBorders>
            <w:vAlign w:val="center"/>
            <w:hideMark/>
          </w:tcPr>
          <w:p w14:paraId="650FEF68"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6" w:type="pct"/>
            <w:tcBorders>
              <w:top w:val="outset" w:sz="6" w:space="0" w:color="auto"/>
              <w:left w:val="outset" w:sz="6" w:space="0" w:color="auto"/>
              <w:bottom w:val="outset" w:sz="6" w:space="0" w:color="auto"/>
              <w:right w:val="outset" w:sz="6" w:space="0" w:color="auto"/>
            </w:tcBorders>
            <w:vAlign w:val="center"/>
            <w:hideMark/>
          </w:tcPr>
          <w:p w14:paraId="2F60623E"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c>
          <w:tcPr>
            <w:tcW w:w="556" w:type="pct"/>
            <w:tcBorders>
              <w:top w:val="outset" w:sz="6" w:space="0" w:color="auto"/>
              <w:left w:val="outset" w:sz="6" w:space="0" w:color="auto"/>
              <w:bottom w:val="outset" w:sz="6" w:space="0" w:color="auto"/>
              <w:right w:val="outset" w:sz="6" w:space="0" w:color="auto"/>
            </w:tcBorders>
            <w:vAlign w:val="center"/>
            <w:hideMark/>
          </w:tcPr>
          <w:p w14:paraId="1FA5A8DC"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0</w:t>
            </w:r>
          </w:p>
        </w:tc>
      </w:tr>
      <w:tr w:rsidR="00C16710" w:rsidRPr="002571DF" w14:paraId="1DA520E8" w14:textId="77777777" w:rsidTr="00E418EC">
        <w:tc>
          <w:tcPr>
            <w:tcW w:w="713" w:type="pct"/>
            <w:tcBorders>
              <w:top w:val="outset" w:sz="6" w:space="0" w:color="auto"/>
              <w:left w:val="outset" w:sz="6" w:space="0" w:color="auto"/>
              <w:bottom w:val="outset" w:sz="6" w:space="0" w:color="auto"/>
              <w:right w:val="outset" w:sz="6" w:space="0" w:color="auto"/>
            </w:tcBorders>
            <w:vAlign w:val="center"/>
            <w:hideMark/>
          </w:tcPr>
          <w:p w14:paraId="43F3F646" w14:textId="77777777" w:rsidR="00C16710" w:rsidRPr="00F23696" w:rsidRDefault="00C16710" w:rsidP="00E418EC">
            <w:pPr>
              <w:spacing w:before="0" w:after="0" w:line="240" w:lineRule="auto"/>
              <w:contextualSpacing w:val="0"/>
              <w:rPr>
                <w:rFonts w:eastAsia="Times New Roman"/>
                <w:lang w:eastAsia="ja-JP"/>
              </w:rPr>
            </w:pPr>
            <w:r w:rsidRPr="00F23696">
              <w:rPr>
                <w:rFonts w:eastAsia="Times New Roman"/>
                <w:lang w:eastAsia="ja-JP"/>
              </w:rPr>
              <w:t>Signal</w:t>
            </w:r>
          </w:p>
        </w:tc>
        <w:tc>
          <w:tcPr>
            <w:tcW w:w="398" w:type="pct"/>
            <w:tcBorders>
              <w:top w:val="outset" w:sz="6" w:space="0" w:color="auto"/>
              <w:left w:val="outset" w:sz="6" w:space="0" w:color="auto"/>
              <w:bottom w:val="outset" w:sz="6" w:space="0" w:color="auto"/>
              <w:right w:val="outset" w:sz="6" w:space="0" w:color="auto"/>
            </w:tcBorders>
            <w:vAlign w:val="center"/>
            <w:hideMark/>
          </w:tcPr>
          <w:p w14:paraId="013BB13A"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w:t>
            </w:r>
          </w:p>
        </w:tc>
        <w:tc>
          <w:tcPr>
            <w:tcW w:w="555" w:type="pct"/>
            <w:tcBorders>
              <w:top w:val="outset" w:sz="6" w:space="0" w:color="auto"/>
              <w:left w:val="outset" w:sz="6" w:space="0" w:color="auto"/>
              <w:bottom w:val="outset" w:sz="6" w:space="0" w:color="auto"/>
              <w:right w:val="outset" w:sz="6" w:space="0" w:color="auto"/>
            </w:tcBorders>
            <w:vAlign w:val="center"/>
            <w:hideMark/>
          </w:tcPr>
          <w:p w14:paraId="6A0AB0B8"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w:t>
            </w:r>
          </w:p>
        </w:tc>
        <w:tc>
          <w:tcPr>
            <w:tcW w:w="555" w:type="pct"/>
            <w:tcBorders>
              <w:top w:val="outset" w:sz="6" w:space="0" w:color="auto"/>
              <w:left w:val="outset" w:sz="6" w:space="0" w:color="auto"/>
              <w:bottom w:val="outset" w:sz="6" w:space="0" w:color="auto"/>
              <w:right w:val="outset" w:sz="6" w:space="0" w:color="auto"/>
            </w:tcBorders>
            <w:vAlign w:val="center"/>
            <w:hideMark/>
          </w:tcPr>
          <w:p w14:paraId="372A7AF5"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w:t>
            </w:r>
          </w:p>
        </w:tc>
        <w:tc>
          <w:tcPr>
            <w:tcW w:w="555" w:type="pct"/>
            <w:tcBorders>
              <w:top w:val="outset" w:sz="6" w:space="0" w:color="auto"/>
              <w:left w:val="outset" w:sz="6" w:space="0" w:color="auto"/>
              <w:bottom w:val="outset" w:sz="6" w:space="0" w:color="auto"/>
              <w:right w:val="outset" w:sz="6" w:space="0" w:color="auto"/>
            </w:tcBorders>
            <w:vAlign w:val="center"/>
            <w:hideMark/>
          </w:tcPr>
          <w:p w14:paraId="73BBCE76"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w:t>
            </w:r>
          </w:p>
        </w:tc>
        <w:tc>
          <w:tcPr>
            <w:tcW w:w="555" w:type="pct"/>
            <w:tcBorders>
              <w:top w:val="outset" w:sz="6" w:space="0" w:color="auto"/>
              <w:left w:val="outset" w:sz="6" w:space="0" w:color="auto"/>
              <w:bottom w:val="outset" w:sz="6" w:space="0" w:color="auto"/>
              <w:right w:val="outset" w:sz="6" w:space="0" w:color="auto"/>
            </w:tcBorders>
            <w:vAlign w:val="center"/>
            <w:hideMark/>
          </w:tcPr>
          <w:p w14:paraId="06EC6D52"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w:t>
            </w:r>
          </w:p>
        </w:tc>
        <w:tc>
          <w:tcPr>
            <w:tcW w:w="555" w:type="pct"/>
            <w:tcBorders>
              <w:top w:val="outset" w:sz="6" w:space="0" w:color="auto"/>
              <w:left w:val="outset" w:sz="6" w:space="0" w:color="auto"/>
              <w:bottom w:val="outset" w:sz="6" w:space="0" w:color="auto"/>
              <w:right w:val="outset" w:sz="6" w:space="0" w:color="auto"/>
            </w:tcBorders>
            <w:vAlign w:val="center"/>
            <w:hideMark/>
          </w:tcPr>
          <w:p w14:paraId="372A9E5C"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lang w:eastAsia="ja-JP"/>
              </w:rPr>
              <w:t>=</w:t>
            </w:r>
          </w:p>
        </w:tc>
        <w:tc>
          <w:tcPr>
            <w:tcW w:w="556" w:type="pct"/>
            <w:tcBorders>
              <w:top w:val="outset" w:sz="6" w:space="0" w:color="auto"/>
              <w:left w:val="outset" w:sz="6" w:space="0" w:color="auto"/>
              <w:bottom w:val="outset" w:sz="6" w:space="0" w:color="auto"/>
              <w:right w:val="outset" w:sz="6" w:space="0" w:color="auto"/>
            </w:tcBorders>
            <w:vAlign w:val="center"/>
            <w:hideMark/>
          </w:tcPr>
          <w:p w14:paraId="7909F268" w14:textId="77777777" w:rsidR="00C16710" w:rsidRPr="00F23696" w:rsidRDefault="00C16710" w:rsidP="00E418EC">
            <w:pPr>
              <w:spacing w:before="0" w:after="0" w:line="240" w:lineRule="auto"/>
              <w:contextualSpacing w:val="0"/>
              <w:jc w:val="center"/>
              <w:rPr>
                <w:rFonts w:eastAsia="Times New Roman"/>
                <w:lang w:eastAsia="ja-JP"/>
              </w:rPr>
            </w:pPr>
            <w:r w:rsidRPr="00F23696">
              <w:rPr>
                <w:rFonts w:eastAsia="Times New Roman"/>
                <w:b/>
                <w:bCs/>
                <w:lang w:eastAsia="ja-JP"/>
              </w:rPr>
              <w:t>B &gt; A</w:t>
            </w:r>
          </w:p>
        </w:tc>
        <w:tc>
          <w:tcPr>
            <w:tcW w:w="556" w:type="pct"/>
            <w:tcBorders>
              <w:top w:val="outset" w:sz="6" w:space="0" w:color="auto"/>
              <w:left w:val="outset" w:sz="6" w:space="0" w:color="auto"/>
              <w:bottom w:val="outset" w:sz="6" w:space="0" w:color="auto"/>
              <w:right w:val="outset" w:sz="6" w:space="0" w:color="auto"/>
            </w:tcBorders>
            <w:vAlign w:val="center"/>
            <w:hideMark/>
          </w:tcPr>
          <w:p w14:paraId="0DA56876" w14:textId="77777777" w:rsidR="00C16710" w:rsidRPr="00F23696" w:rsidRDefault="00C16710" w:rsidP="00E418EC">
            <w:pPr>
              <w:spacing w:before="0" w:after="0" w:line="240" w:lineRule="auto"/>
              <w:contextualSpacing w:val="0"/>
              <w:jc w:val="center"/>
              <w:rPr>
                <w:rFonts w:eastAsia="Times New Roman"/>
                <w:lang w:eastAsia="ja-JP"/>
              </w:rPr>
            </w:pPr>
          </w:p>
        </w:tc>
      </w:tr>
    </w:tbl>
    <w:p w14:paraId="62EC13EF" w14:textId="77777777" w:rsidR="00C16710" w:rsidRPr="002571DF" w:rsidRDefault="00C16710" w:rsidP="00C16710">
      <w:pPr>
        <w:pStyle w:val="Bullet2"/>
        <w:numPr>
          <w:ilvl w:val="0"/>
          <w:numId w:val="0"/>
        </w:numPr>
        <w:ind w:left="360"/>
        <w:rPr>
          <w:lang w:eastAsia="ja-JP"/>
        </w:rPr>
      </w:pPr>
    </w:p>
    <w:p w14:paraId="15C5A5BF" w14:textId="77777777" w:rsidR="00C16710" w:rsidRPr="002571DF" w:rsidRDefault="00C16710" w:rsidP="00C16710">
      <w:pPr>
        <w:pStyle w:val="Bullet2"/>
        <w:rPr>
          <w:lang w:eastAsia="ja-JP"/>
        </w:rPr>
      </w:pPr>
      <w:r w:rsidRPr="002571DF">
        <w:rPr>
          <w:lang w:eastAsia="ja-JP"/>
        </w:rPr>
        <w:t>From D0 till D5 the signals are the same; both devices keep on sending</w:t>
      </w:r>
    </w:p>
    <w:p w14:paraId="5A7455C5" w14:textId="6C62EE79" w:rsidR="00C16710" w:rsidRPr="00F23696" w:rsidRDefault="00C16710" w:rsidP="00C16710">
      <w:pPr>
        <w:pStyle w:val="Bullet2"/>
        <w:rPr>
          <w:lang w:eastAsia="ja-JP"/>
        </w:rPr>
      </w:pPr>
      <w:r w:rsidRPr="002571DF">
        <w:rPr>
          <w:lang w:eastAsia="ja-JP"/>
        </w:rPr>
        <w:t xml:space="preserve">At D6, A </w:t>
      </w:r>
      <w:r w:rsidRPr="00F23696">
        <w:rPr>
          <w:lang w:eastAsia="ja-JP"/>
        </w:rPr>
        <w:t>receives from B an active signal and B receives from A</w:t>
      </w:r>
      <w:r w:rsidR="00F23696">
        <w:rPr>
          <w:lang w:eastAsia="ja-JP"/>
        </w:rPr>
        <w:t>,</w:t>
      </w:r>
      <w:r w:rsidRPr="00F23696">
        <w:rPr>
          <w:lang w:eastAsia="ja-JP"/>
        </w:rPr>
        <w:t xml:space="preserve"> a passive signal </w:t>
      </w:r>
    </w:p>
    <w:p w14:paraId="3C0B480C" w14:textId="77777777" w:rsidR="00C16710" w:rsidRPr="002571DF" w:rsidRDefault="00C16710" w:rsidP="00F23696">
      <w:pPr>
        <w:pStyle w:val="Bullet3"/>
        <w:rPr>
          <w:lang w:eastAsia="ja-JP"/>
        </w:rPr>
      </w:pPr>
      <w:r w:rsidRPr="00F23696">
        <w:rPr>
          <w:lang w:eastAsia="ja-JP"/>
        </w:rPr>
        <w:t>B keeps on sending, which means that the LL_NA</w:t>
      </w:r>
      <w:r w:rsidRPr="002571DF">
        <w:rPr>
          <w:lang w:eastAsia="ja-JP"/>
        </w:rPr>
        <w:t>K will appear on the bus</w:t>
      </w:r>
    </w:p>
    <w:p w14:paraId="17D7DA44" w14:textId="77777777" w:rsidR="00C16710" w:rsidRPr="002571DF" w:rsidRDefault="00C16710" w:rsidP="00F23696">
      <w:pPr>
        <w:pStyle w:val="Bullet3"/>
        <w:rPr>
          <w:lang w:eastAsia="ja-JP"/>
        </w:rPr>
      </w:pPr>
      <w:r w:rsidRPr="002571DF">
        <w:rPr>
          <w:lang w:eastAsia="ja-JP"/>
        </w:rPr>
        <w:t>A stops sending, which means that the LL_ACK will NOT appear on the bus</w:t>
      </w:r>
    </w:p>
    <w:p w14:paraId="4EDD1761" w14:textId="5DC56D2B" w:rsidR="00C16710" w:rsidRDefault="00C16710" w:rsidP="00C16710"/>
    <w:p w14:paraId="12D6B251" w14:textId="19C5073A" w:rsidR="00C16710" w:rsidRPr="002571DF" w:rsidRDefault="004E4532" w:rsidP="00F23696">
      <w:r>
        <w:t xml:space="preserve">Consequently, the negative link layer acknowledgement appears on the bus, meaning that </w:t>
      </w:r>
      <w:r w:rsidR="0019262A">
        <w:t xml:space="preserve">one of the </w:t>
      </w:r>
      <w:r w:rsidR="00336445">
        <w:t>devices  has</w:t>
      </w:r>
      <w:r>
        <w:t xml:space="preserve"> detected an error in the received frame. With this LL_NAK, the original sender will repeat its original sent frame, now with the repetition flag set in the </w:t>
      </w:r>
      <w:r>
        <w:t>control byte. Because of this, this telegram will have precedence of a non-repeated telegram, should one be sent at the same time.</w:t>
      </w:r>
    </w:p>
    <w:p w14:paraId="47A1AAC3" w14:textId="2BB956FA" w:rsidR="00C16710" w:rsidRPr="002571DF" w:rsidRDefault="00C16710" w:rsidP="00C16710"/>
    <w:p w14:paraId="5186F410" w14:textId="77777777" w:rsidR="00C16710" w:rsidRPr="002571DF" w:rsidRDefault="00C16710">
      <w:pPr>
        <w:spacing w:before="0" w:after="0" w:line="240" w:lineRule="auto"/>
        <w:contextualSpacing w:val="0"/>
        <w:rPr>
          <w:rFonts w:eastAsia="Times New Roman"/>
          <w:b/>
          <w:bCs/>
        </w:rPr>
      </w:pPr>
      <w:r w:rsidRPr="002571DF">
        <w:br w:type="page"/>
      </w:r>
    </w:p>
    <w:p w14:paraId="004A71D1" w14:textId="3B99F529" w:rsidR="00C16710" w:rsidRPr="00F23696" w:rsidRDefault="00C16710" w:rsidP="00F23696">
      <w:pPr>
        <w:pStyle w:val="Heading3"/>
      </w:pPr>
      <w:bookmarkStart w:id="136" w:name="_Toc106372443"/>
      <w:r w:rsidRPr="00F23696">
        <w:lastRenderedPageBreak/>
        <w:t>Signal shape</w:t>
      </w:r>
      <w:r w:rsidR="002C03E1">
        <w:t xml:space="preserve"> on TP1</w:t>
      </w:r>
      <w:bookmarkEnd w:id="136"/>
    </w:p>
    <w:p w14:paraId="2106F373" w14:textId="41B14E58" w:rsidR="00C16710" w:rsidRPr="002571DF" w:rsidRDefault="00C16710" w:rsidP="00F23696">
      <w:r w:rsidRPr="002571DF">
        <w:t>The bit pulses of TP1 telegrams have the following shapes:</w:t>
      </w:r>
    </w:p>
    <w:p w14:paraId="3678E897" w14:textId="77777777" w:rsidR="002571DF" w:rsidRPr="002571DF" w:rsidRDefault="00C16710" w:rsidP="00F23696">
      <w:pPr>
        <w:pStyle w:val="NormalWeb"/>
        <w:keepNext/>
        <w:shd w:val="clear" w:color="auto" w:fill="FFFFFF"/>
      </w:pPr>
      <w:r w:rsidRPr="00F23696">
        <w:rPr>
          <w:rFonts w:ascii="Arial" w:hAnsi="Arial" w:cs="Arial"/>
          <w:noProof/>
          <w:color w:val="4A4A4A"/>
        </w:rPr>
        <w:drawing>
          <wp:inline distT="0" distB="0" distL="0" distR="0" wp14:anchorId="1D9AED48" wp14:editId="5A9A302E">
            <wp:extent cx="4728938" cy="2345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34909" cy="2348597"/>
                    </a:xfrm>
                    <a:prstGeom prst="rect">
                      <a:avLst/>
                    </a:prstGeom>
                  </pic:spPr>
                </pic:pic>
              </a:graphicData>
            </a:graphic>
          </wp:inline>
        </w:drawing>
      </w:r>
    </w:p>
    <w:p w14:paraId="0BE000BF" w14:textId="0E8B6D31" w:rsidR="00C16710" w:rsidRPr="00F23696" w:rsidRDefault="002571DF" w:rsidP="00F23696">
      <w:pPr>
        <w:pStyle w:val="Caption"/>
        <w:rPr>
          <w:color w:val="4A4A4A"/>
        </w:rPr>
      </w:pPr>
      <w:r w:rsidRPr="00F23696">
        <w:t xml:space="preserve">Figure </w:t>
      </w:r>
      <w:fldSimple w:instr=" SEQ Figure \* ARABIC ">
        <w:r w:rsidR="00E12FDC">
          <w:rPr>
            <w:noProof/>
          </w:rPr>
          <w:t>9</w:t>
        </w:r>
      </w:fldSimple>
      <w:r w:rsidRPr="00F23696">
        <w:t>: Bit pulse of TP1 telegram</w:t>
      </w:r>
    </w:p>
    <w:p w14:paraId="02DF287D" w14:textId="77777777" w:rsidR="00F23696" w:rsidRDefault="00F23696" w:rsidP="00F23696"/>
    <w:p w14:paraId="737EDFD2" w14:textId="5CB41038" w:rsidR="002571DF" w:rsidRPr="002571DF" w:rsidRDefault="00C16710" w:rsidP="00F23696">
      <w:r w:rsidRPr="002571DF">
        <w:t>Details:</w:t>
      </w:r>
    </w:p>
    <w:p w14:paraId="770B9266" w14:textId="77777777" w:rsidR="00F23696" w:rsidRDefault="00F23696" w:rsidP="002571DF">
      <w:pPr>
        <w:rPr>
          <w:b/>
          <w:bCs/>
          <w:u w:val="single"/>
        </w:rPr>
      </w:pPr>
    </w:p>
    <w:p w14:paraId="1447336C" w14:textId="4620E55A" w:rsidR="00C16710" w:rsidRPr="00F23696" w:rsidRDefault="00C16710" w:rsidP="002571DF">
      <w:pPr>
        <w:rPr>
          <w:b/>
          <w:bCs/>
          <w:u w:val="single"/>
        </w:rPr>
      </w:pPr>
      <w:r w:rsidRPr="00F23696">
        <w:rPr>
          <w:b/>
          <w:bCs/>
          <w:u w:val="single"/>
        </w:rPr>
        <w:t>For ‘1’ &amp; ‘0’</w:t>
      </w:r>
    </w:p>
    <w:p w14:paraId="0A8C763A" w14:textId="14B637E3" w:rsidR="00C16710" w:rsidRPr="00F23696" w:rsidRDefault="00C16710" w:rsidP="00037C7E">
      <w:pPr>
        <w:pStyle w:val="ListParagraph"/>
        <w:numPr>
          <w:ilvl w:val="0"/>
          <w:numId w:val="23"/>
        </w:numPr>
      </w:pPr>
      <w:r w:rsidRPr="00F23696">
        <w:t>DC-level: 21..</w:t>
      </w:r>
      <w:r w:rsidR="002571DF" w:rsidRPr="00F23696">
        <w:t>.</w:t>
      </w:r>
      <w:r w:rsidRPr="00F23696">
        <w:t>32 V</w:t>
      </w:r>
    </w:p>
    <w:p w14:paraId="49A04731" w14:textId="735F677B" w:rsidR="00C16710" w:rsidRPr="00F23696" w:rsidRDefault="00C16710" w:rsidP="00037C7E">
      <w:pPr>
        <w:pStyle w:val="ListParagraph"/>
        <w:numPr>
          <w:ilvl w:val="0"/>
          <w:numId w:val="23"/>
        </w:numPr>
      </w:pPr>
      <w:r w:rsidRPr="00F23696">
        <w:t>t: 104µs</w:t>
      </w:r>
    </w:p>
    <w:p w14:paraId="24D7FE84" w14:textId="7B215571" w:rsidR="00C16710" w:rsidRPr="00F23696" w:rsidRDefault="00C16710" w:rsidP="002571DF">
      <w:pPr>
        <w:shd w:val="clear" w:color="auto" w:fill="FFFFFF"/>
        <w:spacing w:before="100" w:beforeAutospacing="1" w:after="100" w:afterAutospacing="1" w:line="240" w:lineRule="auto"/>
        <w:contextualSpacing w:val="0"/>
        <w:rPr>
          <w:b/>
          <w:bCs/>
          <w:color w:val="4A4A4A"/>
          <w:u w:val="single"/>
        </w:rPr>
      </w:pPr>
      <w:r w:rsidRPr="00F23696">
        <w:rPr>
          <w:b/>
          <w:bCs/>
          <w:color w:val="4A4A4A"/>
          <w:u w:val="single"/>
        </w:rPr>
        <w:t>Only for ‘0’</w:t>
      </w:r>
    </w:p>
    <w:p w14:paraId="1F39BF8E" w14:textId="0FC1EF03" w:rsidR="002571DF" w:rsidRPr="00F23696" w:rsidRDefault="002571DF" w:rsidP="00037C7E">
      <w:pPr>
        <w:pStyle w:val="ListParagraph"/>
        <w:numPr>
          <w:ilvl w:val="0"/>
          <w:numId w:val="24"/>
        </w:numPr>
      </w:pPr>
      <w:r w:rsidRPr="00F23696">
        <w:t xml:space="preserve">Voltage </w:t>
      </w:r>
      <w:proofErr w:type="gramStart"/>
      <w:r w:rsidRPr="00F23696">
        <w:t>drop</w:t>
      </w:r>
      <w:proofErr w:type="gramEnd"/>
      <w:r w:rsidRPr="00F23696">
        <w:t>: 3...10 V</w:t>
      </w:r>
    </w:p>
    <w:p w14:paraId="05767811" w14:textId="715840C0" w:rsidR="002571DF" w:rsidRPr="00F23696" w:rsidRDefault="002571DF" w:rsidP="00037C7E">
      <w:pPr>
        <w:pStyle w:val="ListParagraph"/>
        <w:numPr>
          <w:ilvl w:val="0"/>
          <w:numId w:val="24"/>
        </w:numPr>
      </w:pPr>
      <w:r w:rsidRPr="00F23696">
        <w:t>Voltage overshoot: max 13 V</w:t>
      </w:r>
    </w:p>
    <w:p w14:paraId="48D7C04B" w14:textId="4E2F45BC" w:rsidR="002571DF" w:rsidRPr="002571DF" w:rsidRDefault="002571DF" w:rsidP="00037C7E">
      <w:pPr>
        <w:pStyle w:val="ListParagraph"/>
        <w:numPr>
          <w:ilvl w:val="0"/>
          <w:numId w:val="24"/>
        </w:numPr>
      </w:pPr>
      <w:r w:rsidRPr="002571DF">
        <w:t>tdrop: 35µs</w:t>
      </w:r>
    </w:p>
    <w:p w14:paraId="069315CB" w14:textId="77777777" w:rsidR="002571DF" w:rsidRPr="002571DF" w:rsidRDefault="002571DF" w:rsidP="00F23696"/>
    <w:p w14:paraId="078494D1" w14:textId="77777777" w:rsidR="00C16710" w:rsidRPr="00F23696" w:rsidRDefault="00C16710" w:rsidP="00F23696">
      <w:pPr>
        <w:pStyle w:val="Heading4"/>
      </w:pPr>
      <w:bookmarkStart w:id="137" w:name="_Toc106372444"/>
      <w:r w:rsidRPr="00F23696">
        <w:t>Active vs. passive signals</w:t>
      </w:r>
      <w:bookmarkEnd w:id="137"/>
    </w:p>
    <w:p w14:paraId="11461C05" w14:textId="77777777" w:rsidR="00F23696" w:rsidRDefault="00F23696" w:rsidP="00F23696"/>
    <w:p w14:paraId="044DD17F" w14:textId="2BE1D21B" w:rsidR="00C16710" w:rsidRPr="002571DF" w:rsidRDefault="00C16710" w:rsidP="00F23696">
      <w:r w:rsidRPr="002571DF">
        <w:t>A signal with shape '1' is called a passive signal.</w:t>
      </w:r>
    </w:p>
    <w:p w14:paraId="386AB820" w14:textId="77777777" w:rsidR="00C16710" w:rsidRPr="002571DF" w:rsidRDefault="00C16710" w:rsidP="00F23696">
      <w:r w:rsidRPr="002571DF">
        <w:t>A signal with shape '0' is because of the voltage drop (and overshoot) called an active signal.</w:t>
      </w:r>
    </w:p>
    <w:p w14:paraId="24C087E0" w14:textId="1C5EEC68" w:rsidR="002C03E1" w:rsidRDefault="002C03E1">
      <w:pPr>
        <w:spacing w:before="0" w:after="0" w:line="240" w:lineRule="auto"/>
        <w:contextualSpacing w:val="0"/>
      </w:pPr>
      <w:r>
        <w:br w:type="page"/>
      </w:r>
    </w:p>
    <w:p w14:paraId="00A00257" w14:textId="77777777" w:rsidR="00C16710" w:rsidRPr="00F23696" w:rsidRDefault="00C16710" w:rsidP="00F23696"/>
    <w:bookmarkEnd w:id="130"/>
    <w:bookmarkEnd w:id="131"/>
    <w:bookmarkEnd w:id="132"/>
    <w:bookmarkEnd w:id="133"/>
    <w:bookmarkEnd w:id="134"/>
    <w:p w14:paraId="65AC1B68" w14:textId="7465E6FC" w:rsidR="005972D7" w:rsidRPr="002571DF" w:rsidRDefault="005972D7" w:rsidP="0067003C">
      <w:pPr>
        <w:numPr>
          <w:ilvl w:val="12"/>
          <w:numId w:val="0"/>
        </w:numPr>
        <w:rPr>
          <w:b/>
        </w:rPr>
      </w:pPr>
      <w:r w:rsidRPr="002571DF">
        <w:rPr>
          <w:b/>
        </w:rPr>
        <w:t>Bit representation</w:t>
      </w:r>
      <w:r w:rsidR="00F10E53">
        <w:rPr>
          <w:b/>
        </w:rPr>
        <w:t xml:space="preserve"> in detail</w:t>
      </w:r>
      <w:r w:rsidRPr="002571DF">
        <w:rPr>
          <w:b/>
        </w:rPr>
        <w:t>:</w:t>
      </w:r>
    </w:p>
    <w:p w14:paraId="16A456E6" w14:textId="77777777" w:rsidR="00FE2568" w:rsidRPr="002571DF" w:rsidRDefault="001429BA">
      <w:pPr>
        <w:pStyle w:val="Picture"/>
      </w:pPr>
      <w:r w:rsidRPr="00F23696">
        <w:rPr>
          <w:noProof/>
          <w:lang w:eastAsia="ja-JP"/>
        </w:rPr>
        <w:drawing>
          <wp:inline distT="0" distB="0" distL="0" distR="0" wp14:anchorId="4A34F6FF" wp14:editId="6A11D77D">
            <wp:extent cx="4269851" cy="3743771"/>
            <wp:effectExtent l="0" t="0" r="0" b="952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17697" cy="3785722"/>
                    </a:xfrm>
                    <a:prstGeom prst="rect">
                      <a:avLst/>
                    </a:prstGeom>
                    <a:noFill/>
                    <a:ln>
                      <a:noFill/>
                    </a:ln>
                  </pic:spPr>
                </pic:pic>
              </a:graphicData>
            </a:graphic>
          </wp:inline>
        </w:drawing>
      </w:r>
    </w:p>
    <w:p w14:paraId="39A68188" w14:textId="670D6978" w:rsidR="00FE2568" w:rsidRPr="00F23696" w:rsidRDefault="00FE2568" w:rsidP="0002626A">
      <w:pPr>
        <w:pStyle w:val="Caption"/>
      </w:pPr>
      <w:r w:rsidRPr="002571DF">
        <w:t xml:space="preserve">Figure </w:t>
      </w:r>
      <w:fldSimple w:instr=" SEQ Figure \* ARABIC ">
        <w:r w:rsidR="00E12FDC">
          <w:rPr>
            <w:noProof/>
          </w:rPr>
          <w:t>10</w:t>
        </w:r>
      </w:fldSimple>
      <w:r w:rsidRPr="002571DF">
        <w:t>: "0"-Bit character</w:t>
      </w:r>
    </w:p>
    <w:p w14:paraId="03281064" w14:textId="77777777" w:rsidR="0035280F" w:rsidRPr="00F23696" w:rsidRDefault="0035280F" w:rsidP="00F23696"/>
    <w:tbl>
      <w:tblPr>
        <w:tblW w:w="0" w:type="auto"/>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000" w:firstRow="0" w:lastRow="0" w:firstColumn="0" w:lastColumn="0" w:noHBand="0" w:noVBand="0"/>
      </w:tblPr>
      <w:tblGrid>
        <w:gridCol w:w="4259"/>
        <w:gridCol w:w="1701"/>
        <w:gridCol w:w="2795"/>
      </w:tblGrid>
      <w:tr w:rsidR="00FE2568" w:rsidRPr="002571DF" w14:paraId="01E55FE5" w14:textId="77777777" w:rsidTr="00C253D5">
        <w:tc>
          <w:tcPr>
            <w:tcW w:w="4259" w:type="dxa"/>
            <w:shd w:val="clear" w:color="auto" w:fill="auto"/>
          </w:tcPr>
          <w:p w14:paraId="43C41F4A" w14:textId="77777777" w:rsidR="00FE2568" w:rsidRPr="002571DF" w:rsidRDefault="00FE2568" w:rsidP="006C188C">
            <w:pPr>
              <w:pStyle w:val="Picture"/>
              <w:keepNext w:val="0"/>
              <w:widowControl w:val="0"/>
              <w:rPr>
                <w:b/>
              </w:rPr>
            </w:pPr>
            <w:r w:rsidRPr="002571DF">
              <w:rPr>
                <w:b/>
              </w:rPr>
              <w:t>Parameter / Point</w:t>
            </w:r>
          </w:p>
        </w:tc>
        <w:tc>
          <w:tcPr>
            <w:tcW w:w="1701" w:type="dxa"/>
            <w:shd w:val="clear" w:color="auto" w:fill="auto"/>
          </w:tcPr>
          <w:p w14:paraId="55F12E67" w14:textId="77777777" w:rsidR="00FE2568" w:rsidRPr="002571DF" w:rsidRDefault="00FE2568" w:rsidP="006C188C">
            <w:pPr>
              <w:pStyle w:val="Picture"/>
              <w:keepNext w:val="0"/>
              <w:widowControl w:val="0"/>
              <w:rPr>
                <w:b/>
              </w:rPr>
            </w:pPr>
            <w:r w:rsidRPr="002571DF">
              <w:rPr>
                <w:b/>
              </w:rPr>
              <w:t>min</w:t>
            </w:r>
          </w:p>
        </w:tc>
        <w:tc>
          <w:tcPr>
            <w:tcW w:w="2795" w:type="dxa"/>
            <w:shd w:val="clear" w:color="auto" w:fill="auto"/>
          </w:tcPr>
          <w:p w14:paraId="208DFB10" w14:textId="77777777" w:rsidR="00FE2568" w:rsidRPr="002571DF" w:rsidRDefault="00FE2568" w:rsidP="006C188C">
            <w:pPr>
              <w:pStyle w:val="Picture"/>
              <w:keepNext w:val="0"/>
              <w:widowControl w:val="0"/>
              <w:rPr>
                <w:b/>
              </w:rPr>
            </w:pPr>
            <w:r w:rsidRPr="002571DF">
              <w:rPr>
                <w:b/>
              </w:rPr>
              <w:t>max</w:t>
            </w:r>
          </w:p>
        </w:tc>
      </w:tr>
      <w:tr w:rsidR="00FE2568" w:rsidRPr="002571DF" w14:paraId="1C063BEC" w14:textId="77777777" w:rsidTr="00C253D5">
        <w:tc>
          <w:tcPr>
            <w:tcW w:w="4259" w:type="dxa"/>
            <w:shd w:val="clear" w:color="auto" w:fill="auto"/>
          </w:tcPr>
          <w:p w14:paraId="579C87D1" w14:textId="77777777" w:rsidR="00FE2568" w:rsidRPr="002571DF" w:rsidRDefault="00FE2568" w:rsidP="006C188C">
            <w:pPr>
              <w:pStyle w:val="Picture"/>
              <w:keepNext w:val="0"/>
              <w:widowControl w:val="0"/>
            </w:pPr>
            <w:r w:rsidRPr="002571DF">
              <w:t>bit-time</w:t>
            </w:r>
          </w:p>
        </w:tc>
        <w:tc>
          <w:tcPr>
            <w:tcW w:w="4496" w:type="dxa"/>
            <w:gridSpan w:val="2"/>
            <w:shd w:val="clear" w:color="auto" w:fill="auto"/>
          </w:tcPr>
          <w:p w14:paraId="2B133C8A" w14:textId="3C85568D" w:rsidR="00FE2568" w:rsidRPr="002571DF" w:rsidRDefault="00FE2568" w:rsidP="006C188C">
            <w:pPr>
              <w:pStyle w:val="Picture"/>
              <w:keepNext w:val="0"/>
              <w:widowControl w:val="0"/>
            </w:pPr>
            <w:r w:rsidRPr="002571DF">
              <w:t>1/9600 s (typ</w:t>
            </w:r>
            <w:r w:rsidR="00EB44C0" w:rsidRPr="002571DF">
              <w:t>e</w:t>
            </w:r>
            <w:r w:rsidRPr="002571DF">
              <w:t>)</w:t>
            </w:r>
          </w:p>
        </w:tc>
      </w:tr>
      <w:tr w:rsidR="00FE2568" w:rsidRPr="002571DF" w14:paraId="1371D661" w14:textId="77777777" w:rsidTr="00C253D5">
        <w:tc>
          <w:tcPr>
            <w:tcW w:w="4259" w:type="dxa"/>
            <w:shd w:val="clear" w:color="auto" w:fill="auto"/>
          </w:tcPr>
          <w:p w14:paraId="363592A5" w14:textId="77777777" w:rsidR="00FE2568" w:rsidRPr="002571DF" w:rsidRDefault="00FE2568" w:rsidP="006C188C">
            <w:pPr>
              <w:pStyle w:val="Picture"/>
              <w:keepNext w:val="0"/>
              <w:widowControl w:val="0"/>
            </w:pPr>
            <w:proofErr w:type="spellStart"/>
            <w:r w:rsidRPr="002571DF">
              <w:t>t</w:t>
            </w:r>
            <w:r w:rsidRPr="002571DF">
              <w:rPr>
                <w:vertAlign w:val="subscript"/>
              </w:rPr>
              <w:t>active</w:t>
            </w:r>
            <w:proofErr w:type="spellEnd"/>
          </w:p>
        </w:tc>
        <w:tc>
          <w:tcPr>
            <w:tcW w:w="4496" w:type="dxa"/>
            <w:gridSpan w:val="2"/>
            <w:shd w:val="clear" w:color="auto" w:fill="auto"/>
          </w:tcPr>
          <w:p w14:paraId="4047897A" w14:textId="77777777" w:rsidR="00FE2568" w:rsidRPr="002571DF" w:rsidRDefault="00FE2568" w:rsidP="006C188C">
            <w:pPr>
              <w:pStyle w:val="Picture"/>
              <w:keepNext w:val="0"/>
              <w:widowControl w:val="0"/>
            </w:pPr>
            <w:r w:rsidRPr="002571DF">
              <w:t>35 µs (typ</w:t>
            </w:r>
            <w:r w:rsidR="00EB44C0" w:rsidRPr="002571DF">
              <w:t>e</w:t>
            </w:r>
            <w:r w:rsidRPr="002571DF">
              <w:t>)</w:t>
            </w:r>
          </w:p>
        </w:tc>
      </w:tr>
      <w:tr w:rsidR="00FE2568" w:rsidRPr="002571DF" w14:paraId="59371384" w14:textId="77777777" w:rsidTr="00C253D5">
        <w:tc>
          <w:tcPr>
            <w:tcW w:w="4259" w:type="dxa"/>
            <w:shd w:val="clear" w:color="auto" w:fill="auto"/>
          </w:tcPr>
          <w:p w14:paraId="1139FE8A" w14:textId="254AC7B4" w:rsidR="00FE2568" w:rsidRPr="002571DF" w:rsidRDefault="00FE2568" w:rsidP="006C188C">
            <w:pPr>
              <w:pStyle w:val="Picture"/>
              <w:keepNext w:val="0"/>
              <w:widowControl w:val="0"/>
            </w:pPr>
            <w:proofErr w:type="spellStart"/>
            <w:r w:rsidRPr="002571DF">
              <w:t>t</w:t>
            </w:r>
            <w:r w:rsidRPr="002571DF">
              <w:rPr>
                <w:vertAlign w:val="subscript"/>
              </w:rPr>
              <w:t>s</w:t>
            </w:r>
            <w:proofErr w:type="spellEnd"/>
            <w:r w:rsidRPr="002571DF">
              <w:rPr>
                <w:vertAlign w:val="subscript"/>
              </w:rPr>
              <w:t xml:space="preserve"> </w:t>
            </w:r>
            <w:r w:rsidRPr="002571DF">
              <w:t xml:space="preserve">(time between </w:t>
            </w:r>
            <w:proofErr w:type="spellStart"/>
            <w:r w:rsidRPr="002571DF">
              <w:t>Ua</w:t>
            </w:r>
            <w:proofErr w:type="spellEnd"/>
            <w:r w:rsidRPr="002571DF">
              <w:t xml:space="preserve"> &gt; A and </w:t>
            </w:r>
            <w:proofErr w:type="spellStart"/>
            <w:r w:rsidRPr="002571DF">
              <w:t>Ua</w:t>
            </w:r>
            <w:proofErr w:type="spellEnd"/>
            <w:r w:rsidRPr="002571DF">
              <w:t xml:space="preserve"> &gt; B)</w:t>
            </w:r>
          </w:p>
        </w:tc>
        <w:tc>
          <w:tcPr>
            <w:tcW w:w="1701" w:type="dxa"/>
            <w:shd w:val="clear" w:color="auto" w:fill="auto"/>
          </w:tcPr>
          <w:p w14:paraId="78E6A98E" w14:textId="77777777" w:rsidR="00FE2568" w:rsidRPr="002571DF" w:rsidRDefault="00FE2568" w:rsidP="006C188C">
            <w:pPr>
              <w:pStyle w:val="Picture"/>
              <w:keepNext w:val="0"/>
              <w:widowControl w:val="0"/>
            </w:pPr>
            <w:r w:rsidRPr="002571DF">
              <w:t xml:space="preserve">25 µs </w:t>
            </w:r>
          </w:p>
        </w:tc>
        <w:tc>
          <w:tcPr>
            <w:tcW w:w="2795" w:type="dxa"/>
            <w:shd w:val="clear" w:color="auto" w:fill="auto"/>
          </w:tcPr>
          <w:p w14:paraId="440399FB" w14:textId="77777777" w:rsidR="00FE2568" w:rsidRPr="002571DF" w:rsidRDefault="00FE2568" w:rsidP="006C188C">
            <w:pPr>
              <w:pStyle w:val="Picture"/>
              <w:keepNext w:val="0"/>
              <w:widowControl w:val="0"/>
            </w:pPr>
            <w:r w:rsidRPr="002571DF">
              <w:t xml:space="preserve">70 µs </w:t>
            </w:r>
          </w:p>
        </w:tc>
      </w:tr>
      <w:tr w:rsidR="00FE2568" w:rsidRPr="002571DF" w14:paraId="10667BFF" w14:textId="77777777" w:rsidTr="00C253D5">
        <w:tc>
          <w:tcPr>
            <w:tcW w:w="4259" w:type="dxa"/>
            <w:shd w:val="clear" w:color="auto" w:fill="auto"/>
          </w:tcPr>
          <w:p w14:paraId="30F486EC" w14:textId="77777777" w:rsidR="00FE2568" w:rsidRPr="002571DF" w:rsidRDefault="00FE2568" w:rsidP="006C188C">
            <w:pPr>
              <w:pStyle w:val="Picture"/>
              <w:keepNext w:val="0"/>
              <w:widowControl w:val="0"/>
            </w:pPr>
            <w:r w:rsidRPr="002571DF">
              <w:t>time (Point D - E)</w:t>
            </w:r>
          </w:p>
        </w:tc>
        <w:tc>
          <w:tcPr>
            <w:tcW w:w="4496" w:type="dxa"/>
            <w:gridSpan w:val="2"/>
            <w:shd w:val="clear" w:color="auto" w:fill="auto"/>
          </w:tcPr>
          <w:p w14:paraId="2FE8C8A7" w14:textId="77777777" w:rsidR="00FE2568" w:rsidRPr="002571DF" w:rsidRDefault="00FE2568" w:rsidP="006C188C">
            <w:pPr>
              <w:pStyle w:val="Picture"/>
              <w:keepNext w:val="0"/>
              <w:widowControl w:val="0"/>
            </w:pPr>
            <w:r w:rsidRPr="002571DF">
              <w:t>50 µs</w:t>
            </w:r>
          </w:p>
        </w:tc>
      </w:tr>
      <w:tr w:rsidR="00FE2568" w:rsidRPr="002571DF" w14:paraId="73499035" w14:textId="77777777" w:rsidTr="00C253D5">
        <w:tc>
          <w:tcPr>
            <w:tcW w:w="4259" w:type="dxa"/>
            <w:shd w:val="clear" w:color="auto" w:fill="auto"/>
          </w:tcPr>
          <w:p w14:paraId="46AFAA7F" w14:textId="77777777" w:rsidR="00FE2568" w:rsidRPr="002571DF" w:rsidRDefault="00FE2568" w:rsidP="006C188C">
            <w:pPr>
              <w:pStyle w:val="Picture"/>
              <w:keepNext w:val="0"/>
              <w:widowControl w:val="0"/>
            </w:pPr>
            <w:r w:rsidRPr="002571DF">
              <w:t>voltage (DC-Part)</w:t>
            </w:r>
          </w:p>
        </w:tc>
        <w:tc>
          <w:tcPr>
            <w:tcW w:w="1701" w:type="dxa"/>
            <w:shd w:val="clear" w:color="auto" w:fill="auto"/>
          </w:tcPr>
          <w:p w14:paraId="5C2CA134" w14:textId="77777777" w:rsidR="00FE2568" w:rsidRPr="002571DF" w:rsidRDefault="00FE2568" w:rsidP="006C188C">
            <w:pPr>
              <w:pStyle w:val="Picture"/>
              <w:keepNext w:val="0"/>
              <w:widowControl w:val="0"/>
            </w:pPr>
            <w:r w:rsidRPr="002571DF">
              <w:t>21 V</w:t>
            </w:r>
          </w:p>
        </w:tc>
        <w:tc>
          <w:tcPr>
            <w:tcW w:w="2795" w:type="dxa"/>
            <w:shd w:val="clear" w:color="auto" w:fill="auto"/>
          </w:tcPr>
          <w:p w14:paraId="37312447" w14:textId="77777777" w:rsidR="00FE2568" w:rsidRPr="002571DF" w:rsidRDefault="00FE2568" w:rsidP="006C188C">
            <w:pPr>
              <w:pStyle w:val="Picture"/>
              <w:keepNext w:val="0"/>
              <w:widowControl w:val="0"/>
            </w:pPr>
            <w:r w:rsidRPr="002571DF">
              <w:t xml:space="preserve">32 V </w:t>
            </w:r>
          </w:p>
        </w:tc>
      </w:tr>
      <w:tr w:rsidR="00FE2568" w:rsidRPr="002571DF" w14:paraId="7E92CFD5" w14:textId="77777777" w:rsidTr="00C253D5">
        <w:tc>
          <w:tcPr>
            <w:tcW w:w="4259" w:type="dxa"/>
            <w:shd w:val="clear" w:color="auto" w:fill="auto"/>
          </w:tcPr>
          <w:p w14:paraId="682E27FA" w14:textId="40DC0A00" w:rsidR="00FE2568" w:rsidRPr="002571DF" w:rsidRDefault="00FE2568" w:rsidP="006C188C">
            <w:pPr>
              <w:pStyle w:val="Picture"/>
              <w:keepNext w:val="0"/>
              <w:widowControl w:val="0"/>
            </w:pPr>
            <w:r w:rsidRPr="002571DF">
              <w:t xml:space="preserve">voltage </w:t>
            </w:r>
            <w:proofErr w:type="spellStart"/>
            <w:r w:rsidRPr="002571DF">
              <w:t>Ua</w:t>
            </w:r>
            <w:proofErr w:type="spellEnd"/>
            <w:r w:rsidRPr="002571DF">
              <w:t xml:space="preserve"> (Point A) concerning Ref</w:t>
            </w:r>
          </w:p>
        </w:tc>
        <w:tc>
          <w:tcPr>
            <w:tcW w:w="1701" w:type="dxa"/>
            <w:shd w:val="clear" w:color="auto" w:fill="auto"/>
          </w:tcPr>
          <w:p w14:paraId="4DC0A339" w14:textId="1D803A62" w:rsidR="00FE2568" w:rsidRPr="002571DF" w:rsidRDefault="00FE2568" w:rsidP="006C188C">
            <w:pPr>
              <w:pStyle w:val="Picture"/>
              <w:keepNext w:val="0"/>
              <w:widowControl w:val="0"/>
            </w:pPr>
            <w:r w:rsidRPr="002571DF">
              <w:t>-</w:t>
            </w:r>
            <w:r w:rsidR="002571DF">
              <w:t xml:space="preserve"> </w:t>
            </w:r>
            <w:r w:rsidRPr="002571DF">
              <w:t>0,7 V</w:t>
            </w:r>
          </w:p>
        </w:tc>
        <w:tc>
          <w:tcPr>
            <w:tcW w:w="2795" w:type="dxa"/>
            <w:shd w:val="clear" w:color="auto" w:fill="auto"/>
          </w:tcPr>
          <w:p w14:paraId="72428FC8" w14:textId="30FECAD8" w:rsidR="00FE2568" w:rsidRPr="002571DF" w:rsidRDefault="00FE2568" w:rsidP="006C188C">
            <w:pPr>
              <w:pStyle w:val="Picture"/>
              <w:keepNext w:val="0"/>
              <w:widowControl w:val="0"/>
            </w:pPr>
            <w:r w:rsidRPr="002571DF">
              <w:t>-</w:t>
            </w:r>
            <w:r w:rsidR="002571DF">
              <w:t xml:space="preserve"> </w:t>
            </w:r>
            <w:r w:rsidRPr="002571DF">
              <w:t>10,5 V</w:t>
            </w:r>
          </w:p>
        </w:tc>
      </w:tr>
      <w:tr w:rsidR="00FE2568" w:rsidRPr="002571DF" w14:paraId="5F447765" w14:textId="77777777" w:rsidTr="00C253D5">
        <w:tc>
          <w:tcPr>
            <w:tcW w:w="4259" w:type="dxa"/>
            <w:shd w:val="clear" w:color="auto" w:fill="auto"/>
          </w:tcPr>
          <w:p w14:paraId="613C1909" w14:textId="54787206" w:rsidR="00FE2568" w:rsidRPr="002571DF" w:rsidRDefault="00FE2568" w:rsidP="006C188C">
            <w:pPr>
              <w:pStyle w:val="Picture"/>
              <w:keepNext w:val="0"/>
              <w:widowControl w:val="0"/>
            </w:pPr>
            <w:r w:rsidRPr="002571DF">
              <w:t xml:space="preserve">voltage </w:t>
            </w:r>
            <w:proofErr w:type="spellStart"/>
            <w:r w:rsidRPr="002571DF">
              <w:t>Ua</w:t>
            </w:r>
            <w:proofErr w:type="spellEnd"/>
            <w:r w:rsidRPr="002571DF">
              <w:t xml:space="preserve"> (Point B) concerning Ref</w:t>
            </w:r>
          </w:p>
        </w:tc>
        <w:tc>
          <w:tcPr>
            <w:tcW w:w="1701" w:type="dxa"/>
            <w:shd w:val="clear" w:color="auto" w:fill="auto"/>
          </w:tcPr>
          <w:p w14:paraId="59995572" w14:textId="5E1D1A21" w:rsidR="00FE2568" w:rsidRPr="002571DF" w:rsidRDefault="00FE2568" w:rsidP="006C188C">
            <w:pPr>
              <w:pStyle w:val="Picture"/>
              <w:keepNext w:val="0"/>
              <w:widowControl w:val="0"/>
            </w:pPr>
            <w:r w:rsidRPr="002571DF">
              <w:t>-</w:t>
            </w:r>
            <w:r w:rsidR="002571DF">
              <w:t xml:space="preserve"> </w:t>
            </w:r>
            <w:r w:rsidRPr="002571DF">
              <w:t>0,5 V</w:t>
            </w:r>
          </w:p>
        </w:tc>
        <w:tc>
          <w:tcPr>
            <w:tcW w:w="2795" w:type="dxa"/>
            <w:shd w:val="clear" w:color="auto" w:fill="auto"/>
          </w:tcPr>
          <w:p w14:paraId="6A6FD4D2" w14:textId="22156E5C" w:rsidR="00FE2568" w:rsidRPr="002571DF" w:rsidRDefault="00FE2568" w:rsidP="006C188C">
            <w:pPr>
              <w:pStyle w:val="Picture"/>
              <w:keepNext w:val="0"/>
              <w:widowControl w:val="0"/>
            </w:pPr>
            <w:r w:rsidRPr="002571DF">
              <w:t>-</w:t>
            </w:r>
            <w:r w:rsidR="002571DF">
              <w:t xml:space="preserve"> </w:t>
            </w:r>
            <w:r w:rsidRPr="002571DF">
              <w:t>10,5 V</w:t>
            </w:r>
          </w:p>
        </w:tc>
      </w:tr>
      <w:tr w:rsidR="00FE2568" w:rsidRPr="002571DF" w14:paraId="515B6E79" w14:textId="77777777" w:rsidTr="00C253D5">
        <w:tc>
          <w:tcPr>
            <w:tcW w:w="4259" w:type="dxa"/>
            <w:shd w:val="clear" w:color="auto" w:fill="auto"/>
          </w:tcPr>
          <w:p w14:paraId="60A5483D" w14:textId="77777777" w:rsidR="00FE2568" w:rsidRPr="002571DF" w:rsidRDefault="00FE2568" w:rsidP="006C188C">
            <w:pPr>
              <w:pStyle w:val="Picture"/>
              <w:keepNext w:val="0"/>
              <w:widowControl w:val="0"/>
            </w:pPr>
            <w:r w:rsidRPr="002571DF">
              <w:t xml:space="preserve">voltage </w:t>
            </w:r>
            <w:proofErr w:type="spellStart"/>
            <w:r w:rsidRPr="002571DF">
              <w:t>Ue</w:t>
            </w:r>
            <w:proofErr w:type="spellEnd"/>
            <w:r w:rsidRPr="002571DF">
              <w:t xml:space="preserve"> (Point C - D) concerning Ref</w:t>
            </w:r>
          </w:p>
        </w:tc>
        <w:tc>
          <w:tcPr>
            <w:tcW w:w="1701" w:type="dxa"/>
            <w:shd w:val="clear" w:color="auto" w:fill="auto"/>
          </w:tcPr>
          <w:p w14:paraId="3FD1313D" w14:textId="77777777" w:rsidR="00FE2568" w:rsidRPr="002571DF" w:rsidRDefault="00FE2568" w:rsidP="006C188C">
            <w:pPr>
              <w:pStyle w:val="Picture"/>
              <w:keepNext w:val="0"/>
              <w:widowControl w:val="0"/>
            </w:pPr>
            <w:r w:rsidRPr="002571DF">
              <w:t>0 V</w:t>
            </w:r>
          </w:p>
        </w:tc>
        <w:tc>
          <w:tcPr>
            <w:tcW w:w="2795" w:type="dxa"/>
            <w:shd w:val="clear" w:color="auto" w:fill="auto"/>
          </w:tcPr>
          <w:p w14:paraId="575ACC46" w14:textId="77777777" w:rsidR="00FE2568" w:rsidRPr="002571DF" w:rsidRDefault="00FE2568" w:rsidP="006C188C">
            <w:pPr>
              <w:pStyle w:val="Picture"/>
              <w:keepNext w:val="0"/>
              <w:widowControl w:val="0"/>
            </w:pPr>
            <w:r w:rsidRPr="002571DF">
              <w:t>+13 V</w:t>
            </w:r>
          </w:p>
        </w:tc>
      </w:tr>
      <w:tr w:rsidR="00FE2568" w:rsidRPr="002571DF" w14:paraId="3248556B" w14:textId="77777777" w:rsidTr="00C253D5">
        <w:tc>
          <w:tcPr>
            <w:tcW w:w="4259" w:type="dxa"/>
            <w:shd w:val="clear" w:color="auto" w:fill="auto"/>
          </w:tcPr>
          <w:p w14:paraId="3BA9F804" w14:textId="77777777" w:rsidR="00FE2568" w:rsidRPr="002571DF" w:rsidRDefault="00FE2568" w:rsidP="006C188C">
            <w:pPr>
              <w:pStyle w:val="Picture"/>
              <w:keepNext w:val="0"/>
              <w:widowControl w:val="0"/>
            </w:pPr>
            <w:r w:rsidRPr="002571DF">
              <w:t xml:space="preserve">voltage </w:t>
            </w:r>
            <w:proofErr w:type="spellStart"/>
            <w:r w:rsidRPr="002571DF">
              <w:t>Uend</w:t>
            </w:r>
            <w:proofErr w:type="spellEnd"/>
            <w:r w:rsidRPr="002571DF">
              <w:t xml:space="preserve"> (Point F) concerning Ref</w:t>
            </w:r>
          </w:p>
        </w:tc>
        <w:tc>
          <w:tcPr>
            <w:tcW w:w="1701" w:type="dxa"/>
            <w:shd w:val="clear" w:color="auto" w:fill="auto"/>
          </w:tcPr>
          <w:p w14:paraId="029C860D" w14:textId="5B4C85A3" w:rsidR="00FE2568" w:rsidRPr="002571DF" w:rsidRDefault="00FE2568" w:rsidP="006C188C">
            <w:pPr>
              <w:pStyle w:val="Picture"/>
              <w:keepNext w:val="0"/>
              <w:widowControl w:val="0"/>
            </w:pPr>
            <w:r w:rsidRPr="002571DF">
              <w:t>-</w:t>
            </w:r>
            <w:r w:rsidR="002571DF">
              <w:t xml:space="preserve"> </w:t>
            </w:r>
            <w:r w:rsidRPr="002571DF">
              <w:t>0,35 V</w:t>
            </w:r>
          </w:p>
        </w:tc>
        <w:tc>
          <w:tcPr>
            <w:tcW w:w="2795" w:type="dxa"/>
            <w:shd w:val="clear" w:color="auto" w:fill="auto"/>
          </w:tcPr>
          <w:p w14:paraId="49CF56F8" w14:textId="77777777" w:rsidR="00FE2568" w:rsidRPr="002571DF" w:rsidRDefault="00FE2568" w:rsidP="006C188C">
            <w:pPr>
              <w:pStyle w:val="Picture"/>
              <w:keepNext w:val="0"/>
              <w:widowControl w:val="0"/>
            </w:pPr>
            <w:r w:rsidRPr="002571DF">
              <w:t xml:space="preserve">+1,8 V </w:t>
            </w:r>
          </w:p>
        </w:tc>
      </w:tr>
    </w:tbl>
    <w:p w14:paraId="1C01B4E0" w14:textId="77777777" w:rsidR="00FE2568" w:rsidRPr="002571DF" w:rsidRDefault="00FE2568" w:rsidP="006C188C">
      <w:pPr>
        <w:pStyle w:val="Picture"/>
        <w:keepNext w:val="0"/>
        <w:widowControl w:val="0"/>
      </w:pPr>
    </w:p>
    <w:p w14:paraId="0884C866" w14:textId="77777777" w:rsidR="00FE2568" w:rsidRPr="002571DF" w:rsidRDefault="00A37042" w:rsidP="00A37042">
      <w:pPr>
        <w:pStyle w:val="Picture"/>
      </w:pPr>
      <w:r w:rsidRPr="0038003B">
        <w:object w:dxaOrig="7560" w:dyaOrig="5865" w14:anchorId="7B752B00">
          <v:shape id="_x0000_i1034" type="#_x0000_t75" style="width:310.55pt;height:242.3pt" o:ole="">
            <v:imagedata r:id="rId35" o:title=""/>
          </v:shape>
          <o:OLEObject Type="Embed" ProgID="Word.Picture.8" ShapeID="_x0000_i1034" DrawAspect="Content" ObjectID="_1720337857" r:id="rId36"/>
        </w:object>
      </w:r>
    </w:p>
    <w:p w14:paraId="6908AE6B" w14:textId="4E487F91" w:rsidR="00FE2568" w:rsidRPr="0038003B" w:rsidRDefault="00FE2568" w:rsidP="0002626A">
      <w:pPr>
        <w:pStyle w:val="Caption"/>
      </w:pPr>
      <w:r w:rsidRPr="002571DF">
        <w:t xml:space="preserve">Figure </w:t>
      </w:r>
      <w:fldSimple w:instr=" SEQ Figure \* ARABIC ">
        <w:r w:rsidR="00E12FDC">
          <w:rPr>
            <w:noProof/>
          </w:rPr>
          <w:t>11</w:t>
        </w:r>
      </w:fldSimple>
      <w:r w:rsidRPr="002571DF">
        <w:t>: "1"-Bit Character</w:t>
      </w:r>
    </w:p>
    <w:p w14:paraId="0D183603" w14:textId="77777777" w:rsidR="00FE2568" w:rsidRPr="002571DF" w:rsidRDefault="00FE2568" w:rsidP="006C188C"/>
    <w:tbl>
      <w:tblPr>
        <w:tblW w:w="0" w:type="auto"/>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000" w:firstRow="0" w:lastRow="0" w:firstColumn="0" w:lastColumn="0" w:noHBand="0" w:noVBand="0"/>
      </w:tblPr>
      <w:tblGrid>
        <w:gridCol w:w="2972"/>
        <w:gridCol w:w="3686"/>
      </w:tblGrid>
      <w:tr w:rsidR="00FE2568" w:rsidRPr="002571DF" w14:paraId="5A84666F" w14:textId="77777777" w:rsidTr="00A37042">
        <w:tc>
          <w:tcPr>
            <w:tcW w:w="2972" w:type="dxa"/>
            <w:shd w:val="clear" w:color="auto" w:fill="auto"/>
          </w:tcPr>
          <w:p w14:paraId="74DCBD38" w14:textId="77777777" w:rsidR="00FE2568" w:rsidRPr="002571DF" w:rsidRDefault="00FE2568" w:rsidP="00C253D5">
            <w:pPr>
              <w:keepNext/>
              <w:jc w:val="center"/>
              <w:rPr>
                <w:b/>
                <w:sz w:val="20"/>
              </w:rPr>
            </w:pPr>
            <w:r w:rsidRPr="002571DF">
              <w:rPr>
                <w:b/>
                <w:sz w:val="20"/>
              </w:rPr>
              <w:t>Parameter</w:t>
            </w:r>
          </w:p>
        </w:tc>
        <w:tc>
          <w:tcPr>
            <w:tcW w:w="3686" w:type="dxa"/>
            <w:shd w:val="clear" w:color="auto" w:fill="auto"/>
          </w:tcPr>
          <w:p w14:paraId="53540D05" w14:textId="77777777" w:rsidR="00FE2568" w:rsidRPr="002571DF" w:rsidRDefault="00FE2568" w:rsidP="00C253D5">
            <w:pPr>
              <w:keepNext/>
              <w:jc w:val="center"/>
              <w:rPr>
                <w:b/>
                <w:sz w:val="20"/>
              </w:rPr>
            </w:pPr>
            <w:r w:rsidRPr="002571DF">
              <w:rPr>
                <w:b/>
                <w:sz w:val="20"/>
              </w:rPr>
              <w:t>Value</w:t>
            </w:r>
          </w:p>
        </w:tc>
      </w:tr>
      <w:tr w:rsidR="00FE2568" w:rsidRPr="002571DF" w14:paraId="6280CE69" w14:textId="77777777" w:rsidTr="00A37042">
        <w:tc>
          <w:tcPr>
            <w:tcW w:w="2972" w:type="dxa"/>
            <w:shd w:val="clear" w:color="auto" w:fill="auto"/>
          </w:tcPr>
          <w:p w14:paraId="245AA690" w14:textId="77777777" w:rsidR="00FE2568" w:rsidRPr="002571DF" w:rsidRDefault="00FE2568" w:rsidP="00C253D5">
            <w:pPr>
              <w:keepNext/>
              <w:rPr>
                <w:sz w:val="20"/>
              </w:rPr>
            </w:pPr>
            <w:r w:rsidRPr="002571DF">
              <w:rPr>
                <w:sz w:val="20"/>
              </w:rPr>
              <w:t>bit-time</w:t>
            </w:r>
          </w:p>
        </w:tc>
        <w:tc>
          <w:tcPr>
            <w:tcW w:w="3686" w:type="dxa"/>
            <w:shd w:val="clear" w:color="auto" w:fill="auto"/>
          </w:tcPr>
          <w:p w14:paraId="44B4ADEA" w14:textId="0D269F31" w:rsidR="00FE2568" w:rsidRPr="002571DF" w:rsidRDefault="00FE2568" w:rsidP="00C253D5">
            <w:pPr>
              <w:keepNext/>
              <w:rPr>
                <w:sz w:val="20"/>
              </w:rPr>
            </w:pPr>
            <w:r w:rsidRPr="002571DF">
              <w:rPr>
                <w:sz w:val="20"/>
              </w:rPr>
              <w:t>1/9600 s</w:t>
            </w:r>
          </w:p>
        </w:tc>
      </w:tr>
      <w:tr w:rsidR="00FE2568" w:rsidRPr="002571DF" w14:paraId="4495C36E" w14:textId="77777777" w:rsidTr="00A37042">
        <w:tc>
          <w:tcPr>
            <w:tcW w:w="2972" w:type="dxa"/>
            <w:shd w:val="clear" w:color="auto" w:fill="auto"/>
          </w:tcPr>
          <w:p w14:paraId="027B7B46" w14:textId="77777777" w:rsidR="00FE2568" w:rsidRPr="002571DF" w:rsidRDefault="00FE2568" w:rsidP="00C253D5">
            <w:pPr>
              <w:keepNext/>
              <w:rPr>
                <w:sz w:val="20"/>
              </w:rPr>
            </w:pPr>
            <w:r w:rsidRPr="002571DF">
              <w:rPr>
                <w:sz w:val="20"/>
              </w:rPr>
              <w:t>voltage (DC-Part)</w:t>
            </w:r>
          </w:p>
        </w:tc>
        <w:tc>
          <w:tcPr>
            <w:tcW w:w="3686" w:type="dxa"/>
            <w:shd w:val="clear" w:color="auto" w:fill="auto"/>
          </w:tcPr>
          <w:p w14:paraId="5634D9D6" w14:textId="77777777" w:rsidR="00FE2568" w:rsidRPr="002571DF" w:rsidRDefault="00FE2568" w:rsidP="00C253D5">
            <w:pPr>
              <w:keepNext/>
              <w:rPr>
                <w:sz w:val="20"/>
              </w:rPr>
            </w:pPr>
            <w:r w:rsidRPr="002571DF">
              <w:rPr>
                <w:sz w:val="20"/>
              </w:rPr>
              <w:t>21 V</w:t>
            </w:r>
            <w:r w:rsidRPr="002571DF">
              <w:rPr>
                <w:sz w:val="20"/>
                <w:vertAlign w:val="subscript"/>
              </w:rPr>
              <w:t>DC</w:t>
            </w:r>
            <w:r w:rsidRPr="002571DF">
              <w:rPr>
                <w:sz w:val="20"/>
              </w:rPr>
              <w:t xml:space="preserve"> to 32 V</w:t>
            </w:r>
            <w:r w:rsidRPr="002571DF">
              <w:rPr>
                <w:sz w:val="20"/>
                <w:vertAlign w:val="subscript"/>
              </w:rPr>
              <w:t>DC</w:t>
            </w:r>
          </w:p>
        </w:tc>
      </w:tr>
      <w:tr w:rsidR="00FE2568" w:rsidRPr="002571DF" w14:paraId="1E224AA7" w14:textId="77777777" w:rsidTr="00A37042">
        <w:tc>
          <w:tcPr>
            <w:tcW w:w="2972" w:type="dxa"/>
            <w:shd w:val="clear" w:color="auto" w:fill="auto"/>
          </w:tcPr>
          <w:p w14:paraId="407737E4" w14:textId="77777777" w:rsidR="00FE2568" w:rsidRPr="002571DF" w:rsidRDefault="00FE2568" w:rsidP="00C253D5">
            <w:pPr>
              <w:keepNext/>
              <w:rPr>
                <w:sz w:val="20"/>
              </w:rPr>
            </w:pPr>
            <w:r w:rsidRPr="002571DF">
              <w:rPr>
                <w:sz w:val="20"/>
              </w:rPr>
              <w:t>voltage Up</w:t>
            </w:r>
          </w:p>
        </w:tc>
        <w:tc>
          <w:tcPr>
            <w:tcW w:w="3686" w:type="dxa"/>
            <w:shd w:val="clear" w:color="auto" w:fill="auto"/>
          </w:tcPr>
          <w:p w14:paraId="38A7F301" w14:textId="77777777" w:rsidR="00FE2568" w:rsidRPr="002571DF" w:rsidRDefault="00FE2568" w:rsidP="00C253D5">
            <w:pPr>
              <w:keepNext/>
              <w:rPr>
                <w:sz w:val="20"/>
              </w:rPr>
            </w:pPr>
            <w:r w:rsidRPr="002571DF">
              <w:rPr>
                <w:sz w:val="20"/>
              </w:rPr>
              <w:t xml:space="preserve">max 0,3 V </w:t>
            </w:r>
          </w:p>
        </w:tc>
      </w:tr>
      <w:tr w:rsidR="00FE2568" w:rsidRPr="002571DF" w14:paraId="6C0BA8F1" w14:textId="77777777" w:rsidTr="00A37042">
        <w:tc>
          <w:tcPr>
            <w:tcW w:w="2972" w:type="dxa"/>
            <w:shd w:val="clear" w:color="auto" w:fill="auto"/>
          </w:tcPr>
          <w:p w14:paraId="2496A19E" w14:textId="77777777" w:rsidR="00FE2568" w:rsidRPr="002571DF" w:rsidRDefault="00FE2568" w:rsidP="00C253D5">
            <w:pPr>
              <w:keepNext/>
              <w:rPr>
                <w:sz w:val="20"/>
              </w:rPr>
            </w:pPr>
            <w:r w:rsidRPr="002571DF">
              <w:rPr>
                <w:sz w:val="20"/>
              </w:rPr>
              <w:t>voltage Un</w:t>
            </w:r>
          </w:p>
        </w:tc>
        <w:tc>
          <w:tcPr>
            <w:tcW w:w="3686" w:type="dxa"/>
            <w:shd w:val="clear" w:color="auto" w:fill="auto"/>
          </w:tcPr>
          <w:p w14:paraId="41C2DFAC" w14:textId="77777777" w:rsidR="00FE2568" w:rsidRPr="002571DF" w:rsidRDefault="00FE2568" w:rsidP="00C253D5">
            <w:pPr>
              <w:keepNext/>
              <w:rPr>
                <w:sz w:val="20"/>
              </w:rPr>
            </w:pPr>
            <w:r w:rsidRPr="002571DF">
              <w:rPr>
                <w:sz w:val="20"/>
              </w:rPr>
              <w:t>max - 2 V</w:t>
            </w:r>
          </w:p>
        </w:tc>
      </w:tr>
      <w:tr w:rsidR="00FE2568" w:rsidRPr="002571DF" w14:paraId="02C7A34E" w14:textId="77777777" w:rsidTr="00A37042">
        <w:tc>
          <w:tcPr>
            <w:tcW w:w="2972" w:type="dxa"/>
            <w:shd w:val="clear" w:color="auto" w:fill="auto"/>
          </w:tcPr>
          <w:p w14:paraId="165D0F21" w14:textId="77777777" w:rsidR="00FE2568" w:rsidRPr="002571DF" w:rsidRDefault="00FE2568" w:rsidP="00C253D5">
            <w:pPr>
              <w:keepNext/>
              <w:rPr>
                <w:sz w:val="20"/>
              </w:rPr>
            </w:pPr>
            <w:r w:rsidRPr="002571DF">
              <w:rPr>
                <w:sz w:val="20"/>
              </w:rPr>
              <w:t>slopes (AC-Part)</w:t>
            </w:r>
          </w:p>
        </w:tc>
        <w:tc>
          <w:tcPr>
            <w:tcW w:w="3686" w:type="dxa"/>
            <w:shd w:val="clear" w:color="auto" w:fill="auto"/>
          </w:tcPr>
          <w:p w14:paraId="0B1A15EC" w14:textId="77777777" w:rsidR="00FE2568" w:rsidRPr="002571DF" w:rsidRDefault="00FE2568" w:rsidP="00C253D5">
            <w:pPr>
              <w:keepNext/>
              <w:rPr>
                <w:sz w:val="20"/>
              </w:rPr>
            </w:pPr>
            <w:r w:rsidRPr="002571DF">
              <w:rPr>
                <w:sz w:val="20"/>
              </w:rPr>
              <w:t>max. 400 mV/ms</w:t>
            </w:r>
          </w:p>
        </w:tc>
      </w:tr>
    </w:tbl>
    <w:p w14:paraId="3FD08D06" w14:textId="77777777" w:rsidR="0048753E" w:rsidRPr="002571DF" w:rsidRDefault="0048753E" w:rsidP="0067003C">
      <w:pPr>
        <w:numPr>
          <w:ilvl w:val="12"/>
          <w:numId w:val="0"/>
        </w:numPr>
      </w:pPr>
    </w:p>
    <w:p w14:paraId="5FA3A126" w14:textId="77777777" w:rsidR="002571DF" w:rsidRDefault="002571DF" w:rsidP="0067003C">
      <w:pPr>
        <w:numPr>
          <w:ilvl w:val="12"/>
          <w:numId w:val="0"/>
        </w:numPr>
        <w:rPr>
          <w:b/>
        </w:rPr>
      </w:pPr>
    </w:p>
    <w:p w14:paraId="3EBF0708" w14:textId="1FBE3929" w:rsidR="005972D7" w:rsidRPr="002571DF" w:rsidRDefault="005972D7" w:rsidP="0067003C">
      <w:pPr>
        <w:numPr>
          <w:ilvl w:val="12"/>
          <w:numId w:val="0"/>
        </w:numPr>
        <w:rPr>
          <w:b/>
        </w:rPr>
      </w:pPr>
      <w:r w:rsidRPr="002571DF">
        <w:rPr>
          <w:b/>
        </w:rPr>
        <w:t>Transmission speed:</w:t>
      </w:r>
    </w:p>
    <w:p w14:paraId="417DA54F" w14:textId="77777777" w:rsidR="005972D7" w:rsidRPr="002571DF" w:rsidRDefault="005972D7" w:rsidP="0067003C">
      <w:pPr>
        <w:numPr>
          <w:ilvl w:val="12"/>
          <w:numId w:val="0"/>
        </w:numPr>
      </w:pPr>
      <w:r w:rsidRPr="002571DF">
        <w:t xml:space="preserve">9.6 </w:t>
      </w:r>
      <w:r w:rsidR="001E026E" w:rsidRPr="002571DF">
        <w:t>Kbit</w:t>
      </w:r>
      <w:r w:rsidRPr="002571DF">
        <w:t>/s</w:t>
      </w:r>
    </w:p>
    <w:p w14:paraId="0C3B94A7" w14:textId="77777777" w:rsidR="005C2012" w:rsidRPr="002571DF" w:rsidRDefault="005C2012" w:rsidP="0067003C">
      <w:pPr>
        <w:numPr>
          <w:ilvl w:val="12"/>
          <w:numId w:val="0"/>
        </w:numPr>
      </w:pPr>
    </w:p>
    <w:p w14:paraId="64C2930C" w14:textId="77777777" w:rsidR="005972D7" w:rsidRPr="002571DF" w:rsidRDefault="005972D7" w:rsidP="0067003C">
      <w:pPr>
        <w:numPr>
          <w:ilvl w:val="12"/>
          <w:numId w:val="0"/>
        </w:numPr>
        <w:rPr>
          <w:b/>
        </w:rPr>
      </w:pPr>
      <w:r w:rsidRPr="002571DF">
        <w:rPr>
          <w:b/>
        </w:rPr>
        <w:t>Transmission delay:</w:t>
      </w:r>
    </w:p>
    <w:p w14:paraId="17901F09" w14:textId="7961805D" w:rsidR="00741972" w:rsidRPr="002571DF" w:rsidRDefault="00B03CC8" w:rsidP="0067003C">
      <w:pPr>
        <w:numPr>
          <w:ilvl w:val="12"/>
          <w:numId w:val="0"/>
        </w:numPr>
      </w:pPr>
      <w:r w:rsidRPr="00B03CC8">
        <w:t>To ensure collision detection and correction, the signal propagation delay between sender an any receiver must not exceed 10µs</w:t>
      </w:r>
      <w:r w:rsidRPr="00B03CC8" w:rsidDel="00B03CC8">
        <w:t xml:space="preserve"> </w:t>
      </w:r>
      <w:r w:rsidR="005972D7" w:rsidRPr="002571DF">
        <w:t xml:space="preserve">This condition is automatically met if you </w:t>
      </w:r>
    </w:p>
    <w:p w14:paraId="0F03506C" w14:textId="3F059CF1" w:rsidR="00741972" w:rsidRPr="002571DF" w:rsidRDefault="005972D7" w:rsidP="005C760B">
      <w:pPr>
        <w:pStyle w:val="Bullet1"/>
      </w:pPr>
      <w:r w:rsidRPr="002571DF">
        <w:t xml:space="preserve">use only </w:t>
      </w:r>
      <w:r w:rsidR="009F1F86" w:rsidRPr="002571DF">
        <w:t>authorized</w:t>
      </w:r>
      <w:r w:rsidRPr="002571DF">
        <w:t xml:space="preserve"> bus cables</w:t>
      </w:r>
    </w:p>
    <w:p w14:paraId="0D3102E6" w14:textId="5562A3EA" w:rsidR="004A30B6" w:rsidRPr="002571DF" w:rsidRDefault="005972D7" w:rsidP="005C760B">
      <w:pPr>
        <w:pStyle w:val="Bullet1"/>
      </w:pPr>
      <w:r w:rsidRPr="002571DF">
        <w:t xml:space="preserve">observe the maximum distance of 700 </w:t>
      </w:r>
      <w:r w:rsidR="00C0362E" w:rsidRPr="002571DF">
        <w:t>meters</w:t>
      </w:r>
      <w:r w:rsidRPr="002571DF">
        <w:t xml:space="preserve"> between any two bus devices and </w:t>
      </w:r>
    </w:p>
    <w:p w14:paraId="2C48E5DB" w14:textId="327ED2EC" w:rsidR="005972D7" w:rsidRPr="002571DF" w:rsidRDefault="005972D7" w:rsidP="005C760B">
      <w:pPr>
        <w:pStyle w:val="Bullet1"/>
      </w:pPr>
      <w:r w:rsidRPr="002571DF">
        <w:t xml:space="preserve">do not install more than </w:t>
      </w:r>
      <w:r w:rsidR="00EF7B8F" w:rsidRPr="002571DF">
        <w:t xml:space="preserve">256 </w:t>
      </w:r>
      <w:r w:rsidRPr="002571DF">
        <w:t>bus devices in one electrical segment</w:t>
      </w:r>
      <w:r w:rsidR="00EF7B8F" w:rsidRPr="002571DF">
        <w:t xml:space="preserve"> </w:t>
      </w:r>
    </w:p>
    <w:p w14:paraId="17BB9519" w14:textId="77777777" w:rsidR="00F23696" w:rsidRDefault="00F23696" w:rsidP="0067003C">
      <w:pPr>
        <w:numPr>
          <w:ilvl w:val="12"/>
          <w:numId w:val="0"/>
        </w:numPr>
        <w:rPr>
          <w:b/>
        </w:rPr>
      </w:pPr>
    </w:p>
    <w:p w14:paraId="03A6D429" w14:textId="466E7CEE" w:rsidR="005972D7" w:rsidRPr="002571DF" w:rsidRDefault="005972D7" w:rsidP="0067003C">
      <w:pPr>
        <w:numPr>
          <w:ilvl w:val="12"/>
          <w:numId w:val="0"/>
        </w:numPr>
      </w:pPr>
      <w:r w:rsidRPr="002571DF">
        <w:rPr>
          <w:b/>
        </w:rPr>
        <w:t>Bus coupling method:</w:t>
      </w:r>
    </w:p>
    <w:p w14:paraId="3225D4F4" w14:textId="77777777" w:rsidR="005972D7" w:rsidRPr="002571DF" w:rsidRDefault="005972D7" w:rsidP="0067003C">
      <w:pPr>
        <w:numPr>
          <w:ilvl w:val="12"/>
          <w:numId w:val="0"/>
        </w:numPr>
      </w:pPr>
      <w:r w:rsidRPr="002571DF">
        <w:t>Repeater, symmetrical</w:t>
      </w:r>
    </w:p>
    <w:p w14:paraId="706766FC" w14:textId="77777777" w:rsidR="005972D7" w:rsidRPr="002571DF" w:rsidRDefault="005972D7" w:rsidP="0067003C">
      <w:pPr>
        <w:numPr>
          <w:ilvl w:val="12"/>
          <w:numId w:val="0"/>
        </w:numPr>
      </w:pPr>
    </w:p>
    <w:p w14:paraId="49E6C34A" w14:textId="77777777" w:rsidR="005972D7" w:rsidRPr="002571DF" w:rsidRDefault="005972D7" w:rsidP="0067003C">
      <w:pPr>
        <w:numPr>
          <w:ilvl w:val="12"/>
          <w:numId w:val="0"/>
        </w:numPr>
      </w:pPr>
      <w:r w:rsidRPr="002571DF">
        <w:rPr>
          <w:b/>
        </w:rPr>
        <w:t>Connection techniques used for cables:</w:t>
      </w:r>
    </w:p>
    <w:p w14:paraId="34DEBD88" w14:textId="77777777" w:rsidR="005972D7" w:rsidRPr="002571DF" w:rsidRDefault="005972D7" w:rsidP="005C760B">
      <w:pPr>
        <w:numPr>
          <w:ilvl w:val="12"/>
          <w:numId w:val="0"/>
        </w:numPr>
      </w:pPr>
      <w:r w:rsidRPr="002571DF">
        <w:t xml:space="preserve">Bus </w:t>
      </w:r>
      <w:r w:rsidR="00E54E95" w:rsidRPr="002571DF">
        <w:t>connector</w:t>
      </w:r>
      <w:r w:rsidRPr="002571DF">
        <w:t xml:space="preserve"> with </w:t>
      </w:r>
      <w:r w:rsidR="003676BC" w:rsidRPr="002571DF">
        <w:t>4-wire connections per conductor</w:t>
      </w:r>
      <w:r w:rsidR="009C522E" w:rsidRPr="002571DF">
        <w:t>,</w:t>
      </w:r>
      <w:r w:rsidRPr="002571DF">
        <w:t xml:space="preserve"> for connection to the bus </w:t>
      </w:r>
      <w:r w:rsidR="0048753E" w:rsidRPr="002571DF">
        <w:t>device</w:t>
      </w:r>
      <w:r w:rsidRPr="002571DF">
        <w:t>.</w:t>
      </w:r>
    </w:p>
    <w:p w14:paraId="1A72A10C" w14:textId="4A2EB97C" w:rsidR="002C03E1" w:rsidRDefault="002C03E1">
      <w:pPr>
        <w:spacing w:before="0" w:after="0" w:line="240" w:lineRule="auto"/>
        <w:contextualSpacing w:val="0"/>
      </w:pPr>
      <w:r>
        <w:br w:type="page"/>
      </w:r>
    </w:p>
    <w:p w14:paraId="7D8E945F" w14:textId="77777777" w:rsidR="00F23696" w:rsidRPr="002571DF" w:rsidRDefault="00F23696" w:rsidP="0067003C">
      <w:pPr>
        <w:numPr>
          <w:ilvl w:val="12"/>
          <w:numId w:val="0"/>
        </w:numPr>
      </w:pPr>
    </w:p>
    <w:p w14:paraId="57C91DC8" w14:textId="0C97E71F" w:rsidR="002571DF" w:rsidRPr="002571DF" w:rsidRDefault="002571DF" w:rsidP="002571DF">
      <w:pPr>
        <w:numPr>
          <w:ilvl w:val="12"/>
          <w:numId w:val="0"/>
        </w:numPr>
      </w:pPr>
      <w:r w:rsidRPr="002571DF">
        <w:rPr>
          <w:b/>
        </w:rPr>
        <w:t>Technical data of an electrical segment:</w:t>
      </w:r>
    </w:p>
    <w:p w14:paraId="598871F9" w14:textId="77777777" w:rsidR="002571DF" w:rsidRPr="002571DF" w:rsidRDefault="002571DF" w:rsidP="002571DF">
      <w:pPr>
        <w:pStyle w:val="Bullet1"/>
      </w:pPr>
      <w:r w:rsidRPr="002571DF">
        <w:t>Random topology.</w:t>
      </w:r>
    </w:p>
    <w:p w14:paraId="62894202" w14:textId="77777777" w:rsidR="002571DF" w:rsidRPr="002571DF" w:rsidRDefault="002571DF" w:rsidP="002571DF">
      <w:pPr>
        <w:pStyle w:val="Bullet1"/>
      </w:pPr>
      <w:r w:rsidRPr="002571DF">
        <w:t>Total capacitance of one segment:</w:t>
      </w:r>
      <w:r w:rsidRPr="002571DF">
        <w:br/>
      </w:r>
      <w:r w:rsidRPr="0038003B">
        <w:rPr>
          <w:rStyle w:val="Bullet2Char"/>
        </w:rPr>
        <w:t xml:space="preserve">without bus devices, line coupler, line repeater: 100 </w:t>
      </w:r>
      <w:proofErr w:type="spellStart"/>
      <w:r w:rsidRPr="0038003B">
        <w:rPr>
          <w:rStyle w:val="Bullet2Char"/>
        </w:rPr>
        <w:t>nF</w:t>
      </w:r>
      <w:proofErr w:type="spellEnd"/>
      <w:r w:rsidRPr="0038003B">
        <w:rPr>
          <w:rStyle w:val="Bullet2Char"/>
        </w:rPr>
        <w:t xml:space="preserve"> max.</w:t>
      </w:r>
      <w:r w:rsidRPr="0038003B">
        <w:rPr>
          <w:rStyle w:val="Bullet2Char"/>
        </w:rPr>
        <w:br/>
        <w:t xml:space="preserve">with bus devices, line coupler, line repeater: 120 </w:t>
      </w:r>
      <w:proofErr w:type="spellStart"/>
      <w:r w:rsidRPr="0038003B">
        <w:rPr>
          <w:rStyle w:val="Bullet2Char"/>
        </w:rPr>
        <w:t>nF</w:t>
      </w:r>
      <w:proofErr w:type="spellEnd"/>
      <w:r w:rsidRPr="0038003B">
        <w:rPr>
          <w:rStyle w:val="Bullet2Char"/>
        </w:rPr>
        <w:t xml:space="preserve"> max.</w:t>
      </w:r>
      <w:r w:rsidRPr="002571DF">
        <w:br/>
        <w:t xml:space="preserve">(measured at 10 </w:t>
      </w:r>
      <w:proofErr w:type="spellStart"/>
      <w:r w:rsidRPr="002571DF">
        <w:t>KHz</w:t>
      </w:r>
      <w:proofErr w:type="spellEnd"/>
      <w:r w:rsidRPr="002571DF">
        <w:t>)</w:t>
      </w:r>
    </w:p>
    <w:p w14:paraId="46B63DCA" w14:textId="77777777" w:rsidR="002571DF" w:rsidRPr="002571DF" w:rsidRDefault="002571DF" w:rsidP="002571DF">
      <w:pPr>
        <w:pStyle w:val="Bullet1"/>
      </w:pPr>
      <w:r w:rsidRPr="002571DF">
        <w:t xml:space="preserve">Bus line resistance between power supply and bus device, line coupler or line repeater: 25 </w:t>
      </w:r>
      <w:r w:rsidRPr="002571DF">
        <w:sym w:font="Symbol" w:char="F057"/>
      </w:r>
      <w:r w:rsidRPr="002571DF">
        <w:t xml:space="preserve"> max.</w:t>
      </w:r>
      <w:r w:rsidRPr="002571DF">
        <w:br/>
        <w:t xml:space="preserve">Bus line resistance between two bus devices, line couplers or line repeaters: 50 </w:t>
      </w:r>
      <w:r w:rsidRPr="002571DF">
        <w:sym w:font="Symbol" w:char="F057"/>
      </w:r>
      <w:r w:rsidRPr="002571DF">
        <w:t xml:space="preserve"> max.</w:t>
      </w:r>
    </w:p>
    <w:p w14:paraId="586D39E9" w14:textId="77777777" w:rsidR="002571DF" w:rsidRPr="002571DF" w:rsidRDefault="002571DF" w:rsidP="002571DF">
      <w:pPr>
        <w:pStyle w:val="Bullet1"/>
      </w:pPr>
      <w:r w:rsidRPr="002571DF">
        <w:t xml:space="preserve">Minimum resistance between two power supplies: 15 </w:t>
      </w:r>
      <w:r w:rsidRPr="002571DF">
        <w:sym w:font="Symbol" w:char="F057"/>
      </w:r>
      <w:r w:rsidRPr="002571DF">
        <w:br/>
        <w:t>Minimum bus line length between two power supplies: 200 m (or see manufacturer instruction).</w:t>
      </w:r>
    </w:p>
    <w:p w14:paraId="71537D14" w14:textId="3A98F857" w:rsidR="002571DF" w:rsidRDefault="002571DF" w:rsidP="002571DF">
      <w:pPr>
        <w:pStyle w:val="Bullet1"/>
      </w:pPr>
      <w:r w:rsidRPr="002571DF">
        <w:t xml:space="preserve">Voltage </w:t>
      </w:r>
      <w:proofErr w:type="gramStart"/>
      <w:r w:rsidRPr="002571DF">
        <w:t>drop</w:t>
      </w:r>
      <w:proofErr w:type="gramEnd"/>
      <w:r w:rsidRPr="002571DF">
        <w:t xml:space="preserve"> on bus line between power supply and bus device or line coupler: 5 V max.</w:t>
      </w:r>
      <w:r w:rsidRPr="002571DF">
        <w:br/>
        <w:t>This criterion determines how the bus devices may be physically arranged in the bus line of a segment. It is not permitted, for instance, to have a conglomeration of bus devices installed at one end of a 350 m bus line and the power supply at the other.</w:t>
      </w:r>
    </w:p>
    <w:p w14:paraId="197BF72D" w14:textId="062B2F61" w:rsidR="00F23696" w:rsidRDefault="00F23696" w:rsidP="002571DF">
      <w:pPr>
        <w:pStyle w:val="Bullet1"/>
      </w:pPr>
      <w:r>
        <w:t>For max. length line segment, max. length between two bus devices and max. length between power supply and bus device refer, see Basic course documentation.</w:t>
      </w:r>
    </w:p>
    <w:p w14:paraId="41C54766" w14:textId="2210F76E" w:rsidR="00F23696" w:rsidRPr="002571DF" w:rsidRDefault="00F23696" w:rsidP="002571DF">
      <w:pPr>
        <w:pStyle w:val="Bullet1"/>
      </w:pPr>
      <w:r>
        <w:t xml:space="preserve">Max. number of bus devices in an electrical segment see Basic course documentation. </w:t>
      </w:r>
    </w:p>
    <w:p w14:paraId="3CE7A8B7" w14:textId="77777777" w:rsidR="002571DF" w:rsidRPr="002571DF" w:rsidRDefault="002571DF" w:rsidP="002571DF">
      <w:pPr>
        <w:numPr>
          <w:ilvl w:val="12"/>
          <w:numId w:val="0"/>
        </w:numPr>
        <w:rPr>
          <w:b/>
        </w:rPr>
      </w:pPr>
    </w:p>
    <w:p w14:paraId="1E405B82" w14:textId="77777777" w:rsidR="002571DF" w:rsidRPr="002571DF" w:rsidRDefault="002571DF" w:rsidP="002571DF">
      <w:pPr>
        <w:numPr>
          <w:ilvl w:val="12"/>
          <w:numId w:val="0"/>
        </w:numPr>
        <w:rPr>
          <w:b/>
        </w:rPr>
      </w:pPr>
      <w:r w:rsidRPr="002571DF">
        <w:rPr>
          <w:b/>
        </w:rPr>
        <w:t>Technical data of the bus line:</w:t>
      </w:r>
    </w:p>
    <w:tbl>
      <w:tblPr>
        <w:tblW w:w="0" w:type="auto"/>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000" w:firstRow="0" w:lastRow="0" w:firstColumn="0" w:lastColumn="0" w:noHBand="0" w:noVBand="0"/>
      </w:tblPr>
      <w:tblGrid>
        <w:gridCol w:w="3757"/>
        <w:gridCol w:w="5140"/>
      </w:tblGrid>
      <w:tr w:rsidR="002571DF" w:rsidRPr="002571DF" w14:paraId="54ABF6E3" w14:textId="77777777" w:rsidTr="00A53EC3">
        <w:tc>
          <w:tcPr>
            <w:tcW w:w="3757" w:type="dxa"/>
            <w:shd w:val="clear" w:color="auto" w:fill="auto"/>
          </w:tcPr>
          <w:p w14:paraId="26035AB4" w14:textId="77777777" w:rsidR="002571DF" w:rsidRPr="002571DF" w:rsidRDefault="002571DF" w:rsidP="00A53EC3">
            <w:pPr>
              <w:numPr>
                <w:ilvl w:val="12"/>
                <w:numId w:val="0"/>
              </w:numPr>
              <w:rPr>
                <w:sz w:val="20"/>
                <w:szCs w:val="20"/>
              </w:rPr>
            </w:pPr>
            <w:r w:rsidRPr="002571DF">
              <w:rPr>
                <w:sz w:val="20"/>
                <w:szCs w:val="20"/>
              </w:rPr>
              <w:t>Type</w:t>
            </w:r>
          </w:p>
        </w:tc>
        <w:tc>
          <w:tcPr>
            <w:tcW w:w="5140" w:type="dxa"/>
            <w:shd w:val="clear" w:color="auto" w:fill="auto"/>
          </w:tcPr>
          <w:p w14:paraId="69BB6203" w14:textId="77777777" w:rsidR="002571DF" w:rsidRPr="002571DF" w:rsidRDefault="002571DF" w:rsidP="00A53EC3">
            <w:pPr>
              <w:numPr>
                <w:ilvl w:val="12"/>
                <w:numId w:val="0"/>
              </w:numPr>
              <w:rPr>
                <w:sz w:val="20"/>
                <w:szCs w:val="20"/>
              </w:rPr>
            </w:pPr>
            <w:r w:rsidRPr="002571DF">
              <w:rPr>
                <w:sz w:val="20"/>
                <w:szCs w:val="20"/>
              </w:rPr>
              <w:t>Twisted Pair, two pairs</w:t>
            </w:r>
          </w:p>
        </w:tc>
      </w:tr>
      <w:tr w:rsidR="002571DF" w:rsidRPr="002571DF" w14:paraId="069B6971" w14:textId="77777777" w:rsidTr="00A53EC3">
        <w:tc>
          <w:tcPr>
            <w:tcW w:w="3757" w:type="dxa"/>
            <w:shd w:val="clear" w:color="auto" w:fill="auto"/>
          </w:tcPr>
          <w:p w14:paraId="642B4E96" w14:textId="2C8677EE" w:rsidR="002571DF" w:rsidRPr="002571DF" w:rsidRDefault="00B03CC8" w:rsidP="00A53EC3">
            <w:pPr>
              <w:numPr>
                <w:ilvl w:val="12"/>
                <w:numId w:val="0"/>
              </w:numPr>
              <w:rPr>
                <w:sz w:val="20"/>
                <w:szCs w:val="20"/>
              </w:rPr>
            </w:pPr>
            <w:r>
              <w:rPr>
                <w:sz w:val="20"/>
                <w:szCs w:val="20"/>
              </w:rPr>
              <w:t>Line</w:t>
            </w:r>
            <w:r w:rsidRPr="002571DF">
              <w:rPr>
                <w:sz w:val="20"/>
                <w:szCs w:val="20"/>
              </w:rPr>
              <w:t xml:space="preserve"> </w:t>
            </w:r>
            <w:r w:rsidR="002571DF" w:rsidRPr="002571DF">
              <w:rPr>
                <w:sz w:val="20"/>
                <w:szCs w:val="20"/>
              </w:rPr>
              <w:t>resistance per line</w:t>
            </w:r>
            <w:r>
              <w:rPr>
                <w:sz w:val="20"/>
                <w:szCs w:val="20"/>
              </w:rPr>
              <w:t xml:space="preserve"> segment</w:t>
            </w:r>
          </w:p>
        </w:tc>
        <w:tc>
          <w:tcPr>
            <w:tcW w:w="5140" w:type="dxa"/>
            <w:shd w:val="clear" w:color="auto" w:fill="auto"/>
          </w:tcPr>
          <w:p w14:paraId="6C72AE73" w14:textId="77777777" w:rsidR="002571DF" w:rsidRPr="002571DF" w:rsidRDefault="002571DF" w:rsidP="00A53EC3">
            <w:pPr>
              <w:numPr>
                <w:ilvl w:val="12"/>
                <w:numId w:val="0"/>
              </w:numPr>
              <w:rPr>
                <w:sz w:val="20"/>
                <w:szCs w:val="20"/>
              </w:rPr>
            </w:pPr>
            <w:r w:rsidRPr="002571DF">
              <w:rPr>
                <w:sz w:val="20"/>
                <w:szCs w:val="20"/>
              </w:rPr>
              <w:t xml:space="preserve">maximum 37 </w:t>
            </w:r>
            <w:r w:rsidRPr="002571DF">
              <w:rPr>
                <w:sz w:val="20"/>
                <w:szCs w:val="20"/>
              </w:rPr>
              <w:sym w:font="Symbol" w:char="F057"/>
            </w:r>
            <w:r w:rsidRPr="002571DF">
              <w:rPr>
                <w:sz w:val="20"/>
                <w:szCs w:val="20"/>
              </w:rPr>
              <w:t xml:space="preserve">/km (Loop resistance max. 75 </w:t>
            </w:r>
            <w:r w:rsidRPr="002571DF">
              <w:rPr>
                <w:sz w:val="20"/>
                <w:szCs w:val="20"/>
              </w:rPr>
              <w:sym w:font="Symbol" w:char="F057"/>
            </w:r>
            <w:r w:rsidRPr="002571DF">
              <w:rPr>
                <w:sz w:val="20"/>
                <w:szCs w:val="20"/>
              </w:rPr>
              <w:t>/km)</w:t>
            </w:r>
          </w:p>
        </w:tc>
      </w:tr>
      <w:tr w:rsidR="002571DF" w:rsidRPr="002571DF" w14:paraId="146E4048" w14:textId="77777777" w:rsidTr="00A53EC3">
        <w:tc>
          <w:tcPr>
            <w:tcW w:w="3757" w:type="dxa"/>
            <w:shd w:val="clear" w:color="auto" w:fill="auto"/>
          </w:tcPr>
          <w:p w14:paraId="1328CAAD" w14:textId="77777777" w:rsidR="002571DF" w:rsidRPr="002571DF" w:rsidRDefault="002571DF" w:rsidP="00A53EC3">
            <w:pPr>
              <w:numPr>
                <w:ilvl w:val="12"/>
                <w:numId w:val="0"/>
              </w:numPr>
              <w:rPr>
                <w:sz w:val="20"/>
                <w:szCs w:val="20"/>
              </w:rPr>
            </w:pPr>
            <w:r w:rsidRPr="002571DF">
              <w:rPr>
                <w:sz w:val="20"/>
                <w:szCs w:val="20"/>
              </w:rPr>
              <w:t>Load capacitance line / line</w:t>
            </w:r>
          </w:p>
        </w:tc>
        <w:tc>
          <w:tcPr>
            <w:tcW w:w="5140" w:type="dxa"/>
            <w:shd w:val="clear" w:color="auto" w:fill="auto"/>
          </w:tcPr>
          <w:p w14:paraId="1EF41249" w14:textId="77777777" w:rsidR="002571DF" w:rsidRPr="002571DF" w:rsidRDefault="002571DF" w:rsidP="00A53EC3">
            <w:pPr>
              <w:numPr>
                <w:ilvl w:val="12"/>
                <w:numId w:val="0"/>
              </w:numPr>
              <w:rPr>
                <w:sz w:val="20"/>
                <w:szCs w:val="20"/>
              </w:rPr>
            </w:pPr>
            <w:r w:rsidRPr="002571DF">
              <w:rPr>
                <w:sz w:val="20"/>
                <w:szCs w:val="20"/>
              </w:rPr>
              <w:t xml:space="preserve">max 100 </w:t>
            </w:r>
            <w:proofErr w:type="spellStart"/>
            <w:r w:rsidRPr="002571DF">
              <w:rPr>
                <w:sz w:val="20"/>
                <w:szCs w:val="20"/>
              </w:rPr>
              <w:t>nF</w:t>
            </w:r>
            <w:proofErr w:type="spellEnd"/>
            <w:r w:rsidRPr="002571DF">
              <w:rPr>
                <w:sz w:val="20"/>
                <w:szCs w:val="20"/>
              </w:rPr>
              <w:t>/km (800 Hz)</w:t>
            </w:r>
          </w:p>
        </w:tc>
      </w:tr>
      <w:tr w:rsidR="002571DF" w:rsidRPr="002571DF" w14:paraId="522CCB0E" w14:textId="77777777" w:rsidTr="00A53EC3">
        <w:tc>
          <w:tcPr>
            <w:tcW w:w="3757" w:type="dxa"/>
            <w:shd w:val="clear" w:color="auto" w:fill="auto"/>
          </w:tcPr>
          <w:p w14:paraId="64A4C1C0" w14:textId="77777777" w:rsidR="002571DF" w:rsidRPr="002571DF" w:rsidRDefault="002571DF" w:rsidP="00A53EC3">
            <w:pPr>
              <w:numPr>
                <w:ilvl w:val="12"/>
                <w:numId w:val="0"/>
              </w:numPr>
              <w:rPr>
                <w:sz w:val="20"/>
                <w:szCs w:val="20"/>
              </w:rPr>
            </w:pPr>
            <w:r w:rsidRPr="002571DF">
              <w:rPr>
                <w:sz w:val="20"/>
                <w:szCs w:val="20"/>
              </w:rPr>
              <w:t>Screening</w:t>
            </w:r>
          </w:p>
        </w:tc>
        <w:tc>
          <w:tcPr>
            <w:tcW w:w="5140" w:type="dxa"/>
            <w:shd w:val="clear" w:color="auto" w:fill="auto"/>
          </w:tcPr>
          <w:p w14:paraId="1FA9DA6A" w14:textId="77777777" w:rsidR="002571DF" w:rsidRPr="002571DF" w:rsidRDefault="002571DF" w:rsidP="00A53EC3">
            <w:pPr>
              <w:numPr>
                <w:ilvl w:val="12"/>
                <w:numId w:val="0"/>
              </w:numPr>
              <w:rPr>
                <w:sz w:val="20"/>
                <w:szCs w:val="20"/>
              </w:rPr>
            </w:pPr>
            <w:r w:rsidRPr="002571DF">
              <w:rPr>
                <w:sz w:val="20"/>
                <w:szCs w:val="20"/>
              </w:rPr>
              <w:t>Thin strip with drain terminal</w:t>
            </w:r>
          </w:p>
        </w:tc>
      </w:tr>
      <w:tr w:rsidR="002571DF" w:rsidRPr="002571DF" w14:paraId="1936DBD7" w14:textId="77777777" w:rsidTr="00A53EC3">
        <w:tc>
          <w:tcPr>
            <w:tcW w:w="3757" w:type="dxa"/>
            <w:shd w:val="clear" w:color="auto" w:fill="auto"/>
          </w:tcPr>
          <w:p w14:paraId="1B76BAEB" w14:textId="77777777" w:rsidR="002571DF" w:rsidRPr="002571DF" w:rsidRDefault="002571DF" w:rsidP="00A53EC3">
            <w:pPr>
              <w:numPr>
                <w:ilvl w:val="12"/>
                <w:numId w:val="0"/>
              </w:numPr>
              <w:rPr>
                <w:sz w:val="20"/>
                <w:szCs w:val="20"/>
              </w:rPr>
            </w:pPr>
            <w:r w:rsidRPr="002571DF">
              <w:rPr>
                <w:sz w:val="20"/>
                <w:szCs w:val="20"/>
              </w:rPr>
              <w:t>Number of twists</w:t>
            </w:r>
          </w:p>
        </w:tc>
        <w:tc>
          <w:tcPr>
            <w:tcW w:w="5140" w:type="dxa"/>
            <w:shd w:val="clear" w:color="auto" w:fill="auto"/>
          </w:tcPr>
          <w:p w14:paraId="34ED9340" w14:textId="77777777" w:rsidR="002571DF" w:rsidRPr="002571DF" w:rsidRDefault="002571DF" w:rsidP="00A53EC3">
            <w:pPr>
              <w:numPr>
                <w:ilvl w:val="12"/>
                <w:numId w:val="0"/>
              </w:numPr>
              <w:rPr>
                <w:sz w:val="20"/>
                <w:szCs w:val="20"/>
              </w:rPr>
            </w:pPr>
            <w:r w:rsidRPr="002571DF">
              <w:rPr>
                <w:sz w:val="20"/>
                <w:szCs w:val="20"/>
              </w:rPr>
              <w:t>minimum 5 twists /m</w:t>
            </w:r>
          </w:p>
        </w:tc>
      </w:tr>
      <w:tr w:rsidR="002571DF" w:rsidRPr="002571DF" w14:paraId="00EE1631" w14:textId="77777777" w:rsidTr="00A53EC3">
        <w:tc>
          <w:tcPr>
            <w:tcW w:w="3757" w:type="dxa"/>
            <w:shd w:val="clear" w:color="auto" w:fill="auto"/>
          </w:tcPr>
          <w:p w14:paraId="689C758F" w14:textId="111057A7" w:rsidR="002571DF" w:rsidRPr="002571DF" w:rsidRDefault="002571DF" w:rsidP="00A53EC3">
            <w:pPr>
              <w:numPr>
                <w:ilvl w:val="12"/>
                <w:numId w:val="0"/>
              </w:numPr>
              <w:rPr>
                <w:sz w:val="20"/>
                <w:szCs w:val="20"/>
              </w:rPr>
            </w:pPr>
            <w:r w:rsidRPr="002571DF">
              <w:rPr>
                <w:sz w:val="20"/>
                <w:szCs w:val="20"/>
              </w:rPr>
              <w:t>Line diameter</w:t>
            </w:r>
            <w:r w:rsidR="00B03CC8">
              <w:rPr>
                <w:sz w:val="20"/>
                <w:szCs w:val="20"/>
              </w:rPr>
              <w:t>/cross section</w:t>
            </w:r>
          </w:p>
        </w:tc>
        <w:tc>
          <w:tcPr>
            <w:tcW w:w="5140" w:type="dxa"/>
            <w:shd w:val="clear" w:color="auto" w:fill="auto"/>
          </w:tcPr>
          <w:p w14:paraId="5556E077" w14:textId="77777777" w:rsidR="002571DF" w:rsidRPr="002571DF" w:rsidRDefault="002571DF" w:rsidP="00A53EC3">
            <w:pPr>
              <w:numPr>
                <w:ilvl w:val="12"/>
                <w:numId w:val="0"/>
              </w:numPr>
              <w:rPr>
                <w:sz w:val="20"/>
                <w:szCs w:val="20"/>
              </w:rPr>
            </w:pPr>
            <w:r w:rsidRPr="002571DF">
              <w:rPr>
                <w:sz w:val="20"/>
                <w:szCs w:val="20"/>
              </w:rPr>
              <w:t>0.8 mm</w:t>
            </w:r>
          </w:p>
        </w:tc>
      </w:tr>
    </w:tbl>
    <w:p w14:paraId="48D60AED" w14:textId="77777777" w:rsidR="002571DF" w:rsidRPr="002571DF" w:rsidRDefault="002571DF" w:rsidP="002571DF">
      <w:pPr>
        <w:numPr>
          <w:ilvl w:val="12"/>
          <w:numId w:val="0"/>
        </w:numPr>
      </w:pPr>
    </w:p>
    <w:p w14:paraId="3D6692A9" w14:textId="136F943D" w:rsidR="002571DF" w:rsidRDefault="002571DF" w:rsidP="00F23696">
      <w:r w:rsidRPr="002571DF">
        <w:t>TP cable that meets the KNX requirements in Volume 9 of the KNX specifications (</w:t>
      </w:r>
      <w:r w:rsidR="00166B15" w:rsidRPr="002571DF">
        <w:t>e.g.,</w:t>
      </w:r>
      <w:r w:rsidRPr="002571DF">
        <w:t xml:space="preserve"> YCYM 2x2x0.8 or J-Y(St)Y 2x2x0.8) can be recognized (without KNX logo) or certified (with KNX logo) by KNX Association. Only the green standard TP cable guarantees the cable lengths </w:t>
      </w:r>
      <w:r>
        <w:t xml:space="preserve">as mentioned </w:t>
      </w:r>
      <w:r w:rsidRPr="002571DF">
        <w:t xml:space="preserve">above. The maximum length of all other cables per line is indicated in the </w:t>
      </w:r>
      <w:r>
        <w:t xml:space="preserve">respective cable </w:t>
      </w:r>
      <w:r w:rsidRPr="002571DF">
        <w:t>data sheet.</w:t>
      </w:r>
    </w:p>
    <w:p w14:paraId="53046D40" w14:textId="77777777" w:rsidR="00F23696" w:rsidRPr="002571DF" w:rsidRDefault="00F23696" w:rsidP="002571DF">
      <w:pPr>
        <w:numPr>
          <w:ilvl w:val="12"/>
          <w:numId w:val="0"/>
        </w:numPr>
      </w:pPr>
    </w:p>
    <w:p w14:paraId="23153E0E" w14:textId="77777777" w:rsidR="002571DF" w:rsidRPr="002571DF" w:rsidRDefault="002571DF" w:rsidP="002571DF">
      <w:pPr>
        <w:numPr>
          <w:ilvl w:val="12"/>
          <w:numId w:val="0"/>
        </w:numPr>
        <w:rPr>
          <w:b/>
        </w:rPr>
      </w:pPr>
      <w:r w:rsidRPr="002571DF">
        <w:rPr>
          <w:b/>
        </w:rPr>
        <w:t xml:space="preserve">Transmission method used: </w:t>
      </w:r>
    </w:p>
    <w:p w14:paraId="00FA5EB4" w14:textId="77777777" w:rsidR="002571DF" w:rsidRPr="002571DF" w:rsidRDefault="002571DF" w:rsidP="002571DF">
      <w:r w:rsidRPr="002571DF">
        <w:t>Time division multiplexing, baseband, symmetrical</w:t>
      </w:r>
    </w:p>
    <w:p w14:paraId="350F725D" w14:textId="77777777" w:rsidR="00F23696" w:rsidRDefault="00F23696">
      <w:pPr>
        <w:spacing w:before="0" w:after="0" w:line="240" w:lineRule="auto"/>
        <w:contextualSpacing w:val="0"/>
        <w:rPr>
          <w:rFonts w:eastAsia="Times New Roman"/>
          <w:b/>
          <w:bCs/>
          <w:kern w:val="32"/>
          <w:sz w:val="28"/>
          <w:szCs w:val="28"/>
        </w:rPr>
      </w:pPr>
      <w:r>
        <w:br w:type="page"/>
      </w:r>
    </w:p>
    <w:p w14:paraId="72353603" w14:textId="32FBC0B0" w:rsidR="00D67E9E" w:rsidRPr="00340707" w:rsidRDefault="00C0336B" w:rsidP="00340707">
      <w:pPr>
        <w:pStyle w:val="Heading1"/>
      </w:pPr>
      <w:bookmarkStart w:id="138" w:name="_Toc106372445"/>
      <w:r w:rsidRPr="00340707">
        <w:lastRenderedPageBreak/>
        <w:t xml:space="preserve">Appendix: Further examples </w:t>
      </w:r>
      <w:r w:rsidR="00317669">
        <w:t>of</w:t>
      </w:r>
      <w:r w:rsidRPr="00340707">
        <w:t xml:space="preserve"> cEMI telegrams</w:t>
      </w:r>
      <w:bookmarkEnd w:id="138"/>
    </w:p>
    <w:p w14:paraId="4BE72C96" w14:textId="7EA644CA" w:rsidR="00C0336B" w:rsidRPr="00340707" w:rsidRDefault="00C0336B" w:rsidP="006C188C"/>
    <w:p w14:paraId="11F3812C" w14:textId="7DA109A4" w:rsidR="00C0336B" w:rsidRPr="00340707" w:rsidRDefault="00C0336B" w:rsidP="00037C7E">
      <w:pPr>
        <w:pStyle w:val="ListParagraph"/>
        <w:numPr>
          <w:ilvl w:val="0"/>
          <w:numId w:val="22"/>
        </w:numPr>
        <w:spacing w:before="0" w:after="0" w:line="240" w:lineRule="auto"/>
        <w:contextualSpacing w:val="0"/>
      </w:pPr>
      <w:r w:rsidRPr="00340707">
        <w:t>29 00 BC E0 11 1B 01 17 01 00 81</w:t>
      </w:r>
    </w:p>
    <w:p w14:paraId="45AF2011" w14:textId="77777777" w:rsidR="00C0336B" w:rsidRPr="00340707" w:rsidRDefault="00C0336B" w:rsidP="00C0336B">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4BB1CCCD" w14:textId="77777777" w:rsidTr="00130547">
        <w:tc>
          <w:tcPr>
            <w:tcW w:w="549" w:type="dxa"/>
          </w:tcPr>
          <w:p w14:paraId="6A6E1705" w14:textId="77777777" w:rsidR="00C0336B" w:rsidRPr="00130547" w:rsidRDefault="00C0336B" w:rsidP="00C0336B">
            <w:pPr>
              <w:spacing w:before="0" w:after="0" w:line="240" w:lineRule="auto"/>
              <w:contextualSpacing w:val="0"/>
            </w:pPr>
            <w:r w:rsidRPr="00130547">
              <w:t>1</w:t>
            </w:r>
          </w:p>
        </w:tc>
        <w:tc>
          <w:tcPr>
            <w:tcW w:w="1721" w:type="dxa"/>
          </w:tcPr>
          <w:p w14:paraId="1C761BC5" w14:textId="77777777" w:rsidR="00C0336B" w:rsidRPr="00130547" w:rsidRDefault="00C0336B" w:rsidP="00C0336B">
            <w:pPr>
              <w:spacing w:before="0" w:after="0" w:line="240" w:lineRule="auto"/>
              <w:contextualSpacing w:val="0"/>
            </w:pPr>
            <w:r w:rsidRPr="00130547">
              <w:t>29</w:t>
            </w:r>
          </w:p>
        </w:tc>
        <w:tc>
          <w:tcPr>
            <w:tcW w:w="2545" w:type="dxa"/>
          </w:tcPr>
          <w:p w14:paraId="7A141F31" w14:textId="77777777" w:rsidR="00C0336B" w:rsidRPr="00130547" w:rsidRDefault="00C0336B" w:rsidP="00C0336B">
            <w:pPr>
              <w:spacing w:before="0" w:after="0" w:line="240" w:lineRule="auto"/>
              <w:contextualSpacing w:val="0"/>
            </w:pPr>
          </w:p>
        </w:tc>
        <w:tc>
          <w:tcPr>
            <w:tcW w:w="4961" w:type="dxa"/>
          </w:tcPr>
          <w:p w14:paraId="70FD97B4" w14:textId="77777777" w:rsidR="00C0336B" w:rsidRPr="00130547" w:rsidRDefault="00C0336B" w:rsidP="00C0336B">
            <w:pPr>
              <w:spacing w:before="0" w:after="0" w:line="240" w:lineRule="auto"/>
              <w:contextualSpacing w:val="0"/>
            </w:pPr>
            <w:r w:rsidRPr="00130547">
              <w:t>From bus</w:t>
            </w:r>
          </w:p>
        </w:tc>
      </w:tr>
      <w:tr w:rsidR="00C0336B" w:rsidRPr="00130547" w14:paraId="1A0FE29B" w14:textId="77777777" w:rsidTr="00130547">
        <w:tc>
          <w:tcPr>
            <w:tcW w:w="549" w:type="dxa"/>
          </w:tcPr>
          <w:p w14:paraId="7F0AAA69" w14:textId="77777777" w:rsidR="00C0336B" w:rsidRPr="00130547" w:rsidRDefault="00C0336B" w:rsidP="00C0336B">
            <w:pPr>
              <w:spacing w:before="0" w:after="0" w:line="240" w:lineRule="auto"/>
              <w:contextualSpacing w:val="0"/>
            </w:pPr>
            <w:r w:rsidRPr="00130547">
              <w:t>2</w:t>
            </w:r>
          </w:p>
        </w:tc>
        <w:tc>
          <w:tcPr>
            <w:tcW w:w="1721" w:type="dxa"/>
          </w:tcPr>
          <w:p w14:paraId="57388B75" w14:textId="77777777" w:rsidR="00C0336B" w:rsidRPr="00130547" w:rsidRDefault="00C0336B" w:rsidP="00C0336B">
            <w:pPr>
              <w:spacing w:before="0" w:after="0" w:line="240" w:lineRule="auto"/>
              <w:contextualSpacing w:val="0"/>
            </w:pPr>
            <w:r w:rsidRPr="00130547">
              <w:t>00</w:t>
            </w:r>
          </w:p>
        </w:tc>
        <w:tc>
          <w:tcPr>
            <w:tcW w:w="2545" w:type="dxa"/>
          </w:tcPr>
          <w:p w14:paraId="2F4AF786" w14:textId="77777777" w:rsidR="00C0336B" w:rsidRPr="00130547" w:rsidRDefault="00C0336B" w:rsidP="00C0336B">
            <w:pPr>
              <w:spacing w:before="0" w:after="0" w:line="240" w:lineRule="auto"/>
              <w:contextualSpacing w:val="0"/>
            </w:pPr>
          </w:p>
        </w:tc>
        <w:tc>
          <w:tcPr>
            <w:tcW w:w="4961" w:type="dxa"/>
          </w:tcPr>
          <w:p w14:paraId="6A06985C" w14:textId="77777777" w:rsidR="00C0336B" w:rsidRPr="00130547" w:rsidRDefault="00C0336B" w:rsidP="00C0336B">
            <w:pPr>
              <w:spacing w:before="0" w:after="0" w:line="240" w:lineRule="auto"/>
              <w:contextualSpacing w:val="0"/>
            </w:pPr>
            <w:r w:rsidRPr="00130547">
              <w:t>TP or IP telegram</w:t>
            </w:r>
          </w:p>
        </w:tc>
      </w:tr>
      <w:tr w:rsidR="00A70AB2" w:rsidRPr="00130547" w14:paraId="53052CC1" w14:textId="77777777" w:rsidTr="00130547">
        <w:tc>
          <w:tcPr>
            <w:tcW w:w="549" w:type="dxa"/>
          </w:tcPr>
          <w:p w14:paraId="6E751E56" w14:textId="77777777" w:rsidR="00A70AB2" w:rsidRPr="00130547" w:rsidRDefault="00A70AB2" w:rsidP="00A70AB2">
            <w:pPr>
              <w:spacing w:before="0" w:after="0" w:line="240" w:lineRule="auto"/>
              <w:contextualSpacing w:val="0"/>
            </w:pPr>
            <w:r w:rsidRPr="00130547">
              <w:t>3</w:t>
            </w:r>
          </w:p>
        </w:tc>
        <w:tc>
          <w:tcPr>
            <w:tcW w:w="1721" w:type="dxa"/>
          </w:tcPr>
          <w:p w14:paraId="1E19B4C4" w14:textId="77777777" w:rsidR="00A70AB2" w:rsidRPr="00130547" w:rsidRDefault="00A70AB2" w:rsidP="00A70AB2">
            <w:pPr>
              <w:spacing w:before="0" w:after="0" w:line="240" w:lineRule="auto"/>
              <w:contextualSpacing w:val="0"/>
            </w:pPr>
            <w:r w:rsidRPr="00130547">
              <w:t>-</w:t>
            </w:r>
          </w:p>
        </w:tc>
        <w:tc>
          <w:tcPr>
            <w:tcW w:w="2545" w:type="dxa"/>
          </w:tcPr>
          <w:p w14:paraId="5B388FDA" w14:textId="77777777" w:rsidR="00A70AB2" w:rsidRPr="00130547" w:rsidRDefault="00A70AB2" w:rsidP="00A70AB2">
            <w:pPr>
              <w:spacing w:before="0" w:after="0" w:line="240" w:lineRule="auto"/>
              <w:contextualSpacing w:val="0"/>
            </w:pPr>
          </w:p>
        </w:tc>
        <w:tc>
          <w:tcPr>
            <w:tcW w:w="4961" w:type="dxa"/>
          </w:tcPr>
          <w:p w14:paraId="23F3976E" w14:textId="0E709398" w:rsidR="00A70AB2" w:rsidRPr="00130547" w:rsidRDefault="00A70AB2" w:rsidP="00A70AB2">
            <w:pPr>
              <w:spacing w:before="0" w:after="0" w:line="240" w:lineRule="auto"/>
              <w:contextualSpacing w:val="0"/>
            </w:pPr>
            <w:r>
              <w:t>Additional Information - d</w:t>
            </w:r>
            <w:r w:rsidRPr="00130547">
              <w:t>oes not exist</w:t>
            </w:r>
          </w:p>
        </w:tc>
      </w:tr>
      <w:tr w:rsidR="00C0336B" w:rsidRPr="00130547" w14:paraId="4A9A65D7" w14:textId="77777777" w:rsidTr="00130547">
        <w:tc>
          <w:tcPr>
            <w:tcW w:w="549" w:type="dxa"/>
          </w:tcPr>
          <w:p w14:paraId="0892C122" w14:textId="77777777" w:rsidR="00C0336B" w:rsidRPr="00130547" w:rsidRDefault="00C0336B" w:rsidP="00C0336B">
            <w:pPr>
              <w:spacing w:before="0" w:after="0" w:line="240" w:lineRule="auto"/>
              <w:contextualSpacing w:val="0"/>
            </w:pPr>
            <w:r w:rsidRPr="00130547">
              <w:t>4</w:t>
            </w:r>
          </w:p>
        </w:tc>
        <w:tc>
          <w:tcPr>
            <w:tcW w:w="1721" w:type="dxa"/>
          </w:tcPr>
          <w:p w14:paraId="0107E0BD" w14:textId="77777777" w:rsidR="00C0336B" w:rsidRPr="00130547" w:rsidRDefault="00C0336B" w:rsidP="00C0336B">
            <w:pPr>
              <w:spacing w:before="0" w:after="0" w:line="240" w:lineRule="auto"/>
              <w:contextualSpacing w:val="0"/>
            </w:pPr>
            <w:r w:rsidRPr="00130547">
              <w:t>BC</w:t>
            </w:r>
          </w:p>
        </w:tc>
        <w:tc>
          <w:tcPr>
            <w:tcW w:w="2545" w:type="dxa"/>
          </w:tcPr>
          <w:p w14:paraId="26456CA8" w14:textId="77777777" w:rsidR="00C0336B" w:rsidRPr="00130547" w:rsidRDefault="00C0336B" w:rsidP="00C0336B">
            <w:pPr>
              <w:spacing w:before="0" w:after="0" w:line="240" w:lineRule="auto"/>
              <w:contextualSpacing w:val="0"/>
            </w:pPr>
            <w:r w:rsidRPr="00130547">
              <w:t>1011 1100</w:t>
            </w:r>
          </w:p>
        </w:tc>
        <w:tc>
          <w:tcPr>
            <w:tcW w:w="4961" w:type="dxa"/>
          </w:tcPr>
          <w:p w14:paraId="50663323"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7BC49D57" w14:textId="77777777" w:rsidR="00C0336B" w:rsidRPr="00130547" w:rsidRDefault="00C0336B" w:rsidP="00C0336B">
            <w:pPr>
              <w:spacing w:before="0" w:after="0" w:line="240" w:lineRule="auto"/>
              <w:contextualSpacing w:val="0"/>
            </w:pPr>
            <w:r w:rsidRPr="00130547">
              <w:t>D6 = 0</w:t>
            </w:r>
          </w:p>
          <w:p w14:paraId="40D51009"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48D505CE"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2F4C9630" w14:textId="77777777" w:rsidR="00C0336B" w:rsidRPr="00130547" w:rsidRDefault="00C0336B" w:rsidP="00C0336B">
            <w:pPr>
              <w:spacing w:before="0" w:after="0" w:line="240" w:lineRule="auto"/>
              <w:contextualSpacing w:val="0"/>
            </w:pPr>
            <w:r w:rsidRPr="00130547">
              <w:t xml:space="preserve">D3-D2 = 11 </w:t>
            </w:r>
            <w:r w:rsidRPr="00130547">
              <w:sym w:font="Wingdings" w:char="F0E0"/>
            </w:r>
            <w:r w:rsidRPr="00130547">
              <w:t xml:space="preserve"> Low priority</w:t>
            </w:r>
          </w:p>
          <w:p w14:paraId="282A8DED"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03937273"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65EE09E4" w14:textId="77777777" w:rsidTr="00130547">
        <w:tc>
          <w:tcPr>
            <w:tcW w:w="549" w:type="dxa"/>
          </w:tcPr>
          <w:p w14:paraId="2041CE90" w14:textId="77777777" w:rsidR="00C0336B" w:rsidRPr="00130547" w:rsidRDefault="00C0336B" w:rsidP="00C0336B">
            <w:pPr>
              <w:spacing w:before="0" w:after="0" w:line="240" w:lineRule="auto"/>
              <w:contextualSpacing w:val="0"/>
            </w:pPr>
            <w:r w:rsidRPr="00130547">
              <w:t>5</w:t>
            </w:r>
          </w:p>
        </w:tc>
        <w:tc>
          <w:tcPr>
            <w:tcW w:w="1721" w:type="dxa"/>
          </w:tcPr>
          <w:p w14:paraId="179E1B8B" w14:textId="77777777" w:rsidR="00C0336B" w:rsidRPr="00130547" w:rsidRDefault="00C0336B" w:rsidP="00C0336B">
            <w:pPr>
              <w:spacing w:before="0" w:after="0" w:line="240" w:lineRule="auto"/>
              <w:contextualSpacing w:val="0"/>
            </w:pPr>
            <w:r w:rsidRPr="00130547">
              <w:t>E0</w:t>
            </w:r>
          </w:p>
        </w:tc>
        <w:tc>
          <w:tcPr>
            <w:tcW w:w="2545" w:type="dxa"/>
          </w:tcPr>
          <w:p w14:paraId="279363F0" w14:textId="77777777" w:rsidR="00C0336B" w:rsidRPr="00130547" w:rsidRDefault="00C0336B" w:rsidP="00C0336B">
            <w:pPr>
              <w:spacing w:before="0" w:after="0" w:line="240" w:lineRule="auto"/>
              <w:contextualSpacing w:val="0"/>
            </w:pPr>
            <w:r w:rsidRPr="00130547">
              <w:t>1110 0000</w:t>
            </w:r>
          </w:p>
        </w:tc>
        <w:tc>
          <w:tcPr>
            <w:tcW w:w="4961" w:type="dxa"/>
          </w:tcPr>
          <w:p w14:paraId="5C6DA9C1"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Address type = group address</w:t>
            </w:r>
          </w:p>
          <w:p w14:paraId="76163A76"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4DCDA98B"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5D497D42" w14:textId="77777777" w:rsidTr="00130547">
        <w:tc>
          <w:tcPr>
            <w:tcW w:w="549" w:type="dxa"/>
          </w:tcPr>
          <w:p w14:paraId="77FE6C35" w14:textId="77777777" w:rsidR="00C0336B" w:rsidRPr="00130547" w:rsidRDefault="00C0336B" w:rsidP="00C0336B">
            <w:pPr>
              <w:spacing w:before="0" w:after="0" w:line="240" w:lineRule="auto"/>
              <w:contextualSpacing w:val="0"/>
            </w:pPr>
            <w:r w:rsidRPr="00130547">
              <w:t>6-7</w:t>
            </w:r>
          </w:p>
        </w:tc>
        <w:tc>
          <w:tcPr>
            <w:tcW w:w="1721" w:type="dxa"/>
          </w:tcPr>
          <w:p w14:paraId="768A1B2C" w14:textId="77777777" w:rsidR="00C0336B" w:rsidRPr="00130547" w:rsidRDefault="00C0336B" w:rsidP="00C0336B">
            <w:pPr>
              <w:spacing w:before="0" w:after="0" w:line="240" w:lineRule="auto"/>
              <w:contextualSpacing w:val="0"/>
            </w:pPr>
            <w:r w:rsidRPr="00130547">
              <w:t>11 1B</w:t>
            </w:r>
          </w:p>
        </w:tc>
        <w:tc>
          <w:tcPr>
            <w:tcW w:w="2545" w:type="dxa"/>
          </w:tcPr>
          <w:p w14:paraId="2B4152CF" w14:textId="77777777" w:rsidR="00C0336B" w:rsidRPr="00130547" w:rsidRDefault="00C0336B" w:rsidP="00C0336B">
            <w:pPr>
              <w:spacing w:before="0" w:after="0" w:line="240" w:lineRule="auto"/>
              <w:contextualSpacing w:val="0"/>
            </w:pPr>
            <w:r w:rsidRPr="00130547">
              <w:t>0001 0001 0001 1011</w:t>
            </w:r>
          </w:p>
        </w:tc>
        <w:tc>
          <w:tcPr>
            <w:tcW w:w="4961" w:type="dxa"/>
          </w:tcPr>
          <w:p w14:paraId="0412915D" w14:textId="77777777"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0001 1011 = Device address (27)</w:t>
            </w:r>
          </w:p>
          <w:p w14:paraId="575F5F2C"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00D2F248"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37A558B9" w14:textId="77777777" w:rsidR="00C0336B" w:rsidRPr="00130547" w:rsidRDefault="00C0336B" w:rsidP="00C0336B">
            <w:pPr>
              <w:spacing w:before="0" w:after="0" w:line="240" w:lineRule="auto"/>
              <w:contextualSpacing w:val="0"/>
            </w:pPr>
            <w:r w:rsidRPr="00130547">
              <w:t>Source address = 1.1.27</w:t>
            </w:r>
          </w:p>
        </w:tc>
      </w:tr>
      <w:tr w:rsidR="00C0336B" w:rsidRPr="00130547" w14:paraId="535EF25E" w14:textId="77777777" w:rsidTr="00130547">
        <w:tc>
          <w:tcPr>
            <w:tcW w:w="549" w:type="dxa"/>
          </w:tcPr>
          <w:p w14:paraId="6757404A" w14:textId="77777777" w:rsidR="00C0336B" w:rsidRPr="00130547" w:rsidRDefault="00C0336B" w:rsidP="00C0336B">
            <w:pPr>
              <w:spacing w:before="0" w:after="0" w:line="240" w:lineRule="auto"/>
              <w:contextualSpacing w:val="0"/>
            </w:pPr>
            <w:r w:rsidRPr="00130547">
              <w:t>8-9</w:t>
            </w:r>
          </w:p>
        </w:tc>
        <w:tc>
          <w:tcPr>
            <w:tcW w:w="1721" w:type="dxa"/>
          </w:tcPr>
          <w:p w14:paraId="194A45A1" w14:textId="77777777" w:rsidR="00C0336B" w:rsidRPr="00130547" w:rsidRDefault="00C0336B" w:rsidP="00C0336B">
            <w:pPr>
              <w:spacing w:before="0" w:after="0" w:line="240" w:lineRule="auto"/>
              <w:contextualSpacing w:val="0"/>
            </w:pPr>
            <w:r w:rsidRPr="00130547">
              <w:t>01 17</w:t>
            </w:r>
          </w:p>
        </w:tc>
        <w:tc>
          <w:tcPr>
            <w:tcW w:w="2545" w:type="dxa"/>
          </w:tcPr>
          <w:p w14:paraId="515DF6CC" w14:textId="77777777" w:rsidR="00C0336B" w:rsidRPr="00130547" w:rsidRDefault="00C0336B" w:rsidP="00C0336B">
            <w:pPr>
              <w:spacing w:before="0" w:after="0" w:line="240" w:lineRule="auto"/>
              <w:contextualSpacing w:val="0"/>
            </w:pPr>
            <w:r w:rsidRPr="00130547">
              <w:t>0000 0001 0001 0111</w:t>
            </w:r>
          </w:p>
        </w:tc>
        <w:tc>
          <w:tcPr>
            <w:tcW w:w="4961" w:type="dxa"/>
          </w:tcPr>
          <w:p w14:paraId="1CD1CAA0" w14:textId="77777777" w:rsidR="00C0336B" w:rsidRPr="00130547" w:rsidRDefault="00C0336B" w:rsidP="00C0336B">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37571FC9"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group address (multicast)</w:t>
            </w:r>
          </w:p>
          <w:p w14:paraId="246B3CAF" w14:textId="77777777" w:rsidR="00C0336B" w:rsidRPr="00130547" w:rsidRDefault="00C0336B" w:rsidP="00C0336B">
            <w:pPr>
              <w:spacing w:before="0" w:after="0" w:line="240" w:lineRule="auto"/>
              <w:contextualSpacing w:val="0"/>
            </w:pPr>
            <w:r w:rsidRPr="00130547">
              <w:t>D0-D7 = 23</w:t>
            </w:r>
          </w:p>
          <w:p w14:paraId="4103D72C" w14:textId="77777777" w:rsidR="00C0336B" w:rsidRPr="00130547" w:rsidRDefault="00C0336B" w:rsidP="00C0336B">
            <w:pPr>
              <w:spacing w:before="0" w:after="0" w:line="240" w:lineRule="auto"/>
              <w:contextualSpacing w:val="0"/>
            </w:pPr>
            <w:r w:rsidRPr="00130547">
              <w:t>D0-D2 = 1</w:t>
            </w:r>
          </w:p>
          <w:p w14:paraId="4B628568" w14:textId="77777777" w:rsidR="00C0336B" w:rsidRPr="00130547" w:rsidRDefault="00C0336B" w:rsidP="00C0336B">
            <w:pPr>
              <w:spacing w:before="0" w:after="0" w:line="240" w:lineRule="auto"/>
              <w:contextualSpacing w:val="0"/>
            </w:pPr>
            <w:r w:rsidRPr="00130547">
              <w:t>D3-D7 = 0</w:t>
            </w:r>
          </w:p>
          <w:p w14:paraId="1DA4B921" w14:textId="77777777" w:rsidR="00C0336B" w:rsidRPr="00130547" w:rsidRDefault="00C0336B" w:rsidP="00C0336B">
            <w:pPr>
              <w:spacing w:before="0" w:after="0" w:line="240" w:lineRule="auto"/>
              <w:contextualSpacing w:val="0"/>
            </w:pPr>
            <w:r w:rsidRPr="00130547">
              <w:t>Group address = 0/1/23</w:t>
            </w:r>
          </w:p>
        </w:tc>
      </w:tr>
      <w:tr w:rsidR="00C0336B" w:rsidRPr="00130547" w14:paraId="1FEAF854" w14:textId="77777777" w:rsidTr="00130547">
        <w:tc>
          <w:tcPr>
            <w:tcW w:w="549" w:type="dxa"/>
          </w:tcPr>
          <w:p w14:paraId="7C84CFA5" w14:textId="77777777" w:rsidR="00C0336B" w:rsidRPr="00130547" w:rsidRDefault="00C0336B" w:rsidP="00C0336B">
            <w:pPr>
              <w:spacing w:before="0" w:after="0" w:line="240" w:lineRule="auto"/>
              <w:contextualSpacing w:val="0"/>
            </w:pPr>
            <w:r w:rsidRPr="00130547">
              <w:t>10</w:t>
            </w:r>
          </w:p>
        </w:tc>
        <w:tc>
          <w:tcPr>
            <w:tcW w:w="1721" w:type="dxa"/>
          </w:tcPr>
          <w:p w14:paraId="0E1EE26F" w14:textId="77777777" w:rsidR="00C0336B" w:rsidRPr="00130547" w:rsidRDefault="00C0336B" w:rsidP="00C0336B">
            <w:pPr>
              <w:spacing w:before="0" w:after="0" w:line="240" w:lineRule="auto"/>
              <w:contextualSpacing w:val="0"/>
            </w:pPr>
            <w:r w:rsidRPr="00130547">
              <w:t>01</w:t>
            </w:r>
          </w:p>
        </w:tc>
        <w:tc>
          <w:tcPr>
            <w:tcW w:w="2545" w:type="dxa"/>
          </w:tcPr>
          <w:p w14:paraId="51E1689B" w14:textId="77777777" w:rsidR="00C0336B" w:rsidRPr="00130547" w:rsidRDefault="00C0336B" w:rsidP="00C0336B">
            <w:pPr>
              <w:spacing w:before="0" w:after="0" w:line="240" w:lineRule="auto"/>
              <w:contextualSpacing w:val="0"/>
            </w:pPr>
            <w:r w:rsidRPr="00130547">
              <w:t>0000 0001</w:t>
            </w:r>
          </w:p>
        </w:tc>
        <w:tc>
          <w:tcPr>
            <w:tcW w:w="4961" w:type="dxa"/>
          </w:tcPr>
          <w:p w14:paraId="4F76E98F" w14:textId="77777777" w:rsidR="00C0336B" w:rsidRPr="00130547" w:rsidRDefault="00C0336B" w:rsidP="00C0336B">
            <w:pPr>
              <w:spacing w:before="0" w:after="0" w:line="240" w:lineRule="auto"/>
              <w:contextualSpacing w:val="0"/>
            </w:pPr>
            <w:r w:rsidRPr="00130547">
              <w:t xml:space="preserve">L &gt; 0 </w:t>
            </w:r>
            <w:r w:rsidRPr="00130547">
              <w:sym w:font="Wingdings" w:char="F0E0"/>
            </w:r>
            <w:r w:rsidRPr="00130547">
              <w:t xml:space="preserve"> data package</w:t>
            </w:r>
          </w:p>
        </w:tc>
      </w:tr>
      <w:tr w:rsidR="00C0336B" w:rsidRPr="00130547" w14:paraId="5DB5F622" w14:textId="77777777" w:rsidTr="00130547">
        <w:tc>
          <w:tcPr>
            <w:tcW w:w="549" w:type="dxa"/>
          </w:tcPr>
          <w:p w14:paraId="14457F24" w14:textId="77777777" w:rsidR="00C0336B" w:rsidRPr="00130547" w:rsidRDefault="00C0336B" w:rsidP="00C0336B">
            <w:pPr>
              <w:spacing w:before="0" w:after="0" w:line="240" w:lineRule="auto"/>
              <w:contextualSpacing w:val="0"/>
            </w:pPr>
          </w:p>
        </w:tc>
        <w:tc>
          <w:tcPr>
            <w:tcW w:w="1721" w:type="dxa"/>
          </w:tcPr>
          <w:p w14:paraId="492B4CA3" w14:textId="77777777" w:rsidR="00C0336B" w:rsidRPr="00130547" w:rsidRDefault="00C0336B" w:rsidP="00C0336B">
            <w:pPr>
              <w:spacing w:before="0" w:after="0" w:line="240" w:lineRule="auto"/>
              <w:contextualSpacing w:val="0"/>
            </w:pPr>
            <w:r w:rsidRPr="00130547">
              <w:t>00</w:t>
            </w:r>
          </w:p>
        </w:tc>
        <w:tc>
          <w:tcPr>
            <w:tcW w:w="2545" w:type="dxa"/>
          </w:tcPr>
          <w:p w14:paraId="1D27EAC6" w14:textId="77777777" w:rsidR="00C0336B" w:rsidRPr="00130547" w:rsidRDefault="00C0336B" w:rsidP="00C0336B">
            <w:pPr>
              <w:spacing w:before="0" w:after="0" w:line="240" w:lineRule="auto"/>
              <w:contextualSpacing w:val="0"/>
            </w:pPr>
            <w:r w:rsidRPr="00130547">
              <w:t>0000 0000</w:t>
            </w:r>
          </w:p>
        </w:tc>
        <w:tc>
          <w:tcPr>
            <w:tcW w:w="4961" w:type="dxa"/>
          </w:tcPr>
          <w:p w14:paraId="1F667471" w14:textId="77777777" w:rsidR="00C0336B" w:rsidRPr="00130547" w:rsidRDefault="00C0336B" w:rsidP="00C0336B">
            <w:pPr>
              <w:spacing w:before="0" w:after="0" w:line="240" w:lineRule="auto"/>
              <w:contextualSpacing w:val="0"/>
            </w:pPr>
            <w:r w:rsidRPr="00130547">
              <w:t>00: Unnumbered data package</w:t>
            </w:r>
          </w:p>
          <w:p w14:paraId="388DC39B" w14:textId="77777777" w:rsidR="00C0336B" w:rsidRPr="00130547" w:rsidRDefault="00C0336B" w:rsidP="00C0336B">
            <w:pPr>
              <w:spacing w:before="0" w:after="0" w:line="240" w:lineRule="auto"/>
              <w:contextualSpacing w:val="0"/>
            </w:pPr>
            <w:r w:rsidRPr="00130547">
              <w:t>0000 = don’t care</w:t>
            </w:r>
          </w:p>
          <w:p w14:paraId="3195DFC2" w14:textId="77777777" w:rsidR="00C0336B" w:rsidRPr="00130547" w:rsidRDefault="00C0336B" w:rsidP="00C0336B">
            <w:pPr>
              <w:spacing w:before="0" w:after="0" w:line="240" w:lineRule="auto"/>
              <w:contextualSpacing w:val="0"/>
            </w:pPr>
            <w:r w:rsidRPr="00130547">
              <w:t>00 = APCI</w:t>
            </w:r>
          </w:p>
        </w:tc>
      </w:tr>
      <w:tr w:rsidR="00C0336B" w:rsidRPr="00130547" w14:paraId="0A914DF9" w14:textId="77777777" w:rsidTr="00130547">
        <w:tc>
          <w:tcPr>
            <w:tcW w:w="549" w:type="dxa"/>
          </w:tcPr>
          <w:p w14:paraId="28B05C55" w14:textId="77777777" w:rsidR="00C0336B" w:rsidRPr="00130547" w:rsidRDefault="00C0336B" w:rsidP="00C0336B">
            <w:pPr>
              <w:spacing w:before="0" w:after="0" w:line="240" w:lineRule="auto"/>
              <w:contextualSpacing w:val="0"/>
            </w:pPr>
          </w:p>
        </w:tc>
        <w:tc>
          <w:tcPr>
            <w:tcW w:w="1721" w:type="dxa"/>
          </w:tcPr>
          <w:p w14:paraId="10D2E486" w14:textId="77777777" w:rsidR="00C0336B" w:rsidRPr="00130547" w:rsidRDefault="00C0336B" w:rsidP="00C0336B">
            <w:pPr>
              <w:spacing w:before="0" w:after="0" w:line="240" w:lineRule="auto"/>
              <w:contextualSpacing w:val="0"/>
            </w:pPr>
            <w:r w:rsidRPr="00130547">
              <w:t>81</w:t>
            </w:r>
          </w:p>
        </w:tc>
        <w:tc>
          <w:tcPr>
            <w:tcW w:w="2545" w:type="dxa"/>
          </w:tcPr>
          <w:p w14:paraId="0595B2A3" w14:textId="77777777" w:rsidR="00C0336B" w:rsidRPr="00130547" w:rsidRDefault="00C0336B" w:rsidP="00C0336B">
            <w:pPr>
              <w:spacing w:before="0" w:after="0" w:line="240" w:lineRule="auto"/>
              <w:contextualSpacing w:val="0"/>
            </w:pPr>
            <w:r w:rsidRPr="00130547">
              <w:t>1000 0001</w:t>
            </w:r>
          </w:p>
        </w:tc>
        <w:tc>
          <w:tcPr>
            <w:tcW w:w="4961" w:type="dxa"/>
          </w:tcPr>
          <w:p w14:paraId="5AF2D567" w14:textId="77777777" w:rsidR="00C0336B" w:rsidRPr="00130547" w:rsidRDefault="00C0336B" w:rsidP="00C0336B">
            <w:pPr>
              <w:spacing w:before="0" w:after="0" w:line="240" w:lineRule="auto"/>
              <w:contextualSpacing w:val="0"/>
            </w:pPr>
            <w:r w:rsidRPr="00130547">
              <w:t>10 = APCI</w:t>
            </w:r>
          </w:p>
          <w:p w14:paraId="30F1C77B" w14:textId="728E13CC" w:rsidR="00C0336B" w:rsidRPr="00130547" w:rsidRDefault="0094303D" w:rsidP="00C0336B">
            <w:pPr>
              <w:spacing w:before="0" w:after="0" w:line="240" w:lineRule="auto"/>
              <w:contextualSpacing w:val="0"/>
            </w:pPr>
            <w:r>
              <w:t>The APCI is thus</w:t>
            </w:r>
            <w:r w:rsidR="00C0336B" w:rsidRPr="00130547">
              <w:t xml:space="preserve"> = 0010</w:t>
            </w:r>
            <w:r w:rsidR="0030740D">
              <w:t>, meaning</w:t>
            </w:r>
            <w:r w:rsidR="00C0336B" w:rsidRPr="00130547">
              <w:t xml:space="preserve"> a GroupValueWrite</w:t>
            </w:r>
          </w:p>
          <w:p w14:paraId="467E8536" w14:textId="77777777" w:rsidR="00C0336B" w:rsidRPr="00130547" w:rsidRDefault="00C0336B" w:rsidP="00C0336B">
            <w:pPr>
              <w:spacing w:before="0" w:after="0" w:line="240" w:lineRule="auto"/>
              <w:contextualSpacing w:val="0"/>
            </w:pPr>
            <w:r w:rsidRPr="00130547">
              <w:t>00 0001 = data</w:t>
            </w:r>
          </w:p>
          <w:p w14:paraId="6B24E2A3" w14:textId="77777777" w:rsidR="00C0336B" w:rsidRDefault="00C0336B" w:rsidP="00C0336B">
            <w:pPr>
              <w:spacing w:before="0" w:after="0" w:line="240" w:lineRule="auto"/>
              <w:contextualSpacing w:val="0"/>
            </w:pPr>
            <w:r w:rsidRPr="00130547">
              <w:t>To Group address 0/1/23 with value = 1</w:t>
            </w:r>
          </w:p>
          <w:p w14:paraId="7EC9460D" w14:textId="4D3B0F1D" w:rsidR="0030740D" w:rsidRPr="00130547" w:rsidRDefault="0030740D" w:rsidP="00C0336B">
            <w:pPr>
              <w:spacing w:before="0" w:after="0" w:line="240" w:lineRule="auto"/>
              <w:contextualSpacing w:val="0"/>
            </w:pPr>
            <w:r>
              <w:t xml:space="preserve">Explanation: the device 1.1.27 sends a GroupValueWrite via the group address 0/1/23 with the value 1. </w:t>
            </w:r>
          </w:p>
        </w:tc>
      </w:tr>
    </w:tbl>
    <w:p w14:paraId="0368F6A5" w14:textId="77777777" w:rsidR="00C0336B" w:rsidRPr="00340707" w:rsidRDefault="00C0336B" w:rsidP="00C0336B">
      <w:pPr>
        <w:spacing w:before="0" w:after="0" w:line="240" w:lineRule="auto"/>
        <w:contextualSpacing w:val="0"/>
      </w:pPr>
    </w:p>
    <w:p w14:paraId="6CCAB95B" w14:textId="77777777" w:rsidR="00C0336B" w:rsidRPr="00340707" w:rsidRDefault="00C0336B" w:rsidP="00C0336B">
      <w:pPr>
        <w:spacing w:before="0" w:after="0" w:line="240" w:lineRule="auto"/>
        <w:contextualSpacing w:val="0"/>
      </w:pPr>
    </w:p>
    <w:p w14:paraId="3835D8B6" w14:textId="77777777" w:rsidR="00C0336B" w:rsidRPr="00340707" w:rsidRDefault="00C0336B" w:rsidP="00C0336B">
      <w:pPr>
        <w:spacing w:before="0" w:after="0" w:line="240" w:lineRule="auto"/>
        <w:contextualSpacing w:val="0"/>
      </w:pPr>
    </w:p>
    <w:p w14:paraId="04C79351" w14:textId="77777777" w:rsidR="00C0336B" w:rsidRPr="00340707" w:rsidRDefault="00C0336B" w:rsidP="00C0336B">
      <w:pPr>
        <w:spacing w:before="0" w:after="0" w:line="240" w:lineRule="auto"/>
        <w:contextualSpacing w:val="0"/>
      </w:pPr>
    </w:p>
    <w:p w14:paraId="776B2BB1" w14:textId="77777777" w:rsidR="00C0336B" w:rsidRPr="00340707" w:rsidRDefault="00C0336B" w:rsidP="00C0336B">
      <w:pPr>
        <w:spacing w:before="0" w:after="0" w:line="240" w:lineRule="auto"/>
        <w:contextualSpacing w:val="0"/>
      </w:pPr>
      <w:r w:rsidRPr="00340707">
        <w:br w:type="page"/>
      </w:r>
    </w:p>
    <w:p w14:paraId="65781804" w14:textId="4A75F9DE" w:rsidR="00C0336B" w:rsidRPr="00340707" w:rsidRDefault="00C0336B" w:rsidP="00037C7E">
      <w:pPr>
        <w:pStyle w:val="ListParagraph"/>
        <w:numPr>
          <w:ilvl w:val="0"/>
          <w:numId w:val="22"/>
        </w:numPr>
        <w:spacing w:before="0" w:after="0" w:line="240" w:lineRule="auto"/>
        <w:contextualSpacing w:val="0"/>
      </w:pPr>
      <w:r w:rsidRPr="00340707">
        <w:lastRenderedPageBreak/>
        <w:t>29 00 BC E0 11 1E 18 04 03 00 80 18 0D</w:t>
      </w:r>
    </w:p>
    <w:p w14:paraId="4B3E2EE3" w14:textId="77777777" w:rsidR="00C0336B" w:rsidRPr="00340707" w:rsidRDefault="00C0336B" w:rsidP="00C0336B">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38DBA8F3" w14:textId="77777777" w:rsidTr="00130547">
        <w:tc>
          <w:tcPr>
            <w:tcW w:w="549" w:type="dxa"/>
          </w:tcPr>
          <w:p w14:paraId="2B99A7B6" w14:textId="77777777" w:rsidR="00C0336B" w:rsidRPr="00130547" w:rsidRDefault="00C0336B" w:rsidP="00C0336B">
            <w:pPr>
              <w:spacing w:before="0" w:after="0" w:line="240" w:lineRule="auto"/>
              <w:contextualSpacing w:val="0"/>
            </w:pPr>
            <w:r w:rsidRPr="00130547">
              <w:t>1</w:t>
            </w:r>
          </w:p>
        </w:tc>
        <w:tc>
          <w:tcPr>
            <w:tcW w:w="1721" w:type="dxa"/>
          </w:tcPr>
          <w:p w14:paraId="40C3C483" w14:textId="77777777" w:rsidR="00C0336B" w:rsidRPr="00130547" w:rsidRDefault="00C0336B" w:rsidP="00C0336B">
            <w:pPr>
              <w:spacing w:before="0" w:after="0" w:line="240" w:lineRule="auto"/>
              <w:contextualSpacing w:val="0"/>
            </w:pPr>
            <w:r w:rsidRPr="00130547">
              <w:t>29</w:t>
            </w:r>
          </w:p>
        </w:tc>
        <w:tc>
          <w:tcPr>
            <w:tcW w:w="2545" w:type="dxa"/>
          </w:tcPr>
          <w:p w14:paraId="3156B5CD" w14:textId="77777777" w:rsidR="00C0336B" w:rsidRPr="00130547" w:rsidRDefault="00C0336B" w:rsidP="00C0336B">
            <w:pPr>
              <w:spacing w:before="0" w:after="0" w:line="240" w:lineRule="auto"/>
              <w:contextualSpacing w:val="0"/>
            </w:pPr>
          </w:p>
        </w:tc>
        <w:tc>
          <w:tcPr>
            <w:tcW w:w="4961" w:type="dxa"/>
          </w:tcPr>
          <w:p w14:paraId="668935A3" w14:textId="77777777" w:rsidR="00C0336B" w:rsidRPr="00130547" w:rsidRDefault="00C0336B" w:rsidP="00C0336B">
            <w:pPr>
              <w:spacing w:before="0" w:after="0" w:line="240" w:lineRule="auto"/>
              <w:contextualSpacing w:val="0"/>
            </w:pPr>
            <w:r w:rsidRPr="00130547">
              <w:t>From bus</w:t>
            </w:r>
          </w:p>
        </w:tc>
      </w:tr>
      <w:tr w:rsidR="00C0336B" w:rsidRPr="00130547" w14:paraId="6766CDC3" w14:textId="77777777" w:rsidTr="00130547">
        <w:tc>
          <w:tcPr>
            <w:tcW w:w="549" w:type="dxa"/>
          </w:tcPr>
          <w:p w14:paraId="5DED39FB" w14:textId="77777777" w:rsidR="00C0336B" w:rsidRPr="00130547" w:rsidRDefault="00C0336B" w:rsidP="00C0336B">
            <w:pPr>
              <w:spacing w:before="0" w:after="0" w:line="240" w:lineRule="auto"/>
              <w:contextualSpacing w:val="0"/>
            </w:pPr>
            <w:r w:rsidRPr="00130547">
              <w:t>2</w:t>
            </w:r>
          </w:p>
        </w:tc>
        <w:tc>
          <w:tcPr>
            <w:tcW w:w="1721" w:type="dxa"/>
          </w:tcPr>
          <w:p w14:paraId="70D64BDD" w14:textId="77777777" w:rsidR="00C0336B" w:rsidRPr="00130547" w:rsidRDefault="00C0336B" w:rsidP="00C0336B">
            <w:pPr>
              <w:spacing w:before="0" w:after="0" w:line="240" w:lineRule="auto"/>
              <w:contextualSpacing w:val="0"/>
            </w:pPr>
            <w:r w:rsidRPr="00130547">
              <w:t>00</w:t>
            </w:r>
          </w:p>
        </w:tc>
        <w:tc>
          <w:tcPr>
            <w:tcW w:w="2545" w:type="dxa"/>
          </w:tcPr>
          <w:p w14:paraId="68295CE3" w14:textId="77777777" w:rsidR="00C0336B" w:rsidRPr="00130547" w:rsidRDefault="00C0336B" w:rsidP="00C0336B">
            <w:pPr>
              <w:spacing w:before="0" w:after="0" w:line="240" w:lineRule="auto"/>
              <w:contextualSpacing w:val="0"/>
            </w:pPr>
          </w:p>
        </w:tc>
        <w:tc>
          <w:tcPr>
            <w:tcW w:w="4961" w:type="dxa"/>
          </w:tcPr>
          <w:p w14:paraId="15DD5732" w14:textId="77777777" w:rsidR="00C0336B" w:rsidRPr="00130547" w:rsidRDefault="00C0336B" w:rsidP="00C0336B">
            <w:pPr>
              <w:spacing w:before="0" w:after="0" w:line="240" w:lineRule="auto"/>
              <w:contextualSpacing w:val="0"/>
            </w:pPr>
            <w:r w:rsidRPr="00130547">
              <w:t>TP or IP telegram</w:t>
            </w:r>
          </w:p>
        </w:tc>
      </w:tr>
      <w:tr w:rsidR="0030740D" w:rsidRPr="00130547" w14:paraId="0F45C46F" w14:textId="77777777" w:rsidTr="00130547">
        <w:tc>
          <w:tcPr>
            <w:tcW w:w="549" w:type="dxa"/>
          </w:tcPr>
          <w:p w14:paraId="6DF09F4F" w14:textId="77777777" w:rsidR="0030740D" w:rsidRPr="00130547" w:rsidRDefault="0030740D" w:rsidP="0030740D">
            <w:pPr>
              <w:spacing w:before="0" w:after="0" w:line="240" w:lineRule="auto"/>
              <w:contextualSpacing w:val="0"/>
            </w:pPr>
            <w:r w:rsidRPr="00130547">
              <w:t>3</w:t>
            </w:r>
          </w:p>
        </w:tc>
        <w:tc>
          <w:tcPr>
            <w:tcW w:w="1721" w:type="dxa"/>
          </w:tcPr>
          <w:p w14:paraId="431C8200" w14:textId="77777777" w:rsidR="0030740D" w:rsidRPr="00130547" w:rsidRDefault="0030740D" w:rsidP="0030740D">
            <w:pPr>
              <w:spacing w:before="0" w:after="0" w:line="240" w:lineRule="auto"/>
              <w:contextualSpacing w:val="0"/>
            </w:pPr>
            <w:r w:rsidRPr="00130547">
              <w:t>-</w:t>
            </w:r>
          </w:p>
        </w:tc>
        <w:tc>
          <w:tcPr>
            <w:tcW w:w="2545" w:type="dxa"/>
          </w:tcPr>
          <w:p w14:paraId="37B40DD8" w14:textId="77777777" w:rsidR="0030740D" w:rsidRPr="00130547" w:rsidRDefault="0030740D" w:rsidP="0030740D">
            <w:pPr>
              <w:spacing w:before="0" w:after="0" w:line="240" w:lineRule="auto"/>
              <w:contextualSpacing w:val="0"/>
            </w:pPr>
          </w:p>
        </w:tc>
        <w:tc>
          <w:tcPr>
            <w:tcW w:w="4961" w:type="dxa"/>
          </w:tcPr>
          <w:p w14:paraId="1183FB20" w14:textId="5FD130C7" w:rsidR="0030740D" w:rsidRPr="00130547" w:rsidRDefault="0030740D" w:rsidP="0030740D">
            <w:pPr>
              <w:spacing w:before="0" w:after="0" w:line="240" w:lineRule="auto"/>
              <w:contextualSpacing w:val="0"/>
            </w:pPr>
            <w:r>
              <w:t>Additional Information - d</w:t>
            </w:r>
            <w:r w:rsidRPr="00130547">
              <w:t>oes not exist</w:t>
            </w:r>
          </w:p>
        </w:tc>
      </w:tr>
      <w:tr w:rsidR="00C0336B" w:rsidRPr="00130547" w14:paraId="66B3E122" w14:textId="77777777" w:rsidTr="00130547">
        <w:tc>
          <w:tcPr>
            <w:tcW w:w="549" w:type="dxa"/>
          </w:tcPr>
          <w:p w14:paraId="028D8695" w14:textId="77777777" w:rsidR="00C0336B" w:rsidRPr="00130547" w:rsidRDefault="00C0336B" w:rsidP="00C0336B">
            <w:pPr>
              <w:spacing w:before="0" w:after="0" w:line="240" w:lineRule="auto"/>
              <w:contextualSpacing w:val="0"/>
            </w:pPr>
            <w:r w:rsidRPr="00130547">
              <w:t>4</w:t>
            </w:r>
          </w:p>
        </w:tc>
        <w:tc>
          <w:tcPr>
            <w:tcW w:w="1721" w:type="dxa"/>
          </w:tcPr>
          <w:p w14:paraId="0A70B4B6" w14:textId="77777777" w:rsidR="00C0336B" w:rsidRPr="00130547" w:rsidRDefault="00C0336B" w:rsidP="00C0336B">
            <w:pPr>
              <w:spacing w:before="0" w:after="0" w:line="240" w:lineRule="auto"/>
              <w:contextualSpacing w:val="0"/>
            </w:pPr>
            <w:r w:rsidRPr="00130547">
              <w:t>BC</w:t>
            </w:r>
          </w:p>
        </w:tc>
        <w:tc>
          <w:tcPr>
            <w:tcW w:w="2545" w:type="dxa"/>
          </w:tcPr>
          <w:p w14:paraId="20D14E89" w14:textId="77777777" w:rsidR="00C0336B" w:rsidRPr="00130547" w:rsidRDefault="00C0336B" w:rsidP="00C0336B">
            <w:pPr>
              <w:spacing w:before="0" w:after="0" w:line="240" w:lineRule="auto"/>
              <w:contextualSpacing w:val="0"/>
            </w:pPr>
            <w:r w:rsidRPr="00130547">
              <w:t>1011 1100</w:t>
            </w:r>
          </w:p>
        </w:tc>
        <w:tc>
          <w:tcPr>
            <w:tcW w:w="4961" w:type="dxa"/>
          </w:tcPr>
          <w:p w14:paraId="18BEB2E2"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66E13984" w14:textId="77777777" w:rsidR="00C0336B" w:rsidRPr="00130547" w:rsidRDefault="00C0336B" w:rsidP="00C0336B">
            <w:pPr>
              <w:spacing w:before="0" w:after="0" w:line="240" w:lineRule="auto"/>
              <w:contextualSpacing w:val="0"/>
            </w:pPr>
            <w:r w:rsidRPr="00130547">
              <w:t>D6 = 0</w:t>
            </w:r>
          </w:p>
          <w:p w14:paraId="696861FE"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6484381F"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3F69D7DA" w14:textId="77777777" w:rsidR="00C0336B" w:rsidRPr="00130547" w:rsidRDefault="00C0336B" w:rsidP="00C0336B">
            <w:pPr>
              <w:spacing w:before="0" w:after="0" w:line="240" w:lineRule="auto"/>
              <w:contextualSpacing w:val="0"/>
            </w:pPr>
            <w:r w:rsidRPr="00130547">
              <w:t xml:space="preserve">D3-D2 = 11 </w:t>
            </w:r>
            <w:r w:rsidRPr="00130547">
              <w:sym w:font="Wingdings" w:char="F0E0"/>
            </w:r>
            <w:r w:rsidRPr="00130547">
              <w:t xml:space="preserve"> Low priority</w:t>
            </w:r>
          </w:p>
          <w:p w14:paraId="5A8A90D3"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10E2C533"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2EF7FCD7" w14:textId="77777777" w:rsidTr="00130547">
        <w:tc>
          <w:tcPr>
            <w:tcW w:w="549" w:type="dxa"/>
          </w:tcPr>
          <w:p w14:paraId="1DD0CA9E" w14:textId="77777777" w:rsidR="00C0336B" w:rsidRPr="00130547" w:rsidRDefault="00C0336B" w:rsidP="00C0336B">
            <w:pPr>
              <w:spacing w:before="0" w:after="0" w:line="240" w:lineRule="auto"/>
              <w:contextualSpacing w:val="0"/>
            </w:pPr>
            <w:r w:rsidRPr="00130547">
              <w:t>5</w:t>
            </w:r>
          </w:p>
        </w:tc>
        <w:tc>
          <w:tcPr>
            <w:tcW w:w="1721" w:type="dxa"/>
          </w:tcPr>
          <w:p w14:paraId="6DF9CD23" w14:textId="77777777" w:rsidR="00C0336B" w:rsidRPr="00130547" w:rsidRDefault="00C0336B" w:rsidP="00C0336B">
            <w:pPr>
              <w:spacing w:before="0" w:after="0" w:line="240" w:lineRule="auto"/>
              <w:contextualSpacing w:val="0"/>
            </w:pPr>
            <w:r w:rsidRPr="00130547">
              <w:t>E0</w:t>
            </w:r>
          </w:p>
        </w:tc>
        <w:tc>
          <w:tcPr>
            <w:tcW w:w="2545" w:type="dxa"/>
          </w:tcPr>
          <w:p w14:paraId="233FAB55" w14:textId="77777777" w:rsidR="00C0336B" w:rsidRPr="00130547" w:rsidRDefault="00C0336B" w:rsidP="00C0336B">
            <w:pPr>
              <w:spacing w:before="0" w:after="0" w:line="240" w:lineRule="auto"/>
              <w:contextualSpacing w:val="0"/>
            </w:pPr>
            <w:r w:rsidRPr="00130547">
              <w:t>1110 0000</w:t>
            </w:r>
          </w:p>
        </w:tc>
        <w:tc>
          <w:tcPr>
            <w:tcW w:w="4961" w:type="dxa"/>
          </w:tcPr>
          <w:p w14:paraId="5C9C99D8"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Address type = group address</w:t>
            </w:r>
          </w:p>
          <w:p w14:paraId="7EC6D59F"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2CFE3304"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50FE3DA0" w14:textId="77777777" w:rsidTr="00130547">
        <w:tc>
          <w:tcPr>
            <w:tcW w:w="549" w:type="dxa"/>
          </w:tcPr>
          <w:p w14:paraId="7AAB9C85" w14:textId="77777777" w:rsidR="00C0336B" w:rsidRPr="00130547" w:rsidRDefault="00C0336B" w:rsidP="00C0336B">
            <w:pPr>
              <w:spacing w:before="0" w:after="0" w:line="240" w:lineRule="auto"/>
              <w:contextualSpacing w:val="0"/>
            </w:pPr>
            <w:r w:rsidRPr="00130547">
              <w:t>6-7</w:t>
            </w:r>
          </w:p>
        </w:tc>
        <w:tc>
          <w:tcPr>
            <w:tcW w:w="1721" w:type="dxa"/>
          </w:tcPr>
          <w:p w14:paraId="24A0810C" w14:textId="77777777" w:rsidR="00C0336B" w:rsidRPr="00130547" w:rsidRDefault="00C0336B" w:rsidP="00C0336B">
            <w:pPr>
              <w:spacing w:before="0" w:after="0" w:line="240" w:lineRule="auto"/>
              <w:contextualSpacing w:val="0"/>
            </w:pPr>
            <w:r w:rsidRPr="00130547">
              <w:t>11 1E</w:t>
            </w:r>
          </w:p>
        </w:tc>
        <w:tc>
          <w:tcPr>
            <w:tcW w:w="2545" w:type="dxa"/>
          </w:tcPr>
          <w:p w14:paraId="3C835E09" w14:textId="77777777" w:rsidR="00C0336B" w:rsidRPr="00130547" w:rsidRDefault="00C0336B" w:rsidP="00C0336B">
            <w:pPr>
              <w:spacing w:before="0" w:after="0" w:line="240" w:lineRule="auto"/>
              <w:contextualSpacing w:val="0"/>
            </w:pPr>
            <w:r w:rsidRPr="00130547">
              <w:t>0001 0001 0001 1110</w:t>
            </w:r>
          </w:p>
        </w:tc>
        <w:tc>
          <w:tcPr>
            <w:tcW w:w="4961" w:type="dxa"/>
          </w:tcPr>
          <w:p w14:paraId="16BB4D59" w14:textId="77777777"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0001 1110 = Device address (30)</w:t>
            </w:r>
          </w:p>
          <w:p w14:paraId="2A930D26"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666C3F06"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61BAA950" w14:textId="77777777" w:rsidR="00C0336B" w:rsidRPr="00130547" w:rsidRDefault="00C0336B" w:rsidP="00C0336B">
            <w:pPr>
              <w:spacing w:before="0" w:after="0" w:line="240" w:lineRule="auto"/>
              <w:contextualSpacing w:val="0"/>
            </w:pPr>
            <w:r w:rsidRPr="00130547">
              <w:t>Source address = 1.1.30</w:t>
            </w:r>
          </w:p>
        </w:tc>
      </w:tr>
      <w:tr w:rsidR="00C0336B" w:rsidRPr="00130547" w14:paraId="1F8B20BA" w14:textId="77777777" w:rsidTr="00130547">
        <w:tc>
          <w:tcPr>
            <w:tcW w:w="549" w:type="dxa"/>
          </w:tcPr>
          <w:p w14:paraId="448EFB9E" w14:textId="77777777" w:rsidR="00C0336B" w:rsidRPr="00130547" w:rsidRDefault="00C0336B" w:rsidP="00C0336B">
            <w:pPr>
              <w:spacing w:before="0" w:after="0" w:line="240" w:lineRule="auto"/>
              <w:contextualSpacing w:val="0"/>
            </w:pPr>
            <w:r w:rsidRPr="00130547">
              <w:t>8-9</w:t>
            </w:r>
          </w:p>
        </w:tc>
        <w:tc>
          <w:tcPr>
            <w:tcW w:w="1721" w:type="dxa"/>
          </w:tcPr>
          <w:p w14:paraId="3C57A3BB" w14:textId="77777777" w:rsidR="00C0336B" w:rsidRPr="00130547" w:rsidRDefault="00C0336B" w:rsidP="00C0336B">
            <w:pPr>
              <w:spacing w:before="0" w:after="0" w:line="240" w:lineRule="auto"/>
              <w:contextualSpacing w:val="0"/>
            </w:pPr>
            <w:r w:rsidRPr="00130547">
              <w:t>18 04</w:t>
            </w:r>
          </w:p>
        </w:tc>
        <w:tc>
          <w:tcPr>
            <w:tcW w:w="2545" w:type="dxa"/>
          </w:tcPr>
          <w:p w14:paraId="093113C7" w14:textId="77777777" w:rsidR="00C0336B" w:rsidRPr="00130547" w:rsidRDefault="00C0336B" w:rsidP="00C0336B">
            <w:pPr>
              <w:spacing w:before="0" w:after="0" w:line="240" w:lineRule="auto"/>
              <w:contextualSpacing w:val="0"/>
            </w:pPr>
            <w:r w:rsidRPr="00130547">
              <w:t>0001 1000 0000 0100</w:t>
            </w:r>
          </w:p>
        </w:tc>
        <w:tc>
          <w:tcPr>
            <w:tcW w:w="4961" w:type="dxa"/>
          </w:tcPr>
          <w:p w14:paraId="3AD080C6" w14:textId="77777777" w:rsidR="00C0336B" w:rsidRPr="00130547" w:rsidRDefault="00C0336B" w:rsidP="00C0336B">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6BE910B5"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group address (multicast)</w:t>
            </w:r>
          </w:p>
          <w:p w14:paraId="6732D55B" w14:textId="77777777" w:rsidR="00C0336B" w:rsidRPr="00130547" w:rsidRDefault="00C0336B" w:rsidP="00C0336B">
            <w:pPr>
              <w:spacing w:before="0" w:after="0" w:line="240" w:lineRule="auto"/>
              <w:contextualSpacing w:val="0"/>
            </w:pPr>
            <w:r w:rsidRPr="00130547">
              <w:t>D0-D7 = 4</w:t>
            </w:r>
          </w:p>
          <w:p w14:paraId="242FE997" w14:textId="77777777" w:rsidR="00C0336B" w:rsidRPr="00130547" w:rsidRDefault="00C0336B" w:rsidP="00C0336B">
            <w:pPr>
              <w:spacing w:before="0" w:after="0" w:line="240" w:lineRule="auto"/>
              <w:contextualSpacing w:val="0"/>
            </w:pPr>
            <w:r w:rsidRPr="00130547">
              <w:t>D0-D2 = 0</w:t>
            </w:r>
          </w:p>
          <w:p w14:paraId="5D20FE0D" w14:textId="77777777" w:rsidR="00C0336B" w:rsidRPr="00130547" w:rsidRDefault="00C0336B" w:rsidP="00C0336B">
            <w:pPr>
              <w:spacing w:before="0" w:after="0" w:line="240" w:lineRule="auto"/>
              <w:contextualSpacing w:val="0"/>
            </w:pPr>
            <w:r w:rsidRPr="00130547">
              <w:t>D3-D7 = 3</w:t>
            </w:r>
          </w:p>
          <w:p w14:paraId="55BF1B67" w14:textId="77777777" w:rsidR="00C0336B" w:rsidRPr="00130547" w:rsidRDefault="00C0336B" w:rsidP="00C0336B">
            <w:pPr>
              <w:spacing w:before="0" w:after="0" w:line="240" w:lineRule="auto"/>
              <w:contextualSpacing w:val="0"/>
            </w:pPr>
            <w:r w:rsidRPr="00130547">
              <w:t>Group address = 3/0/4</w:t>
            </w:r>
          </w:p>
        </w:tc>
      </w:tr>
      <w:tr w:rsidR="00C0336B" w:rsidRPr="00130547" w14:paraId="6AF16A88" w14:textId="77777777" w:rsidTr="00130547">
        <w:tc>
          <w:tcPr>
            <w:tcW w:w="549" w:type="dxa"/>
          </w:tcPr>
          <w:p w14:paraId="37733F09" w14:textId="77777777" w:rsidR="00C0336B" w:rsidRPr="00130547" w:rsidRDefault="00C0336B" w:rsidP="00C0336B">
            <w:pPr>
              <w:spacing w:before="0" w:after="0" w:line="240" w:lineRule="auto"/>
              <w:contextualSpacing w:val="0"/>
            </w:pPr>
            <w:r w:rsidRPr="00130547">
              <w:t>10</w:t>
            </w:r>
          </w:p>
        </w:tc>
        <w:tc>
          <w:tcPr>
            <w:tcW w:w="1721" w:type="dxa"/>
          </w:tcPr>
          <w:p w14:paraId="5B461056" w14:textId="77777777" w:rsidR="00C0336B" w:rsidRPr="00130547" w:rsidRDefault="00C0336B" w:rsidP="00C0336B">
            <w:pPr>
              <w:spacing w:before="0" w:after="0" w:line="240" w:lineRule="auto"/>
              <w:contextualSpacing w:val="0"/>
            </w:pPr>
            <w:r w:rsidRPr="00130547">
              <w:t>03</w:t>
            </w:r>
          </w:p>
        </w:tc>
        <w:tc>
          <w:tcPr>
            <w:tcW w:w="2545" w:type="dxa"/>
          </w:tcPr>
          <w:p w14:paraId="29EDABCE" w14:textId="77777777" w:rsidR="00C0336B" w:rsidRPr="00130547" w:rsidRDefault="00C0336B" w:rsidP="00C0336B">
            <w:pPr>
              <w:spacing w:before="0" w:after="0" w:line="240" w:lineRule="auto"/>
              <w:contextualSpacing w:val="0"/>
            </w:pPr>
            <w:r w:rsidRPr="00130547">
              <w:t>0000 0011</w:t>
            </w:r>
          </w:p>
        </w:tc>
        <w:tc>
          <w:tcPr>
            <w:tcW w:w="4961" w:type="dxa"/>
          </w:tcPr>
          <w:p w14:paraId="1DE4BB48" w14:textId="77777777" w:rsidR="00C0336B" w:rsidRPr="00130547" w:rsidRDefault="00C0336B" w:rsidP="00C0336B">
            <w:pPr>
              <w:spacing w:before="0" w:after="0" w:line="240" w:lineRule="auto"/>
              <w:contextualSpacing w:val="0"/>
            </w:pPr>
            <w:r w:rsidRPr="00130547">
              <w:t xml:space="preserve">L &gt; 0 </w:t>
            </w:r>
            <w:r w:rsidRPr="00130547">
              <w:sym w:font="Wingdings" w:char="F0E0"/>
            </w:r>
            <w:r w:rsidRPr="00130547">
              <w:t xml:space="preserve"> data package</w:t>
            </w:r>
          </w:p>
        </w:tc>
      </w:tr>
      <w:tr w:rsidR="00C0336B" w:rsidRPr="00130547" w14:paraId="3E59B0A9" w14:textId="77777777" w:rsidTr="00130547">
        <w:tc>
          <w:tcPr>
            <w:tcW w:w="549" w:type="dxa"/>
          </w:tcPr>
          <w:p w14:paraId="4A90D825" w14:textId="77777777" w:rsidR="00C0336B" w:rsidRPr="00130547" w:rsidRDefault="00C0336B" w:rsidP="00C0336B">
            <w:pPr>
              <w:spacing w:before="0" w:after="0" w:line="240" w:lineRule="auto"/>
              <w:contextualSpacing w:val="0"/>
            </w:pPr>
          </w:p>
        </w:tc>
        <w:tc>
          <w:tcPr>
            <w:tcW w:w="1721" w:type="dxa"/>
          </w:tcPr>
          <w:p w14:paraId="31C0DD48" w14:textId="77777777" w:rsidR="00C0336B" w:rsidRPr="00130547" w:rsidRDefault="00C0336B" w:rsidP="00C0336B">
            <w:pPr>
              <w:spacing w:before="0" w:after="0" w:line="240" w:lineRule="auto"/>
              <w:contextualSpacing w:val="0"/>
            </w:pPr>
            <w:r w:rsidRPr="00130547">
              <w:t>00</w:t>
            </w:r>
          </w:p>
        </w:tc>
        <w:tc>
          <w:tcPr>
            <w:tcW w:w="2545" w:type="dxa"/>
          </w:tcPr>
          <w:p w14:paraId="4EF5E4D4" w14:textId="77777777" w:rsidR="00C0336B" w:rsidRPr="00130547" w:rsidRDefault="00C0336B" w:rsidP="00C0336B">
            <w:pPr>
              <w:spacing w:before="0" w:after="0" w:line="240" w:lineRule="auto"/>
              <w:contextualSpacing w:val="0"/>
            </w:pPr>
            <w:r w:rsidRPr="00130547">
              <w:t>0000 0000</w:t>
            </w:r>
          </w:p>
        </w:tc>
        <w:tc>
          <w:tcPr>
            <w:tcW w:w="4961" w:type="dxa"/>
          </w:tcPr>
          <w:p w14:paraId="4A587268" w14:textId="77777777" w:rsidR="00C0336B" w:rsidRPr="00130547" w:rsidRDefault="00C0336B" w:rsidP="00C0336B">
            <w:pPr>
              <w:spacing w:before="0" w:after="0" w:line="240" w:lineRule="auto"/>
              <w:contextualSpacing w:val="0"/>
            </w:pPr>
            <w:r w:rsidRPr="00130547">
              <w:t>00: Unnumbered data package</w:t>
            </w:r>
          </w:p>
          <w:p w14:paraId="3E29CE02" w14:textId="77777777" w:rsidR="00C0336B" w:rsidRPr="00130547" w:rsidRDefault="00C0336B" w:rsidP="00C0336B">
            <w:pPr>
              <w:spacing w:before="0" w:after="0" w:line="240" w:lineRule="auto"/>
              <w:contextualSpacing w:val="0"/>
            </w:pPr>
            <w:r w:rsidRPr="00130547">
              <w:t>0000 = don’t care</w:t>
            </w:r>
          </w:p>
          <w:p w14:paraId="64D0EE7A" w14:textId="77777777" w:rsidR="00C0336B" w:rsidRPr="00130547" w:rsidRDefault="00C0336B" w:rsidP="00C0336B">
            <w:pPr>
              <w:spacing w:before="0" w:after="0" w:line="240" w:lineRule="auto"/>
              <w:contextualSpacing w:val="0"/>
            </w:pPr>
            <w:r w:rsidRPr="00130547">
              <w:t>00 = APCI</w:t>
            </w:r>
          </w:p>
        </w:tc>
      </w:tr>
      <w:tr w:rsidR="00C0336B" w:rsidRPr="00130547" w14:paraId="7F02A6D4" w14:textId="77777777" w:rsidTr="00130547">
        <w:tc>
          <w:tcPr>
            <w:tcW w:w="549" w:type="dxa"/>
          </w:tcPr>
          <w:p w14:paraId="11DB2448" w14:textId="77777777" w:rsidR="00C0336B" w:rsidRPr="00130547" w:rsidRDefault="00C0336B" w:rsidP="00C0336B">
            <w:pPr>
              <w:spacing w:before="0" w:after="0" w:line="240" w:lineRule="auto"/>
              <w:contextualSpacing w:val="0"/>
            </w:pPr>
          </w:p>
        </w:tc>
        <w:tc>
          <w:tcPr>
            <w:tcW w:w="1721" w:type="dxa"/>
          </w:tcPr>
          <w:p w14:paraId="1F0B8C50" w14:textId="77777777" w:rsidR="00C0336B" w:rsidRPr="00130547" w:rsidRDefault="00C0336B" w:rsidP="00C0336B">
            <w:pPr>
              <w:spacing w:before="0" w:after="0" w:line="240" w:lineRule="auto"/>
              <w:contextualSpacing w:val="0"/>
            </w:pPr>
            <w:r w:rsidRPr="00130547">
              <w:t>80</w:t>
            </w:r>
          </w:p>
        </w:tc>
        <w:tc>
          <w:tcPr>
            <w:tcW w:w="2545" w:type="dxa"/>
          </w:tcPr>
          <w:p w14:paraId="1912AEB5" w14:textId="77777777" w:rsidR="00C0336B" w:rsidRPr="00130547" w:rsidRDefault="00C0336B" w:rsidP="00C0336B">
            <w:pPr>
              <w:spacing w:before="0" w:after="0" w:line="240" w:lineRule="auto"/>
              <w:contextualSpacing w:val="0"/>
            </w:pPr>
            <w:r w:rsidRPr="00130547">
              <w:t>1000 0000</w:t>
            </w:r>
          </w:p>
        </w:tc>
        <w:tc>
          <w:tcPr>
            <w:tcW w:w="4961" w:type="dxa"/>
          </w:tcPr>
          <w:p w14:paraId="7CC520D4" w14:textId="77777777" w:rsidR="00C0336B" w:rsidRPr="00130547" w:rsidRDefault="00C0336B" w:rsidP="00C0336B">
            <w:pPr>
              <w:spacing w:before="0" w:after="0" w:line="240" w:lineRule="auto"/>
              <w:contextualSpacing w:val="0"/>
            </w:pPr>
            <w:r w:rsidRPr="00130547">
              <w:t>10 = APCI</w:t>
            </w:r>
          </w:p>
          <w:p w14:paraId="3189655E" w14:textId="77777777" w:rsidR="00C0336B" w:rsidRPr="00130547" w:rsidRDefault="00C0336B" w:rsidP="00C0336B">
            <w:pPr>
              <w:spacing w:before="0" w:after="0" w:line="240" w:lineRule="auto"/>
              <w:contextualSpacing w:val="0"/>
            </w:pPr>
            <w:r w:rsidRPr="00130547">
              <w:t>00 0000 = data</w:t>
            </w:r>
          </w:p>
        </w:tc>
      </w:tr>
      <w:tr w:rsidR="00C0336B" w:rsidRPr="00130547" w14:paraId="19232E02" w14:textId="77777777" w:rsidTr="00130547">
        <w:tc>
          <w:tcPr>
            <w:tcW w:w="549" w:type="dxa"/>
          </w:tcPr>
          <w:p w14:paraId="23C7117F" w14:textId="77777777" w:rsidR="00C0336B" w:rsidRPr="00130547" w:rsidRDefault="00C0336B" w:rsidP="00C0336B">
            <w:pPr>
              <w:spacing w:before="0" w:after="0" w:line="240" w:lineRule="auto"/>
              <w:contextualSpacing w:val="0"/>
            </w:pPr>
          </w:p>
        </w:tc>
        <w:tc>
          <w:tcPr>
            <w:tcW w:w="1721" w:type="dxa"/>
          </w:tcPr>
          <w:p w14:paraId="26F6FFFE" w14:textId="77777777" w:rsidR="00C0336B" w:rsidRPr="00130547" w:rsidRDefault="00C0336B" w:rsidP="00C0336B">
            <w:pPr>
              <w:spacing w:before="0" w:after="0" w:line="240" w:lineRule="auto"/>
              <w:contextualSpacing w:val="0"/>
            </w:pPr>
            <w:r w:rsidRPr="00130547">
              <w:t>18</w:t>
            </w:r>
          </w:p>
        </w:tc>
        <w:tc>
          <w:tcPr>
            <w:tcW w:w="2545" w:type="dxa"/>
          </w:tcPr>
          <w:p w14:paraId="6CC7785B" w14:textId="77777777" w:rsidR="00C0336B" w:rsidRPr="00130547" w:rsidRDefault="00C0336B" w:rsidP="00C0336B">
            <w:pPr>
              <w:spacing w:before="0" w:after="0" w:line="240" w:lineRule="auto"/>
              <w:contextualSpacing w:val="0"/>
            </w:pPr>
            <w:r w:rsidRPr="00130547">
              <w:t>0001 1000</w:t>
            </w:r>
          </w:p>
        </w:tc>
        <w:tc>
          <w:tcPr>
            <w:tcW w:w="4961" w:type="dxa"/>
          </w:tcPr>
          <w:p w14:paraId="3B612708" w14:textId="77777777" w:rsidR="00C0336B" w:rsidRPr="00130547" w:rsidRDefault="00C0336B" w:rsidP="00C0336B">
            <w:pPr>
              <w:spacing w:before="0" w:after="0" w:line="240" w:lineRule="auto"/>
              <w:contextualSpacing w:val="0"/>
            </w:pPr>
            <w:r w:rsidRPr="00130547">
              <w:t>0001 1000 = data</w:t>
            </w:r>
          </w:p>
        </w:tc>
      </w:tr>
      <w:tr w:rsidR="00C0336B" w:rsidRPr="00130547" w14:paraId="1F63EF4E" w14:textId="77777777" w:rsidTr="00130547">
        <w:tc>
          <w:tcPr>
            <w:tcW w:w="549" w:type="dxa"/>
          </w:tcPr>
          <w:p w14:paraId="75A8BCDE" w14:textId="77777777" w:rsidR="00C0336B" w:rsidRPr="00130547" w:rsidRDefault="00C0336B" w:rsidP="00C0336B">
            <w:pPr>
              <w:spacing w:before="0" w:after="0" w:line="240" w:lineRule="auto"/>
              <w:contextualSpacing w:val="0"/>
            </w:pPr>
          </w:p>
        </w:tc>
        <w:tc>
          <w:tcPr>
            <w:tcW w:w="1721" w:type="dxa"/>
          </w:tcPr>
          <w:p w14:paraId="65628F0D" w14:textId="77777777" w:rsidR="00C0336B" w:rsidRPr="00130547" w:rsidRDefault="00C0336B" w:rsidP="00C0336B">
            <w:pPr>
              <w:spacing w:before="0" w:after="0" w:line="240" w:lineRule="auto"/>
              <w:contextualSpacing w:val="0"/>
            </w:pPr>
            <w:r w:rsidRPr="00130547">
              <w:t>0D</w:t>
            </w:r>
          </w:p>
        </w:tc>
        <w:tc>
          <w:tcPr>
            <w:tcW w:w="2545" w:type="dxa"/>
          </w:tcPr>
          <w:p w14:paraId="1116D00D" w14:textId="77777777" w:rsidR="00C0336B" w:rsidRPr="00130547" w:rsidRDefault="00C0336B" w:rsidP="00C0336B">
            <w:pPr>
              <w:spacing w:before="0" w:after="0" w:line="240" w:lineRule="auto"/>
              <w:contextualSpacing w:val="0"/>
            </w:pPr>
            <w:r w:rsidRPr="00130547">
              <w:t>0000 1101</w:t>
            </w:r>
          </w:p>
        </w:tc>
        <w:tc>
          <w:tcPr>
            <w:tcW w:w="4961" w:type="dxa"/>
          </w:tcPr>
          <w:p w14:paraId="33382C89" w14:textId="77777777" w:rsidR="00C0336B" w:rsidRPr="00130547" w:rsidRDefault="00C0336B" w:rsidP="00C0336B">
            <w:pPr>
              <w:spacing w:before="0" w:after="0" w:line="240" w:lineRule="auto"/>
              <w:contextualSpacing w:val="0"/>
            </w:pPr>
            <w:r w:rsidRPr="00130547">
              <w:t>0000 1101 = data</w:t>
            </w:r>
          </w:p>
          <w:p w14:paraId="0D1144E3" w14:textId="355669D2" w:rsidR="00C0336B" w:rsidRPr="00130547" w:rsidRDefault="0094303D" w:rsidP="00C0336B">
            <w:pPr>
              <w:spacing w:before="0" w:after="0" w:line="240" w:lineRule="auto"/>
              <w:contextualSpacing w:val="0"/>
            </w:pPr>
            <w:r>
              <w:t>The APCI is thus</w:t>
            </w:r>
            <w:r w:rsidR="00C0336B" w:rsidRPr="00130547">
              <w:t xml:space="preserve"> = 0010</w:t>
            </w:r>
            <w:r>
              <w:t>, meaning</w:t>
            </w:r>
            <w:r w:rsidR="00C0336B" w:rsidRPr="00130547">
              <w:t xml:space="preserve"> a GroupValueWrite to Group Address 1/1/4 with the following data:</w:t>
            </w:r>
          </w:p>
          <w:p w14:paraId="6A8C6605" w14:textId="77777777" w:rsidR="00C0336B" w:rsidRPr="00130547" w:rsidRDefault="00C0336B" w:rsidP="00C0336B">
            <w:pPr>
              <w:spacing w:before="0" w:after="0" w:line="240" w:lineRule="auto"/>
              <w:contextualSpacing w:val="0"/>
            </w:pPr>
          </w:p>
          <w:p w14:paraId="1E86FDBA" w14:textId="3DB3C0F3" w:rsidR="00C0336B" w:rsidRPr="00130547" w:rsidRDefault="00C0336B" w:rsidP="00C0336B">
            <w:pPr>
              <w:spacing w:before="0" w:after="0" w:line="240" w:lineRule="auto"/>
              <w:contextualSpacing w:val="0"/>
            </w:pPr>
            <w:r w:rsidRPr="00130547">
              <w:t>0001 1000 0000 1101.</w:t>
            </w:r>
          </w:p>
          <w:p w14:paraId="6690F9EC" w14:textId="77777777" w:rsidR="00C0336B" w:rsidRPr="00130547" w:rsidRDefault="00C0336B" w:rsidP="00C0336B">
            <w:pPr>
              <w:spacing w:before="0" w:after="0" w:line="240" w:lineRule="auto"/>
              <w:contextualSpacing w:val="0"/>
              <w:rPr>
                <w:highlight w:val="yellow"/>
              </w:rPr>
            </w:pPr>
          </w:p>
          <w:p w14:paraId="2732B871" w14:textId="2768F382" w:rsidR="00C0336B" w:rsidRPr="00130547" w:rsidRDefault="00C0336B" w:rsidP="00C0336B">
            <w:pPr>
              <w:spacing w:before="0" w:after="0" w:line="240" w:lineRule="auto"/>
              <w:contextualSpacing w:val="0"/>
            </w:pPr>
            <w:r w:rsidRPr="00130547">
              <w:t xml:space="preserve">If this data is </w:t>
            </w:r>
            <w:r w:rsidR="00186BDA" w:rsidRPr="00130547">
              <w:t>encoded according to</w:t>
            </w:r>
            <w:r w:rsidRPr="00130547">
              <w:t xml:space="preserve"> (</w:t>
            </w:r>
            <w:proofErr w:type="spellStart"/>
            <w:r w:rsidRPr="00130547">
              <w:t>DPT_Value_Wsp</w:t>
            </w:r>
            <w:proofErr w:type="spellEnd"/>
            <w:r w:rsidRPr="00130547">
              <w:t xml:space="preserve"> - 9.005)</w:t>
            </w:r>
            <w:r w:rsidR="0094303D">
              <w:t xml:space="preserve"> (Windspeed)</w:t>
            </w:r>
            <w:r w:rsidRPr="00130547">
              <w:t>, then this means the following</w:t>
            </w:r>
            <w:r w:rsidRPr="00130547">
              <w:rPr>
                <w:rStyle w:val="FootnoteReference"/>
              </w:rPr>
              <w:footnoteReference w:id="6"/>
            </w:r>
            <w:r w:rsidRPr="00130547">
              <w:t>:</w:t>
            </w:r>
          </w:p>
          <w:p w14:paraId="176053B7" w14:textId="77777777" w:rsidR="00C0336B" w:rsidRPr="00130547" w:rsidRDefault="00C0336B" w:rsidP="00C0336B">
            <w:pPr>
              <w:spacing w:before="0" w:after="0" w:line="240" w:lineRule="auto"/>
              <w:contextualSpacing w:val="0"/>
            </w:pPr>
          </w:p>
          <w:p w14:paraId="5FDA8CBC" w14:textId="77777777" w:rsidR="00C0336B" w:rsidRPr="00130547" w:rsidRDefault="00C0336B" w:rsidP="00C0336B">
            <w:pPr>
              <w:spacing w:before="0" w:after="0" w:line="240" w:lineRule="auto"/>
              <w:contextualSpacing w:val="0"/>
            </w:pPr>
            <w:r w:rsidRPr="00130547">
              <w:t>(0.01 x 13) x 2</w:t>
            </w:r>
            <w:r w:rsidRPr="00130547">
              <w:rPr>
                <w:vertAlign w:val="superscript"/>
              </w:rPr>
              <w:t>3</w:t>
            </w:r>
            <w:r w:rsidRPr="00130547">
              <w:t xml:space="preserve"> = 1,04 m/s</w:t>
            </w:r>
          </w:p>
          <w:p w14:paraId="5E55DF49" w14:textId="77777777" w:rsidR="00C0336B" w:rsidRPr="00130547" w:rsidRDefault="00C0336B" w:rsidP="00C0336B">
            <w:pPr>
              <w:spacing w:before="0" w:after="0" w:line="240" w:lineRule="auto"/>
              <w:contextualSpacing w:val="0"/>
            </w:pPr>
          </w:p>
        </w:tc>
      </w:tr>
    </w:tbl>
    <w:p w14:paraId="1C8C14F7" w14:textId="370B3A29" w:rsidR="0030740D" w:rsidRDefault="0030740D" w:rsidP="00C0336B">
      <w:pPr>
        <w:spacing w:before="0" w:after="0" w:line="240" w:lineRule="auto"/>
        <w:contextualSpacing w:val="0"/>
      </w:pPr>
    </w:p>
    <w:p w14:paraId="44C30379" w14:textId="77777777" w:rsidR="0030740D" w:rsidRDefault="0030740D">
      <w:pPr>
        <w:spacing w:before="0" w:after="0" w:line="240" w:lineRule="auto"/>
        <w:contextualSpacing w:val="0"/>
      </w:pPr>
      <w:r>
        <w:br w:type="page"/>
      </w:r>
    </w:p>
    <w:p w14:paraId="4A86F8FF" w14:textId="77777777" w:rsidR="00C0336B" w:rsidRPr="00340707" w:rsidRDefault="00C0336B" w:rsidP="00C0336B">
      <w:pPr>
        <w:spacing w:before="0" w:after="0" w:line="240" w:lineRule="auto"/>
        <w:contextualSpacing w:val="0"/>
      </w:pPr>
    </w:p>
    <w:p w14:paraId="3811EECA" w14:textId="664EFC3E" w:rsidR="00C0336B" w:rsidRPr="00340707" w:rsidRDefault="00C0336B" w:rsidP="00037C7E">
      <w:pPr>
        <w:pStyle w:val="ListParagraph"/>
        <w:numPr>
          <w:ilvl w:val="0"/>
          <w:numId w:val="22"/>
        </w:numPr>
        <w:spacing w:before="0" w:after="0" w:line="240" w:lineRule="auto"/>
        <w:contextualSpacing w:val="0"/>
      </w:pPr>
      <w:r w:rsidRPr="00340707">
        <w:t>2E 00 BC E0 11 FF 02 04 01 00 8B</w:t>
      </w:r>
    </w:p>
    <w:p w14:paraId="23027F58" w14:textId="77777777" w:rsidR="00C0336B" w:rsidRPr="00340707" w:rsidRDefault="00C0336B" w:rsidP="00C0336B">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7D6FA62A" w14:textId="77777777" w:rsidTr="00130547">
        <w:tc>
          <w:tcPr>
            <w:tcW w:w="549" w:type="dxa"/>
          </w:tcPr>
          <w:p w14:paraId="31DC2325" w14:textId="77777777" w:rsidR="00C0336B" w:rsidRPr="00130547" w:rsidRDefault="00C0336B" w:rsidP="00C0336B">
            <w:pPr>
              <w:spacing w:before="0" w:after="0" w:line="240" w:lineRule="auto"/>
              <w:contextualSpacing w:val="0"/>
            </w:pPr>
            <w:r w:rsidRPr="00130547">
              <w:t>1</w:t>
            </w:r>
          </w:p>
        </w:tc>
        <w:tc>
          <w:tcPr>
            <w:tcW w:w="1721" w:type="dxa"/>
          </w:tcPr>
          <w:p w14:paraId="653D038D" w14:textId="77777777" w:rsidR="00C0336B" w:rsidRPr="00130547" w:rsidRDefault="00C0336B" w:rsidP="00C0336B">
            <w:pPr>
              <w:spacing w:before="0" w:after="0" w:line="240" w:lineRule="auto"/>
              <w:contextualSpacing w:val="0"/>
            </w:pPr>
            <w:r w:rsidRPr="00130547">
              <w:t>2E</w:t>
            </w:r>
          </w:p>
        </w:tc>
        <w:tc>
          <w:tcPr>
            <w:tcW w:w="2545" w:type="dxa"/>
          </w:tcPr>
          <w:p w14:paraId="70BE3281" w14:textId="77777777" w:rsidR="00C0336B" w:rsidRPr="00130547" w:rsidRDefault="00C0336B" w:rsidP="00C0336B">
            <w:pPr>
              <w:spacing w:before="0" w:after="0" w:line="240" w:lineRule="auto"/>
              <w:contextualSpacing w:val="0"/>
            </w:pPr>
          </w:p>
        </w:tc>
        <w:tc>
          <w:tcPr>
            <w:tcW w:w="4961" w:type="dxa"/>
          </w:tcPr>
          <w:p w14:paraId="4BA4697C" w14:textId="77777777" w:rsidR="00C0336B" w:rsidRPr="00130547" w:rsidRDefault="00C0336B" w:rsidP="00C0336B">
            <w:pPr>
              <w:spacing w:before="0" w:after="0" w:line="240" w:lineRule="auto"/>
              <w:contextualSpacing w:val="0"/>
            </w:pPr>
            <w:r w:rsidRPr="00130547">
              <w:t>Sent to bus</w:t>
            </w:r>
          </w:p>
        </w:tc>
      </w:tr>
      <w:tr w:rsidR="00C0336B" w:rsidRPr="00130547" w14:paraId="1D9CF7BD" w14:textId="77777777" w:rsidTr="00130547">
        <w:tc>
          <w:tcPr>
            <w:tcW w:w="549" w:type="dxa"/>
          </w:tcPr>
          <w:p w14:paraId="3F469D95" w14:textId="77777777" w:rsidR="00C0336B" w:rsidRPr="00130547" w:rsidRDefault="00C0336B" w:rsidP="00C0336B">
            <w:pPr>
              <w:spacing w:before="0" w:after="0" w:line="240" w:lineRule="auto"/>
              <w:contextualSpacing w:val="0"/>
            </w:pPr>
            <w:r w:rsidRPr="00130547">
              <w:t>2</w:t>
            </w:r>
          </w:p>
        </w:tc>
        <w:tc>
          <w:tcPr>
            <w:tcW w:w="1721" w:type="dxa"/>
          </w:tcPr>
          <w:p w14:paraId="13182E94" w14:textId="77777777" w:rsidR="00C0336B" w:rsidRPr="00130547" w:rsidRDefault="00C0336B" w:rsidP="00C0336B">
            <w:pPr>
              <w:spacing w:before="0" w:after="0" w:line="240" w:lineRule="auto"/>
              <w:contextualSpacing w:val="0"/>
            </w:pPr>
            <w:r w:rsidRPr="00130547">
              <w:t>00</w:t>
            </w:r>
          </w:p>
        </w:tc>
        <w:tc>
          <w:tcPr>
            <w:tcW w:w="2545" w:type="dxa"/>
          </w:tcPr>
          <w:p w14:paraId="21BFA841" w14:textId="77777777" w:rsidR="00C0336B" w:rsidRPr="00130547" w:rsidRDefault="00C0336B" w:rsidP="00C0336B">
            <w:pPr>
              <w:spacing w:before="0" w:after="0" w:line="240" w:lineRule="auto"/>
              <w:contextualSpacing w:val="0"/>
            </w:pPr>
          </w:p>
        </w:tc>
        <w:tc>
          <w:tcPr>
            <w:tcW w:w="4961" w:type="dxa"/>
          </w:tcPr>
          <w:p w14:paraId="50A679D6" w14:textId="77777777" w:rsidR="00C0336B" w:rsidRPr="00130547" w:rsidRDefault="00C0336B" w:rsidP="00C0336B">
            <w:pPr>
              <w:spacing w:before="0" w:after="0" w:line="240" w:lineRule="auto"/>
              <w:contextualSpacing w:val="0"/>
            </w:pPr>
            <w:r w:rsidRPr="00130547">
              <w:t>TP or IP telegram</w:t>
            </w:r>
          </w:p>
        </w:tc>
      </w:tr>
      <w:tr w:rsidR="0094303D" w:rsidRPr="00130547" w14:paraId="5A3CECE8" w14:textId="77777777" w:rsidTr="00130547">
        <w:tc>
          <w:tcPr>
            <w:tcW w:w="549" w:type="dxa"/>
          </w:tcPr>
          <w:p w14:paraId="29D8BDD7" w14:textId="77777777" w:rsidR="0094303D" w:rsidRPr="00130547" w:rsidRDefault="0094303D" w:rsidP="0094303D">
            <w:pPr>
              <w:spacing w:before="0" w:after="0" w:line="240" w:lineRule="auto"/>
              <w:contextualSpacing w:val="0"/>
            </w:pPr>
            <w:r w:rsidRPr="00130547">
              <w:t>3</w:t>
            </w:r>
          </w:p>
        </w:tc>
        <w:tc>
          <w:tcPr>
            <w:tcW w:w="1721" w:type="dxa"/>
          </w:tcPr>
          <w:p w14:paraId="7AF7B313" w14:textId="77777777" w:rsidR="0094303D" w:rsidRPr="00130547" w:rsidRDefault="0094303D" w:rsidP="0094303D">
            <w:pPr>
              <w:spacing w:before="0" w:after="0" w:line="240" w:lineRule="auto"/>
              <w:contextualSpacing w:val="0"/>
            </w:pPr>
            <w:r w:rsidRPr="00130547">
              <w:t>-</w:t>
            </w:r>
          </w:p>
        </w:tc>
        <w:tc>
          <w:tcPr>
            <w:tcW w:w="2545" w:type="dxa"/>
          </w:tcPr>
          <w:p w14:paraId="0B9DD52B" w14:textId="77777777" w:rsidR="0094303D" w:rsidRPr="00130547" w:rsidRDefault="0094303D" w:rsidP="0094303D">
            <w:pPr>
              <w:spacing w:before="0" w:after="0" w:line="240" w:lineRule="auto"/>
              <w:contextualSpacing w:val="0"/>
            </w:pPr>
          </w:p>
        </w:tc>
        <w:tc>
          <w:tcPr>
            <w:tcW w:w="4961" w:type="dxa"/>
          </w:tcPr>
          <w:p w14:paraId="41079070" w14:textId="2295D929" w:rsidR="0094303D" w:rsidRPr="00130547" w:rsidRDefault="0094303D" w:rsidP="0094303D">
            <w:pPr>
              <w:spacing w:before="0" w:after="0" w:line="240" w:lineRule="auto"/>
              <w:contextualSpacing w:val="0"/>
            </w:pPr>
            <w:r>
              <w:t>Additional Information - d</w:t>
            </w:r>
            <w:r w:rsidRPr="00130547">
              <w:t>oes not exist</w:t>
            </w:r>
          </w:p>
        </w:tc>
      </w:tr>
      <w:tr w:rsidR="00C0336B" w:rsidRPr="00130547" w14:paraId="6DC884B8" w14:textId="77777777" w:rsidTr="00130547">
        <w:tc>
          <w:tcPr>
            <w:tcW w:w="549" w:type="dxa"/>
          </w:tcPr>
          <w:p w14:paraId="6E596069" w14:textId="77777777" w:rsidR="00C0336B" w:rsidRPr="00130547" w:rsidRDefault="00C0336B" w:rsidP="00C0336B">
            <w:pPr>
              <w:spacing w:before="0" w:after="0" w:line="240" w:lineRule="auto"/>
              <w:contextualSpacing w:val="0"/>
            </w:pPr>
            <w:r w:rsidRPr="00130547">
              <w:t>4</w:t>
            </w:r>
          </w:p>
        </w:tc>
        <w:tc>
          <w:tcPr>
            <w:tcW w:w="1721" w:type="dxa"/>
          </w:tcPr>
          <w:p w14:paraId="75D49E11" w14:textId="77777777" w:rsidR="00C0336B" w:rsidRPr="00130547" w:rsidRDefault="00C0336B" w:rsidP="00C0336B">
            <w:pPr>
              <w:spacing w:before="0" w:after="0" w:line="240" w:lineRule="auto"/>
              <w:contextualSpacing w:val="0"/>
            </w:pPr>
            <w:r w:rsidRPr="00130547">
              <w:t>BC</w:t>
            </w:r>
          </w:p>
        </w:tc>
        <w:tc>
          <w:tcPr>
            <w:tcW w:w="2545" w:type="dxa"/>
          </w:tcPr>
          <w:p w14:paraId="78C0F12D" w14:textId="77777777" w:rsidR="00C0336B" w:rsidRPr="00130547" w:rsidRDefault="00C0336B" w:rsidP="00C0336B">
            <w:pPr>
              <w:spacing w:before="0" w:after="0" w:line="240" w:lineRule="auto"/>
              <w:contextualSpacing w:val="0"/>
            </w:pPr>
            <w:r w:rsidRPr="00130547">
              <w:t>1011 1100</w:t>
            </w:r>
          </w:p>
        </w:tc>
        <w:tc>
          <w:tcPr>
            <w:tcW w:w="4961" w:type="dxa"/>
          </w:tcPr>
          <w:p w14:paraId="1CF1470F"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6F3FB9BA" w14:textId="77777777" w:rsidR="00C0336B" w:rsidRPr="00130547" w:rsidRDefault="00C0336B" w:rsidP="00C0336B">
            <w:pPr>
              <w:spacing w:before="0" w:after="0" w:line="240" w:lineRule="auto"/>
              <w:contextualSpacing w:val="0"/>
            </w:pPr>
            <w:r w:rsidRPr="00130547">
              <w:t>D6 = 0</w:t>
            </w:r>
          </w:p>
          <w:p w14:paraId="7AC50602"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73847B3A"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3C784DB1" w14:textId="77777777" w:rsidR="00C0336B" w:rsidRPr="00130547" w:rsidRDefault="00C0336B" w:rsidP="00C0336B">
            <w:pPr>
              <w:spacing w:before="0" w:after="0" w:line="240" w:lineRule="auto"/>
              <w:contextualSpacing w:val="0"/>
            </w:pPr>
            <w:r w:rsidRPr="00130547">
              <w:t xml:space="preserve">D3-D2 = 11 </w:t>
            </w:r>
            <w:r w:rsidRPr="00130547">
              <w:sym w:font="Wingdings" w:char="F0E0"/>
            </w:r>
            <w:r w:rsidRPr="00130547">
              <w:t xml:space="preserve"> Low priority</w:t>
            </w:r>
          </w:p>
          <w:p w14:paraId="6E494F3F"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0D721CD3"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71FEAC28" w14:textId="77777777" w:rsidTr="00130547">
        <w:tc>
          <w:tcPr>
            <w:tcW w:w="549" w:type="dxa"/>
          </w:tcPr>
          <w:p w14:paraId="40987E48" w14:textId="77777777" w:rsidR="00C0336B" w:rsidRPr="00130547" w:rsidRDefault="00C0336B" w:rsidP="00C0336B">
            <w:pPr>
              <w:spacing w:before="0" w:after="0" w:line="240" w:lineRule="auto"/>
              <w:contextualSpacing w:val="0"/>
            </w:pPr>
            <w:r w:rsidRPr="00130547">
              <w:t>5</w:t>
            </w:r>
          </w:p>
        </w:tc>
        <w:tc>
          <w:tcPr>
            <w:tcW w:w="1721" w:type="dxa"/>
          </w:tcPr>
          <w:p w14:paraId="35315850" w14:textId="77777777" w:rsidR="00C0336B" w:rsidRPr="00130547" w:rsidRDefault="00C0336B" w:rsidP="00C0336B">
            <w:pPr>
              <w:spacing w:before="0" w:after="0" w:line="240" w:lineRule="auto"/>
              <w:contextualSpacing w:val="0"/>
            </w:pPr>
            <w:r w:rsidRPr="00130547">
              <w:t>E0</w:t>
            </w:r>
          </w:p>
        </w:tc>
        <w:tc>
          <w:tcPr>
            <w:tcW w:w="2545" w:type="dxa"/>
          </w:tcPr>
          <w:p w14:paraId="4115CBD4" w14:textId="77777777" w:rsidR="00C0336B" w:rsidRPr="00130547" w:rsidRDefault="00C0336B" w:rsidP="00C0336B">
            <w:pPr>
              <w:spacing w:before="0" w:after="0" w:line="240" w:lineRule="auto"/>
              <w:contextualSpacing w:val="0"/>
            </w:pPr>
            <w:r w:rsidRPr="00130547">
              <w:t>1110 0000</w:t>
            </w:r>
          </w:p>
        </w:tc>
        <w:tc>
          <w:tcPr>
            <w:tcW w:w="4961" w:type="dxa"/>
          </w:tcPr>
          <w:p w14:paraId="7C396AE4"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Address type = group address</w:t>
            </w:r>
          </w:p>
          <w:p w14:paraId="41C695BA"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7A6AE5CC"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53F1D435" w14:textId="77777777" w:rsidTr="00130547">
        <w:tc>
          <w:tcPr>
            <w:tcW w:w="549" w:type="dxa"/>
          </w:tcPr>
          <w:p w14:paraId="521F6DD8" w14:textId="77777777" w:rsidR="00C0336B" w:rsidRPr="00130547" w:rsidRDefault="00C0336B" w:rsidP="00C0336B">
            <w:pPr>
              <w:spacing w:before="0" w:after="0" w:line="240" w:lineRule="auto"/>
              <w:contextualSpacing w:val="0"/>
            </w:pPr>
            <w:r w:rsidRPr="00130547">
              <w:t>6-7</w:t>
            </w:r>
          </w:p>
        </w:tc>
        <w:tc>
          <w:tcPr>
            <w:tcW w:w="1721" w:type="dxa"/>
          </w:tcPr>
          <w:p w14:paraId="1AC5E64A" w14:textId="77777777" w:rsidR="00C0336B" w:rsidRPr="00130547" w:rsidRDefault="00C0336B" w:rsidP="00C0336B">
            <w:pPr>
              <w:spacing w:before="0" w:after="0" w:line="240" w:lineRule="auto"/>
              <w:contextualSpacing w:val="0"/>
            </w:pPr>
            <w:r w:rsidRPr="00130547">
              <w:t>11 FF</w:t>
            </w:r>
          </w:p>
        </w:tc>
        <w:tc>
          <w:tcPr>
            <w:tcW w:w="2545" w:type="dxa"/>
          </w:tcPr>
          <w:p w14:paraId="35207129" w14:textId="77777777" w:rsidR="00C0336B" w:rsidRPr="00130547" w:rsidRDefault="00C0336B" w:rsidP="00C0336B">
            <w:pPr>
              <w:spacing w:before="0" w:after="0" w:line="240" w:lineRule="auto"/>
              <w:contextualSpacing w:val="0"/>
            </w:pPr>
            <w:r w:rsidRPr="00130547">
              <w:t>0001 0001 1111 1111</w:t>
            </w:r>
          </w:p>
        </w:tc>
        <w:tc>
          <w:tcPr>
            <w:tcW w:w="4961" w:type="dxa"/>
          </w:tcPr>
          <w:p w14:paraId="38A2084A" w14:textId="77777777"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1111 1111 = Device address (255)</w:t>
            </w:r>
          </w:p>
          <w:p w14:paraId="3B24C2EB"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0C568884"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6EBFECF1" w14:textId="77777777" w:rsidR="00C0336B" w:rsidRPr="00130547" w:rsidRDefault="00C0336B" w:rsidP="00C0336B">
            <w:pPr>
              <w:spacing w:before="0" w:after="0" w:line="240" w:lineRule="auto"/>
              <w:contextualSpacing w:val="0"/>
            </w:pPr>
            <w:r w:rsidRPr="00130547">
              <w:t>Source address = 1.1.255 (interface)</w:t>
            </w:r>
          </w:p>
        </w:tc>
      </w:tr>
      <w:tr w:rsidR="00C0336B" w:rsidRPr="00130547" w14:paraId="7FA8320A" w14:textId="77777777" w:rsidTr="00130547">
        <w:tc>
          <w:tcPr>
            <w:tcW w:w="549" w:type="dxa"/>
          </w:tcPr>
          <w:p w14:paraId="7F66DC6D" w14:textId="77777777" w:rsidR="00C0336B" w:rsidRPr="00130547" w:rsidRDefault="00C0336B" w:rsidP="00C0336B">
            <w:pPr>
              <w:spacing w:before="0" w:after="0" w:line="240" w:lineRule="auto"/>
              <w:contextualSpacing w:val="0"/>
            </w:pPr>
            <w:r w:rsidRPr="00130547">
              <w:t>8-9</w:t>
            </w:r>
          </w:p>
        </w:tc>
        <w:tc>
          <w:tcPr>
            <w:tcW w:w="1721" w:type="dxa"/>
          </w:tcPr>
          <w:p w14:paraId="2823465F" w14:textId="77777777" w:rsidR="00C0336B" w:rsidRPr="00130547" w:rsidRDefault="00C0336B" w:rsidP="00C0336B">
            <w:pPr>
              <w:spacing w:before="0" w:after="0" w:line="240" w:lineRule="auto"/>
              <w:contextualSpacing w:val="0"/>
            </w:pPr>
            <w:r w:rsidRPr="00130547">
              <w:t>02 04</w:t>
            </w:r>
          </w:p>
        </w:tc>
        <w:tc>
          <w:tcPr>
            <w:tcW w:w="2545" w:type="dxa"/>
          </w:tcPr>
          <w:p w14:paraId="6C4F7F41" w14:textId="77777777" w:rsidR="00C0336B" w:rsidRPr="00130547" w:rsidRDefault="00C0336B" w:rsidP="00C0336B">
            <w:pPr>
              <w:spacing w:before="0" w:after="0" w:line="240" w:lineRule="auto"/>
              <w:contextualSpacing w:val="0"/>
            </w:pPr>
            <w:r w:rsidRPr="00130547">
              <w:t>0000 0010 0000 0100</w:t>
            </w:r>
          </w:p>
        </w:tc>
        <w:tc>
          <w:tcPr>
            <w:tcW w:w="4961" w:type="dxa"/>
          </w:tcPr>
          <w:p w14:paraId="40D1CB29" w14:textId="77777777" w:rsidR="00C0336B" w:rsidRPr="00130547" w:rsidRDefault="00C0336B" w:rsidP="00C0336B">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4B6BC91F"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group address (multicast)</w:t>
            </w:r>
          </w:p>
          <w:p w14:paraId="010F9351" w14:textId="77777777" w:rsidR="00C0336B" w:rsidRPr="00130547" w:rsidRDefault="00C0336B" w:rsidP="00C0336B">
            <w:pPr>
              <w:spacing w:before="0" w:after="0" w:line="240" w:lineRule="auto"/>
              <w:contextualSpacing w:val="0"/>
            </w:pPr>
            <w:r w:rsidRPr="00130547">
              <w:t>D0-D7 = 4</w:t>
            </w:r>
          </w:p>
          <w:p w14:paraId="4D9330DD" w14:textId="77777777" w:rsidR="00C0336B" w:rsidRPr="00130547" w:rsidRDefault="00C0336B" w:rsidP="00C0336B">
            <w:pPr>
              <w:spacing w:before="0" w:after="0" w:line="240" w:lineRule="auto"/>
              <w:contextualSpacing w:val="0"/>
            </w:pPr>
            <w:r w:rsidRPr="00130547">
              <w:t>D0-D2 = 2</w:t>
            </w:r>
          </w:p>
          <w:p w14:paraId="22C66F19" w14:textId="77777777" w:rsidR="00C0336B" w:rsidRPr="00130547" w:rsidRDefault="00C0336B" w:rsidP="00C0336B">
            <w:pPr>
              <w:spacing w:before="0" w:after="0" w:line="240" w:lineRule="auto"/>
              <w:contextualSpacing w:val="0"/>
            </w:pPr>
            <w:r w:rsidRPr="00130547">
              <w:t>D3-D7 = 0</w:t>
            </w:r>
          </w:p>
          <w:p w14:paraId="31A0C4BC" w14:textId="77777777" w:rsidR="00C0336B" w:rsidRPr="00130547" w:rsidRDefault="00C0336B" w:rsidP="00C0336B">
            <w:pPr>
              <w:spacing w:before="0" w:after="0" w:line="240" w:lineRule="auto"/>
              <w:contextualSpacing w:val="0"/>
            </w:pPr>
            <w:r w:rsidRPr="00130547">
              <w:t>Group address = 0/2/4</w:t>
            </w:r>
          </w:p>
        </w:tc>
      </w:tr>
      <w:tr w:rsidR="00C0336B" w:rsidRPr="00130547" w14:paraId="67504BF5" w14:textId="77777777" w:rsidTr="00130547">
        <w:tc>
          <w:tcPr>
            <w:tcW w:w="549" w:type="dxa"/>
          </w:tcPr>
          <w:p w14:paraId="7294B05A" w14:textId="77777777" w:rsidR="00C0336B" w:rsidRPr="00130547" w:rsidRDefault="00C0336B" w:rsidP="00C0336B">
            <w:pPr>
              <w:spacing w:before="0" w:after="0" w:line="240" w:lineRule="auto"/>
              <w:contextualSpacing w:val="0"/>
            </w:pPr>
            <w:r w:rsidRPr="00130547">
              <w:t>10</w:t>
            </w:r>
          </w:p>
        </w:tc>
        <w:tc>
          <w:tcPr>
            <w:tcW w:w="1721" w:type="dxa"/>
          </w:tcPr>
          <w:p w14:paraId="4D3E5D50" w14:textId="77777777" w:rsidR="00C0336B" w:rsidRPr="00130547" w:rsidRDefault="00C0336B" w:rsidP="00C0336B">
            <w:pPr>
              <w:spacing w:before="0" w:after="0" w:line="240" w:lineRule="auto"/>
              <w:contextualSpacing w:val="0"/>
            </w:pPr>
            <w:r w:rsidRPr="00130547">
              <w:t>01</w:t>
            </w:r>
          </w:p>
        </w:tc>
        <w:tc>
          <w:tcPr>
            <w:tcW w:w="2545" w:type="dxa"/>
          </w:tcPr>
          <w:p w14:paraId="6C8EA033" w14:textId="77777777" w:rsidR="00C0336B" w:rsidRPr="00130547" w:rsidRDefault="00C0336B" w:rsidP="00C0336B">
            <w:pPr>
              <w:spacing w:before="0" w:after="0" w:line="240" w:lineRule="auto"/>
              <w:contextualSpacing w:val="0"/>
            </w:pPr>
            <w:r w:rsidRPr="00130547">
              <w:t>0000 0001</w:t>
            </w:r>
          </w:p>
        </w:tc>
        <w:tc>
          <w:tcPr>
            <w:tcW w:w="4961" w:type="dxa"/>
          </w:tcPr>
          <w:p w14:paraId="36A4B213" w14:textId="77777777" w:rsidR="00C0336B" w:rsidRPr="00130547" w:rsidRDefault="00C0336B" w:rsidP="00C0336B">
            <w:pPr>
              <w:spacing w:before="0" w:after="0" w:line="240" w:lineRule="auto"/>
              <w:contextualSpacing w:val="0"/>
            </w:pPr>
            <w:r w:rsidRPr="00130547">
              <w:t xml:space="preserve">L &gt; 0 </w:t>
            </w:r>
            <w:r w:rsidRPr="00130547">
              <w:sym w:font="Wingdings" w:char="F0E0"/>
            </w:r>
            <w:r w:rsidRPr="00130547">
              <w:t xml:space="preserve"> data package</w:t>
            </w:r>
          </w:p>
        </w:tc>
      </w:tr>
      <w:tr w:rsidR="00C0336B" w:rsidRPr="00130547" w14:paraId="3F6F1C4B" w14:textId="77777777" w:rsidTr="00130547">
        <w:tc>
          <w:tcPr>
            <w:tcW w:w="549" w:type="dxa"/>
          </w:tcPr>
          <w:p w14:paraId="0E7ED3AB" w14:textId="77777777" w:rsidR="00C0336B" w:rsidRPr="00130547" w:rsidRDefault="00C0336B" w:rsidP="00C0336B">
            <w:pPr>
              <w:spacing w:before="0" w:after="0" w:line="240" w:lineRule="auto"/>
              <w:contextualSpacing w:val="0"/>
            </w:pPr>
          </w:p>
        </w:tc>
        <w:tc>
          <w:tcPr>
            <w:tcW w:w="1721" w:type="dxa"/>
          </w:tcPr>
          <w:p w14:paraId="328AFC8C" w14:textId="77777777" w:rsidR="00C0336B" w:rsidRPr="00130547" w:rsidRDefault="00C0336B" w:rsidP="00C0336B">
            <w:pPr>
              <w:spacing w:before="0" w:after="0" w:line="240" w:lineRule="auto"/>
              <w:contextualSpacing w:val="0"/>
            </w:pPr>
            <w:r w:rsidRPr="00130547">
              <w:t>00</w:t>
            </w:r>
          </w:p>
        </w:tc>
        <w:tc>
          <w:tcPr>
            <w:tcW w:w="2545" w:type="dxa"/>
          </w:tcPr>
          <w:p w14:paraId="19074DE5" w14:textId="77777777" w:rsidR="00C0336B" w:rsidRPr="00130547" w:rsidRDefault="00C0336B" w:rsidP="00C0336B">
            <w:pPr>
              <w:spacing w:before="0" w:after="0" w:line="240" w:lineRule="auto"/>
              <w:contextualSpacing w:val="0"/>
            </w:pPr>
            <w:r w:rsidRPr="00130547">
              <w:t>0000 0000</w:t>
            </w:r>
          </w:p>
        </w:tc>
        <w:tc>
          <w:tcPr>
            <w:tcW w:w="4961" w:type="dxa"/>
          </w:tcPr>
          <w:p w14:paraId="48440529" w14:textId="77777777" w:rsidR="00C0336B" w:rsidRPr="00130547" w:rsidRDefault="00C0336B" w:rsidP="00C0336B">
            <w:pPr>
              <w:spacing w:before="0" w:after="0" w:line="240" w:lineRule="auto"/>
              <w:contextualSpacing w:val="0"/>
            </w:pPr>
            <w:r w:rsidRPr="00130547">
              <w:t>00: Unnumbered data package</w:t>
            </w:r>
          </w:p>
          <w:p w14:paraId="7486CDDC" w14:textId="77777777" w:rsidR="00C0336B" w:rsidRPr="00130547" w:rsidRDefault="00C0336B" w:rsidP="00C0336B">
            <w:pPr>
              <w:spacing w:before="0" w:after="0" w:line="240" w:lineRule="auto"/>
              <w:contextualSpacing w:val="0"/>
            </w:pPr>
            <w:r w:rsidRPr="00130547">
              <w:t>0000 = don’t care</w:t>
            </w:r>
          </w:p>
          <w:p w14:paraId="72945433" w14:textId="77777777" w:rsidR="00C0336B" w:rsidRPr="00130547" w:rsidRDefault="00C0336B" w:rsidP="00C0336B">
            <w:pPr>
              <w:spacing w:before="0" w:after="0" w:line="240" w:lineRule="auto"/>
              <w:contextualSpacing w:val="0"/>
            </w:pPr>
            <w:r w:rsidRPr="00130547">
              <w:t>00 = APCI</w:t>
            </w:r>
          </w:p>
        </w:tc>
      </w:tr>
      <w:tr w:rsidR="00C0336B" w:rsidRPr="00130547" w14:paraId="798255BB" w14:textId="77777777" w:rsidTr="00130547">
        <w:tc>
          <w:tcPr>
            <w:tcW w:w="549" w:type="dxa"/>
          </w:tcPr>
          <w:p w14:paraId="249D3527" w14:textId="77777777" w:rsidR="00C0336B" w:rsidRPr="00130547" w:rsidRDefault="00C0336B" w:rsidP="00C0336B">
            <w:pPr>
              <w:spacing w:before="0" w:after="0" w:line="240" w:lineRule="auto"/>
              <w:contextualSpacing w:val="0"/>
            </w:pPr>
          </w:p>
        </w:tc>
        <w:tc>
          <w:tcPr>
            <w:tcW w:w="1721" w:type="dxa"/>
          </w:tcPr>
          <w:p w14:paraId="3E0CCCB8" w14:textId="77777777" w:rsidR="00C0336B" w:rsidRPr="00130547" w:rsidRDefault="00C0336B" w:rsidP="00C0336B">
            <w:pPr>
              <w:spacing w:before="0" w:after="0" w:line="240" w:lineRule="auto"/>
              <w:contextualSpacing w:val="0"/>
            </w:pPr>
            <w:r w:rsidRPr="00130547">
              <w:t>8B</w:t>
            </w:r>
          </w:p>
        </w:tc>
        <w:tc>
          <w:tcPr>
            <w:tcW w:w="2545" w:type="dxa"/>
          </w:tcPr>
          <w:p w14:paraId="0C16877D" w14:textId="77777777" w:rsidR="00C0336B" w:rsidRPr="00130547" w:rsidRDefault="00C0336B" w:rsidP="00C0336B">
            <w:pPr>
              <w:spacing w:before="0" w:after="0" w:line="240" w:lineRule="auto"/>
              <w:contextualSpacing w:val="0"/>
            </w:pPr>
            <w:r w:rsidRPr="00130547">
              <w:t>1000 1011</w:t>
            </w:r>
          </w:p>
        </w:tc>
        <w:tc>
          <w:tcPr>
            <w:tcW w:w="4961" w:type="dxa"/>
          </w:tcPr>
          <w:p w14:paraId="57587550" w14:textId="77777777" w:rsidR="00C0336B" w:rsidRPr="00130547" w:rsidRDefault="00C0336B" w:rsidP="00C0336B">
            <w:pPr>
              <w:spacing w:before="0" w:after="0" w:line="240" w:lineRule="auto"/>
              <w:contextualSpacing w:val="0"/>
            </w:pPr>
            <w:r w:rsidRPr="00130547">
              <w:t>10 = APCI</w:t>
            </w:r>
          </w:p>
          <w:p w14:paraId="77997306" w14:textId="77777777" w:rsidR="00C0336B" w:rsidRPr="00130547" w:rsidRDefault="00C0336B" w:rsidP="00C0336B">
            <w:pPr>
              <w:spacing w:before="0" w:after="0" w:line="240" w:lineRule="auto"/>
              <w:contextualSpacing w:val="0"/>
            </w:pPr>
            <w:r w:rsidRPr="00130547">
              <w:t>00 1011 = data</w:t>
            </w:r>
          </w:p>
          <w:p w14:paraId="54DE9BC6" w14:textId="5AEF42BF" w:rsidR="00C0336B" w:rsidRPr="00130547" w:rsidRDefault="0094303D" w:rsidP="00C0336B">
            <w:pPr>
              <w:spacing w:before="0" w:after="0" w:line="240" w:lineRule="auto"/>
              <w:contextualSpacing w:val="0"/>
            </w:pPr>
            <w:r>
              <w:t>The APCI is thus</w:t>
            </w:r>
            <w:r w:rsidR="00C0336B" w:rsidRPr="00130547">
              <w:t xml:space="preserve"> = 0010</w:t>
            </w:r>
            <w:r>
              <w:t>, meaning</w:t>
            </w:r>
            <w:r w:rsidR="00C0336B" w:rsidRPr="00130547">
              <w:t xml:space="preserve"> a GroupValueWrite to Group Address 0/2/4 with the data</w:t>
            </w:r>
            <w:r>
              <w:t xml:space="preserve"> 00 1011</w:t>
            </w:r>
            <w:r w:rsidR="00C0336B" w:rsidRPr="00130547">
              <w:t>:</w:t>
            </w:r>
          </w:p>
          <w:p w14:paraId="291D08A8" w14:textId="59E1EEB8" w:rsidR="00186BDA" w:rsidRPr="00130547" w:rsidRDefault="00186BDA" w:rsidP="00C0336B">
            <w:pPr>
              <w:spacing w:before="0" w:after="0" w:line="240" w:lineRule="auto"/>
              <w:contextualSpacing w:val="0"/>
            </w:pPr>
          </w:p>
          <w:p w14:paraId="6C67E92E" w14:textId="1F11023E" w:rsidR="00186BDA" w:rsidRPr="00A220C8" w:rsidRDefault="00186BDA" w:rsidP="00186BDA">
            <w:pPr>
              <w:spacing w:before="0" w:after="0" w:line="240" w:lineRule="auto"/>
              <w:contextualSpacing w:val="0"/>
            </w:pPr>
            <w:r w:rsidRPr="00A220C8">
              <w:t>If this data is encoded according to (DPT_Control_Dimming - 3.007), then this means the following:</w:t>
            </w:r>
          </w:p>
          <w:p w14:paraId="4B8FF2F1" w14:textId="77777777" w:rsidR="00186BDA" w:rsidRPr="00A220C8" w:rsidRDefault="00186BDA" w:rsidP="00C0336B">
            <w:pPr>
              <w:spacing w:before="0" w:after="0" w:line="240" w:lineRule="auto"/>
              <w:contextualSpacing w:val="0"/>
            </w:pPr>
          </w:p>
          <w:p w14:paraId="7B0AD8A9" w14:textId="77777777" w:rsidR="00C0336B" w:rsidRPr="00A220C8" w:rsidRDefault="00C0336B" w:rsidP="00C0336B">
            <w:pPr>
              <w:spacing w:before="0" w:after="0" w:line="240" w:lineRule="auto"/>
              <w:contextualSpacing w:val="0"/>
            </w:pPr>
            <w:r w:rsidRPr="00A220C8">
              <w:t xml:space="preserve">00 </w:t>
            </w:r>
            <w:r w:rsidRPr="00A220C8">
              <w:rPr>
                <w:color w:val="FF0000"/>
              </w:rPr>
              <w:t>1</w:t>
            </w:r>
            <w:r w:rsidRPr="00A220C8">
              <w:rPr>
                <w:color w:val="00B050"/>
              </w:rPr>
              <w:t>011</w:t>
            </w:r>
            <w:r w:rsidRPr="00A220C8">
              <w:t xml:space="preserve"> (DPT_3.007)</w:t>
            </w:r>
          </w:p>
          <w:p w14:paraId="70EC9FE4" w14:textId="77777777" w:rsidR="00C0336B" w:rsidRDefault="00C0336B" w:rsidP="00C0336B">
            <w:pPr>
              <w:spacing w:before="0" w:after="0" w:line="240" w:lineRule="auto"/>
              <w:contextualSpacing w:val="0"/>
            </w:pPr>
            <w:r w:rsidRPr="00A220C8">
              <w:t xml:space="preserve">Dimming </w:t>
            </w:r>
            <w:r w:rsidR="00A220C8" w:rsidRPr="00A220C8">
              <w:rPr>
                <w:color w:val="FF0000"/>
              </w:rPr>
              <w:t>increase</w:t>
            </w:r>
            <w:r w:rsidR="00A220C8" w:rsidRPr="00A220C8">
              <w:t xml:space="preserve">, </w:t>
            </w:r>
            <w:r w:rsidRPr="00A220C8">
              <w:t>step</w:t>
            </w:r>
            <w:r w:rsidR="00A220C8" w:rsidRPr="00A220C8">
              <w:t xml:space="preserve"> code</w:t>
            </w:r>
            <w:r w:rsidRPr="00A220C8">
              <w:t xml:space="preserve"> </w:t>
            </w:r>
            <w:r w:rsidRPr="00A220C8">
              <w:rPr>
                <w:color w:val="00B050"/>
              </w:rPr>
              <w:t>3</w:t>
            </w:r>
            <w:r w:rsidR="00A220C8">
              <w:t xml:space="preserve">, meaning </w:t>
            </w:r>
            <w:r w:rsidR="00A220C8" w:rsidRPr="00A220C8">
              <w:rPr>
                <w:color w:val="0070C0"/>
              </w:rPr>
              <w:t>4</w:t>
            </w:r>
            <w:r w:rsidR="00A220C8">
              <w:t xml:space="preserve"> = 2 to the power (</w:t>
            </w:r>
            <w:proofErr w:type="spellStart"/>
            <w:r w:rsidR="00A220C8">
              <w:t>stepcode</w:t>
            </w:r>
            <w:proofErr w:type="spellEnd"/>
            <w:r w:rsidR="00A220C8">
              <w:t xml:space="preserve"> </w:t>
            </w:r>
            <w:r w:rsidR="00A220C8" w:rsidRPr="00A220C8">
              <w:rPr>
                <w:color w:val="70AD47" w:themeColor="accent6"/>
              </w:rPr>
              <w:t>3</w:t>
            </w:r>
            <w:r w:rsidR="00A220C8">
              <w:t xml:space="preserve"> minus 1) or 100% divided by </w:t>
            </w:r>
            <w:r w:rsidR="00A220C8" w:rsidRPr="00A220C8">
              <w:rPr>
                <w:color w:val="0070C0"/>
              </w:rPr>
              <w:t>4</w:t>
            </w:r>
            <w:r w:rsidR="00A220C8">
              <w:t xml:space="preserve"> =</w:t>
            </w:r>
            <w:r w:rsidRPr="00A220C8">
              <w:t xml:space="preserve"> 25%</w:t>
            </w:r>
            <w:r w:rsidR="00ED077C">
              <w:t xml:space="preserve"> or</w:t>
            </w:r>
          </w:p>
          <w:p w14:paraId="6EB38F03" w14:textId="1ABE1CD2" w:rsidR="00ED077C" w:rsidRPr="00130547" w:rsidRDefault="00ED077C" w:rsidP="00C0336B">
            <w:pPr>
              <w:spacing w:before="0" w:after="0" w:line="240" w:lineRule="auto"/>
              <w:contextualSpacing w:val="0"/>
            </w:pPr>
            <w:r>
              <w:t>Dim up: 25%</w:t>
            </w:r>
          </w:p>
        </w:tc>
      </w:tr>
    </w:tbl>
    <w:p w14:paraId="18ED92BE" w14:textId="77777777" w:rsidR="00C0336B" w:rsidRPr="00340707" w:rsidRDefault="00C0336B" w:rsidP="00C0336B">
      <w:pPr>
        <w:spacing w:before="0" w:after="0" w:line="240" w:lineRule="auto"/>
        <w:contextualSpacing w:val="0"/>
      </w:pPr>
    </w:p>
    <w:p w14:paraId="6D2349E7" w14:textId="77777777" w:rsidR="00C0336B" w:rsidRPr="00340707" w:rsidRDefault="00C0336B" w:rsidP="00C0336B">
      <w:pPr>
        <w:spacing w:before="0" w:after="0" w:line="240" w:lineRule="auto"/>
        <w:contextualSpacing w:val="0"/>
      </w:pPr>
      <w:r w:rsidRPr="00340707">
        <w:br w:type="page"/>
      </w:r>
    </w:p>
    <w:p w14:paraId="7DD71CAC" w14:textId="4C996F45" w:rsidR="00C0336B" w:rsidRPr="00340707" w:rsidRDefault="00C0336B" w:rsidP="00037C7E">
      <w:pPr>
        <w:pStyle w:val="ListParagraph"/>
        <w:numPr>
          <w:ilvl w:val="0"/>
          <w:numId w:val="22"/>
        </w:numPr>
        <w:spacing w:before="0" w:after="0" w:line="240" w:lineRule="auto"/>
        <w:contextualSpacing w:val="0"/>
      </w:pPr>
      <w:r w:rsidRPr="00340707">
        <w:lastRenderedPageBreak/>
        <w:t>29 00 BC E0 11 11 05 04 02 00 40 C0</w:t>
      </w:r>
    </w:p>
    <w:p w14:paraId="4073F921" w14:textId="77777777" w:rsidR="00C0336B" w:rsidRPr="00340707" w:rsidRDefault="00C0336B" w:rsidP="00C0336B">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2B88336B" w14:textId="77777777" w:rsidTr="00130547">
        <w:tc>
          <w:tcPr>
            <w:tcW w:w="549" w:type="dxa"/>
          </w:tcPr>
          <w:p w14:paraId="3C295090" w14:textId="77777777" w:rsidR="00C0336B" w:rsidRPr="00130547" w:rsidRDefault="00C0336B" w:rsidP="00C0336B">
            <w:pPr>
              <w:spacing w:before="0" w:after="0" w:line="240" w:lineRule="auto"/>
              <w:contextualSpacing w:val="0"/>
            </w:pPr>
            <w:r w:rsidRPr="00130547">
              <w:t>1</w:t>
            </w:r>
          </w:p>
        </w:tc>
        <w:tc>
          <w:tcPr>
            <w:tcW w:w="1721" w:type="dxa"/>
          </w:tcPr>
          <w:p w14:paraId="18047B88" w14:textId="77777777" w:rsidR="00C0336B" w:rsidRPr="00130547" w:rsidRDefault="00C0336B" w:rsidP="00C0336B">
            <w:pPr>
              <w:spacing w:before="0" w:after="0" w:line="240" w:lineRule="auto"/>
              <w:contextualSpacing w:val="0"/>
            </w:pPr>
            <w:r w:rsidRPr="00130547">
              <w:t>29</w:t>
            </w:r>
          </w:p>
        </w:tc>
        <w:tc>
          <w:tcPr>
            <w:tcW w:w="2545" w:type="dxa"/>
          </w:tcPr>
          <w:p w14:paraId="7F03D45D" w14:textId="77777777" w:rsidR="00C0336B" w:rsidRPr="00130547" w:rsidRDefault="00C0336B" w:rsidP="00C0336B">
            <w:pPr>
              <w:spacing w:before="0" w:after="0" w:line="240" w:lineRule="auto"/>
              <w:contextualSpacing w:val="0"/>
            </w:pPr>
          </w:p>
        </w:tc>
        <w:tc>
          <w:tcPr>
            <w:tcW w:w="4961" w:type="dxa"/>
          </w:tcPr>
          <w:p w14:paraId="50F6EA52" w14:textId="77777777" w:rsidR="00C0336B" w:rsidRPr="00130547" w:rsidRDefault="00C0336B" w:rsidP="00C0336B">
            <w:pPr>
              <w:spacing w:before="0" w:after="0" w:line="240" w:lineRule="auto"/>
              <w:contextualSpacing w:val="0"/>
            </w:pPr>
            <w:r w:rsidRPr="00130547">
              <w:t>From bus</w:t>
            </w:r>
          </w:p>
        </w:tc>
      </w:tr>
      <w:tr w:rsidR="00C0336B" w:rsidRPr="00130547" w14:paraId="23F734D8" w14:textId="77777777" w:rsidTr="00130547">
        <w:tc>
          <w:tcPr>
            <w:tcW w:w="549" w:type="dxa"/>
          </w:tcPr>
          <w:p w14:paraId="23294B5E" w14:textId="77777777" w:rsidR="00C0336B" w:rsidRPr="00130547" w:rsidRDefault="00C0336B" w:rsidP="00C0336B">
            <w:pPr>
              <w:spacing w:before="0" w:after="0" w:line="240" w:lineRule="auto"/>
              <w:contextualSpacing w:val="0"/>
            </w:pPr>
            <w:r w:rsidRPr="00130547">
              <w:t>2</w:t>
            </w:r>
          </w:p>
        </w:tc>
        <w:tc>
          <w:tcPr>
            <w:tcW w:w="1721" w:type="dxa"/>
          </w:tcPr>
          <w:p w14:paraId="023D112C" w14:textId="77777777" w:rsidR="00C0336B" w:rsidRPr="00130547" w:rsidRDefault="00C0336B" w:rsidP="00C0336B">
            <w:pPr>
              <w:spacing w:before="0" w:after="0" w:line="240" w:lineRule="auto"/>
              <w:contextualSpacing w:val="0"/>
            </w:pPr>
            <w:r w:rsidRPr="00130547">
              <w:t>00</w:t>
            </w:r>
          </w:p>
        </w:tc>
        <w:tc>
          <w:tcPr>
            <w:tcW w:w="2545" w:type="dxa"/>
          </w:tcPr>
          <w:p w14:paraId="7BC8650D" w14:textId="77777777" w:rsidR="00C0336B" w:rsidRPr="00130547" w:rsidRDefault="00C0336B" w:rsidP="00C0336B">
            <w:pPr>
              <w:spacing w:before="0" w:after="0" w:line="240" w:lineRule="auto"/>
              <w:contextualSpacing w:val="0"/>
            </w:pPr>
          </w:p>
        </w:tc>
        <w:tc>
          <w:tcPr>
            <w:tcW w:w="4961" w:type="dxa"/>
          </w:tcPr>
          <w:p w14:paraId="51D99A09" w14:textId="77777777" w:rsidR="00C0336B" w:rsidRPr="00130547" w:rsidRDefault="00C0336B" w:rsidP="00C0336B">
            <w:pPr>
              <w:spacing w:before="0" w:after="0" w:line="240" w:lineRule="auto"/>
              <w:contextualSpacing w:val="0"/>
            </w:pPr>
            <w:r w:rsidRPr="00130547">
              <w:t>TP or IP telegram</w:t>
            </w:r>
          </w:p>
        </w:tc>
      </w:tr>
      <w:tr w:rsidR="00ED077C" w:rsidRPr="00130547" w14:paraId="6154C247" w14:textId="77777777" w:rsidTr="00130547">
        <w:tc>
          <w:tcPr>
            <w:tcW w:w="549" w:type="dxa"/>
          </w:tcPr>
          <w:p w14:paraId="5DB319AF" w14:textId="77777777" w:rsidR="00ED077C" w:rsidRPr="00130547" w:rsidRDefault="00ED077C" w:rsidP="00ED077C">
            <w:pPr>
              <w:spacing w:before="0" w:after="0" w:line="240" w:lineRule="auto"/>
              <w:contextualSpacing w:val="0"/>
            </w:pPr>
            <w:r w:rsidRPr="00130547">
              <w:t>3</w:t>
            </w:r>
          </w:p>
        </w:tc>
        <w:tc>
          <w:tcPr>
            <w:tcW w:w="1721" w:type="dxa"/>
          </w:tcPr>
          <w:p w14:paraId="3AED38E6" w14:textId="77777777" w:rsidR="00ED077C" w:rsidRPr="00130547" w:rsidRDefault="00ED077C" w:rsidP="00ED077C">
            <w:pPr>
              <w:spacing w:before="0" w:after="0" w:line="240" w:lineRule="auto"/>
              <w:contextualSpacing w:val="0"/>
            </w:pPr>
            <w:r w:rsidRPr="00130547">
              <w:t>-</w:t>
            </w:r>
          </w:p>
        </w:tc>
        <w:tc>
          <w:tcPr>
            <w:tcW w:w="2545" w:type="dxa"/>
          </w:tcPr>
          <w:p w14:paraId="39AC9FBB" w14:textId="77777777" w:rsidR="00ED077C" w:rsidRPr="00130547" w:rsidRDefault="00ED077C" w:rsidP="00ED077C">
            <w:pPr>
              <w:spacing w:before="0" w:after="0" w:line="240" w:lineRule="auto"/>
              <w:contextualSpacing w:val="0"/>
            </w:pPr>
          </w:p>
        </w:tc>
        <w:tc>
          <w:tcPr>
            <w:tcW w:w="4961" w:type="dxa"/>
          </w:tcPr>
          <w:p w14:paraId="2E788A0C" w14:textId="191D284F" w:rsidR="00ED077C" w:rsidRPr="00130547" w:rsidRDefault="00ED077C" w:rsidP="00ED077C">
            <w:pPr>
              <w:spacing w:before="0" w:after="0" w:line="240" w:lineRule="auto"/>
              <w:contextualSpacing w:val="0"/>
            </w:pPr>
            <w:r>
              <w:t>Additional Information - d</w:t>
            </w:r>
            <w:r w:rsidRPr="00130547">
              <w:t>oes not exist</w:t>
            </w:r>
          </w:p>
        </w:tc>
      </w:tr>
      <w:tr w:rsidR="00C0336B" w:rsidRPr="00130547" w14:paraId="6C2D6387" w14:textId="77777777" w:rsidTr="00130547">
        <w:tc>
          <w:tcPr>
            <w:tcW w:w="549" w:type="dxa"/>
          </w:tcPr>
          <w:p w14:paraId="0BAE086B" w14:textId="77777777" w:rsidR="00C0336B" w:rsidRPr="00130547" w:rsidRDefault="00C0336B" w:rsidP="00C0336B">
            <w:pPr>
              <w:spacing w:before="0" w:after="0" w:line="240" w:lineRule="auto"/>
              <w:contextualSpacing w:val="0"/>
            </w:pPr>
            <w:r w:rsidRPr="00130547">
              <w:t>4</w:t>
            </w:r>
          </w:p>
        </w:tc>
        <w:tc>
          <w:tcPr>
            <w:tcW w:w="1721" w:type="dxa"/>
          </w:tcPr>
          <w:p w14:paraId="2E85B68E" w14:textId="77777777" w:rsidR="00C0336B" w:rsidRPr="00130547" w:rsidRDefault="00C0336B" w:rsidP="00C0336B">
            <w:pPr>
              <w:spacing w:before="0" w:after="0" w:line="240" w:lineRule="auto"/>
              <w:contextualSpacing w:val="0"/>
            </w:pPr>
            <w:r w:rsidRPr="00130547">
              <w:t>BC</w:t>
            </w:r>
          </w:p>
        </w:tc>
        <w:tc>
          <w:tcPr>
            <w:tcW w:w="2545" w:type="dxa"/>
          </w:tcPr>
          <w:p w14:paraId="5AB93C94" w14:textId="77777777" w:rsidR="00C0336B" w:rsidRPr="00130547" w:rsidRDefault="00C0336B" w:rsidP="00C0336B">
            <w:pPr>
              <w:spacing w:before="0" w:after="0" w:line="240" w:lineRule="auto"/>
              <w:contextualSpacing w:val="0"/>
            </w:pPr>
            <w:r w:rsidRPr="00130547">
              <w:t>1011 1100</w:t>
            </w:r>
          </w:p>
        </w:tc>
        <w:tc>
          <w:tcPr>
            <w:tcW w:w="4961" w:type="dxa"/>
          </w:tcPr>
          <w:p w14:paraId="0F55CF30"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69FA1A9C" w14:textId="77777777" w:rsidR="00C0336B" w:rsidRPr="00130547" w:rsidRDefault="00C0336B" w:rsidP="00C0336B">
            <w:pPr>
              <w:spacing w:before="0" w:after="0" w:line="240" w:lineRule="auto"/>
              <w:contextualSpacing w:val="0"/>
            </w:pPr>
            <w:r w:rsidRPr="00130547">
              <w:t>D6 = 0</w:t>
            </w:r>
          </w:p>
          <w:p w14:paraId="3ADBB906"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1A55F9AB"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6F57CA78" w14:textId="77777777" w:rsidR="00C0336B" w:rsidRPr="00130547" w:rsidRDefault="00C0336B" w:rsidP="00C0336B">
            <w:pPr>
              <w:spacing w:before="0" w:after="0" w:line="240" w:lineRule="auto"/>
              <w:contextualSpacing w:val="0"/>
            </w:pPr>
            <w:r w:rsidRPr="00130547">
              <w:t xml:space="preserve">D3-D2 = 11 </w:t>
            </w:r>
            <w:r w:rsidRPr="00130547">
              <w:sym w:font="Wingdings" w:char="F0E0"/>
            </w:r>
            <w:r w:rsidRPr="00130547">
              <w:t xml:space="preserve"> Low priority</w:t>
            </w:r>
          </w:p>
          <w:p w14:paraId="15FF4406"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7CE15957"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7FD626C1" w14:textId="77777777" w:rsidTr="00130547">
        <w:tc>
          <w:tcPr>
            <w:tcW w:w="549" w:type="dxa"/>
          </w:tcPr>
          <w:p w14:paraId="245014E0" w14:textId="77777777" w:rsidR="00C0336B" w:rsidRPr="00130547" w:rsidRDefault="00C0336B" w:rsidP="00C0336B">
            <w:pPr>
              <w:spacing w:before="0" w:after="0" w:line="240" w:lineRule="auto"/>
              <w:contextualSpacing w:val="0"/>
            </w:pPr>
            <w:r w:rsidRPr="00130547">
              <w:t>5</w:t>
            </w:r>
          </w:p>
        </w:tc>
        <w:tc>
          <w:tcPr>
            <w:tcW w:w="1721" w:type="dxa"/>
          </w:tcPr>
          <w:p w14:paraId="2F3D9F55" w14:textId="77777777" w:rsidR="00C0336B" w:rsidRPr="00130547" w:rsidRDefault="00C0336B" w:rsidP="00C0336B">
            <w:pPr>
              <w:spacing w:before="0" w:after="0" w:line="240" w:lineRule="auto"/>
              <w:contextualSpacing w:val="0"/>
            </w:pPr>
            <w:r w:rsidRPr="00130547">
              <w:t>E0</w:t>
            </w:r>
          </w:p>
        </w:tc>
        <w:tc>
          <w:tcPr>
            <w:tcW w:w="2545" w:type="dxa"/>
          </w:tcPr>
          <w:p w14:paraId="6A163E11" w14:textId="77777777" w:rsidR="00C0336B" w:rsidRPr="00130547" w:rsidRDefault="00C0336B" w:rsidP="00C0336B">
            <w:pPr>
              <w:spacing w:before="0" w:after="0" w:line="240" w:lineRule="auto"/>
              <w:contextualSpacing w:val="0"/>
            </w:pPr>
            <w:r w:rsidRPr="00130547">
              <w:t>1110 0000</w:t>
            </w:r>
          </w:p>
        </w:tc>
        <w:tc>
          <w:tcPr>
            <w:tcW w:w="4961" w:type="dxa"/>
          </w:tcPr>
          <w:p w14:paraId="7258093C"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Address type = group address</w:t>
            </w:r>
          </w:p>
          <w:p w14:paraId="366734B0"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305D2160"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355C1DD2" w14:textId="77777777" w:rsidTr="00130547">
        <w:tc>
          <w:tcPr>
            <w:tcW w:w="549" w:type="dxa"/>
          </w:tcPr>
          <w:p w14:paraId="5599B3DF" w14:textId="77777777" w:rsidR="00C0336B" w:rsidRPr="00130547" w:rsidRDefault="00C0336B" w:rsidP="00C0336B">
            <w:pPr>
              <w:spacing w:before="0" w:after="0" w:line="240" w:lineRule="auto"/>
              <w:contextualSpacing w:val="0"/>
            </w:pPr>
            <w:r w:rsidRPr="00130547">
              <w:t>6-7</w:t>
            </w:r>
          </w:p>
        </w:tc>
        <w:tc>
          <w:tcPr>
            <w:tcW w:w="1721" w:type="dxa"/>
          </w:tcPr>
          <w:p w14:paraId="0496524C" w14:textId="77777777" w:rsidR="00C0336B" w:rsidRPr="00130547" w:rsidRDefault="00C0336B" w:rsidP="00C0336B">
            <w:pPr>
              <w:spacing w:before="0" w:after="0" w:line="240" w:lineRule="auto"/>
              <w:contextualSpacing w:val="0"/>
            </w:pPr>
            <w:r w:rsidRPr="00130547">
              <w:t>11 11</w:t>
            </w:r>
          </w:p>
        </w:tc>
        <w:tc>
          <w:tcPr>
            <w:tcW w:w="2545" w:type="dxa"/>
          </w:tcPr>
          <w:p w14:paraId="15DFF0BF" w14:textId="77777777" w:rsidR="00C0336B" w:rsidRPr="00130547" w:rsidRDefault="00C0336B" w:rsidP="00C0336B">
            <w:pPr>
              <w:spacing w:before="0" w:after="0" w:line="240" w:lineRule="auto"/>
              <w:contextualSpacing w:val="0"/>
            </w:pPr>
            <w:r w:rsidRPr="00130547">
              <w:t>0001 0001 0001 0001</w:t>
            </w:r>
          </w:p>
        </w:tc>
        <w:tc>
          <w:tcPr>
            <w:tcW w:w="4961" w:type="dxa"/>
          </w:tcPr>
          <w:p w14:paraId="4B239FA2" w14:textId="31B1B2ED"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w:t>
            </w:r>
            <w:r w:rsidR="00B86FA4">
              <w:t>0001</w:t>
            </w:r>
            <w:r w:rsidR="00B86FA4" w:rsidRPr="00130547">
              <w:t xml:space="preserve"> </w:t>
            </w:r>
            <w:r w:rsidR="00B86FA4">
              <w:t>0001</w:t>
            </w:r>
            <w:r w:rsidR="00B86FA4" w:rsidRPr="00130547">
              <w:t xml:space="preserve"> </w:t>
            </w:r>
            <w:r w:rsidRPr="00130547">
              <w:t>= Device address (17)</w:t>
            </w:r>
          </w:p>
          <w:p w14:paraId="30AFF84C"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69D54B68"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36BABFC8" w14:textId="77777777" w:rsidR="00C0336B" w:rsidRPr="00130547" w:rsidRDefault="00C0336B" w:rsidP="00C0336B">
            <w:pPr>
              <w:spacing w:before="0" w:after="0" w:line="240" w:lineRule="auto"/>
              <w:contextualSpacing w:val="0"/>
            </w:pPr>
            <w:r w:rsidRPr="00130547">
              <w:t>Source address = 1.1.17</w:t>
            </w:r>
          </w:p>
        </w:tc>
      </w:tr>
      <w:tr w:rsidR="00C0336B" w:rsidRPr="00130547" w14:paraId="7C8499B8" w14:textId="77777777" w:rsidTr="00130547">
        <w:tc>
          <w:tcPr>
            <w:tcW w:w="549" w:type="dxa"/>
          </w:tcPr>
          <w:p w14:paraId="29F0C3AD" w14:textId="77777777" w:rsidR="00C0336B" w:rsidRPr="00130547" w:rsidRDefault="00C0336B" w:rsidP="00C0336B">
            <w:pPr>
              <w:spacing w:before="0" w:after="0" w:line="240" w:lineRule="auto"/>
              <w:contextualSpacing w:val="0"/>
            </w:pPr>
            <w:r w:rsidRPr="00130547">
              <w:t>8-9</w:t>
            </w:r>
          </w:p>
        </w:tc>
        <w:tc>
          <w:tcPr>
            <w:tcW w:w="1721" w:type="dxa"/>
          </w:tcPr>
          <w:p w14:paraId="148F9B24" w14:textId="77777777" w:rsidR="00C0336B" w:rsidRPr="00130547" w:rsidRDefault="00C0336B" w:rsidP="00C0336B">
            <w:pPr>
              <w:spacing w:before="0" w:after="0" w:line="240" w:lineRule="auto"/>
              <w:contextualSpacing w:val="0"/>
            </w:pPr>
            <w:r w:rsidRPr="00130547">
              <w:t>05 04</w:t>
            </w:r>
          </w:p>
        </w:tc>
        <w:tc>
          <w:tcPr>
            <w:tcW w:w="2545" w:type="dxa"/>
          </w:tcPr>
          <w:p w14:paraId="643F7F01" w14:textId="77777777" w:rsidR="00C0336B" w:rsidRPr="00130547" w:rsidRDefault="00C0336B" w:rsidP="00C0336B">
            <w:pPr>
              <w:spacing w:before="0" w:after="0" w:line="240" w:lineRule="auto"/>
              <w:contextualSpacing w:val="0"/>
            </w:pPr>
            <w:r w:rsidRPr="00130547">
              <w:t>0000 0101 0000 0100</w:t>
            </w:r>
          </w:p>
        </w:tc>
        <w:tc>
          <w:tcPr>
            <w:tcW w:w="4961" w:type="dxa"/>
          </w:tcPr>
          <w:p w14:paraId="72F83BC7" w14:textId="77777777" w:rsidR="00C0336B" w:rsidRPr="00130547" w:rsidRDefault="00C0336B" w:rsidP="00C0336B">
            <w:pPr>
              <w:spacing w:before="0" w:after="0" w:line="240" w:lineRule="auto"/>
              <w:contextualSpacing w:val="0"/>
            </w:pPr>
            <w:r w:rsidRPr="00130547">
              <w:t xml:space="preserve">D7 of Control field 2 = 1 </w:t>
            </w:r>
            <w:r w:rsidRPr="00130547">
              <w:sym w:font="Wingdings" w:char="F0E0"/>
            </w:r>
            <w:r w:rsidRPr="00130547">
              <w:t xml:space="preserve"> group address</w:t>
            </w:r>
          </w:p>
          <w:p w14:paraId="381A2925"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group address (multicast)</w:t>
            </w:r>
          </w:p>
          <w:p w14:paraId="5EA940FD" w14:textId="77777777" w:rsidR="00C0336B" w:rsidRPr="00130547" w:rsidRDefault="00C0336B" w:rsidP="00C0336B">
            <w:pPr>
              <w:spacing w:before="0" w:after="0" w:line="240" w:lineRule="auto"/>
              <w:contextualSpacing w:val="0"/>
            </w:pPr>
            <w:r w:rsidRPr="00130547">
              <w:t>D0-D7 = 4</w:t>
            </w:r>
          </w:p>
          <w:p w14:paraId="1E2F0DDE" w14:textId="77777777" w:rsidR="00C0336B" w:rsidRPr="00130547" w:rsidRDefault="00C0336B" w:rsidP="00C0336B">
            <w:pPr>
              <w:spacing w:before="0" w:after="0" w:line="240" w:lineRule="auto"/>
              <w:contextualSpacing w:val="0"/>
            </w:pPr>
            <w:r w:rsidRPr="00130547">
              <w:t>D0-D2 = 5</w:t>
            </w:r>
          </w:p>
          <w:p w14:paraId="0E33BCF7" w14:textId="77777777" w:rsidR="00C0336B" w:rsidRPr="00130547" w:rsidRDefault="00C0336B" w:rsidP="00C0336B">
            <w:pPr>
              <w:spacing w:before="0" w:after="0" w:line="240" w:lineRule="auto"/>
              <w:contextualSpacing w:val="0"/>
            </w:pPr>
            <w:r w:rsidRPr="00130547">
              <w:t>D3-D7 = 0</w:t>
            </w:r>
          </w:p>
          <w:p w14:paraId="71E515DC" w14:textId="77777777" w:rsidR="00C0336B" w:rsidRPr="00130547" w:rsidRDefault="00C0336B" w:rsidP="00C0336B">
            <w:pPr>
              <w:spacing w:before="0" w:after="0" w:line="240" w:lineRule="auto"/>
              <w:contextualSpacing w:val="0"/>
            </w:pPr>
            <w:r w:rsidRPr="00130547">
              <w:t>Group address = 0/5/4</w:t>
            </w:r>
          </w:p>
        </w:tc>
      </w:tr>
      <w:tr w:rsidR="00C0336B" w:rsidRPr="00130547" w14:paraId="05707675" w14:textId="77777777" w:rsidTr="00130547">
        <w:tc>
          <w:tcPr>
            <w:tcW w:w="549" w:type="dxa"/>
          </w:tcPr>
          <w:p w14:paraId="060A3157" w14:textId="77777777" w:rsidR="00C0336B" w:rsidRPr="00130547" w:rsidRDefault="00C0336B" w:rsidP="00C0336B">
            <w:pPr>
              <w:spacing w:before="0" w:after="0" w:line="240" w:lineRule="auto"/>
              <w:contextualSpacing w:val="0"/>
            </w:pPr>
            <w:r w:rsidRPr="00130547">
              <w:t>10</w:t>
            </w:r>
          </w:p>
        </w:tc>
        <w:tc>
          <w:tcPr>
            <w:tcW w:w="1721" w:type="dxa"/>
          </w:tcPr>
          <w:p w14:paraId="50139612" w14:textId="77777777" w:rsidR="00C0336B" w:rsidRPr="00130547" w:rsidRDefault="00C0336B" w:rsidP="00C0336B">
            <w:pPr>
              <w:spacing w:before="0" w:after="0" w:line="240" w:lineRule="auto"/>
              <w:contextualSpacing w:val="0"/>
            </w:pPr>
            <w:r w:rsidRPr="00130547">
              <w:t>02</w:t>
            </w:r>
          </w:p>
        </w:tc>
        <w:tc>
          <w:tcPr>
            <w:tcW w:w="2545" w:type="dxa"/>
          </w:tcPr>
          <w:p w14:paraId="1A71049C" w14:textId="77777777" w:rsidR="00C0336B" w:rsidRPr="00130547" w:rsidRDefault="00C0336B" w:rsidP="00C0336B">
            <w:pPr>
              <w:spacing w:before="0" w:after="0" w:line="240" w:lineRule="auto"/>
              <w:contextualSpacing w:val="0"/>
            </w:pPr>
            <w:r w:rsidRPr="00130547">
              <w:t>0000 0010</w:t>
            </w:r>
          </w:p>
        </w:tc>
        <w:tc>
          <w:tcPr>
            <w:tcW w:w="4961" w:type="dxa"/>
          </w:tcPr>
          <w:p w14:paraId="7CCAA6DD" w14:textId="77777777" w:rsidR="00C0336B" w:rsidRPr="00130547" w:rsidRDefault="00C0336B" w:rsidP="00C0336B">
            <w:pPr>
              <w:spacing w:before="0" w:after="0" w:line="240" w:lineRule="auto"/>
              <w:contextualSpacing w:val="0"/>
            </w:pPr>
            <w:r w:rsidRPr="00130547">
              <w:t xml:space="preserve">L &gt; 0 </w:t>
            </w:r>
            <w:r w:rsidRPr="00130547">
              <w:sym w:font="Wingdings" w:char="F0E0"/>
            </w:r>
            <w:r w:rsidRPr="00130547">
              <w:t xml:space="preserve"> data package</w:t>
            </w:r>
          </w:p>
        </w:tc>
      </w:tr>
      <w:tr w:rsidR="00C0336B" w:rsidRPr="00130547" w14:paraId="40487D6F" w14:textId="77777777" w:rsidTr="00130547">
        <w:tc>
          <w:tcPr>
            <w:tcW w:w="549" w:type="dxa"/>
          </w:tcPr>
          <w:p w14:paraId="467D17E2" w14:textId="77777777" w:rsidR="00C0336B" w:rsidRPr="00130547" w:rsidRDefault="00C0336B" w:rsidP="00C0336B">
            <w:pPr>
              <w:spacing w:before="0" w:after="0" w:line="240" w:lineRule="auto"/>
              <w:contextualSpacing w:val="0"/>
            </w:pPr>
          </w:p>
        </w:tc>
        <w:tc>
          <w:tcPr>
            <w:tcW w:w="1721" w:type="dxa"/>
          </w:tcPr>
          <w:p w14:paraId="480A077A" w14:textId="77777777" w:rsidR="00C0336B" w:rsidRPr="00130547" w:rsidRDefault="00C0336B" w:rsidP="00C0336B">
            <w:pPr>
              <w:spacing w:before="0" w:after="0" w:line="240" w:lineRule="auto"/>
              <w:contextualSpacing w:val="0"/>
            </w:pPr>
            <w:r w:rsidRPr="00130547">
              <w:t>00</w:t>
            </w:r>
          </w:p>
        </w:tc>
        <w:tc>
          <w:tcPr>
            <w:tcW w:w="2545" w:type="dxa"/>
          </w:tcPr>
          <w:p w14:paraId="43CDAD02" w14:textId="77777777" w:rsidR="00C0336B" w:rsidRPr="00130547" w:rsidRDefault="00C0336B" w:rsidP="00C0336B">
            <w:pPr>
              <w:spacing w:before="0" w:after="0" w:line="240" w:lineRule="auto"/>
              <w:contextualSpacing w:val="0"/>
            </w:pPr>
            <w:r w:rsidRPr="00130547">
              <w:t>0000 0000</w:t>
            </w:r>
          </w:p>
        </w:tc>
        <w:tc>
          <w:tcPr>
            <w:tcW w:w="4961" w:type="dxa"/>
          </w:tcPr>
          <w:p w14:paraId="44730FD3" w14:textId="77777777" w:rsidR="00C0336B" w:rsidRPr="00130547" w:rsidRDefault="00C0336B" w:rsidP="00C0336B">
            <w:pPr>
              <w:spacing w:before="0" w:after="0" w:line="240" w:lineRule="auto"/>
              <w:contextualSpacing w:val="0"/>
            </w:pPr>
            <w:r w:rsidRPr="00130547">
              <w:t>00: Unnumbered data package</w:t>
            </w:r>
          </w:p>
          <w:p w14:paraId="0D32F34A" w14:textId="77777777" w:rsidR="00C0336B" w:rsidRPr="00130547" w:rsidRDefault="00C0336B" w:rsidP="00C0336B">
            <w:pPr>
              <w:spacing w:before="0" w:after="0" w:line="240" w:lineRule="auto"/>
              <w:contextualSpacing w:val="0"/>
            </w:pPr>
            <w:r w:rsidRPr="00130547">
              <w:t>0000 = don’t care</w:t>
            </w:r>
          </w:p>
          <w:p w14:paraId="76AC04FE" w14:textId="77777777" w:rsidR="00C0336B" w:rsidRPr="00130547" w:rsidRDefault="00C0336B" w:rsidP="00C0336B">
            <w:pPr>
              <w:spacing w:before="0" w:after="0" w:line="240" w:lineRule="auto"/>
              <w:contextualSpacing w:val="0"/>
            </w:pPr>
            <w:r w:rsidRPr="00130547">
              <w:t>00 = APCI</w:t>
            </w:r>
          </w:p>
        </w:tc>
      </w:tr>
      <w:tr w:rsidR="00C0336B" w:rsidRPr="00130547" w14:paraId="3317F2CC" w14:textId="77777777" w:rsidTr="00130547">
        <w:tc>
          <w:tcPr>
            <w:tcW w:w="549" w:type="dxa"/>
          </w:tcPr>
          <w:p w14:paraId="3800DA39" w14:textId="77777777" w:rsidR="00C0336B" w:rsidRPr="00130547" w:rsidRDefault="00C0336B" w:rsidP="00C0336B">
            <w:pPr>
              <w:spacing w:before="0" w:after="0" w:line="240" w:lineRule="auto"/>
              <w:contextualSpacing w:val="0"/>
            </w:pPr>
          </w:p>
        </w:tc>
        <w:tc>
          <w:tcPr>
            <w:tcW w:w="1721" w:type="dxa"/>
          </w:tcPr>
          <w:p w14:paraId="13C0A0D0" w14:textId="77777777" w:rsidR="00C0336B" w:rsidRPr="00130547" w:rsidRDefault="00C0336B" w:rsidP="00C0336B">
            <w:pPr>
              <w:spacing w:before="0" w:after="0" w:line="240" w:lineRule="auto"/>
              <w:contextualSpacing w:val="0"/>
            </w:pPr>
            <w:r w:rsidRPr="00130547">
              <w:t>40</w:t>
            </w:r>
          </w:p>
        </w:tc>
        <w:tc>
          <w:tcPr>
            <w:tcW w:w="2545" w:type="dxa"/>
          </w:tcPr>
          <w:p w14:paraId="5FE618D0" w14:textId="77777777" w:rsidR="00C0336B" w:rsidRPr="00130547" w:rsidRDefault="00C0336B" w:rsidP="00C0336B">
            <w:pPr>
              <w:spacing w:before="0" w:after="0" w:line="240" w:lineRule="auto"/>
              <w:contextualSpacing w:val="0"/>
            </w:pPr>
            <w:r w:rsidRPr="00130547">
              <w:t>0100 0000</w:t>
            </w:r>
          </w:p>
        </w:tc>
        <w:tc>
          <w:tcPr>
            <w:tcW w:w="4961" w:type="dxa"/>
          </w:tcPr>
          <w:p w14:paraId="1952C7D2" w14:textId="77777777" w:rsidR="00C0336B" w:rsidRPr="00130547" w:rsidRDefault="00C0336B" w:rsidP="00C0336B">
            <w:pPr>
              <w:spacing w:before="0" w:after="0" w:line="240" w:lineRule="auto"/>
              <w:contextualSpacing w:val="0"/>
            </w:pPr>
            <w:r w:rsidRPr="00130547">
              <w:t>01 = APCI</w:t>
            </w:r>
          </w:p>
          <w:p w14:paraId="00B4CC8D" w14:textId="0EA01DF1" w:rsidR="00C0336B" w:rsidRPr="00130547" w:rsidRDefault="00C0336B" w:rsidP="00C0336B">
            <w:pPr>
              <w:spacing w:before="0" w:after="0" w:line="240" w:lineRule="auto"/>
              <w:contextualSpacing w:val="0"/>
            </w:pPr>
            <w:r w:rsidRPr="00130547">
              <w:t>00 0000 = data</w:t>
            </w:r>
          </w:p>
        </w:tc>
      </w:tr>
      <w:tr w:rsidR="00C0336B" w:rsidRPr="00130547" w14:paraId="7C251129" w14:textId="77777777" w:rsidTr="00130547">
        <w:tc>
          <w:tcPr>
            <w:tcW w:w="549" w:type="dxa"/>
          </w:tcPr>
          <w:p w14:paraId="38CA5114" w14:textId="77777777" w:rsidR="00C0336B" w:rsidRPr="00130547" w:rsidRDefault="00C0336B" w:rsidP="00C0336B">
            <w:pPr>
              <w:spacing w:before="0" w:after="0" w:line="240" w:lineRule="auto"/>
              <w:contextualSpacing w:val="0"/>
            </w:pPr>
          </w:p>
        </w:tc>
        <w:tc>
          <w:tcPr>
            <w:tcW w:w="1721" w:type="dxa"/>
          </w:tcPr>
          <w:p w14:paraId="449550DB" w14:textId="77777777" w:rsidR="00C0336B" w:rsidRPr="00130547" w:rsidRDefault="00C0336B" w:rsidP="00C0336B">
            <w:pPr>
              <w:spacing w:before="0" w:after="0" w:line="240" w:lineRule="auto"/>
              <w:contextualSpacing w:val="0"/>
            </w:pPr>
            <w:r w:rsidRPr="00130547">
              <w:t>C0</w:t>
            </w:r>
          </w:p>
        </w:tc>
        <w:tc>
          <w:tcPr>
            <w:tcW w:w="2545" w:type="dxa"/>
          </w:tcPr>
          <w:p w14:paraId="2F4BC8F6" w14:textId="77777777" w:rsidR="00C0336B" w:rsidRPr="00130547" w:rsidRDefault="00C0336B" w:rsidP="00C0336B">
            <w:pPr>
              <w:spacing w:before="0" w:after="0" w:line="240" w:lineRule="auto"/>
              <w:contextualSpacing w:val="0"/>
            </w:pPr>
            <w:r w:rsidRPr="00130547">
              <w:t>1100 0000</w:t>
            </w:r>
          </w:p>
        </w:tc>
        <w:tc>
          <w:tcPr>
            <w:tcW w:w="4961" w:type="dxa"/>
          </w:tcPr>
          <w:p w14:paraId="09695252" w14:textId="4B396FC0" w:rsidR="00C0336B" w:rsidRPr="00130547" w:rsidRDefault="0094303D" w:rsidP="00C0336B">
            <w:pPr>
              <w:spacing w:before="0" w:after="0" w:line="240" w:lineRule="auto"/>
              <w:contextualSpacing w:val="0"/>
            </w:pPr>
            <w:r>
              <w:t>The APCI is thus</w:t>
            </w:r>
            <w:r w:rsidR="00C0336B" w:rsidRPr="00130547">
              <w:t xml:space="preserve"> = 0001</w:t>
            </w:r>
            <w:r w:rsidR="00ED077C">
              <w:t>, meaning</w:t>
            </w:r>
            <w:r w:rsidR="00C0336B" w:rsidRPr="00130547">
              <w:t xml:space="preserve"> a GroupValueResponse from Group Address 0/5/4 with the following data:</w:t>
            </w:r>
          </w:p>
          <w:p w14:paraId="2887DC2C" w14:textId="583E5830" w:rsidR="00C0336B" w:rsidRPr="00130547" w:rsidRDefault="00C0336B" w:rsidP="00C0336B">
            <w:pPr>
              <w:spacing w:before="0" w:after="0" w:line="240" w:lineRule="auto"/>
              <w:contextualSpacing w:val="0"/>
            </w:pPr>
            <w:r w:rsidRPr="00130547">
              <w:t>1100 0000</w:t>
            </w:r>
          </w:p>
          <w:p w14:paraId="6ACA0B24" w14:textId="641A5EE2" w:rsidR="00186BDA" w:rsidRPr="00130547" w:rsidRDefault="00186BDA" w:rsidP="00C0336B">
            <w:pPr>
              <w:spacing w:before="0" w:after="0" w:line="240" w:lineRule="auto"/>
              <w:contextualSpacing w:val="0"/>
            </w:pPr>
          </w:p>
          <w:p w14:paraId="0B48E31E" w14:textId="451001C2" w:rsidR="00186BDA" w:rsidRPr="00130547" w:rsidRDefault="00186BDA" w:rsidP="00186BDA">
            <w:pPr>
              <w:spacing w:before="0" w:after="0" w:line="240" w:lineRule="auto"/>
              <w:contextualSpacing w:val="0"/>
            </w:pPr>
            <w:r w:rsidRPr="00130547">
              <w:t>If this data is encoded according to (DPT_Scaling - 5.001), then this means the following:</w:t>
            </w:r>
          </w:p>
          <w:p w14:paraId="62B6F936" w14:textId="20838926" w:rsidR="00186BDA" w:rsidRPr="00130547" w:rsidRDefault="00186BDA" w:rsidP="00C0336B">
            <w:pPr>
              <w:spacing w:before="0" w:after="0" w:line="240" w:lineRule="auto"/>
              <w:contextualSpacing w:val="0"/>
            </w:pPr>
          </w:p>
          <w:p w14:paraId="71314C4C" w14:textId="77777777" w:rsidR="00186BDA" w:rsidRPr="00130547" w:rsidRDefault="00186BDA" w:rsidP="00C0336B">
            <w:pPr>
              <w:spacing w:before="0" w:after="0" w:line="240" w:lineRule="auto"/>
              <w:contextualSpacing w:val="0"/>
            </w:pPr>
          </w:p>
          <w:p w14:paraId="15069CC3" w14:textId="2B0102CF" w:rsidR="00C0336B" w:rsidRPr="00130547" w:rsidRDefault="00000000" w:rsidP="00C0336B">
            <w:pPr>
              <w:spacing w:before="0" w:after="0" w:line="240" w:lineRule="auto"/>
              <w:contextualSpacing w:val="0"/>
            </w:pPr>
            <m:oMath>
              <m:f>
                <m:fPr>
                  <m:ctrlPr>
                    <w:rPr>
                      <w:rFonts w:ascii="Cambria Math" w:hAnsi="Cambria Math"/>
                      <w:i/>
                      <w:sz w:val="32"/>
                      <w:szCs w:val="32"/>
                    </w:rPr>
                  </m:ctrlPr>
                </m:fPr>
                <m:num>
                  <m:r>
                    <w:rPr>
                      <w:rFonts w:ascii="Cambria Math" w:hAnsi="Cambria Math"/>
                      <w:sz w:val="32"/>
                      <w:szCs w:val="32"/>
                    </w:rPr>
                    <m:t>192</m:t>
                  </m:r>
                </m:num>
                <m:den>
                  <m:r>
                    <w:rPr>
                      <w:rFonts w:ascii="Cambria Math" w:hAnsi="Cambria Math"/>
                      <w:sz w:val="32"/>
                      <w:szCs w:val="32"/>
                    </w:rPr>
                    <m:t>255</m:t>
                  </m:r>
                </m:den>
              </m:f>
            </m:oMath>
            <w:r w:rsidR="00C0336B" w:rsidRPr="00130547">
              <w:t>* 100 = 75,2 %</w:t>
            </w:r>
            <w:r w:rsidR="00FA6CA8" w:rsidRPr="00130547">
              <w:t xml:space="preserve"> dimming value</w:t>
            </w:r>
          </w:p>
          <w:p w14:paraId="39B8A880" w14:textId="77777777" w:rsidR="00C0336B" w:rsidRPr="00130547" w:rsidRDefault="00C0336B" w:rsidP="00C0336B">
            <w:pPr>
              <w:spacing w:before="0" w:after="0" w:line="240" w:lineRule="auto"/>
              <w:contextualSpacing w:val="0"/>
            </w:pPr>
          </w:p>
        </w:tc>
      </w:tr>
    </w:tbl>
    <w:p w14:paraId="351049DB" w14:textId="77777777" w:rsidR="00C0336B" w:rsidRPr="00340707" w:rsidRDefault="00C0336B" w:rsidP="00C0336B">
      <w:pPr>
        <w:spacing w:before="0" w:after="0" w:line="240" w:lineRule="auto"/>
        <w:contextualSpacing w:val="0"/>
      </w:pPr>
    </w:p>
    <w:p w14:paraId="2507B4A8" w14:textId="3D8C1301" w:rsidR="00C0336B" w:rsidRPr="00340707" w:rsidRDefault="00C0336B" w:rsidP="00C0336B">
      <w:pPr>
        <w:spacing w:before="0" w:after="0" w:line="240" w:lineRule="auto"/>
        <w:contextualSpacing w:val="0"/>
      </w:pPr>
      <w:r w:rsidRPr="00340707">
        <w:br w:type="page"/>
      </w:r>
    </w:p>
    <w:p w14:paraId="405E0BCD" w14:textId="5F636619" w:rsidR="00C0336B" w:rsidRDefault="00C0336B" w:rsidP="00037C7E">
      <w:pPr>
        <w:pStyle w:val="ListParagraph"/>
        <w:numPr>
          <w:ilvl w:val="0"/>
          <w:numId w:val="22"/>
        </w:numPr>
        <w:spacing w:before="0" w:after="0" w:line="240" w:lineRule="auto"/>
        <w:contextualSpacing w:val="0"/>
      </w:pPr>
      <w:r w:rsidRPr="00340707">
        <w:lastRenderedPageBreak/>
        <w:t>2E 00 B0 60 11 FF 11 1B 01 43 00</w:t>
      </w:r>
    </w:p>
    <w:p w14:paraId="0350B683" w14:textId="77777777" w:rsidR="00340707" w:rsidRPr="00340707" w:rsidRDefault="00340707" w:rsidP="00340707">
      <w:pPr>
        <w:pStyle w:val="ListParagraph"/>
        <w:spacing w:before="0" w:after="0" w:line="240" w:lineRule="auto"/>
        <w:ind w:left="360"/>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0B1B38DB" w14:textId="77777777" w:rsidTr="00130547">
        <w:tc>
          <w:tcPr>
            <w:tcW w:w="549" w:type="dxa"/>
          </w:tcPr>
          <w:p w14:paraId="72F77DD4" w14:textId="77777777" w:rsidR="00C0336B" w:rsidRPr="00130547" w:rsidRDefault="00C0336B" w:rsidP="00C0336B">
            <w:pPr>
              <w:spacing w:before="0" w:after="0" w:line="240" w:lineRule="auto"/>
              <w:contextualSpacing w:val="0"/>
            </w:pPr>
            <w:r w:rsidRPr="00130547">
              <w:t>1</w:t>
            </w:r>
          </w:p>
        </w:tc>
        <w:tc>
          <w:tcPr>
            <w:tcW w:w="1721" w:type="dxa"/>
          </w:tcPr>
          <w:p w14:paraId="1BA31D5D" w14:textId="77777777" w:rsidR="00C0336B" w:rsidRPr="00130547" w:rsidRDefault="00C0336B" w:rsidP="00C0336B">
            <w:pPr>
              <w:spacing w:before="0" w:after="0" w:line="240" w:lineRule="auto"/>
              <w:contextualSpacing w:val="0"/>
            </w:pPr>
            <w:r w:rsidRPr="00130547">
              <w:t>2E</w:t>
            </w:r>
          </w:p>
        </w:tc>
        <w:tc>
          <w:tcPr>
            <w:tcW w:w="2545" w:type="dxa"/>
          </w:tcPr>
          <w:p w14:paraId="5BAA2943" w14:textId="77777777" w:rsidR="00C0336B" w:rsidRPr="00130547" w:rsidRDefault="00C0336B" w:rsidP="00C0336B">
            <w:pPr>
              <w:spacing w:before="0" w:after="0" w:line="240" w:lineRule="auto"/>
              <w:contextualSpacing w:val="0"/>
            </w:pPr>
          </w:p>
        </w:tc>
        <w:tc>
          <w:tcPr>
            <w:tcW w:w="4961" w:type="dxa"/>
          </w:tcPr>
          <w:p w14:paraId="29FDDD30" w14:textId="77777777" w:rsidR="00C0336B" w:rsidRPr="00130547" w:rsidRDefault="00C0336B" w:rsidP="00C0336B">
            <w:pPr>
              <w:spacing w:before="0" w:after="0" w:line="240" w:lineRule="auto"/>
              <w:contextualSpacing w:val="0"/>
            </w:pPr>
            <w:r w:rsidRPr="00130547">
              <w:t>Sent to the bus</w:t>
            </w:r>
          </w:p>
        </w:tc>
      </w:tr>
      <w:tr w:rsidR="00C0336B" w:rsidRPr="00130547" w14:paraId="049B770F" w14:textId="77777777" w:rsidTr="00130547">
        <w:tc>
          <w:tcPr>
            <w:tcW w:w="549" w:type="dxa"/>
          </w:tcPr>
          <w:p w14:paraId="2E60E8CD" w14:textId="77777777" w:rsidR="00C0336B" w:rsidRPr="00130547" w:rsidRDefault="00C0336B" w:rsidP="00C0336B">
            <w:pPr>
              <w:spacing w:before="0" w:after="0" w:line="240" w:lineRule="auto"/>
              <w:contextualSpacing w:val="0"/>
            </w:pPr>
            <w:r w:rsidRPr="00130547">
              <w:t>2</w:t>
            </w:r>
          </w:p>
        </w:tc>
        <w:tc>
          <w:tcPr>
            <w:tcW w:w="1721" w:type="dxa"/>
          </w:tcPr>
          <w:p w14:paraId="56CFBFA3" w14:textId="77777777" w:rsidR="00C0336B" w:rsidRPr="00130547" w:rsidRDefault="00C0336B" w:rsidP="00C0336B">
            <w:pPr>
              <w:spacing w:before="0" w:after="0" w:line="240" w:lineRule="auto"/>
              <w:contextualSpacing w:val="0"/>
            </w:pPr>
            <w:r w:rsidRPr="00130547">
              <w:t>00</w:t>
            </w:r>
          </w:p>
        </w:tc>
        <w:tc>
          <w:tcPr>
            <w:tcW w:w="2545" w:type="dxa"/>
          </w:tcPr>
          <w:p w14:paraId="7AF7AEC5" w14:textId="77777777" w:rsidR="00C0336B" w:rsidRPr="00130547" w:rsidRDefault="00C0336B" w:rsidP="00C0336B">
            <w:pPr>
              <w:spacing w:before="0" w:after="0" w:line="240" w:lineRule="auto"/>
              <w:contextualSpacing w:val="0"/>
            </w:pPr>
          </w:p>
        </w:tc>
        <w:tc>
          <w:tcPr>
            <w:tcW w:w="4961" w:type="dxa"/>
          </w:tcPr>
          <w:p w14:paraId="0AF8C49D" w14:textId="77777777" w:rsidR="00C0336B" w:rsidRPr="00130547" w:rsidRDefault="00C0336B" w:rsidP="00C0336B">
            <w:pPr>
              <w:spacing w:before="0" w:after="0" w:line="240" w:lineRule="auto"/>
              <w:contextualSpacing w:val="0"/>
            </w:pPr>
            <w:r w:rsidRPr="00130547">
              <w:t>TP or IP telegram</w:t>
            </w:r>
          </w:p>
        </w:tc>
      </w:tr>
      <w:tr w:rsidR="00B246A9" w:rsidRPr="00130547" w14:paraId="63FD439D" w14:textId="77777777" w:rsidTr="00130547">
        <w:tc>
          <w:tcPr>
            <w:tcW w:w="549" w:type="dxa"/>
          </w:tcPr>
          <w:p w14:paraId="5B331A84" w14:textId="77777777" w:rsidR="00B246A9" w:rsidRPr="00130547" w:rsidRDefault="00B246A9" w:rsidP="00B246A9">
            <w:pPr>
              <w:spacing w:before="0" w:after="0" w:line="240" w:lineRule="auto"/>
              <w:contextualSpacing w:val="0"/>
            </w:pPr>
            <w:r w:rsidRPr="00130547">
              <w:t>3</w:t>
            </w:r>
          </w:p>
        </w:tc>
        <w:tc>
          <w:tcPr>
            <w:tcW w:w="1721" w:type="dxa"/>
          </w:tcPr>
          <w:p w14:paraId="528D3044" w14:textId="77777777" w:rsidR="00B246A9" w:rsidRPr="00130547" w:rsidRDefault="00B246A9" w:rsidP="00B246A9">
            <w:pPr>
              <w:spacing w:before="0" w:after="0" w:line="240" w:lineRule="auto"/>
              <w:contextualSpacing w:val="0"/>
            </w:pPr>
            <w:r w:rsidRPr="00130547">
              <w:t>-</w:t>
            </w:r>
          </w:p>
        </w:tc>
        <w:tc>
          <w:tcPr>
            <w:tcW w:w="2545" w:type="dxa"/>
          </w:tcPr>
          <w:p w14:paraId="0D817347" w14:textId="77777777" w:rsidR="00B246A9" w:rsidRPr="00130547" w:rsidRDefault="00B246A9" w:rsidP="00B246A9">
            <w:pPr>
              <w:spacing w:before="0" w:after="0" w:line="240" w:lineRule="auto"/>
              <w:contextualSpacing w:val="0"/>
            </w:pPr>
          </w:p>
        </w:tc>
        <w:tc>
          <w:tcPr>
            <w:tcW w:w="4961" w:type="dxa"/>
          </w:tcPr>
          <w:p w14:paraId="3A3024B7" w14:textId="550332CD" w:rsidR="00B246A9" w:rsidRPr="00130547" w:rsidRDefault="00B246A9" w:rsidP="00B246A9">
            <w:pPr>
              <w:spacing w:before="0" w:after="0" w:line="240" w:lineRule="auto"/>
              <w:contextualSpacing w:val="0"/>
            </w:pPr>
            <w:r>
              <w:t>Additional Information - d</w:t>
            </w:r>
            <w:r w:rsidRPr="00130547">
              <w:t>oes not exist</w:t>
            </w:r>
          </w:p>
        </w:tc>
      </w:tr>
      <w:tr w:rsidR="00C0336B" w:rsidRPr="00130547" w14:paraId="36D754B1" w14:textId="77777777" w:rsidTr="00130547">
        <w:tc>
          <w:tcPr>
            <w:tcW w:w="549" w:type="dxa"/>
          </w:tcPr>
          <w:p w14:paraId="0617D4A7" w14:textId="77777777" w:rsidR="00C0336B" w:rsidRPr="00130547" w:rsidRDefault="00C0336B" w:rsidP="00C0336B">
            <w:pPr>
              <w:spacing w:before="0" w:after="0" w:line="240" w:lineRule="auto"/>
              <w:contextualSpacing w:val="0"/>
            </w:pPr>
            <w:r w:rsidRPr="00130547">
              <w:t>4</w:t>
            </w:r>
          </w:p>
        </w:tc>
        <w:tc>
          <w:tcPr>
            <w:tcW w:w="1721" w:type="dxa"/>
          </w:tcPr>
          <w:p w14:paraId="5B45AC62" w14:textId="77777777" w:rsidR="00C0336B" w:rsidRPr="00130547" w:rsidRDefault="00C0336B" w:rsidP="00C0336B">
            <w:pPr>
              <w:spacing w:before="0" w:after="0" w:line="240" w:lineRule="auto"/>
              <w:contextualSpacing w:val="0"/>
            </w:pPr>
            <w:r w:rsidRPr="00130547">
              <w:t>B0</w:t>
            </w:r>
          </w:p>
        </w:tc>
        <w:tc>
          <w:tcPr>
            <w:tcW w:w="2545" w:type="dxa"/>
          </w:tcPr>
          <w:p w14:paraId="1AF321C4" w14:textId="77777777" w:rsidR="00C0336B" w:rsidRPr="00130547" w:rsidRDefault="00C0336B" w:rsidP="00C0336B">
            <w:pPr>
              <w:spacing w:before="0" w:after="0" w:line="240" w:lineRule="auto"/>
              <w:contextualSpacing w:val="0"/>
            </w:pPr>
            <w:r w:rsidRPr="00130547">
              <w:t>1011 0000</w:t>
            </w:r>
          </w:p>
        </w:tc>
        <w:tc>
          <w:tcPr>
            <w:tcW w:w="4961" w:type="dxa"/>
          </w:tcPr>
          <w:p w14:paraId="7C6320D6"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01EF9A45" w14:textId="77777777" w:rsidR="00C0336B" w:rsidRPr="00130547" w:rsidRDefault="00C0336B" w:rsidP="00C0336B">
            <w:pPr>
              <w:spacing w:before="0" w:after="0" w:line="240" w:lineRule="auto"/>
              <w:contextualSpacing w:val="0"/>
            </w:pPr>
            <w:r w:rsidRPr="00130547">
              <w:t>D6 = 0</w:t>
            </w:r>
          </w:p>
          <w:p w14:paraId="5FFE0B87"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300D184E"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016A4626" w14:textId="77777777" w:rsidR="00C0336B" w:rsidRPr="00130547" w:rsidRDefault="00C0336B" w:rsidP="00C0336B">
            <w:pPr>
              <w:spacing w:before="0" w:after="0" w:line="240" w:lineRule="auto"/>
              <w:contextualSpacing w:val="0"/>
            </w:pPr>
            <w:r w:rsidRPr="00130547">
              <w:t xml:space="preserve">D3-D2 = 00 </w:t>
            </w:r>
            <w:r w:rsidRPr="00130547">
              <w:sym w:font="Wingdings" w:char="F0E0"/>
            </w:r>
            <w:r w:rsidRPr="00130547">
              <w:t xml:space="preserve"> System priority</w:t>
            </w:r>
          </w:p>
          <w:p w14:paraId="6511E32A"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7A44A769"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7F9D1855" w14:textId="77777777" w:rsidTr="00130547">
        <w:tc>
          <w:tcPr>
            <w:tcW w:w="549" w:type="dxa"/>
          </w:tcPr>
          <w:p w14:paraId="7DD8D35A" w14:textId="77777777" w:rsidR="00C0336B" w:rsidRPr="00130547" w:rsidRDefault="00C0336B" w:rsidP="00C0336B">
            <w:pPr>
              <w:spacing w:before="0" w:after="0" w:line="240" w:lineRule="auto"/>
              <w:contextualSpacing w:val="0"/>
            </w:pPr>
            <w:r w:rsidRPr="00130547">
              <w:t>5</w:t>
            </w:r>
          </w:p>
        </w:tc>
        <w:tc>
          <w:tcPr>
            <w:tcW w:w="1721" w:type="dxa"/>
          </w:tcPr>
          <w:p w14:paraId="023127B9" w14:textId="77777777" w:rsidR="00C0336B" w:rsidRPr="00130547" w:rsidRDefault="00C0336B" w:rsidP="00C0336B">
            <w:pPr>
              <w:spacing w:before="0" w:after="0" w:line="240" w:lineRule="auto"/>
              <w:contextualSpacing w:val="0"/>
            </w:pPr>
            <w:r w:rsidRPr="00130547">
              <w:t>60</w:t>
            </w:r>
          </w:p>
        </w:tc>
        <w:tc>
          <w:tcPr>
            <w:tcW w:w="2545" w:type="dxa"/>
          </w:tcPr>
          <w:p w14:paraId="32CD99C8" w14:textId="77777777" w:rsidR="00C0336B" w:rsidRPr="00130547" w:rsidRDefault="00C0336B" w:rsidP="00C0336B">
            <w:pPr>
              <w:spacing w:before="0" w:after="0" w:line="240" w:lineRule="auto"/>
              <w:contextualSpacing w:val="0"/>
            </w:pPr>
            <w:r w:rsidRPr="00130547">
              <w:t>0110 0000</w:t>
            </w:r>
          </w:p>
        </w:tc>
        <w:tc>
          <w:tcPr>
            <w:tcW w:w="4961" w:type="dxa"/>
          </w:tcPr>
          <w:p w14:paraId="149162A1" w14:textId="77777777" w:rsidR="00C0336B" w:rsidRPr="00130547" w:rsidRDefault="00C0336B" w:rsidP="00C0336B">
            <w:pPr>
              <w:spacing w:before="0" w:after="0" w:line="240" w:lineRule="auto"/>
              <w:contextualSpacing w:val="0"/>
            </w:pPr>
            <w:r w:rsidRPr="00130547">
              <w:t xml:space="preserve">D7 = 0 </w:t>
            </w:r>
            <w:r w:rsidRPr="00130547">
              <w:sym w:font="Wingdings" w:char="F0E0"/>
            </w:r>
            <w:r w:rsidRPr="00130547">
              <w:t xml:space="preserve"> Address type = individual address</w:t>
            </w:r>
          </w:p>
          <w:p w14:paraId="28818438"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0BBA27FF"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02F6B0E9" w14:textId="77777777" w:rsidTr="00130547">
        <w:tc>
          <w:tcPr>
            <w:tcW w:w="549" w:type="dxa"/>
          </w:tcPr>
          <w:p w14:paraId="48BB65A5" w14:textId="77777777" w:rsidR="00C0336B" w:rsidRPr="00130547" w:rsidRDefault="00C0336B" w:rsidP="00C0336B">
            <w:pPr>
              <w:spacing w:before="0" w:after="0" w:line="240" w:lineRule="auto"/>
              <w:contextualSpacing w:val="0"/>
            </w:pPr>
            <w:r w:rsidRPr="00130547">
              <w:t>6-7</w:t>
            </w:r>
          </w:p>
        </w:tc>
        <w:tc>
          <w:tcPr>
            <w:tcW w:w="1721" w:type="dxa"/>
          </w:tcPr>
          <w:p w14:paraId="58375304" w14:textId="77777777" w:rsidR="00C0336B" w:rsidRPr="00130547" w:rsidRDefault="00C0336B" w:rsidP="00C0336B">
            <w:pPr>
              <w:spacing w:before="0" w:after="0" w:line="240" w:lineRule="auto"/>
              <w:contextualSpacing w:val="0"/>
            </w:pPr>
            <w:r w:rsidRPr="00130547">
              <w:t>11 FF</w:t>
            </w:r>
          </w:p>
        </w:tc>
        <w:tc>
          <w:tcPr>
            <w:tcW w:w="2545" w:type="dxa"/>
          </w:tcPr>
          <w:p w14:paraId="5D78A5C1" w14:textId="77777777" w:rsidR="00C0336B" w:rsidRPr="00130547" w:rsidRDefault="00C0336B" w:rsidP="00C0336B">
            <w:pPr>
              <w:spacing w:before="0" w:after="0" w:line="240" w:lineRule="auto"/>
              <w:contextualSpacing w:val="0"/>
            </w:pPr>
            <w:r w:rsidRPr="00130547">
              <w:t>0001 0001 1111 1111</w:t>
            </w:r>
          </w:p>
        </w:tc>
        <w:tc>
          <w:tcPr>
            <w:tcW w:w="4961" w:type="dxa"/>
          </w:tcPr>
          <w:p w14:paraId="787BCD21" w14:textId="77777777"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1111 1111 = Device address (255)</w:t>
            </w:r>
          </w:p>
          <w:p w14:paraId="40795A08"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0A7FC63E"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62E4EA20" w14:textId="77777777" w:rsidR="00C0336B" w:rsidRPr="00130547" w:rsidRDefault="00C0336B" w:rsidP="00C0336B">
            <w:pPr>
              <w:spacing w:before="0" w:after="0" w:line="240" w:lineRule="auto"/>
              <w:contextualSpacing w:val="0"/>
            </w:pPr>
            <w:r w:rsidRPr="00130547">
              <w:t>Source address = 1.1.255 (interface)</w:t>
            </w:r>
          </w:p>
        </w:tc>
      </w:tr>
      <w:tr w:rsidR="00C0336B" w:rsidRPr="00130547" w14:paraId="037E1DD1" w14:textId="77777777" w:rsidTr="00130547">
        <w:tc>
          <w:tcPr>
            <w:tcW w:w="549" w:type="dxa"/>
          </w:tcPr>
          <w:p w14:paraId="4CED819B" w14:textId="77777777" w:rsidR="00C0336B" w:rsidRPr="00130547" w:rsidRDefault="00C0336B" w:rsidP="00C0336B">
            <w:pPr>
              <w:spacing w:before="0" w:after="0" w:line="240" w:lineRule="auto"/>
              <w:contextualSpacing w:val="0"/>
            </w:pPr>
            <w:r w:rsidRPr="00130547">
              <w:t>8-9</w:t>
            </w:r>
          </w:p>
        </w:tc>
        <w:tc>
          <w:tcPr>
            <w:tcW w:w="1721" w:type="dxa"/>
          </w:tcPr>
          <w:p w14:paraId="4E920288" w14:textId="77777777" w:rsidR="00C0336B" w:rsidRPr="00130547" w:rsidRDefault="00C0336B" w:rsidP="00C0336B">
            <w:pPr>
              <w:spacing w:before="0" w:after="0" w:line="240" w:lineRule="auto"/>
              <w:contextualSpacing w:val="0"/>
            </w:pPr>
            <w:r w:rsidRPr="00130547">
              <w:t>11 1B</w:t>
            </w:r>
          </w:p>
        </w:tc>
        <w:tc>
          <w:tcPr>
            <w:tcW w:w="2545" w:type="dxa"/>
          </w:tcPr>
          <w:p w14:paraId="5278097A" w14:textId="77777777" w:rsidR="00C0336B" w:rsidRPr="00130547" w:rsidRDefault="00C0336B" w:rsidP="00C0336B">
            <w:pPr>
              <w:spacing w:before="0" w:after="0" w:line="240" w:lineRule="auto"/>
              <w:contextualSpacing w:val="0"/>
            </w:pPr>
            <w:r w:rsidRPr="00130547">
              <w:t>0001 0001 0001 1011</w:t>
            </w:r>
          </w:p>
        </w:tc>
        <w:tc>
          <w:tcPr>
            <w:tcW w:w="4961" w:type="dxa"/>
          </w:tcPr>
          <w:p w14:paraId="621060A4" w14:textId="77777777" w:rsidR="00C0336B" w:rsidRPr="00130547" w:rsidRDefault="00C0336B" w:rsidP="00C0336B">
            <w:pPr>
              <w:spacing w:before="0" w:after="0" w:line="240" w:lineRule="auto"/>
              <w:contextualSpacing w:val="0"/>
            </w:pPr>
            <w:r w:rsidRPr="00130547">
              <w:t xml:space="preserve">D7 of Control field 2 = 0 </w:t>
            </w:r>
            <w:r w:rsidRPr="00130547">
              <w:sym w:font="Wingdings" w:char="F0E0"/>
            </w:r>
            <w:r w:rsidRPr="00130547">
              <w:t xml:space="preserve"> individual address</w:t>
            </w:r>
          </w:p>
          <w:p w14:paraId="29584CD2"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individual address (unicast)</w:t>
            </w:r>
          </w:p>
          <w:p w14:paraId="3B87D494" w14:textId="77777777" w:rsidR="00C0336B" w:rsidRPr="00130547" w:rsidRDefault="00C0336B" w:rsidP="00C0336B">
            <w:pPr>
              <w:spacing w:before="0" w:after="0" w:line="240" w:lineRule="auto"/>
              <w:contextualSpacing w:val="0"/>
            </w:pPr>
            <w:r w:rsidRPr="00130547">
              <w:t>D0-D7 = 27</w:t>
            </w:r>
          </w:p>
          <w:p w14:paraId="64F305C2" w14:textId="77777777" w:rsidR="00C0336B" w:rsidRPr="00130547" w:rsidRDefault="00C0336B" w:rsidP="00C0336B">
            <w:pPr>
              <w:spacing w:before="0" w:after="0" w:line="240" w:lineRule="auto"/>
              <w:contextualSpacing w:val="0"/>
            </w:pPr>
            <w:r w:rsidRPr="00130547">
              <w:t>D0-D3 = 1</w:t>
            </w:r>
          </w:p>
          <w:p w14:paraId="5A30D511" w14:textId="77777777" w:rsidR="00C0336B" w:rsidRPr="00130547" w:rsidRDefault="00C0336B" w:rsidP="00C0336B">
            <w:pPr>
              <w:spacing w:before="0" w:after="0" w:line="240" w:lineRule="auto"/>
              <w:contextualSpacing w:val="0"/>
            </w:pPr>
            <w:r w:rsidRPr="00130547">
              <w:t>D4-D7 = 1</w:t>
            </w:r>
          </w:p>
          <w:p w14:paraId="1E6AD51B" w14:textId="77777777" w:rsidR="00C0336B" w:rsidRPr="00130547" w:rsidRDefault="00C0336B" w:rsidP="00C0336B">
            <w:pPr>
              <w:spacing w:before="0" w:after="0" w:line="240" w:lineRule="auto"/>
              <w:contextualSpacing w:val="0"/>
            </w:pPr>
            <w:r w:rsidRPr="00130547">
              <w:t>Individual address = 1.1.27</w:t>
            </w:r>
          </w:p>
        </w:tc>
      </w:tr>
      <w:tr w:rsidR="00C0336B" w:rsidRPr="00130547" w14:paraId="5E47B48B" w14:textId="77777777" w:rsidTr="00130547">
        <w:tc>
          <w:tcPr>
            <w:tcW w:w="549" w:type="dxa"/>
          </w:tcPr>
          <w:p w14:paraId="184A8676" w14:textId="77777777" w:rsidR="00C0336B" w:rsidRPr="00130547" w:rsidRDefault="00C0336B" w:rsidP="00C0336B">
            <w:pPr>
              <w:spacing w:before="0" w:after="0" w:line="240" w:lineRule="auto"/>
              <w:contextualSpacing w:val="0"/>
            </w:pPr>
            <w:r w:rsidRPr="00130547">
              <w:t>10</w:t>
            </w:r>
          </w:p>
        </w:tc>
        <w:tc>
          <w:tcPr>
            <w:tcW w:w="1721" w:type="dxa"/>
          </w:tcPr>
          <w:p w14:paraId="7E1524CB" w14:textId="77777777" w:rsidR="00C0336B" w:rsidRPr="00130547" w:rsidRDefault="00C0336B" w:rsidP="00C0336B">
            <w:pPr>
              <w:spacing w:before="0" w:after="0" w:line="240" w:lineRule="auto"/>
              <w:contextualSpacing w:val="0"/>
            </w:pPr>
            <w:r w:rsidRPr="00130547">
              <w:t>01</w:t>
            </w:r>
          </w:p>
        </w:tc>
        <w:tc>
          <w:tcPr>
            <w:tcW w:w="2545" w:type="dxa"/>
          </w:tcPr>
          <w:p w14:paraId="0C318E57" w14:textId="77777777" w:rsidR="00C0336B" w:rsidRPr="00130547" w:rsidRDefault="00C0336B" w:rsidP="00C0336B">
            <w:pPr>
              <w:spacing w:before="0" w:after="0" w:line="240" w:lineRule="auto"/>
              <w:contextualSpacing w:val="0"/>
            </w:pPr>
            <w:r w:rsidRPr="00130547">
              <w:t>0000 0001</w:t>
            </w:r>
          </w:p>
        </w:tc>
        <w:tc>
          <w:tcPr>
            <w:tcW w:w="4961" w:type="dxa"/>
          </w:tcPr>
          <w:p w14:paraId="642E4631" w14:textId="77777777" w:rsidR="00C0336B" w:rsidRPr="00130547" w:rsidRDefault="00C0336B" w:rsidP="00C0336B">
            <w:pPr>
              <w:spacing w:before="0" w:after="0" w:line="240" w:lineRule="auto"/>
              <w:contextualSpacing w:val="0"/>
            </w:pPr>
            <w:r w:rsidRPr="00130547">
              <w:t xml:space="preserve">L &gt; 0 </w:t>
            </w:r>
            <w:r w:rsidRPr="00130547">
              <w:sym w:font="Wingdings" w:char="F0E0"/>
            </w:r>
            <w:r w:rsidRPr="00130547">
              <w:t xml:space="preserve"> data package</w:t>
            </w:r>
          </w:p>
        </w:tc>
      </w:tr>
      <w:tr w:rsidR="00C0336B" w:rsidRPr="00130547" w14:paraId="70B62B2F" w14:textId="77777777" w:rsidTr="00130547">
        <w:tc>
          <w:tcPr>
            <w:tcW w:w="549" w:type="dxa"/>
          </w:tcPr>
          <w:p w14:paraId="7FE6242A" w14:textId="77777777" w:rsidR="00C0336B" w:rsidRPr="00130547" w:rsidRDefault="00C0336B" w:rsidP="00C0336B">
            <w:pPr>
              <w:spacing w:before="0" w:after="0" w:line="240" w:lineRule="auto"/>
              <w:contextualSpacing w:val="0"/>
            </w:pPr>
          </w:p>
        </w:tc>
        <w:tc>
          <w:tcPr>
            <w:tcW w:w="1721" w:type="dxa"/>
          </w:tcPr>
          <w:p w14:paraId="3B066023" w14:textId="77777777" w:rsidR="00C0336B" w:rsidRPr="00130547" w:rsidRDefault="00C0336B" w:rsidP="00C0336B">
            <w:pPr>
              <w:spacing w:before="0" w:after="0" w:line="240" w:lineRule="auto"/>
              <w:contextualSpacing w:val="0"/>
            </w:pPr>
            <w:r w:rsidRPr="00130547">
              <w:t>43</w:t>
            </w:r>
          </w:p>
        </w:tc>
        <w:tc>
          <w:tcPr>
            <w:tcW w:w="2545" w:type="dxa"/>
          </w:tcPr>
          <w:p w14:paraId="7EA2E25F" w14:textId="77777777" w:rsidR="00C0336B" w:rsidRPr="00130547" w:rsidRDefault="00C0336B" w:rsidP="00C0336B">
            <w:pPr>
              <w:spacing w:before="0" w:after="0" w:line="240" w:lineRule="auto"/>
              <w:contextualSpacing w:val="0"/>
            </w:pPr>
            <w:r w:rsidRPr="00130547">
              <w:t>0100 0011</w:t>
            </w:r>
          </w:p>
        </w:tc>
        <w:tc>
          <w:tcPr>
            <w:tcW w:w="4961" w:type="dxa"/>
          </w:tcPr>
          <w:p w14:paraId="49D3578A" w14:textId="77777777" w:rsidR="00C0336B" w:rsidRPr="00130547" w:rsidRDefault="00C0336B" w:rsidP="00C0336B">
            <w:pPr>
              <w:spacing w:before="0" w:after="0" w:line="240" w:lineRule="auto"/>
              <w:contextualSpacing w:val="0"/>
            </w:pPr>
            <w:r w:rsidRPr="00130547">
              <w:t>01: Numbered data package</w:t>
            </w:r>
          </w:p>
          <w:p w14:paraId="4BD21AE1" w14:textId="77777777" w:rsidR="00C0336B" w:rsidRPr="00130547" w:rsidRDefault="00C0336B" w:rsidP="00C0336B">
            <w:pPr>
              <w:spacing w:before="0" w:after="0" w:line="240" w:lineRule="auto"/>
              <w:contextualSpacing w:val="0"/>
            </w:pPr>
            <w:r w:rsidRPr="00130547">
              <w:t>00 00 = Sequence number (0)</w:t>
            </w:r>
          </w:p>
          <w:p w14:paraId="565E0A18" w14:textId="77777777" w:rsidR="00C0336B" w:rsidRPr="00130547" w:rsidRDefault="00C0336B" w:rsidP="00C0336B">
            <w:pPr>
              <w:spacing w:before="0" w:after="0" w:line="240" w:lineRule="auto"/>
              <w:contextualSpacing w:val="0"/>
            </w:pPr>
            <w:r w:rsidRPr="00130547">
              <w:t>11 = APCI</w:t>
            </w:r>
          </w:p>
        </w:tc>
      </w:tr>
      <w:tr w:rsidR="00C0336B" w:rsidRPr="00130547" w14:paraId="4FA1BCC9" w14:textId="77777777" w:rsidTr="00130547">
        <w:tc>
          <w:tcPr>
            <w:tcW w:w="549" w:type="dxa"/>
          </w:tcPr>
          <w:p w14:paraId="17A39C91" w14:textId="77777777" w:rsidR="00C0336B" w:rsidRPr="00130547" w:rsidRDefault="00C0336B" w:rsidP="00C0336B">
            <w:pPr>
              <w:spacing w:before="0" w:after="0" w:line="240" w:lineRule="auto"/>
              <w:contextualSpacing w:val="0"/>
            </w:pPr>
          </w:p>
        </w:tc>
        <w:tc>
          <w:tcPr>
            <w:tcW w:w="1721" w:type="dxa"/>
          </w:tcPr>
          <w:p w14:paraId="7ABA2F21" w14:textId="77777777" w:rsidR="00C0336B" w:rsidRPr="00130547" w:rsidRDefault="00C0336B" w:rsidP="00C0336B">
            <w:pPr>
              <w:spacing w:before="0" w:after="0" w:line="240" w:lineRule="auto"/>
              <w:contextualSpacing w:val="0"/>
            </w:pPr>
            <w:r w:rsidRPr="00130547">
              <w:t>00</w:t>
            </w:r>
          </w:p>
        </w:tc>
        <w:tc>
          <w:tcPr>
            <w:tcW w:w="2545" w:type="dxa"/>
          </w:tcPr>
          <w:p w14:paraId="53AEF7A1" w14:textId="77777777" w:rsidR="00C0336B" w:rsidRPr="00130547" w:rsidRDefault="00C0336B" w:rsidP="00C0336B">
            <w:pPr>
              <w:spacing w:before="0" w:after="0" w:line="240" w:lineRule="auto"/>
              <w:contextualSpacing w:val="0"/>
            </w:pPr>
            <w:r w:rsidRPr="00130547">
              <w:t>0000 0000</w:t>
            </w:r>
          </w:p>
        </w:tc>
        <w:tc>
          <w:tcPr>
            <w:tcW w:w="4961" w:type="dxa"/>
          </w:tcPr>
          <w:p w14:paraId="7A5EB207" w14:textId="77777777" w:rsidR="00C0336B" w:rsidRPr="00130547" w:rsidRDefault="00C0336B" w:rsidP="00C0336B">
            <w:pPr>
              <w:spacing w:before="0" w:after="0" w:line="240" w:lineRule="auto"/>
              <w:contextualSpacing w:val="0"/>
            </w:pPr>
            <w:r w:rsidRPr="00130547">
              <w:t>00 = APCI</w:t>
            </w:r>
          </w:p>
          <w:p w14:paraId="2F2742E3" w14:textId="77777777" w:rsidR="00C0336B" w:rsidRDefault="00C0336B" w:rsidP="00C0336B">
            <w:pPr>
              <w:spacing w:before="0" w:after="0" w:line="240" w:lineRule="auto"/>
              <w:contextualSpacing w:val="0"/>
            </w:pPr>
            <w:r w:rsidRPr="00130547">
              <w:t xml:space="preserve">the APCI is </w:t>
            </w:r>
            <w:r w:rsidR="00B246A9">
              <w:t xml:space="preserve">thus </w:t>
            </w:r>
            <w:r w:rsidRPr="00130547">
              <w:t>1100</w:t>
            </w:r>
            <w:r w:rsidR="00B246A9">
              <w:t>, meaning</w:t>
            </w:r>
            <w:r w:rsidRPr="00130547">
              <w:t xml:space="preserve"> a </w:t>
            </w:r>
            <w:proofErr w:type="spellStart"/>
            <w:r w:rsidRPr="00130547">
              <w:t>DeviceDescriptorRead</w:t>
            </w:r>
            <w:proofErr w:type="spellEnd"/>
            <w:r w:rsidRPr="00130547">
              <w:t xml:space="preserve"> with data 00 0000</w:t>
            </w:r>
          </w:p>
          <w:p w14:paraId="1DE0AEE1" w14:textId="3A73AA10" w:rsidR="00B246A9" w:rsidRPr="00130547" w:rsidRDefault="00B246A9" w:rsidP="00C0336B">
            <w:pPr>
              <w:spacing w:before="0" w:after="0" w:line="240" w:lineRule="auto"/>
              <w:contextualSpacing w:val="0"/>
            </w:pPr>
            <w:r>
              <w:t xml:space="preserve">Explanation: the device with address 1.1.255 requests from the device with address 1.1.27 to send back its device descriptor, which will indicate the medium and the system profile supported by that device. </w:t>
            </w:r>
          </w:p>
        </w:tc>
      </w:tr>
    </w:tbl>
    <w:p w14:paraId="1002F3D3" w14:textId="77777777" w:rsidR="00C0336B" w:rsidRPr="00340707" w:rsidRDefault="00C0336B" w:rsidP="00C0336B">
      <w:pPr>
        <w:spacing w:before="0" w:after="0" w:line="240" w:lineRule="auto"/>
        <w:contextualSpacing w:val="0"/>
      </w:pPr>
    </w:p>
    <w:p w14:paraId="5C50A44A" w14:textId="77777777" w:rsidR="00C0336B" w:rsidRPr="00340707" w:rsidRDefault="00C0336B" w:rsidP="00C0336B">
      <w:pPr>
        <w:spacing w:before="0" w:after="0" w:line="240" w:lineRule="auto"/>
        <w:contextualSpacing w:val="0"/>
      </w:pPr>
      <w:r w:rsidRPr="00340707">
        <w:br w:type="page"/>
      </w:r>
    </w:p>
    <w:p w14:paraId="37795815" w14:textId="3F1AEA77" w:rsidR="00C0336B" w:rsidRDefault="00C0336B" w:rsidP="00037C7E">
      <w:pPr>
        <w:pStyle w:val="ListParagraph"/>
        <w:numPr>
          <w:ilvl w:val="0"/>
          <w:numId w:val="22"/>
        </w:numPr>
        <w:spacing w:before="0" w:after="0" w:line="240" w:lineRule="auto"/>
        <w:contextualSpacing w:val="0"/>
      </w:pPr>
      <w:r w:rsidRPr="00340707">
        <w:lastRenderedPageBreak/>
        <w:t>29 00 B0 60 11 1B 11 FF 03 43 40 07 B0</w:t>
      </w:r>
    </w:p>
    <w:p w14:paraId="06A1ACCD" w14:textId="77777777" w:rsidR="00340707" w:rsidRPr="00340707" w:rsidRDefault="00340707" w:rsidP="00340707">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730238BB" w14:textId="77777777" w:rsidTr="00130547">
        <w:tc>
          <w:tcPr>
            <w:tcW w:w="549" w:type="dxa"/>
          </w:tcPr>
          <w:p w14:paraId="4534DDB1" w14:textId="77777777" w:rsidR="00C0336B" w:rsidRPr="00130547" w:rsidRDefault="00C0336B" w:rsidP="00C0336B">
            <w:pPr>
              <w:spacing w:before="0" w:after="0" w:line="240" w:lineRule="auto"/>
              <w:contextualSpacing w:val="0"/>
            </w:pPr>
            <w:r w:rsidRPr="00130547">
              <w:t>1</w:t>
            </w:r>
          </w:p>
        </w:tc>
        <w:tc>
          <w:tcPr>
            <w:tcW w:w="1721" w:type="dxa"/>
          </w:tcPr>
          <w:p w14:paraId="1829B4C2" w14:textId="77777777" w:rsidR="00C0336B" w:rsidRPr="00130547" w:rsidRDefault="00C0336B" w:rsidP="00C0336B">
            <w:pPr>
              <w:spacing w:before="0" w:after="0" w:line="240" w:lineRule="auto"/>
              <w:contextualSpacing w:val="0"/>
            </w:pPr>
            <w:r w:rsidRPr="00130547">
              <w:t>29</w:t>
            </w:r>
          </w:p>
        </w:tc>
        <w:tc>
          <w:tcPr>
            <w:tcW w:w="2545" w:type="dxa"/>
          </w:tcPr>
          <w:p w14:paraId="130827B5" w14:textId="77777777" w:rsidR="00C0336B" w:rsidRPr="00130547" w:rsidRDefault="00C0336B" w:rsidP="00C0336B">
            <w:pPr>
              <w:spacing w:before="0" w:after="0" w:line="240" w:lineRule="auto"/>
              <w:contextualSpacing w:val="0"/>
            </w:pPr>
          </w:p>
        </w:tc>
        <w:tc>
          <w:tcPr>
            <w:tcW w:w="4961" w:type="dxa"/>
          </w:tcPr>
          <w:p w14:paraId="3AE80B31" w14:textId="77777777" w:rsidR="00C0336B" w:rsidRPr="00130547" w:rsidRDefault="00C0336B" w:rsidP="00C0336B">
            <w:pPr>
              <w:spacing w:before="0" w:after="0" w:line="240" w:lineRule="auto"/>
              <w:contextualSpacing w:val="0"/>
            </w:pPr>
            <w:r w:rsidRPr="00130547">
              <w:t>From the bus</w:t>
            </w:r>
          </w:p>
        </w:tc>
      </w:tr>
      <w:tr w:rsidR="00C0336B" w:rsidRPr="00130547" w14:paraId="37504736" w14:textId="77777777" w:rsidTr="00130547">
        <w:tc>
          <w:tcPr>
            <w:tcW w:w="549" w:type="dxa"/>
          </w:tcPr>
          <w:p w14:paraId="37474749" w14:textId="77777777" w:rsidR="00C0336B" w:rsidRPr="00130547" w:rsidRDefault="00C0336B" w:rsidP="00C0336B">
            <w:pPr>
              <w:spacing w:before="0" w:after="0" w:line="240" w:lineRule="auto"/>
              <w:contextualSpacing w:val="0"/>
            </w:pPr>
            <w:r w:rsidRPr="00130547">
              <w:t>2</w:t>
            </w:r>
          </w:p>
        </w:tc>
        <w:tc>
          <w:tcPr>
            <w:tcW w:w="1721" w:type="dxa"/>
          </w:tcPr>
          <w:p w14:paraId="44867DFB" w14:textId="77777777" w:rsidR="00C0336B" w:rsidRPr="00130547" w:rsidRDefault="00C0336B" w:rsidP="00C0336B">
            <w:pPr>
              <w:spacing w:before="0" w:after="0" w:line="240" w:lineRule="auto"/>
              <w:contextualSpacing w:val="0"/>
            </w:pPr>
            <w:r w:rsidRPr="00130547">
              <w:t>00</w:t>
            </w:r>
          </w:p>
        </w:tc>
        <w:tc>
          <w:tcPr>
            <w:tcW w:w="2545" w:type="dxa"/>
          </w:tcPr>
          <w:p w14:paraId="769BE471" w14:textId="77777777" w:rsidR="00C0336B" w:rsidRPr="00130547" w:rsidRDefault="00C0336B" w:rsidP="00C0336B">
            <w:pPr>
              <w:spacing w:before="0" w:after="0" w:line="240" w:lineRule="auto"/>
              <w:contextualSpacing w:val="0"/>
            </w:pPr>
          </w:p>
        </w:tc>
        <w:tc>
          <w:tcPr>
            <w:tcW w:w="4961" w:type="dxa"/>
          </w:tcPr>
          <w:p w14:paraId="5597B038" w14:textId="77777777" w:rsidR="00C0336B" w:rsidRPr="00130547" w:rsidRDefault="00C0336B" w:rsidP="00C0336B">
            <w:pPr>
              <w:spacing w:before="0" w:after="0" w:line="240" w:lineRule="auto"/>
              <w:contextualSpacing w:val="0"/>
            </w:pPr>
            <w:r w:rsidRPr="00130547">
              <w:t>TP or IP telegram</w:t>
            </w:r>
          </w:p>
        </w:tc>
      </w:tr>
      <w:tr w:rsidR="009F0F97" w:rsidRPr="00130547" w14:paraId="3CDE8545" w14:textId="77777777" w:rsidTr="00130547">
        <w:tc>
          <w:tcPr>
            <w:tcW w:w="549" w:type="dxa"/>
          </w:tcPr>
          <w:p w14:paraId="1DC8A78E" w14:textId="77777777" w:rsidR="009F0F97" w:rsidRPr="00130547" w:rsidRDefault="009F0F97" w:rsidP="009F0F97">
            <w:pPr>
              <w:spacing w:before="0" w:after="0" w:line="240" w:lineRule="auto"/>
              <w:contextualSpacing w:val="0"/>
            </w:pPr>
            <w:r w:rsidRPr="00130547">
              <w:t>3</w:t>
            </w:r>
          </w:p>
        </w:tc>
        <w:tc>
          <w:tcPr>
            <w:tcW w:w="1721" w:type="dxa"/>
          </w:tcPr>
          <w:p w14:paraId="35D0AA42" w14:textId="77777777" w:rsidR="009F0F97" w:rsidRPr="00130547" w:rsidRDefault="009F0F97" w:rsidP="009F0F97">
            <w:pPr>
              <w:spacing w:before="0" w:after="0" w:line="240" w:lineRule="auto"/>
              <w:contextualSpacing w:val="0"/>
            </w:pPr>
            <w:r w:rsidRPr="00130547">
              <w:t>-</w:t>
            </w:r>
          </w:p>
        </w:tc>
        <w:tc>
          <w:tcPr>
            <w:tcW w:w="2545" w:type="dxa"/>
          </w:tcPr>
          <w:p w14:paraId="21207E3F" w14:textId="77777777" w:rsidR="009F0F97" w:rsidRPr="00130547" w:rsidRDefault="009F0F97" w:rsidP="009F0F97">
            <w:pPr>
              <w:spacing w:before="0" w:after="0" w:line="240" w:lineRule="auto"/>
              <w:contextualSpacing w:val="0"/>
            </w:pPr>
          </w:p>
        </w:tc>
        <w:tc>
          <w:tcPr>
            <w:tcW w:w="4961" w:type="dxa"/>
          </w:tcPr>
          <w:p w14:paraId="7697E94F" w14:textId="4194A653" w:rsidR="009F0F97" w:rsidRPr="00130547" w:rsidRDefault="009F0F97" w:rsidP="009F0F97">
            <w:pPr>
              <w:spacing w:before="0" w:after="0" w:line="240" w:lineRule="auto"/>
              <w:contextualSpacing w:val="0"/>
            </w:pPr>
            <w:r>
              <w:t>Additional Information - d</w:t>
            </w:r>
            <w:r w:rsidRPr="00130547">
              <w:t>oes not exist</w:t>
            </w:r>
          </w:p>
        </w:tc>
      </w:tr>
      <w:tr w:rsidR="00C0336B" w:rsidRPr="00130547" w14:paraId="7330B599" w14:textId="77777777" w:rsidTr="00130547">
        <w:tc>
          <w:tcPr>
            <w:tcW w:w="549" w:type="dxa"/>
          </w:tcPr>
          <w:p w14:paraId="3FAB6E6D" w14:textId="77777777" w:rsidR="00C0336B" w:rsidRPr="00130547" w:rsidRDefault="00C0336B" w:rsidP="00C0336B">
            <w:pPr>
              <w:spacing w:before="0" w:after="0" w:line="240" w:lineRule="auto"/>
              <w:contextualSpacing w:val="0"/>
            </w:pPr>
            <w:r w:rsidRPr="00130547">
              <w:t>4</w:t>
            </w:r>
          </w:p>
        </w:tc>
        <w:tc>
          <w:tcPr>
            <w:tcW w:w="1721" w:type="dxa"/>
          </w:tcPr>
          <w:p w14:paraId="2EB81494" w14:textId="77777777" w:rsidR="00C0336B" w:rsidRPr="00130547" w:rsidRDefault="00C0336B" w:rsidP="00C0336B">
            <w:pPr>
              <w:spacing w:before="0" w:after="0" w:line="240" w:lineRule="auto"/>
              <w:contextualSpacing w:val="0"/>
            </w:pPr>
            <w:r w:rsidRPr="00130547">
              <w:t>B0</w:t>
            </w:r>
          </w:p>
        </w:tc>
        <w:tc>
          <w:tcPr>
            <w:tcW w:w="2545" w:type="dxa"/>
          </w:tcPr>
          <w:p w14:paraId="66FA4875" w14:textId="77777777" w:rsidR="00C0336B" w:rsidRPr="00130547" w:rsidRDefault="00C0336B" w:rsidP="00C0336B">
            <w:pPr>
              <w:spacing w:before="0" w:after="0" w:line="240" w:lineRule="auto"/>
              <w:contextualSpacing w:val="0"/>
            </w:pPr>
            <w:r w:rsidRPr="00130547">
              <w:t>1011 0000</w:t>
            </w:r>
          </w:p>
        </w:tc>
        <w:tc>
          <w:tcPr>
            <w:tcW w:w="4961" w:type="dxa"/>
          </w:tcPr>
          <w:p w14:paraId="2ABA906A"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5242F92A" w14:textId="77777777" w:rsidR="00C0336B" w:rsidRPr="00130547" w:rsidRDefault="00C0336B" w:rsidP="00C0336B">
            <w:pPr>
              <w:spacing w:before="0" w:after="0" w:line="240" w:lineRule="auto"/>
              <w:contextualSpacing w:val="0"/>
            </w:pPr>
            <w:r w:rsidRPr="00130547">
              <w:t>D6 = 0</w:t>
            </w:r>
          </w:p>
          <w:p w14:paraId="6E5DA51C"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19940FBF"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602CCD81" w14:textId="77777777" w:rsidR="00C0336B" w:rsidRPr="00130547" w:rsidRDefault="00C0336B" w:rsidP="00C0336B">
            <w:pPr>
              <w:spacing w:before="0" w:after="0" w:line="240" w:lineRule="auto"/>
              <w:contextualSpacing w:val="0"/>
            </w:pPr>
            <w:r w:rsidRPr="00130547">
              <w:t xml:space="preserve">D3-D2 = 00 </w:t>
            </w:r>
            <w:r w:rsidRPr="00130547">
              <w:sym w:font="Wingdings" w:char="F0E0"/>
            </w:r>
            <w:r w:rsidRPr="00130547">
              <w:t xml:space="preserve"> System priority</w:t>
            </w:r>
          </w:p>
          <w:p w14:paraId="31D4B3C4"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4801413E"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2BE4F317" w14:textId="77777777" w:rsidTr="00130547">
        <w:tc>
          <w:tcPr>
            <w:tcW w:w="549" w:type="dxa"/>
          </w:tcPr>
          <w:p w14:paraId="2EB392C3" w14:textId="77777777" w:rsidR="00C0336B" w:rsidRPr="00130547" w:rsidRDefault="00C0336B" w:rsidP="00C0336B">
            <w:pPr>
              <w:spacing w:before="0" w:after="0" w:line="240" w:lineRule="auto"/>
              <w:contextualSpacing w:val="0"/>
            </w:pPr>
            <w:r w:rsidRPr="00130547">
              <w:t>5</w:t>
            </w:r>
          </w:p>
        </w:tc>
        <w:tc>
          <w:tcPr>
            <w:tcW w:w="1721" w:type="dxa"/>
          </w:tcPr>
          <w:p w14:paraId="3A121723" w14:textId="77777777" w:rsidR="00C0336B" w:rsidRPr="00130547" w:rsidRDefault="00C0336B" w:rsidP="00C0336B">
            <w:pPr>
              <w:spacing w:before="0" w:after="0" w:line="240" w:lineRule="auto"/>
              <w:contextualSpacing w:val="0"/>
            </w:pPr>
            <w:r w:rsidRPr="00130547">
              <w:t>60</w:t>
            </w:r>
          </w:p>
        </w:tc>
        <w:tc>
          <w:tcPr>
            <w:tcW w:w="2545" w:type="dxa"/>
          </w:tcPr>
          <w:p w14:paraId="630E5A73" w14:textId="77777777" w:rsidR="00C0336B" w:rsidRPr="00130547" w:rsidRDefault="00C0336B" w:rsidP="00C0336B">
            <w:pPr>
              <w:spacing w:before="0" w:after="0" w:line="240" w:lineRule="auto"/>
              <w:contextualSpacing w:val="0"/>
            </w:pPr>
            <w:r w:rsidRPr="00130547">
              <w:t>0110 0000</w:t>
            </w:r>
          </w:p>
        </w:tc>
        <w:tc>
          <w:tcPr>
            <w:tcW w:w="4961" w:type="dxa"/>
          </w:tcPr>
          <w:p w14:paraId="38B0EB95" w14:textId="77777777" w:rsidR="00C0336B" w:rsidRPr="00130547" w:rsidRDefault="00C0336B" w:rsidP="00C0336B">
            <w:pPr>
              <w:spacing w:before="0" w:after="0" w:line="240" w:lineRule="auto"/>
              <w:contextualSpacing w:val="0"/>
            </w:pPr>
            <w:r w:rsidRPr="00130547">
              <w:t xml:space="preserve">D7 = 0 </w:t>
            </w:r>
            <w:r w:rsidRPr="00130547">
              <w:sym w:font="Wingdings" w:char="F0E0"/>
            </w:r>
            <w:r w:rsidRPr="00130547">
              <w:t xml:space="preserve"> Address type = individual address</w:t>
            </w:r>
          </w:p>
          <w:p w14:paraId="764A8BFE"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24E97973"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3B07E547" w14:textId="77777777" w:rsidTr="00130547">
        <w:tc>
          <w:tcPr>
            <w:tcW w:w="549" w:type="dxa"/>
          </w:tcPr>
          <w:p w14:paraId="094E89AF" w14:textId="77777777" w:rsidR="00C0336B" w:rsidRPr="00130547" w:rsidRDefault="00C0336B" w:rsidP="00C0336B">
            <w:pPr>
              <w:spacing w:before="0" w:after="0" w:line="240" w:lineRule="auto"/>
              <w:contextualSpacing w:val="0"/>
            </w:pPr>
            <w:r w:rsidRPr="00130547">
              <w:t>6-7</w:t>
            </w:r>
          </w:p>
        </w:tc>
        <w:tc>
          <w:tcPr>
            <w:tcW w:w="1721" w:type="dxa"/>
          </w:tcPr>
          <w:p w14:paraId="2504A743" w14:textId="77777777" w:rsidR="00C0336B" w:rsidRPr="00130547" w:rsidRDefault="00C0336B" w:rsidP="00C0336B">
            <w:pPr>
              <w:spacing w:before="0" w:after="0" w:line="240" w:lineRule="auto"/>
              <w:contextualSpacing w:val="0"/>
            </w:pPr>
            <w:r w:rsidRPr="00130547">
              <w:t>11 1B</w:t>
            </w:r>
          </w:p>
        </w:tc>
        <w:tc>
          <w:tcPr>
            <w:tcW w:w="2545" w:type="dxa"/>
          </w:tcPr>
          <w:p w14:paraId="3E918105" w14:textId="77777777" w:rsidR="00C0336B" w:rsidRPr="00130547" w:rsidRDefault="00C0336B" w:rsidP="00C0336B">
            <w:pPr>
              <w:spacing w:before="0" w:after="0" w:line="240" w:lineRule="auto"/>
              <w:contextualSpacing w:val="0"/>
            </w:pPr>
            <w:r w:rsidRPr="00130547">
              <w:t>0001 0001 0001 1011</w:t>
            </w:r>
          </w:p>
        </w:tc>
        <w:tc>
          <w:tcPr>
            <w:tcW w:w="4961" w:type="dxa"/>
          </w:tcPr>
          <w:p w14:paraId="6F0F61D3" w14:textId="77777777"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0001 1011 = Device address (27)</w:t>
            </w:r>
          </w:p>
          <w:p w14:paraId="3C28C0A8"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0273C12E"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2DC6B484" w14:textId="77777777" w:rsidR="00C0336B" w:rsidRPr="00130547" w:rsidRDefault="00C0336B" w:rsidP="00C0336B">
            <w:pPr>
              <w:spacing w:before="0" w:after="0" w:line="240" w:lineRule="auto"/>
              <w:contextualSpacing w:val="0"/>
            </w:pPr>
            <w:r w:rsidRPr="00130547">
              <w:t>Source address = 1.1.27</w:t>
            </w:r>
          </w:p>
        </w:tc>
      </w:tr>
      <w:tr w:rsidR="00C0336B" w:rsidRPr="00130547" w14:paraId="44964D69" w14:textId="77777777" w:rsidTr="00130547">
        <w:tc>
          <w:tcPr>
            <w:tcW w:w="549" w:type="dxa"/>
          </w:tcPr>
          <w:p w14:paraId="38F39D8D" w14:textId="77777777" w:rsidR="00C0336B" w:rsidRPr="00130547" w:rsidRDefault="00C0336B" w:rsidP="00C0336B">
            <w:pPr>
              <w:spacing w:before="0" w:after="0" w:line="240" w:lineRule="auto"/>
              <w:contextualSpacing w:val="0"/>
            </w:pPr>
            <w:r w:rsidRPr="00130547">
              <w:t>8-9</w:t>
            </w:r>
          </w:p>
        </w:tc>
        <w:tc>
          <w:tcPr>
            <w:tcW w:w="1721" w:type="dxa"/>
          </w:tcPr>
          <w:p w14:paraId="74EFEC02" w14:textId="77777777" w:rsidR="00C0336B" w:rsidRPr="00130547" w:rsidRDefault="00C0336B" w:rsidP="00C0336B">
            <w:pPr>
              <w:spacing w:before="0" w:after="0" w:line="240" w:lineRule="auto"/>
              <w:contextualSpacing w:val="0"/>
            </w:pPr>
            <w:r w:rsidRPr="00130547">
              <w:t>11 FF</w:t>
            </w:r>
          </w:p>
        </w:tc>
        <w:tc>
          <w:tcPr>
            <w:tcW w:w="2545" w:type="dxa"/>
          </w:tcPr>
          <w:p w14:paraId="333DF500" w14:textId="77777777" w:rsidR="00C0336B" w:rsidRPr="00130547" w:rsidRDefault="00C0336B" w:rsidP="00C0336B">
            <w:pPr>
              <w:spacing w:before="0" w:after="0" w:line="240" w:lineRule="auto"/>
              <w:contextualSpacing w:val="0"/>
            </w:pPr>
            <w:r w:rsidRPr="00130547">
              <w:t>0001 0001 1111 1111</w:t>
            </w:r>
          </w:p>
        </w:tc>
        <w:tc>
          <w:tcPr>
            <w:tcW w:w="4961" w:type="dxa"/>
          </w:tcPr>
          <w:p w14:paraId="6AECC69B" w14:textId="77777777" w:rsidR="00C0336B" w:rsidRPr="00130547" w:rsidRDefault="00C0336B" w:rsidP="00C0336B">
            <w:pPr>
              <w:spacing w:before="0" w:after="0" w:line="240" w:lineRule="auto"/>
              <w:contextualSpacing w:val="0"/>
            </w:pPr>
            <w:r w:rsidRPr="00130547">
              <w:t xml:space="preserve">D7 of Control field 2 = 0 </w:t>
            </w:r>
            <w:r w:rsidRPr="00130547">
              <w:sym w:font="Wingdings" w:char="F0E0"/>
            </w:r>
            <w:r w:rsidRPr="00130547">
              <w:t xml:space="preserve"> individual address</w:t>
            </w:r>
          </w:p>
          <w:p w14:paraId="188C1EB3"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individual address (unicast)</w:t>
            </w:r>
          </w:p>
          <w:p w14:paraId="52826C34" w14:textId="77777777" w:rsidR="00C0336B" w:rsidRPr="00130547" w:rsidRDefault="00C0336B" w:rsidP="00C0336B">
            <w:pPr>
              <w:spacing w:before="0" w:after="0" w:line="240" w:lineRule="auto"/>
              <w:contextualSpacing w:val="0"/>
            </w:pPr>
            <w:r w:rsidRPr="00130547">
              <w:t>D0-D7 = 255</w:t>
            </w:r>
          </w:p>
          <w:p w14:paraId="707DE30D" w14:textId="77777777" w:rsidR="00C0336B" w:rsidRPr="00130547" w:rsidRDefault="00C0336B" w:rsidP="00C0336B">
            <w:pPr>
              <w:spacing w:before="0" w:after="0" w:line="240" w:lineRule="auto"/>
              <w:contextualSpacing w:val="0"/>
            </w:pPr>
            <w:r w:rsidRPr="00130547">
              <w:t>D0-D3 = 1</w:t>
            </w:r>
          </w:p>
          <w:p w14:paraId="287C5399" w14:textId="77777777" w:rsidR="00C0336B" w:rsidRPr="00130547" w:rsidRDefault="00C0336B" w:rsidP="00C0336B">
            <w:pPr>
              <w:spacing w:before="0" w:after="0" w:line="240" w:lineRule="auto"/>
              <w:contextualSpacing w:val="0"/>
            </w:pPr>
            <w:r w:rsidRPr="00130547">
              <w:t>D0-D3 = 1</w:t>
            </w:r>
          </w:p>
          <w:p w14:paraId="449FE162" w14:textId="77777777" w:rsidR="00C0336B" w:rsidRPr="00130547" w:rsidRDefault="00C0336B" w:rsidP="00C0336B">
            <w:pPr>
              <w:spacing w:before="0" w:after="0" w:line="240" w:lineRule="auto"/>
              <w:contextualSpacing w:val="0"/>
            </w:pPr>
            <w:r w:rsidRPr="00130547">
              <w:t>Individual address = 1.1.255</w:t>
            </w:r>
          </w:p>
        </w:tc>
      </w:tr>
      <w:tr w:rsidR="00C0336B" w:rsidRPr="00130547" w14:paraId="172D55CA" w14:textId="77777777" w:rsidTr="00130547">
        <w:tc>
          <w:tcPr>
            <w:tcW w:w="549" w:type="dxa"/>
          </w:tcPr>
          <w:p w14:paraId="552482B2" w14:textId="77777777" w:rsidR="00C0336B" w:rsidRPr="00130547" w:rsidRDefault="00C0336B" w:rsidP="00C0336B">
            <w:pPr>
              <w:spacing w:before="0" w:after="0" w:line="240" w:lineRule="auto"/>
              <w:contextualSpacing w:val="0"/>
            </w:pPr>
            <w:r w:rsidRPr="00130547">
              <w:t>10</w:t>
            </w:r>
          </w:p>
        </w:tc>
        <w:tc>
          <w:tcPr>
            <w:tcW w:w="1721" w:type="dxa"/>
          </w:tcPr>
          <w:p w14:paraId="74B6C06D" w14:textId="77777777" w:rsidR="00C0336B" w:rsidRPr="00130547" w:rsidRDefault="00C0336B" w:rsidP="00C0336B">
            <w:pPr>
              <w:spacing w:before="0" w:after="0" w:line="240" w:lineRule="auto"/>
              <w:contextualSpacing w:val="0"/>
            </w:pPr>
            <w:r w:rsidRPr="00130547">
              <w:t>03</w:t>
            </w:r>
          </w:p>
        </w:tc>
        <w:tc>
          <w:tcPr>
            <w:tcW w:w="2545" w:type="dxa"/>
          </w:tcPr>
          <w:p w14:paraId="220106AB" w14:textId="77777777" w:rsidR="00C0336B" w:rsidRPr="00130547" w:rsidRDefault="00C0336B" w:rsidP="00C0336B">
            <w:pPr>
              <w:spacing w:before="0" w:after="0" w:line="240" w:lineRule="auto"/>
              <w:contextualSpacing w:val="0"/>
            </w:pPr>
            <w:r w:rsidRPr="00130547">
              <w:t>0000 0011</w:t>
            </w:r>
          </w:p>
        </w:tc>
        <w:tc>
          <w:tcPr>
            <w:tcW w:w="4961" w:type="dxa"/>
          </w:tcPr>
          <w:p w14:paraId="1C698559" w14:textId="77777777" w:rsidR="00C0336B" w:rsidRPr="00130547" w:rsidRDefault="00C0336B" w:rsidP="00C0336B">
            <w:pPr>
              <w:spacing w:before="0" w:after="0" w:line="240" w:lineRule="auto"/>
              <w:contextualSpacing w:val="0"/>
            </w:pPr>
            <w:r w:rsidRPr="00130547">
              <w:t xml:space="preserve">L &gt; 0 </w:t>
            </w:r>
            <w:r w:rsidRPr="00130547">
              <w:sym w:font="Wingdings" w:char="F0E0"/>
            </w:r>
            <w:r w:rsidRPr="00130547">
              <w:t xml:space="preserve"> data package</w:t>
            </w:r>
          </w:p>
        </w:tc>
      </w:tr>
      <w:tr w:rsidR="00C0336B" w:rsidRPr="00130547" w14:paraId="2C608FD1" w14:textId="77777777" w:rsidTr="00130547">
        <w:tc>
          <w:tcPr>
            <w:tcW w:w="549" w:type="dxa"/>
          </w:tcPr>
          <w:p w14:paraId="4140F189" w14:textId="77777777" w:rsidR="00C0336B" w:rsidRPr="00130547" w:rsidRDefault="00C0336B" w:rsidP="00C0336B">
            <w:pPr>
              <w:spacing w:before="0" w:after="0" w:line="240" w:lineRule="auto"/>
              <w:contextualSpacing w:val="0"/>
            </w:pPr>
          </w:p>
        </w:tc>
        <w:tc>
          <w:tcPr>
            <w:tcW w:w="1721" w:type="dxa"/>
          </w:tcPr>
          <w:p w14:paraId="737EF5B9" w14:textId="77777777" w:rsidR="00C0336B" w:rsidRPr="00130547" w:rsidRDefault="00C0336B" w:rsidP="00C0336B">
            <w:pPr>
              <w:spacing w:before="0" w:after="0" w:line="240" w:lineRule="auto"/>
              <w:contextualSpacing w:val="0"/>
            </w:pPr>
            <w:r w:rsidRPr="00130547">
              <w:t>43</w:t>
            </w:r>
          </w:p>
        </w:tc>
        <w:tc>
          <w:tcPr>
            <w:tcW w:w="2545" w:type="dxa"/>
          </w:tcPr>
          <w:p w14:paraId="68A5BC0E" w14:textId="77777777" w:rsidR="00C0336B" w:rsidRPr="00130547" w:rsidRDefault="00C0336B" w:rsidP="00C0336B">
            <w:pPr>
              <w:spacing w:before="0" w:after="0" w:line="240" w:lineRule="auto"/>
              <w:contextualSpacing w:val="0"/>
            </w:pPr>
            <w:r w:rsidRPr="00130547">
              <w:t>0100 0011</w:t>
            </w:r>
          </w:p>
        </w:tc>
        <w:tc>
          <w:tcPr>
            <w:tcW w:w="4961" w:type="dxa"/>
          </w:tcPr>
          <w:p w14:paraId="392C5D0C" w14:textId="77777777" w:rsidR="00C0336B" w:rsidRPr="00130547" w:rsidRDefault="00C0336B" w:rsidP="00C0336B">
            <w:pPr>
              <w:spacing w:before="0" w:after="0" w:line="240" w:lineRule="auto"/>
              <w:contextualSpacing w:val="0"/>
            </w:pPr>
            <w:r w:rsidRPr="00130547">
              <w:t>01: Numbered data package</w:t>
            </w:r>
          </w:p>
          <w:p w14:paraId="75FA67C7" w14:textId="77777777" w:rsidR="00C0336B" w:rsidRPr="00130547" w:rsidRDefault="00C0336B" w:rsidP="00C0336B">
            <w:pPr>
              <w:spacing w:before="0" w:after="0" w:line="240" w:lineRule="auto"/>
              <w:contextualSpacing w:val="0"/>
            </w:pPr>
            <w:r w:rsidRPr="00130547">
              <w:t>00 00 = Sequence number (0)</w:t>
            </w:r>
          </w:p>
          <w:p w14:paraId="226C3601" w14:textId="77777777" w:rsidR="00C0336B" w:rsidRPr="00130547" w:rsidRDefault="00C0336B" w:rsidP="00C0336B">
            <w:pPr>
              <w:spacing w:before="0" w:after="0" w:line="240" w:lineRule="auto"/>
              <w:contextualSpacing w:val="0"/>
            </w:pPr>
            <w:r w:rsidRPr="00130547">
              <w:t>11 = APCI</w:t>
            </w:r>
          </w:p>
        </w:tc>
      </w:tr>
      <w:tr w:rsidR="00C0336B" w:rsidRPr="00130547" w14:paraId="53409DAB" w14:textId="77777777" w:rsidTr="00130547">
        <w:tc>
          <w:tcPr>
            <w:tcW w:w="549" w:type="dxa"/>
          </w:tcPr>
          <w:p w14:paraId="0F7A1B65" w14:textId="77777777" w:rsidR="00C0336B" w:rsidRPr="00130547" w:rsidRDefault="00C0336B" w:rsidP="00C0336B">
            <w:pPr>
              <w:spacing w:before="0" w:after="0" w:line="240" w:lineRule="auto"/>
              <w:contextualSpacing w:val="0"/>
            </w:pPr>
          </w:p>
        </w:tc>
        <w:tc>
          <w:tcPr>
            <w:tcW w:w="1721" w:type="dxa"/>
          </w:tcPr>
          <w:p w14:paraId="5A79BCB1" w14:textId="77777777" w:rsidR="00C0336B" w:rsidRPr="00130547" w:rsidRDefault="00C0336B" w:rsidP="00C0336B">
            <w:pPr>
              <w:spacing w:before="0" w:after="0" w:line="240" w:lineRule="auto"/>
              <w:contextualSpacing w:val="0"/>
            </w:pPr>
            <w:r w:rsidRPr="00130547">
              <w:t>40</w:t>
            </w:r>
          </w:p>
        </w:tc>
        <w:tc>
          <w:tcPr>
            <w:tcW w:w="2545" w:type="dxa"/>
          </w:tcPr>
          <w:p w14:paraId="0B48CBB0" w14:textId="77777777" w:rsidR="00C0336B" w:rsidRPr="00130547" w:rsidRDefault="00C0336B" w:rsidP="00C0336B">
            <w:pPr>
              <w:spacing w:before="0" w:after="0" w:line="240" w:lineRule="auto"/>
              <w:contextualSpacing w:val="0"/>
            </w:pPr>
            <w:r w:rsidRPr="00130547">
              <w:t>0100 0000</w:t>
            </w:r>
          </w:p>
        </w:tc>
        <w:tc>
          <w:tcPr>
            <w:tcW w:w="4961" w:type="dxa"/>
          </w:tcPr>
          <w:p w14:paraId="02BADC4F" w14:textId="77777777" w:rsidR="00C0336B" w:rsidRPr="00130547" w:rsidRDefault="00C0336B" w:rsidP="00C0336B">
            <w:pPr>
              <w:spacing w:before="0" w:after="0" w:line="240" w:lineRule="auto"/>
              <w:contextualSpacing w:val="0"/>
            </w:pPr>
            <w:r w:rsidRPr="00130547">
              <w:t>01 = APCI</w:t>
            </w:r>
          </w:p>
          <w:p w14:paraId="55A26D1C" w14:textId="49AC2291" w:rsidR="00C0336B" w:rsidRPr="00130547" w:rsidRDefault="009F0F97" w:rsidP="00C0336B">
            <w:pPr>
              <w:spacing w:before="0" w:after="0" w:line="240" w:lineRule="auto"/>
              <w:contextualSpacing w:val="0"/>
            </w:pPr>
            <w:r>
              <w:t>Th</w:t>
            </w:r>
            <w:r w:rsidR="00C0336B" w:rsidRPr="00130547">
              <w:t xml:space="preserve">e APCI is </w:t>
            </w:r>
            <w:r>
              <w:t xml:space="preserve">thus </w:t>
            </w:r>
            <w:r w:rsidR="00C0336B" w:rsidRPr="00130547">
              <w:t>1101</w:t>
            </w:r>
            <w:r>
              <w:t>, meaning</w:t>
            </w:r>
            <w:r w:rsidR="00C0336B" w:rsidRPr="00130547">
              <w:t xml:space="preserve"> a </w:t>
            </w:r>
            <w:proofErr w:type="spellStart"/>
            <w:r w:rsidR="00C0336B" w:rsidRPr="00130547">
              <w:t>DeviceDescriptorResponse</w:t>
            </w:r>
            <w:proofErr w:type="spellEnd"/>
            <w:r w:rsidR="00C0336B" w:rsidRPr="00130547">
              <w:t xml:space="preserve"> with data </w:t>
            </w:r>
            <w:r>
              <w:t xml:space="preserve">07B0, which indicates TP1 as medium, System profile System B. </w:t>
            </w:r>
          </w:p>
        </w:tc>
      </w:tr>
    </w:tbl>
    <w:p w14:paraId="70ED9970" w14:textId="77777777" w:rsidR="00C0336B" w:rsidRPr="00340707" w:rsidRDefault="00C0336B" w:rsidP="00C0336B">
      <w:pPr>
        <w:spacing w:before="0" w:after="0" w:line="240" w:lineRule="auto"/>
        <w:contextualSpacing w:val="0"/>
      </w:pPr>
    </w:p>
    <w:p w14:paraId="6624423D" w14:textId="77777777" w:rsidR="00C0336B" w:rsidRPr="00340707" w:rsidRDefault="00C0336B" w:rsidP="00C0336B">
      <w:pPr>
        <w:spacing w:before="0" w:after="0" w:line="240" w:lineRule="auto"/>
        <w:contextualSpacing w:val="0"/>
      </w:pPr>
    </w:p>
    <w:p w14:paraId="180E1560" w14:textId="77777777" w:rsidR="00C0336B" w:rsidRPr="00340707" w:rsidRDefault="00C0336B" w:rsidP="00C0336B">
      <w:pPr>
        <w:spacing w:before="0" w:after="0" w:line="240" w:lineRule="auto"/>
        <w:contextualSpacing w:val="0"/>
      </w:pPr>
      <w:r w:rsidRPr="00340707">
        <w:br w:type="page"/>
      </w:r>
    </w:p>
    <w:p w14:paraId="6F56B6F9" w14:textId="7C79D4E7" w:rsidR="00C0336B" w:rsidRPr="00340707" w:rsidRDefault="00C0336B" w:rsidP="00037C7E">
      <w:pPr>
        <w:pStyle w:val="ListParagraph"/>
        <w:numPr>
          <w:ilvl w:val="0"/>
          <w:numId w:val="22"/>
        </w:numPr>
        <w:spacing w:before="0" w:after="0" w:line="240" w:lineRule="auto"/>
        <w:contextualSpacing w:val="0"/>
      </w:pPr>
      <w:r w:rsidRPr="00340707">
        <w:lastRenderedPageBreak/>
        <w:t xml:space="preserve">2E 00 B0 60 11 FF 11 1B 00 81 </w:t>
      </w:r>
    </w:p>
    <w:p w14:paraId="6CB66A03" w14:textId="77777777" w:rsidR="00C0336B" w:rsidRPr="00340707" w:rsidRDefault="00C0336B" w:rsidP="00C0336B">
      <w:pPr>
        <w:spacing w:before="0" w:after="0" w:line="240" w:lineRule="auto"/>
        <w:contextualSpacing w:val="0"/>
      </w:pPr>
    </w:p>
    <w:tbl>
      <w:tblPr>
        <w:tblW w:w="9776"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ook w:val="04A0" w:firstRow="1" w:lastRow="0" w:firstColumn="1" w:lastColumn="0" w:noHBand="0" w:noVBand="1"/>
      </w:tblPr>
      <w:tblGrid>
        <w:gridCol w:w="549"/>
        <w:gridCol w:w="1721"/>
        <w:gridCol w:w="2545"/>
        <w:gridCol w:w="4961"/>
      </w:tblGrid>
      <w:tr w:rsidR="00C0336B" w:rsidRPr="00130547" w14:paraId="1C8B76D6" w14:textId="77777777" w:rsidTr="00130547">
        <w:tc>
          <w:tcPr>
            <w:tcW w:w="549" w:type="dxa"/>
          </w:tcPr>
          <w:p w14:paraId="2D0DE329" w14:textId="77777777" w:rsidR="00C0336B" w:rsidRPr="00130547" w:rsidRDefault="00C0336B" w:rsidP="00C0336B">
            <w:pPr>
              <w:spacing w:before="0" w:after="0" w:line="240" w:lineRule="auto"/>
              <w:contextualSpacing w:val="0"/>
            </w:pPr>
            <w:r w:rsidRPr="00130547">
              <w:t>1</w:t>
            </w:r>
          </w:p>
        </w:tc>
        <w:tc>
          <w:tcPr>
            <w:tcW w:w="1721" w:type="dxa"/>
          </w:tcPr>
          <w:p w14:paraId="08D06F4B" w14:textId="77777777" w:rsidR="00C0336B" w:rsidRPr="00130547" w:rsidRDefault="00C0336B" w:rsidP="00C0336B">
            <w:pPr>
              <w:spacing w:before="0" w:after="0" w:line="240" w:lineRule="auto"/>
              <w:contextualSpacing w:val="0"/>
            </w:pPr>
            <w:r w:rsidRPr="00130547">
              <w:t>2E</w:t>
            </w:r>
          </w:p>
        </w:tc>
        <w:tc>
          <w:tcPr>
            <w:tcW w:w="2545" w:type="dxa"/>
          </w:tcPr>
          <w:p w14:paraId="3F4A4A17" w14:textId="77777777" w:rsidR="00C0336B" w:rsidRPr="00130547" w:rsidRDefault="00C0336B" w:rsidP="00C0336B">
            <w:pPr>
              <w:spacing w:before="0" w:after="0" w:line="240" w:lineRule="auto"/>
              <w:contextualSpacing w:val="0"/>
            </w:pPr>
          </w:p>
        </w:tc>
        <w:tc>
          <w:tcPr>
            <w:tcW w:w="4961" w:type="dxa"/>
          </w:tcPr>
          <w:p w14:paraId="200936E3" w14:textId="77777777" w:rsidR="00C0336B" w:rsidRPr="00130547" w:rsidRDefault="00C0336B" w:rsidP="00C0336B">
            <w:pPr>
              <w:spacing w:before="0" w:after="0" w:line="240" w:lineRule="auto"/>
              <w:contextualSpacing w:val="0"/>
            </w:pPr>
            <w:r w:rsidRPr="00130547">
              <w:t>Sent to the bus</w:t>
            </w:r>
          </w:p>
        </w:tc>
      </w:tr>
      <w:tr w:rsidR="00C0336B" w:rsidRPr="00130547" w14:paraId="5FA23D0B" w14:textId="77777777" w:rsidTr="00130547">
        <w:tc>
          <w:tcPr>
            <w:tcW w:w="549" w:type="dxa"/>
          </w:tcPr>
          <w:p w14:paraId="2D5AB773" w14:textId="77777777" w:rsidR="00C0336B" w:rsidRPr="00130547" w:rsidRDefault="00C0336B" w:rsidP="00C0336B">
            <w:pPr>
              <w:spacing w:before="0" w:after="0" w:line="240" w:lineRule="auto"/>
              <w:contextualSpacing w:val="0"/>
            </w:pPr>
            <w:r w:rsidRPr="00130547">
              <w:t>2</w:t>
            </w:r>
          </w:p>
        </w:tc>
        <w:tc>
          <w:tcPr>
            <w:tcW w:w="1721" w:type="dxa"/>
          </w:tcPr>
          <w:p w14:paraId="0C3C8A1A" w14:textId="77777777" w:rsidR="00C0336B" w:rsidRPr="00130547" w:rsidRDefault="00C0336B" w:rsidP="00C0336B">
            <w:pPr>
              <w:spacing w:before="0" w:after="0" w:line="240" w:lineRule="auto"/>
              <w:contextualSpacing w:val="0"/>
            </w:pPr>
            <w:r w:rsidRPr="00130547">
              <w:t>00</w:t>
            </w:r>
          </w:p>
        </w:tc>
        <w:tc>
          <w:tcPr>
            <w:tcW w:w="2545" w:type="dxa"/>
          </w:tcPr>
          <w:p w14:paraId="098ABA53" w14:textId="77777777" w:rsidR="00C0336B" w:rsidRPr="00130547" w:rsidRDefault="00C0336B" w:rsidP="00C0336B">
            <w:pPr>
              <w:spacing w:before="0" w:after="0" w:line="240" w:lineRule="auto"/>
              <w:contextualSpacing w:val="0"/>
            </w:pPr>
          </w:p>
        </w:tc>
        <w:tc>
          <w:tcPr>
            <w:tcW w:w="4961" w:type="dxa"/>
          </w:tcPr>
          <w:p w14:paraId="2A1AC271" w14:textId="77777777" w:rsidR="00C0336B" w:rsidRPr="00130547" w:rsidRDefault="00C0336B" w:rsidP="00C0336B">
            <w:pPr>
              <w:spacing w:before="0" w:after="0" w:line="240" w:lineRule="auto"/>
              <w:contextualSpacing w:val="0"/>
            </w:pPr>
            <w:r w:rsidRPr="00130547">
              <w:t>TP or IP telegram</w:t>
            </w:r>
          </w:p>
        </w:tc>
      </w:tr>
      <w:tr w:rsidR="00C0336B" w:rsidRPr="00130547" w14:paraId="49CC3924" w14:textId="77777777" w:rsidTr="00130547">
        <w:tc>
          <w:tcPr>
            <w:tcW w:w="549" w:type="dxa"/>
          </w:tcPr>
          <w:p w14:paraId="6E0CC096" w14:textId="77777777" w:rsidR="00C0336B" w:rsidRPr="00130547" w:rsidRDefault="00C0336B" w:rsidP="00C0336B">
            <w:pPr>
              <w:spacing w:before="0" w:after="0" w:line="240" w:lineRule="auto"/>
              <w:contextualSpacing w:val="0"/>
            </w:pPr>
            <w:r w:rsidRPr="00130547">
              <w:t>3</w:t>
            </w:r>
          </w:p>
        </w:tc>
        <w:tc>
          <w:tcPr>
            <w:tcW w:w="1721" w:type="dxa"/>
          </w:tcPr>
          <w:p w14:paraId="7A45226A" w14:textId="77777777" w:rsidR="00C0336B" w:rsidRPr="00130547" w:rsidRDefault="00C0336B" w:rsidP="00C0336B">
            <w:pPr>
              <w:spacing w:before="0" w:after="0" w:line="240" w:lineRule="auto"/>
              <w:contextualSpacing w:val="0"/>
            </w:pPr>
            <w:r w:rsidRPr="00130547">
              <w:t>-</w:t>
            </w:r>
          </w:p>
        </w:tc>
        <w:tc>
          <w:tcPr>
            <w:tcW w:w="2545" w:type="dxa"/>
          </w:tcPr>
          <w:p w14:paraId="49463A50" w14:textId="77777777" w:rsidR="00C0336B" w:rsidRPr="00130547" w:rsidRDefault="00C0336B" w:rsidP="00C0336B">
            <w:pPr>
              <w:spacing w:before="0" w:after="0" w:line="240" w:lineRule="auto"/>
              <w:contextualSpacing w:val="0"/>
            </w:pPr>
          </w:p>
        </w:tc>
        <w:tc>
          <w:tcPr>
            <w:tcW w:w="4961" w:type="dxa"/>
          </w:tcPr>
          <w:p w14:paraId="2637E801" w14:textId="77777777" w:rsidR="00C0336B" w:rsidRPr="00130547" w:rsidRDefault="00C0336B" w:rsidP="00C0336B">
            <w:pPr>
              <w:spacing w:before="0" w:after="0" w:line="240" w:lineRule="auto"/>
              <w:contextualSpacing w:val="0"/>
            </w:pPr>
            <w:r w:rsidRPr="00130547">
              <w:t>Does not exist</w:t>
            </w:r>
          </w:p>
        </w:tc>
      </w:tr>
      <w:tr w:rsidR="00C0336B" w:rsidRPr="00130547" w14:paraId="6D9A79BF" w14:textId="77777777" w:rsidTr="00130547">
        <w:tc>
          <w:tcPr>
            <w:tcW w:w="549" w:type="dxa"/>
          </w:tcPr>
          <w:p w14:paraId="3AB8FE8F" w14:textId="77777777" w:rsidR="00C0336B" w:rsidRPr="00130547" w:rsidRDefault="00C0336B" w:rsidP="00C0336B">
            <w:pPr>
              <w:spacing w:before="0" w:after="0" w:line="240" w:lineRule="auto"/>
              <w:contextualSpacing w:val="0"/>
            </w:pPr>
            <w:r w:rsidRPr="00130547">
              <w:t>4</w:t>
            </w:r>
          </w:p>
        </w:tc>
        <w:tc>
          <w:tcPr>
            <w:tcW w:w="1721" w:type="dxa"/>
          </w:tcPr>
          <w:p w14:paraId="660A7DAD" w14:textId="77777777" w:rsidR="00C0336B" w:rsidRPr="00130547" w:rsidRDefault="00C0336B" w:rsidP="00C0336B">
            <w:pPr>
              <w:spacing w:before="0" w:after="0" w:line="240" w:lineRule="auto"/>
              <w:contextualSpacing w:val="0"/>
            </w:pPr>
            <w:r w:rsidRPr="00130547">
              <w:t>B0</w:t>
            </w:r>
          </w:p>
        </w:tc>
        <w:tc>
          <w:tcPr>
            <w:tcW w:w="2545" w:type="dxa"/>
          </w:tcPr>
          <w:p w14:paraId="3B844BDC" w14:textId="77777777" w:rsidR="00C0336B" w:rsidRPr="00130547" w:rsidRDefault="00C0336B" w:rsidP="00C0336B">
            <w:pPr>
              <w:spacing w:before="0" w:after="0" w:line="240" w:lineRule="auto"/>
              <w:contextualSpacing w:val="0"/>
            </w:pPr>
            <w:r w:rsidRPr="00130547">
              <w:t>1011 0000</w:t>
            </w:r>
          </w:p>
        </w:tc>
        <w:tc>
          <w:tcPr>
            <w:tcW w:w="4961" w:type="dxa"/>
          </w:tcPr>
          <w:p w14:paraId="5D5F13FB" w14:textId="77777777" w:rsidR="00C0336B" w:rsidRPr="00130547" w:rsidRDefault="00C0336B" w:rsidP="00C0336B">
            <w:pPr>
              <w:spacing w:before="0" w:after="0" w:line="240" w:lineRule="auto"/>
              <w:contextualSpacing w:val="0"/>
            </w:pPr>
            <w:r w:rsidRPr="00130547">
              <w:t xml:space="preserve">D7 = 1 </w:t>
            </w:r>
            <w:r w:rsidRPr="00130547">
              <w:sym w:font="Wingdings" w:char="F0E0"/>
            </w:r>
            <w:r w:rsidRPr="00130547">
              <w:t xml:space="preserve"> Standard frame</w:t>
            </w:r>
          </w:p>
          <w:p w14:paraId="238E74F4" w14:textId="77777777" w:rsidR="00C0336B" w:rsidRPr="00130547" w:rsidRDefault="00C0336B" w:rsidP="00C0336B">
            <w:pPr>
              <w:spacing w:before="0" w:after="0" w:line="240" w:lineRule="auto"/>
              <w:contextualSpacing w:val="0"/>
            </w:pPr>
            <w:r w:rsidRPr="00130547">
              <w:t>D6 = 0</w:t>
            </w:r>
          </w:p>
          <w:p w14:paraId="2B297648" w14:textId="77777777" w:rsidR="00C0336B" w:rsidRPr="00130547" w:rsidRDefault="00C0336B" w:rsidP="00C0336B">
            <w:pPr>
              <w:spacing w:before="0" w:after="0" w:line="240" w:lineRule="auto"/>
              <w:contextualSpacing w:val="0"/>
            </w:pPr>
            <w:r w:rsidRPr="00130547">
              <w:t xml:space="preserve">D5 = 1 </w:t>
            </w:r>
            <w:r w:rsidRPr="00130547">
              <w:sym w:font="Wingdings" w:char="F0E0"/>
            </w:r>
            <w:r w:rsidRPr="00130547">
              <w:t xml:space="preserve"> not repeated frame</w:t>
            </w:r>
          </w:p>
          <w:p w14:paraId="70AB6020" w14:textId="77777777" w:rsidR="00C0336B" w:rsidRPr="00130547" w:rsidRDefault="00C0336B" w:rsidP="00C0336B">
            <w:pPr>
              <w:spacing w:before="0" w:after="0" w:line="240" w:lineRule="auto"/>
              <w:contextualSpacing w:val="0"/>
            </w:pPr>
            <w:r w:rsidRPr="00130547">
              <w:t xml:space="preserve">D4 = 1 </w:t>
            </w:r>
            <w:r w:rsidRPr="00130547">
              <w:sym w:font="Wingdings" w:char="F0E0"/>
            </w:r>
            <w:r w:rsidRPr="00130547">
              <w:t xml:space="preserve"> Regular broadcast applied, TP or IP telegram</w:t>
            </w:r>
          </w:p>
          <w:p w14:paraId="79939FC3" w14:textId="77777777" w:rsidR="00C0336B" w:rsidRPr="00130547" w:rsidRDefault="00C0336B" w:rsidP="00C0336B">
            <w:pPr>
              <w:spacing w:before="0" w:after="0" w:line="240" w:lineRule="auto"/>
              <w:contextualSpacing w:val="0"/>
            </w:pPr>
            <w:r w:rsidRPr="00130547">
              <w:t xml:space="preserve">D3-D2 = 00 </w:t>
            </w:r>
            <w:r w:rsidRPr="00130547">
              <w:sym w:font="Wingdings" w:char="F0E0"/>
            </w:r>
            <w:r w:rsidRPr="00130547">
              <w:t xml:space="preserve"> System priority</w:t>
            </w:r>
          </w:p>
          <w:p w14:paraId="2F64EAA9" w14:textId="77777777" w:rsidR="00C0336B" w:rsidRPr="00130547" w:rsidRDefault="00C0336B" w:rsidP="00C0336B">
            <w:pPr>
              <w:spacing w:before="0" w:after="0" w:line="240" w:lineRule="auto"/>
              <w:contextualSpacing w:val="0"/>
            </w:pPr>
            <w:r w:rsidRPr="00130547">
              <w:t xml:space="preserve">D1 = 0 </w:t>
            </w:r>
            <w:r w:rsidRPr="00130547">
              <w:sym w:font="Wingdings" w:char="F0E0"/>
            </w:r>
            <w:r w:rsidRPr="00130547">
              <w:t xml:space="preserve"> LL_ACK is not requested for the telegram</w:t>
            </w:r>
          </w:p>
          <w:p w14:paraId="4D8B21BF" w14:textId="77777777" w:rsidR="00C0336B" w:rsidRPr="00130547" w:rsidRDefault="00C0336B" w:rsidP="00C0336B">
            <w:pPr>
              <w:spacing w:before="0" w:after="0" w:line="240" w:lineRule="auto"/>
              <w:contextualSpacing w:val="0"/>
            </w:pPr>
            <w:r w:rsidRPr="00130547">
              <w:t xml:space="preserve">D0 = 0 </w:t>
            </w:r>
            <w:r w:rsidRPr="00130547">
              <w:sym w:font="Wingdings" w:char="F0E0"/>
            </w:r>
            <w:r w:rsidRPr="00130547">
              <w:t xml:space="preserve"> telegram contains no errors</w:t>
            </w:r>
          </w:p>
        </w:tc>
      </w:tr>
      <w:tr w:rsidR="00C0336B" w:rsidRPr="00130547" w14:paraId="67A53258" w14:textId="77777777" w:rsidTr="00130547">
        <w:tc>
          <w:tcPr>
            <w:tcW w:w="549" w:type="dxa"/>
          </w:tcPr>
          <w:p w14:paraId="5A3D7AAA" w14:textId="77777777" w:rsidR="00C0336B" w:rsidRPr="00130547" w:rsidRDefault="00C0336B" w:rsidP="00C0336B">
            <w:pPr>
              <w:spacing w:before="0" w:after="0" w:line="240" w:lineRule="auto"/>
              <w:contextualSpacing w:val="0"/>
            </w:pPr>
            <w:r w:rsidRPr="00130547">
              <w:t>5</w:t>
            </w:r>
          </w:p>
        </w:tc>
        <w:tc>
          <w:tcPr>
            <w:tcW w:w="1721" w:type="dxa"/>
          </w:tcPr>
          <w:p w14:paraId="0397A35A" w14:textId="77777777" w:rsidR="00C0336B" w:rsidRPr="00130547" w:rsidRDefault="00C0336B" w:rsidP="00C0336B">
            <w:pPr>
              <w:spacing w:before="0" w:after="0" w:line="240" w:lineRule="auto"/>
              <w:contextualSpacing w:val="0"/>
            </w:pPr>
            <w:r w:rsidRPr="00130547">
              <w:t>60</w:t>
            </w:r>
          </w:p>
        </w:tc>
        <w:tc>
          <w:tcPr>
            <w:tcW w:w="2545" w:type="dxa"/>
          </w:tcPr>
          <w:p w14:paraId="6B627422" w14:textId="77777777" w:rsidR="00C0336B" w:rsidRPr="00130547" w:rsidRDefault="00C0336B" w:rsidP="00C0336B">
            <w:pPr>
              <w:spacing w:before="0" w:after="0" w:line="240" w:lineRule="auto"/>
              <w:contextualSpacing w:val="0"/>
            </w:pPr>
            <w:r w:rsidRPr="00130547">
              <w:t>0110 0000</w:t>
            </w:r>
          </w:p>
        </w:tc>
        <w:tc>
          <w:tcPr>
            <w:tcW w:w="4961" w:type="dxa"/>
          </w:tcPr>
          <w:p w14:paraId="3B0E1E49" w14:textId="77777777" w:rsidR="00C0336B" w:rsidRPr="00130547" w:rsidRDefault="00C0336B" w:rsidP="00C0336B">
            <w:pPr>
              <w:spacing w:before="0" w:after="0" w:line="240" w:lineRule="auto"/>
              <w:contextualSpacing w:val="0"/>
            </w:pPr>
            <w:r w:rsidRPr="00130547">
              <w:t xml:space="preserve">D7 = 0 </w:t>
            </w:r>
            <w:r w:rsidRPr="00130547">
              <w:sym w:font="Wingdings" w:char="F0E0"/>
            </w:r>
            <w:r w:rsidRPr="00130547">
              <w:t xml:space="preserve"> Address type = individual address</w:t>
            </w:r>
          </w:p>
          <w:p w14:paraId="27AC9995" w14:textId="77777777" w:rsidR="00C0336B" w:rsidRPr="00130547" w:rsidRDefault="00C0336B" w:rsidP="00C0336B">
            <w:pPr>
              <w:spacing w:before="0" w:after="0" w:line="240" w:lineRule="auto"/>
              <w:contextualSpacing w:val="0"/>
            </w:pPr>
            <w:r w:rsidRPr="00130547">
              <w:t xml:space="preserve">D6-D4 </w:t>
            </w:r>
            <w:r w:rsidRPr="00130547">
              <w:sym w:font="Wingdings" w:char="F0E0"/>
            </w:r>
            <w:r w:rsidRPr="00130547">
              <w:t xml:space="preserve"> Hop count = 6</w:t>
            </w:r>
          </w:p>
          <w:p w14:paraId="238CB269" w14:textId="77777777" w:rsidR="00C0336B" w:rsidRPr="00130547" w:rsidRDefault="00C0336B" w:rsidP="00C0336B">
            <w:pPr>
              <w:spacing w:before="0" w:after="0" w:line="240" w:lineRule="auto"/>
              <w:contextualSpacing w:val="0"/>
            </w:pPr>
            <w:r w:rsidRPr="00130547">
              <w:t xml:space="preserve">D3-D0 </w:t>
            </w:r>
            <w:r w:rsidRPr="00130547">
              <w:sym w:font="Wingdings" w:char="F0E0"/>
            </w:r>
            <w:r w:rsidRPr="00130547">
              <w:t xml:space="preserve"> 0000 (don’t care)</w:t>
            </w:r>
          </w:p>
        </w:tc>
      </w:tr>
      <w:tr w:rsidR="00C0336B" w:rsidRPr="00130547" w14:paraId="08C6F172" w14:textId="77777777" w:rsidTr="00130547">
        <w:tc>
          <w:tcPr>
            <w:tcW w:w="549" w:type="dxa"/>
          </w:tcPr>
          <w:p w14:paraId="47894FC2" w14:textId="77777777" w:rsidR="00C0336B" w:rsidRPr="00130547" w:rsidRDefault="00C0336B" w:rsidP="00C0336B">
            <w:pPr>
              <w:spacing w:before="0" w:after="0" w:line="240" w:lineRule="auto"/>
              <w:contextualSpacing w:val="0"/>
            </w:pPr>
            <w:r w:rsidRPr="00130547">
              <w:t>6-7</w:t>
            </w:r>
          </w:p>
        </w:tc>
        <w:tc>
          <w:tcPr>
            <w:tcW w:w="1721" w:type="dxa"/>
          </w:tcPr>
          <w:p w14:paraId="79C58DA1" w14:textId="77777777" w:rsidR="00C0336B" w:rsidRPr="00130547" w:rsidRDefault="00C0336B" w:rsidP="00C0336B">
            <w:pPr>
              <w:spacing w:before="0" w:after="0" w:line="240" w:lineRule="auto"/>
              <w:contextualSpacing w:val="0"/>
            </w:pPr>
            <w:r w:rsidRPr="00130547">
              <w:t>11 FF</w:t>
            </w:r>
          </w:p>
        </w:tc>
        <w:tc>
          <w:tcPr>
            <w:tcW w:w="2545" w:type="dxa"/>
          </w:tcPr>
          <w:p w14:paraId="2AD7569F" w14:textId="77777777" w:rsidR="00C0336B" w:rsidRPr="00130547" w:rsidRDefault="00C0336B" w:rsidP="00C0336B">
            <w:pPr>
              <w:spacing w:before="0" w:after="0" w:line="240" w:lineRule="auto"/>
              <w:contextualSpacing w:val="0"/>
            </w:pPr>
            <w:r w:rsidRPr="00130547">
              <w:t>0001 0001 1111 1111</w:t>
            </w:r>
          </w:p>
        </w:tc>
        <w:tc>
          <w:tcPr>
            <w:tcW w:w="4961" w:type="dxa"/>
          </w:tcPr>
          <w:p w14:paraId="2222D26D" w14:textId="77777777" w:rsidR="00C0336B" w:rsidRPr="00130547" w:rsidRDefault="00C0336B" w:rsidP="00C0336B">
            <w:pPr>
              <w:spacing w:before="0" w:after="0" w:line="240" w:lineRule="auto"/>
              <w:contextualSpacing w:val="0"/>
            </w:pPr>
            <w:r w:rsidRPr="00130547">
              <w:t xml:space="preserve">D0-D7 </w:t>
            </w:r>
            <w:r w:rsidRPr="00130547">
              <w:sym w:font="Wingdings" w:char="F0E0"/>
            </w:r>
            <w:r w:rsidRPr="00130547">
              <w:t xml:space="preserve"> 1111 1111 = Device address (255)</w:t>
            </w:r>
          </w:p>
          <w:p w14:paraId="2CEF7012"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Line address (1)</w:t>
            </w:r>
          </w:p>
          <w:p w14:paraId="78AB3F86" w14:textId="77777777" w:rsidR="00C0336B" w:rsidRPr="00130547" w:rsidRDefault="00C0336B" w:rsidP="00C0336B">
            <w:pPr>
              <w:spacing w:before="0" w:after="0" w:line="240" w:lineRule="auto"/>
              <w:contextualSpacing w:val="0"/>
            </w:pPr>
            <w:r w:rsidRPr="00130547">
              <w:t xml:space="preserve">D0-D3 </w:t>
            </w:r>
            <w:r w:rsidRPr="00130547">
              <w:sym w:font="Wingdings" w:char="F0E0"/>
            </w:r>
            <w:r w:rsidRPr="00130547">
              <w:t xml:space="preserve"> 0001 = Area address (1)</w:t>
            </w:r>
          </w:p>
          <w:p w14:paraId="5CB0E17A" w14:textId="77777777" w:rsidR="00C0336B" w:rsidRPr="00130547" w:rsidRDefault="00C0336B" w:rsidP="00C0336B">
            <w:pPr>
              <w:spacing w:before="0" w:after="0" w:line="240" w:lineRule="auto"/>
              <w:contextualSpacing w:val="0"/>
            </w:pPr>
            <w:r w:rsidRPr="00130547">
              <w:t>Source address = 1.1.255 (interface)</w:t>
            </w:r>
          </w:p>
        </w:tc>
      </w:tr>
      <w:tr w:rsidR="00C0336B" w:rsidRPr="00130547" w14:paraId="759341E3" w14:textId="77777777" w:rsidTr="00130547">
        <w:tc>
          <w:tcPr>
            <w:tcW w:w="549" w:type="dxa"/>
          </w:tcPr>
          <w:p w14:paraId="53295A03" w14:textId="77777777" w:rsidR="00C0336B" w:rsidRPr="00130547" w:rsidRDefault="00C0336B" w:rsidP="00C0336B">
            <w:pPr>
              <w:spacing w:before="0" w:after="0" w:line="240" w:lineRule="auto"/>
              <w:contextualSpacing w:val="0"/>
            </w:pPr>
            <w:r w:rsidRPr="00130547">
              <w:t>8-9</w:t>
            </w:r>
          </w:p>
        </w:tc>
        <w:tc>
          <w:tcPr>
            <w:tcW w:w="1721" w:type="dxa"/>
          </w:tcPr>
          <w:p w14:paraId="746EF662" w14:textId="77777777" w:rsidR="00C0336B" w:rsidRPr="00130547" w:rsidRDefault="00C0336B" w:rsidP="00C0336B">
            <w:pPr>
              <w:spacing w:before="0" w:after="0" w:line="240" w:lineRule="auto"/>
              <w:contextualSpacing w:val="0"/>
            </w:pPr>
            <w:r w:rsidRPr="00130547">
              <w:t>11 1B</w:t>
            </w:r>
          </w:p>
        </w:tc>
        <w:tc>
          <w:tcPr>
            <w:tcW w:w="2545" w:type="dxa"/>
          </w:tcPr>
          <w:p w14:paraId="5FEF10E0" w14:textId="77777777" w:rsidR="00C0336B" w:rsidRPr="00130547" w:rsidRDefault="00C0336B" w:rsidP="00C0336B">
            <w:pPr>
              <w:spacing w:before="0" w:after="0" w:line="240" w:lineRule="auto"/>
              <w:contextualSpacing w:val="0"/>
            </w:pPr>
            <w:r w:rsidRPr="00130547">
              <w:t>0001 0001 0001 1011</w:t>
            </w:r>
          </w:p>
        </w:tc>
        <w:tc>
          <w:tcPr>
            <w:tcW w:w="4961" w:type="dxa"/>
          </w:tcPr>
          <w:p w14:paraId="71674434" w14:textId="77777777" w:rsidR="00C0336B" w:rsidRPr="00130547" w:rsidRDefault="00C0336B" w:rsidP="00C0336B">
            <w:pPr>
              <w:spacing w:before="0" w:after="0" w:line="240" w:lineRule="auto"/>
              <w:contextualSpacing w:val="0"/>
            </w:pPr>
            <w:r w:rsidRPr="00130547">
              <w:t xml:space="preserve">D7 of Control field 2 = 0 </w:t>
            </w:r>
            <w:r w:rsidRPr="00130547">
              <w:sym w:font="Wingdings" w:char="F0E0"/>
            </w:r>
            <w:r w:rsidRPr="00130547">
              <w:t xml:space="preserve"> individual address</w:t>
            </w:r>
          </w:p>
          <w:p w14:paraId="21B06F23" w14:textId="77777777" w:rsidR="00C0336B" w:rsidRPr="00130547" w:rsidRDefault="00C0336B" w:rsidP="00C0336B">
            <w:pPr>
              <w:spacing w:before="0" w:after="0" w:line="240" w:lineRule="auto"/>
              <w:contextualSpacing w:val="0"/>
            </w:pPr>
            <w:r w:rsidRPr="00130547">
              <w:t xml:space="preserve">At least one bit = 1 </w:t>
            </w:r>
            <w:r w:rsidRPr="00130547">
              <w:sym w:font="Wingdings" w:char="F0E0"/>
            </w:r>
            <w:r w:rsidRPr="00130547">
              <w:t xml:space="preserve"> individual address (unicast)</w:t>
            </w:r>
          </w:p>
          <w:p w14:paraId="08A44917" w14:textId="77777777" w:rsidR="00C0336B" w:rsidRPr="00130547" w:rsidRDefault="00C0336B" w:rsidP="00C0336B">
            <w:pPr>
              <w:spacing w:before="0" w:after="0" w:line="240" w:lineRule="auto"/>
              <w:contextualSpacing w:val="0"/>
            </w:pPr>
            <w:r w:rsidRPr="00130547">
              <w:t>D0-D7 = 27</w:t>
            </w:r>
          </w:p>
          <w:p w14:paraId="2194B3C0" w14:textId="77777777" w:rsidR="00C0336B" w:rsidRPr="00130547" w:rsidRDefault="00C0336B" w:rsidP="00C0336B">
            <w:pPr>
              <w:spacing w:before="0" w:after="0" w:line="240" w:lineRule="auto"/>
              <w:contextualSpacing w:val="0"/>
            </w:pPr>
            <w:r w:rsidRPr="00130547">
              <w:t>D0-D3 = 1</w:t>
            </w:r>
          </w:p>
          <w:p w14:paraId="60C08FA9" w14:textId="77777777" w:rsidR="00C0336B" w:rsidRPr="00130547" w:rsidRDefault="00C0336B" w:rsidP="00C0336B">
            <w:pPr>
              <w:spacing w:before="0" w:after="0" w:line="240" w:lineRule="auto"/>
              <w:contextualSpacing w:val="0"/>
            </w:pPr>
            <w:r w:rsidRPr="00130547">
              <w:t>D0-D3 = 1</w:t>
            </w:r>
          </w:p>
          <w:p w14:paraId="5654281A" w14:textId="77777777" w:rsidR="00C0336B" w:rsidRPr="00130547" w:rsidRDefault="00C0336B" w:rsidP="00C0336B">
            <w:pPr>
              <w:spacing w:before="0" w:after="0" w:line="240" w:lineRule="auto"/>
              <w:contextualSpacing w:val="0"/>
            </w:pPr>
            <w:r w:rsidRPr="00130547">
              <w:t>Individual address = 1.1.27</w:t>
            </w:r>
          </w:p>
        </w:tc>
      </w:tr>
      <w:tr w:rsidR="00C0336B" w:rsidRPr="00130547" w14:paraId="05881E8C" w14:textId="77777777" w:rsidTr="00130547">
        <w:tc>
          <w:tcPr>
            <w:tcW w:w="549" w:type="dxa"/>
          </w:tcPr>
          <w:p w14:paraId="2D539681" w14:textId="77777777" w:rsidR="00C0336B" w:rsidRPr="00130547" w:rsidRDefault="00C0336B" w:rsidP="00C0336B">
            <w:pPr>
              <w:spacing w:before="0" w:after="0" w:line="240" w:lineRule="auto"/>
              <w:contextualSpacing w:val="0"/>
            </w:pPr>
            <w:r w:rsidRPr="00130547">
              <w:t>10</w:t>
            </w:r>
          </w:p>
        </w:tc>
        <w:tc>
          <w:tcPr>
            <w:tcW w:w="1721" w:type="dxa"/>
          </w:tcPr>
          <w:p w14:paraId="7AC1A236" w14:textId="77777777" w:rsidR="00C0336B" w:rsidRPr="00130547" w:rsidRDefault="00C0336B" w:rsidP="00C0336B">
            <w:pPr>
              <w:spacing w:before="0" w:after="0" w:line="240" w:lineRule="auto"/>
              <w:contextualSpacing w:val="0"/>
            </w:pPr>
            <w:r w:rsidRPr="00130547">
              <w:t>00</w:t>
            </w:r>
          </w:p>
        </w:tc>
        <w:tc>
          <w:tcPr>
            <w:tcW w:w="2545" w:type="dxa"/>
          </w:tcPr>
          <w:p w14:paraId="7178D92A" w14:textId="77777777" w:rsidR="00C0336B" w:rsidRPr="00130547" w:rsidRDefault="00C0336B" w:rsidP="00C0336B">
            <w:pPr>
              <w:spacing w:before="0" w:after="0" w:line="240" w:lineRule="auto"/>
              <w:contextualSpacing w:val="0"/>
            </w:pPr>
            <w:r w:rsidRPr="00130547">
              <w:t>0000 0000</w:t>
            </w:r>
          </w:p>
        </w:tc>
        <w:tc>
          <w:tcPr>
            <w:tcW w:w="4961" w:type="dxa"/>
          </w:tcPr>
          <w:p w14:paraId="443021A9" w14:textId="77777777" w:rsidR="00C0336B" w:rsidRPr="00130547" w:rsidRDefault="00C0336B" w:rsidP="00C0336B">
            <w:pPr>
              <w:spacing w:before="0" w:after="0" w:line="240" w:lineRule="auto"/>
              <w:contextualSpacing w:val="0"/>
            </w:pPr>
            <w:r w:rsidRPr="00130547">
              <w:t xml:space="preserve">L = 0 </w:t>
            </w:r>
            <w:r w:rsidRPr="00130547">
              <w:sym w:font="Wingdings" w:char="F0E0"/>
            </w:r>
            <w:r w:rsidRPr="00130547">
              <w:t xml:space="preserve"> control data</w:t>
            </w:r>
          </w:p>
        </w:tc>
      </w:tr>
      <w:tr w:rsidR="00C0336B" w:rsidRPr="00130547" w14:paraId="3DDD3237" w14:textId="77777777" w:rsidTr="00130547">
        <w:tc>
          <w:tcPr>
            <w:tcW w:w="549" w:type="dxa"/>
          </w:tcPr>
          <w:p w14:paraId="5208A5A5" w14:textId="77777777" w:rsidR="00C0336B" w:rsidRPr="00130547" w:rsidRDefault="00C0336B" w:rsidP="00C0336B">
            <w:pPr>
              <w:spacing w:before="0" w:after="0" w:line="240" w:lineRule="auto"/>
              <w:contextualSpacing w:val="0"/>
            </w:pPr>
          </w:p>
        </w:tc>
        <w:tc>
          <w:tcPr>
            <w:tcW w:w="1721" w:type="dxa"/>
          </w:tcPr>
          <w:p w14:paraId="30C77B0A" w14:textId="77777777" w:rsidR="00C0336B" w:rsidRPr="00130547" w:rsidRDefault="00C0336B" w:rsidP="00C0336B">
            <w:pPr>
              <w:spacing w:before="0" w:after="0" w:line="240" w:lineRule="auto"/>
              <w:contextualSpacing w:val="0"/>
            </w:pPr>
            <w:r w:rsidRPr="00130547">
              <w:t>81</w:t>
            </w:r>
          </w:p>
        </w:tc>
        <w:tc>
          <w:tcPr>
            <w:tcW w:w="2545" w:type="dxa"/>
          </w:tcPr>
          <w:p w14:paraId="6FC80F23" w14:textId="77777777" w:rsidR="00C0336B" w:rsidRPr="00130547" w:rsidRDefault="00C0336B" w:rsidP="00C0336B">
            <w:pPr>
              <w:spacing w:before="0" w:after="0" w:line="240" w:lineRule="auto"/>
              <w:contextualSpacing w:val="0"/>
            </w:pPr>
            <w:r w:rsidRPr="00130547">
              <w:t>1000 0001</w:t>
            </w:r>
          </w:p>
        </w:tc>
        <w:tc>
          <w:tcPr>
            <w:tcW w:w="4961" w:type="dxa"/>
          </w:tcPr>
          <w:p w14:paraId="68F9B01E" w14:textId="77777777" w:rsidR="00C0336B" w:rsidRPr="00130547" w:rsidRDefault="00C0336B" w:rsidP="00C0336B">
            <w:pPr>
              <w:spacing w:before="0" w:after="0" w:line="240" w:lineRule="auto"/>
              <w:contextualSpacing w:val="0"/>
            </w:pPr>
            <w:r w:rsidRPr="00130547">
              <w:t>10: Unnumbered control data</w:t>
            </w:r>
          </w:p>
          <w:p w14:paraId="4DE65939" w14:textId="77777777" w:rsidR="00C0336B" w:rsidRPr="00130547" w:rsidRDefault="00C0336B" w:rsidP="00C0336B">
            <w:pPr>
              <w:spacing w:before="0" w:after="0" w:line="240" w:lineRule="auto"/>
              <w:contextualSpacing w:val="0"/>
            </w:pPr>
            <w:r w:rsidRPr="00130547">
              <w:t>00 00 = don’t care</w:t>
            </w:r>
          </w:p>
          <w:p w14:paraId="669530D8" w14:textId="77777777" w:rsidR="00C0336B" w:rsidRDefault="00C0336B" w:rsidP="00C0336B">
            <w:pPr>
              <w:spacing w:before="0" w:after="0" w:line="240" w:lineRule="auto"/>
              <w:contextualSpacing w:val="0"/>
            </w:pPr>
            <w:r w:rsidRPr="00130547">
              <w:t>01 = T_Disconnect</w:t>
            </w:r>
          </w:p>
          <w:p w14:paraId="18F9AFE2" w14:textId="70C900A2" w:rsidR="009F0F97" w:rsidRPr="00130547" w:rsidRDefault="009F0F97" w:rsidP="00C0336B">
            <w:pPr>
              <w:spacing w:before="0" w:after="0" w:line="240" w:lineRule="auto"/>
              <w:contextualSpacing w:val="0"/>
            </w:pPr>
            <w:r>
              <w:t xml:space="preserve">Explanation: the device with individual address 1.1.255 terminates its Transport Layer connection with the device with individual address 1.1.27. </w:t>
            </w:r>
          </w:p>
        </w:tc>
      </w:tr>
    </w:tbl>
    <w:p w14:paraId="69DC3BE6" w14:textId="77777777" w:rsidR="00C0336B" w:rsidRPr="00340707" w:rsidRDefault="00C0336B" w:rsidP="00C0336B">
      <w:pPr>
        <w:spacing w:before="0" w:after="0" w:line="240" w:lineRule="auto"/>
        <w:contextualSpacing w:val="0"/>
      </w:pPr>
    </w:p>
    <w:p w14:paraId="40F2D12E" w14:textId="2958736B" w:rsidR="00C0336B" w:rsidRPr="00340707" w:rsidRDefault="00C0336B" w:rsidP="00C0336B">
      <w:pPr>
        <w:spacing w:before="0" w:after="0" w:line="240" w:lineRule="auto"/>
        <w:contextualSpacing w:val="0"/>
      </w:pPr>
    </w:p>
    <w:sectPr w:rsidR="00C0336B" w:rsidRPr="00340707" w:rsidSect="00AB25FE">
      <w:headerReference w:type="default" r:id="rId37"/>
      <w:footerReference w:type="default" r:id="rId38"/>
      <w:headerReference w:type="first" r:id="rId39"/>
      <w:footerReference w:type="first" r:id="rId40"/>
      <w:pgSz w:w="11907" w:h="16840" w:code="9"/>
      <w:pgMar w:top="1134" w:right="1134" w:bottom="1134" w:left="1134"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C458B" w14:textId="77777777" w:rsidR="00D52712" w:rsidRDefault="00D52712">
      <w:r>
        <w:separator/>
      </w:r>
    </w:p>
  </w:endnote>
  <w:endnote w:type="continuationSeparator" w:id="0">
    <w:p w14:paraId="5CCF15BB" w14:textId="77777777" w:rsidR="00D52712" w:rsidRDefault="00D52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altName w:val="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457C" w14:textId="77777777" w:rsidR="008D734B" w:rsidRPr="001E026E" w:rsidRDefault="008D734B" w:rsidP="00083685">
    <w:pPr>
      <w:pStyle w:val="Footer"/>
      <w:pBdr>
        <w:top w:val="single" w:sz="12" w:space="1" w:color="auto"/>
      </w:pBdr>
      <w:tabs>
        <w:tab w:val="clear" w:pos="9360"/>
        <w:tab w:val="right" w:pos="14572"/>
      </w:tabs>
    </w:pPr>
    <w:r w:rsidRPr="001E026E">
      <w:t>Home and Building Management Systems</w:t>
    </w:r>
    <w:r w:rsidRPr="001E026E">
      <w:tab/>
    </w:r>
    <w:r w:rsidRPr="001E026E">
      <w:tab/>
      <w:t>KNX Association</w:t>
    </w:r>
  </w:p>
  <w:p w14:paraId="4F4EA3A1" w14:textId="0F2AE33B" w:rsidR="008D734B" w:rsidRPr="00BC2B49" w:rsidRDefault="008D734B" w:rsidP="00083685">
    <w:pPr>
      <w:pStyle w:val="Footer"/>
      <w:pBdr>
        <w:top w:val="single" w:sz="12" w:space="1" w:color="auto"/>
      </w:pBdr>
      <w:tabs>
        <w:tab w:val="clear" w:pos="4680"/>
        <w:tab w:val="clear" w:pos="9360"/>
        <w:tab w:val="center" w:pos="5529"/>
        <w:tab w:val="right" w:pos="14572"/>
      </w:tabs>
      <w:rPr>
        <w:sz w:val="20"/>
        <w:szCs w:val="20"/>
        <w:lang w:val="it-IT"/>
      </w:rPr>
    </w:pPr>
    <w:r w:rsidRPr="00A6268C">
      <w:rPr>
        <w:sz w:val="20"/>
        <w:szCs w:val="20"/>
      </w:rPr>
      <w:fldChar w:fldCharType="begin"/>
    </w:r>
    <w:r w:rsidRPr="00B7767A">
      <w:rPr>
        <w:sz w:val="20"/>
        <w:szCs w:val="20"/>
        <w:lang w:val="it-IT"/>
      </w:rPr>
      <w:instrText xml:space="preserve"> DOCPROPERTY  Title  \* MERGEFORMAT </w:instrText>
    </w:r>
    <w:r w:rsidRPr="00A6268C">
      <w:rPr>
        <w:sz w:val="20"/>
        <w:szCs w:val="20"/>
      </w:rPr>
      <w:fldChar w:fldCharType="separate"/>
    </w:r>
    <w:r w:rsidR="00DB7514">
      <w:rPr>
        <w:sz w:val="20"/>
        <w:szCs w:val="20"/>
        <w:lang w:val="it-IT"/>
      </w:rPr>
      <w:t>Serial Data Transmission</w:t>
    </w:r>
    <w:r w:rsidRPr="00A6268C">
      <w:rPr>
        <w:sz w:val="20"/>
        <w:szCs w:val="20"/>
      </w:rPr>
      <w:fldChar w:fldCharType="end"/>
    </w:r>
    <w:r w:rsidRPr="00B7767A">
      <w:rPr>
        <w:sz w:val="20"/>
        <w:szCs w:val="20"/>
        <w:lang w:val="it-IT"/>
      </w:rPr>
      <w:tab/>
    </w:r>
    <w:r w:rsidRPr="007C3B3A">
      <w:rPr>
        <w:sz w:val="18"/>
        <w:szCs w:val="18"/>
      </w:rPr>
      <w:fldChar w:fldCharType="begin"/>
    </w:r>
    <w:r w:rsidRPr="00B7767A">
      <w:rPr>
        <w:sz w:val="18"/>
        <w:szCs w:val="18"/>
        <w:lang w:val="it-IT"/>
      </w:rPr>
      <w:instrText xml:space="preserve"> FILENAME  \* FirstCap  \* MERGEFORMAT </w:instrText>
    </w:r>
    <w:r w:rsidRPr="007C3B3A">
      <w:rPr>
        <w:sz w:val="18"/>
        <w:szCs w:val="18"/>
      </w:rPr>
      <w:fldChar w:fldCharType="separate"/>
    </w:r>
    <w:r w:rsidR="008A6FD0">
      <w:rPr>
        <w:noProof/>
        <w:sz w:val="18"/>
        <w:szCs w:val="18"/>
        <w:lang w:val="it-IT"/>
      </w:rPr>
      <w:t>Serial Data Transmission_EN0722a.docx</w:t>
    </w:r>
    <w:r w:rsidRPr="007C3B3A">
      <w:rPr>
        <w:sz w:val="18"/>
        <w:szCs w:val="18"/>
      </w:rPr>
      <w:fldChar w:fldCharType="end"/>
    </w:r>
    <w:r w:rsidRPr="00B7767A">
      <w:rPr>
        <w:sz w:val="20"/>
        <w:szCs w:val="20"/>
        <w:lang w:val="it-IT"/>
      </w:rPr>
      <w:tab/>
    </w:r>
    <w:r w:rsidRPr="00A6268C">
      <w:rPr>
        <w:b/>
        <w:sz w:val="20"/>
        <w:szCs w:val="20"/>
      </w:rPr>
      <w:fldChar w:fldCharType="begin"/>
    </w:r>
    <w:r w:rsidRPr="00B7767A">
      <w:rPr>
        <w:b/>
        <w:sz w:val="20"/>
        <w:szCs w:val="20"/>
        <w:lang w:val="it-IT"/>
      </w:rPr>
      <w:instrText xml:space="preserve"> PAGE </w:instrText>
    </w:r>
    <w:r w:rsidRPr="00A6268C">
      <w:rPr>
        <w:b/>
        <w:sz w:val="20"/>
        <w:szCs w:val="20"/>
      </w:rPr>
      <w:fldChar w:fldCharType="separate"/>
    </w:r>
    <w:r>
      <w:rPr>
        <w:b/>
        <w:sz w:val="20"/>
        <w:szCs w:val="20"/>
      </w:rPr>
      <w:t>19</w:t>
    </w:r>
    <w:r w:rsidRPr="00A6268C">
      <w:rPr>
        <w:b/>
        <w:sz w:val="20"/>
        <w:szCs w:val="20"/>
      </w:rPr>
      <w:fldChar w:fldCharType="end"/>
    </w:r>
    <w:r w:rsidRPr="00B7767A">
      <w:rPr>
        <w:sz w:val="20"/>
        <w:szCs w:val="20"/>
        <w:lang w:val="it-IT"/>
      </w:rPr>
      <w:t>/</w:t>
    </w:r>
    <w:r w:rsidRPr="00A6268C">
      <w:rPr>
        <w:b/>
        <w:sz w:val="20"/>
        <w:szCs w:val="20"/>
      </w:rPr>
      <w:fldChar w:fldCharType="begin"/>
    </w:r>
    <w:r w:rsidRPr="00B7767A">
      <w:rPr>
        <w:b/>
        <w:sz w:val="20"/>
        <w:szCs w:val="20"/>
        <w:lang w:val="it-IT"/>
      </w:rPr>
      <w:instrText xml:space="preserve"> NUMPAGES  </w:instrText>
    </w:r>
    <w:r w:rsidRPr="00A6268C">
      <w:rPr>
        <w:b/>
        <w:sz w:val="20"/>
        <w:szCs w:val="20"/>
      </w:rPr>
      <w:fldChar w:fldCharType="separate"/>
    </w:r>
    <w:r>
      <w:rPr>
        <w:b/>
        <w:sz w:val="20"/>
        <w:szCs w:val="20"/>
      </w:rPr>
      <w:t>47</w:t>
    </w:r>
    <w:r w:rsidRPr="00A6268C">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C2B0" w14:textId="77777777" w:rsidR="00083685" w:rsidRPr="001E026E" w:rsidRDefault="00083685" w:rsidP="00083685">
    <w:pPr>
      <w:pStyle w:val="Footer"/>
      <w:pBdr>
        <w:top w:val="single" w:sz="12" w:space="1" w:color="auto"/>
      </w:pBdr>
      <w:tabs>
        <w:tab w:val="clear" w:pos="9360"/>
        <w:tab w:val="right" w:pos="14572"/>
      </w:tabs>
    </w:pPr>
    <w:r w:rsidRPr="001E026E">
      <w:t>Home and Building Management Systems</w:t>
    </w:r>
    <w:r w:rsidRPr="001E026E">
      <w:tab/>
    </w:r>
    <w:r w:rsidRPr="001E026E">
      <w:tab/>
      <w:t>KNX Association</w:t>
    </w:r>
  </w:p>
  <w:p w14:paraId="414F9ECC" w14:textId="199958F9" w:rsidR="00083685" w:rsidRPr="00083685" w:rsidRDefault="00083685" w:rsidP="00083685">
    <w:pPr>
      <w:pStyle w:val="Footer"/>
      <w:pBdr>
        <w:top w:val="single" w:sz="12" w:space="1" w:color="auto"/>
      </w:pBdr>
      <w:tabs>
        <w:tab w:val="clear" w:pos="4680"/>
        <w:tab w:val="clear" w:pos="9360"/>
        <w:tab w:val="center" w:pos="5529"/>
        <w:tab w:val="right" w:pos="14572"/>
      </w:tabs>
      <w:rPr>
        <w:sz w:val="20"/>
        <w:szCs w:val="20"/>
        <w:lang w:val="it-IT"/>
      </w:rPr>
    </w:pPr>
    <w:r w:rsidRPr="00A6268C">
      <w:rPr>
        <w:sz w:val="20"/>
        <w:szCs w:val="20"/>
      </w:rPr>
      <w:fldChar w:fldCharType="begin"/>
    </w:r>
    <w:r w:rsidRPr="00B7767A">
      <w:rPr>
        <w:sz w:val="20"/>
        <w:szCs w:val="20"/>
        <w:lang w:val="it-IT"/>
      </w:rPr>
      <w:instrText xml:space="preserve"> DOCPROPERTY  Title  \* MERGEFORMAT </w:instrText>
    </w:r>
    <w:r w:rsidRPr="00A6268C">
      <w:rPr>
        <w:sz w:val="20"/>
        <w:szCs w:val="20"/>
      </w:rPr>
      <w:fldChar w:fldCharType="separate"/>
    </w:r>
    <w:r w:rsidR="00DB7514">
      <w:rPr>
        <w:sz w:val="20"/>
        <w:szCs w:val="20"/>
        <w:lang w:val="it-IT"/>
      </w:rPr>
      <w:t>Serial Data Transmission</w:t>
    </w:r>
    <w:r w:rsidRPr="00A6268C">
      <w:rPr>
        <w:sz w:val="20"/>
        <w:szCs w:val="20"/>
      </w:rPr>
      <w:fldChar w:fldCharType="end"/>
    </w:r>
    <w:r w:rsidRPr="00B7767A">
      <w:rPr>
        <w:sz w:val="20"/>
        <w:szCs w:val="20"/>
        <w:lang w:val="it-IT"/>
      </w:rPr>
      <w:tab/>
    </w:r>
    <w:r w:rsidRPr="007C3B3A">
      <w:rPr>
        <w:sz w:val="18"/>
        <w:szCs w:val="18"/>
      </w:rPr>
      <w:fldChar w:fldCharType="begin"/>
    </w:r>
    <w:r w:rsidRPr="00B7767A">
      <w:rPr>
        <w:sz w:val="18"/>
        <w:szCs w:val="18"/>
        <w:lang w:val="it-IT"/>
      </w:rPr>
      <w:instrText xml:space="preserve"> FILENAME  \* FirstCap  \* MERGEFORMAT </w:instrText>
    </w:r>
    <w:r w:rsidRPr="007C3B3A">
      <w:rPr>
        <w:sz w:val="18"/>
        <w:szCs w:val="18"/>
      </w:rPr>
      <w:fldChar w:fldCharType="separate"/>
    </w:r>
    <w:r w:rsidR="008A6FD0">
      <w:rPr>
        <w:noProof/>
        <w:sz w:val="18"/>
        <w:szCs w:val="18"/>
        <w:lang w:val="it-IT"/>
      </w:rPr>
      <w:t>Serial Data Transmission_EN0722a.docx</w:t>
    </w:r>
    <w:r w:rsidRPr="007C3B3A">
      <w:rPr>
        <w:sz w:val="18"/>
        <w:szCs w:val="18"/>
      </w:rPr>
      <w:fldChar w:fldCharType="end"/>
    </w:r>
    <w:r w:rsidRPr="00B7767A">
      <w:rPr>
        <w:sz w:val="20"/>
        <w:szCs w:val="20"/>
        <w:lang w:val="it-IT"/>
      </w:rPr>
      <w:tab/>
    </w:r>
    <w:r w:rsidRPr="00A6268C">
      <w:rPr>
        <w:b/>
        <w:sz w:val="20"/>
        <w:szCs w:val="20"/>
      </w:rPr>
      <w:fldChar w:fldCharType="begin"/>
    </w:r>
    <w:r w:rsidRPr="00B7767A">
      <w:rPr>
        <w:b/>
        <w:sz w:val="20"/>
        <w:szCs w:val="20"/>
        <w:lang w:val="it-IT"/>
      </w:rPr>
      <w:instrText xml:space="preserve"> PAGE </w:instrText>
    </w:r>
    <w:r w:rsidRPr="00A6268C">
      <w:rPr>
        <w:b/>
        <w:sz w:val="20"/>
        <w:szCs w:val="20"/>
      </w:rPr>
      <w:fldChar w:fldCharType="separate"/>
    </w:r>
    <w:r>
      <w:rPr>
        <w:b/>
        <w:sz w:val="20"/>
        <w:szCs w:val="20"/>
      </w:rPr>
      <w:t>43</w:t>
    </w:r>
    <w:r w:rsidRPr="00A6268C">
      <w:rPr>
        <w:b/>
        <w:sz w:val="20"/>
        <w:szCs w:val="20"/>
      </w:rPr>
      <w:fldChar w:fldCharType="end"/>
    </w:r>
    <w:r w:rsidRPr="00B7767A">
      <w:rPr>
        <w:sz w:val="20"/>
        <w:szCs w:val="20"/>
        <w:lang w:val="it-IT"/>
      </w:rPr>
      <w:t>/</w:t>
    </w:r>
    <w:r w:rsidRPr="00A6268C">
      <w:rPr>
        <w:b/>
        <w:sz w:val="20"/>
        <w:szCs w:val="20"/>
      </w:rPr>
      <w:fldChar w:fldCharType="begin"/>
    </w:r>
    <w:r w:rsidRPr="00B7767A">
      <w:rPr>
        <w:b/>
        <w:sz w:val="20"/>
        <w:szCs w:val="20"/>
        <w:lang w:val="it-IT"/>
      </w:rPr>
      <w:instrText xml:space="preserve"> NUMPAGES  </w:instrText>
    </w:r>
    <w:r w:rsidRPr="00A6268C">
      <w:rPr>
        <w:b/>
        <w:sz w:val="20"/>
        <w:szCs w:val="20"/>
      </w:rPr>
      <w:fldChar w:fldCharType="separate"/>
    </w:r>
    <w:r>
      <w:rPr>
        <w:b/>
        <w:sz w:val="20"/>
        <w:szCs w:val="20"/>
      </w:rPr>
      <w:t>74</w:t>
    </w:r>
    <w:r w:rsidRPr="00A6268C">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53FE6" w14:textId="77777777" w:rsidR="008D734B" w:rsidRPr="001E026E" w:rsidRDefault="008D734B" w:rsidP="00236EE7">
    <w:pPr>
      <w:pStyle w:val="Footer"/>
      <w:pBdr>
        <w:top w:val="single" w:sz="12" w:space="1" w:color="auto"/>
      </w:pBdr>
      <w:tabs>
        <w:tab w:val="clear" w:pos="9360"/>
        <w:tab w:val="right" w:pos="13680"/>
      </w:tabs>
    </w:pPr>
    <w:r w:rsidRPr="001E026E">
      <w:t>Home and Building Management Systems</w:t>
    </w:r>
    <w:r w:rsidRPr="001E026E">
      <w:tab/>
    </w:r>
    <w:r w:rsidRPr="001E026E">
      <w:tab/>
      <w:t>KNX Association</w:t>
    </w:r>
  </w:p>
  <w:p w14:paraId="391299B9" w14:textId="3591F0EB" w:rsidR="008D734B" w:rsidRPr="00236EE7" w:rsidRDefault="008D734B" w:rsidP="0038003B">
    <w:pPr>
      <w:pStyle w:val="Footer"/>
      <w:pBdr>
        <w:top w:val="single" w:sz="12" w:space="1" w:color="auto"/>
      </w:pBdr>
      <w:tabs>
        <w:tab w:val="clear" w:pos="4680"/>
        <w:tab w:val="clear" w:pos="9360"/>
        <w:tab w:val="center" w:pos="5245"/>
        <w:tab w:val="right" w:pos="13680"/>
      </w:tabs>
      <w:rPr>
        <w:sz w:val="20"/>
        <w:szCs w:val="20"/>
        <w:lang w:val="it-IT"/>
      </w:rPr>
    </w:pPr>
    <w:r w:rsidRPr="00A6268C">
      <w:rPr>
        <w:sz w:val="20"/>
        <w:szCs w:val="20"/>
      </w:rPr>
      <w:fldChar w:fldCharType="begin"/>
    </w:r>
    <w:r w:rsidRPr="00B7767A">
      <w:rPr>
        <w:sz w:val="20"/>
        <w:szCs w:val="20"/>
        <w:lang w:val="it-IT"/>
      </w:rPr>
      <w:instrText xml:space="preserve"> DOCPROPERTY  Title  \* MERGEFORMAT </w:instrText>
    </w:r>
    <w:r w:rsidRPr="00A6268C">
      <w:rPr>
        <w:sz w:val="20"/>
        <w:szCs w:val="20"/>
      </w:rPr>
      <w:fldChar w:fldCharType="separate"/>
    </w:r>
    <w:r w:rsidR="00DB7514">
      <w:rPr>
        <w:sz w:val="20"/>
        <w:szCs w:val="20"/>
        <w:lang w:val="it-IT"/>
      </w:rPr>
      <w:t>Serial Data Transmission</w:t>
    </w:r>
    <w:r w:rsidRPr="00A6268C">
      <w:rPr>
        <w:sz w:val="20"/>
        <w:szCs w:val="20"/>
      </w:rPr>
      <w:fldChar w:fldCharType="end"/>
    </w:r>
    <w:r w:rsidRPr="00B7767A">
      <w:rPr>
        <w:sz w:val="20"/>
        <w:szCs w:val="20"/>
        <w:lang w:val="it-IT"/>
      </w:rPr>
      <w:tab/>
    </w:r>
    <w:r w:rsidRPr="007C3B3A">
      <w:rPr>
        <w:sz w:val="18"/>
        <w:szCs w:val="18"/>
      </w:rPr>
      <w:fldChar w:fldCharType="begin"/>
    </w:r>
    <w:r w:rsidRPr="00B7767A">
      <w:rPr>
        <w:sz w:val="18"/>
        <w:szCs w:val="18"/>
        <w:lang w:val="it-IT"/>
      </w:rPr>
      <w:instrText xml:space="preserve"> FILENAME  \* FirstCap  \* MERGEFORMAT </w:instrText>
    </w:r>
    <w:r w:rsidRPr="007C3B3A">
      <w:rPr>
        <w:sz w:val="18"/>
        <w:szCs w:val="18"/>
      </w:rPr>
      <w:fldChar w:fldCharType="separate"/>
    </w:r>
    <w:r w:rsidR="008A6FD0">
      <w:rPr>
        <w:noProof/>
        <w:sz w:val="18"/>
        <w:szCs w:val="18"/>
        <w:lang w:val="it-IT"/>
      </w:rPr>
      <w:t>Serial Data Transmission_EN0722a.docx</w:t>
    </w:r>
    <w:r w:rsidRPr="007C3B3A">
      <w:rPr>
        <w:sz w:val="18"/>
        <w:szCs w:val="18"/>
      </w:rPr>
      <w:fldChar w:fldCharType="end"/>
    </w:r>
    <w:r w:rsidRPr="00B7767A">
      <w:rPr>
        <w:sz w:val="20"/>
        <w:szCs w:val="20"/>
        <w:lang w:val="it-IT"/>
      </w:rPr>
      <w:tab/>
    </w:r>
    <w:r w:rsidRPr="00A6268C">
      <w:rPr>
        <w:b/>
        <w:sz w:val="20"/>
        <w:szCs w:val="20"/>
      </w:rPr>
      <w:fldChar w:fldCharType="begin"/>
    </w:r>
    <w:r w:rsidRPr="00B7767A">
      <w:rPr>
        <w:b/>
        <w:sz w:val="20"/>
        <w:szCs w:val="20"/>
        <w:lang w:val="it-IT"/>
      </w:rPr>
      <w:instrText xml:space="preserve"> PAGE </w:instrText>
    </w:r>
    <w:r w:rsidRPr="00A6268C">
      <w:rPr>
        <w:b/>
        <w:sz w:val="20"/>
        <w:szCs w:val="20"/>
      </w:rPr>
      <w:fldChar w:fldCharType="separate"/>
    </w:r>
    <w:r>
      <w:rPr>
        <w:b/>
        <w:sz w:val="20"/>
        <w:szCs w:val="20"/>
      </w:rPr>
      <w:t>2</w:t>
    </w:r>
    <w:r w:rsidRPr="00A6268C">
      <w:rPr>
        <w:b/>
        <w:sz w:val="20"/>
        <w:szCs w:val="20"/>
      </w:rPr>
      <w:fldChar w:fldCharType="end"/>
    </w:r>
    <w:r w:rsidRPr="00B7767A">
      <w:rPr>
        <w:sz w:val="20"/>
        <w:szCs w:val="20"/>
        <w:lang w:val="it-IT"/>
      </w:rPr>
      <w:t>/</w:t>
    </w:r>
    <w:r w:rsidRPr="00A6268C">
      <w:rPr>
        <w:b/>
        <w:sz w:val="20"/>
        <w:szCs w:val="20"/>
      </w:rPr>
      <w:fldChar w:fldCharType="begin"/>
    </w:r>
    <w:r w:rsidRPr="00B7767A">
      <w:rPr>
        <w:b/>
        <w:sz w:val="20"/>
        <w:szCs w:val="20"/>
        <w:lang w:val="it-IT"/>
      </w:rPr>
      <w:instrText xml:space="preserve"> NUMPAGES  </w:instrText>
    </w:r>
    <w:r w:rsidRPr="00A6268C">
      <w:rPr>
        <w:b/>
        <w:sz w:val="20"/>
        <w:szCs w:val="20"/>
      </w:rPr>
      <w:fldChar w:fldCharType="separate"/>
    </w:r>
    <w:r>
      <w:rPr>
        <w:b/>
        <w:sz w:val="20"/>
        <w:szCs w:val="20"/>
      </w:rPr>
      <w:t>82</w:t>
    </w:r>
    <w:r w:rsidRPr="00A6268C">
      <w:rPr>
        <w:b/>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AB580" w14:textId="77777777" w:rsidR="008D734B" w:rsidRPr="001E026E" w:rsidRDefault="008D734B" w:rsidP="00236EE7">
    <w:pPr>
      <w:pStyle w:val="Footer"/>
      <w:pBdr>
        <w:top w:val="single" w:sz="12" w:space="1" w:color="auto"/>
      </w:pBdr>
      <w:tabs>
        <w:tab w:val="clear" w:pos="9360"/>
        <w:tab w:val="right" w:pos="13680"/>
      </w:tabs>
    </w:pPr>
    <w:r w:rsidRPr="001E026E">
      <w:t>Home and Building Management Systems</w:t>
    </w:r>
    <w:r w:rsidRPr="001E026E">
      <w:tab/>
    </w:r>
    <w:r w:rsidRPr="001E026E">
      <w:tab/>
      <w:t>KNX Association</w:t>
    </w:r>
  </w:p>
  <w:p w14:paraId="5D711B41" w14:textId="23819F65" w:rsidR="008D734B" w:rsidRPr="00236EE7" w:rsidRDefault="008D734B" w:rsidP="0038003B">
    <w:pPr>
      <w:pStyle w:val="Footer"/>
      <w:pBdr>
        <w:top w:val="single" w:sz="12" w:space="1" w:color="auto"/>
      </w:pBdr>
      <w:tabs>
        <w:tab w:val="clear" w:pos="4680"/>
        <w:tab w:val="clear" w:pos="9360"/>
        <w:tab w:val="center" w:pos="5245"/>
        <w:tab w:val="right" w:pos="13680"/>
      </w:tabs>
      <w:rPr>
        <w:sz w:val="20"/>
        <w:szCs w:val="20"/>
        <w:lang w:val="it-IT"/>
      </w:rPr>
    </w:pPr>
    <w:r w:rsidRPr="00A6268C">
      <w:rPr>
        <w:sz w:val="20"/>
        <w:szCs w:val="20"/>
      </w:rPr>
      <w:fldChar w:fldCharType="begin"/>
    </w:r>
    <w:r w:rsidRPr="00B7767A">
      <w:rPr>
        <w:sz w:val="20"/>
        <w:szCs w:val="20"/>
        <w:lang w:val="it-IT"/>
      </w:rPr>
      <w:instrText xml:space="preserve"> DOCPROPERTY  Title  \* MERGEFORMAT </w:instrText>
    </w:r>
    <w:r w:rsidRPr="00A6268C">
      <w:rPr>
        <w:sz w:val="20"/>
        <w:szCs w:val="20"/>
      </w:rPr>
      <w:fldChar w:fldCharType="separate"/>
    </w:r>
    <w:r w:rsidR="00DB7514">
      <w:rPr>
        <w:sz w:val="20"/>
        <w:szCs w:val="20"/>
        <w:lang w:val="it-IT"/>
      </w:rPr>
      <w:t>Serial Data Transmission</w:t>
    </w:r>
    <w:r w:rsidRPr="00A6268C">
      <w:rPr>
        <w:sz w:val="20"/>
        <w:szCs w:val="20"/>
      </w:rPr>
      <w:fldChar w:fldCharType="end"/>
    </w:r>
    <w:r w:rsidRPr="00B7767A">
      <w:rPr>
        <w:sz w:val="20"/>
        <w:szCs w:val="20"/>
        <w:lang w:val="it-IT"/>
      </w:rPr>
      <w:tab/>
    </w:r>
    <w:r w:rsidRPr="007C3B3A">
      <w:rPr>
        <w:sz w:val="18"/>
        <w:szCs w:val="18"/>
      </w:rPr>
      <w:fldChar w:fldCharType="begin"/>
    </w:r>
    <w:r w:rsidRPr="00B7767A">
      <w:rPr>
        <w:sz w:val="18"/>
        <w:szCs w:val="18"/>
        <w:lang w:val="it-IT"/>
      </w:rPr>
      <w:instrText xml:space="preserve"> FILENAME  \* FirstCap  \* MERGEFORMAT </w:instrText>
    </w:r>
    <w:r w:rsidRPr="007C3B3A">
      <w:rPr>
        <w:sz w:val="18"/>
        <w:szCs w:val="18"/>
      </w:rPr>
      <w:fldChar w:fldCharType="separate"/>
    </w:r>
    <w:r w:rsidR="008A6FD0">
      <w:rPr>
        <w:noProof/>
        <w:sz w:val="18"/>
        <w:szCs w:val="18"/>
        <w:lang w:val="it-IT"/>
      </w:rPr>
      <w:t>Serial Data Transmission_EN0722a.docx</w:t>
    </w:r>
    <w:r w:rsidRPr="007C3B3A">
      <w:rPr>
        <w:sz w:val="18"/>
        <w:szCs w:val="18"/>
      </w:rPr>
      <w:fldChar w:fldCharType="end"/>
    </w:r>
    <w:r w:rsidRPr="00B7767A">
      <w:rPr>
        <w:sz w:val="20"/>
        <w:szCs w:val="20"/>
        <w:lang w:val="it-IT"/>
      </w:rPr>
      <w:tab/>
    </w:r>
    <w:r w:rsidRPr="00A6268C">
      <w:rPr>
        <w:b/>
        <w:sz w:val="20"/>
        <w:szCs w:val="20"/>
      </w:rPr>
      <w:fldChar w:fldCharType="begin"/>
    </w:r>
    <w:r w:rsidRPr="00B7767A">
      <w:rPr>
        <w:b/>
        <w:sz w:val="20"/>
        <w:szCs w:val="20"/>
        <w:lang w:val="it-IT"/>
      </w:rPr>
      <w:instrText xml:space="preserve"> PAGE </w:instrText>
    </w:r>
    <w:r w:rsidRPr="00A6268C">
      <w:rPr>
        <w:b/>
        <w:sz w:val="20"/>
        <w:szCs w:val="20"/>
      </w:rPr>
      <w:fldChar w:fldCharType="separate"/>
    </w:r>
    <w:r>
      <w:rPr>
        <w:b/>
        <w:sz w:val="20"/>
        <w:szCs w:val="20"/>
      </w:rPr>
      <w:t>2</w:t>
    </w:r>
    <w:r w:rsidRPr="00A6268C">
      <w:rPr>
        <w:b/>
        <w:sz w:val="20"/>
        <w:szCs w:val="20"/>
      </w:rPr>
      <w:fldChar w:fldCharType="end"/>
    </w:r>
    <w:r w:rsidRPr="00B7767A">
      <w:rPr>
        <w:sz w:val="20"/>
        <w:szCs w:val="20"/>
        <w:lang w:val="it-IT"/>
      </w:rPr>
      <w:t>/</w:t>
    </w:r>
    <w:r w:rsidRPr="00A6268C">
      <w:rPr>
        <w:b/>
        <w:sz w:val="20"/>
        <w:szCs w:val="20"/>
      </w:rPr>
      <w:fldChar w:fldCharType="begin"/>
    </w:r>
    <w:r w:rsidRPr="00B7767A">
      <w:rPr>
        <w:b/>
        <w:sz w:val="20"/>
        <w:szCs w:val="20"/>
        <w:lang w:val="it-IT"/>
      </w:rPr>
      <w:instrText xml:space="preserve"> NUMPAGES  </w:instrText>
    </w:r>
    <w:r w:rsidRPr="00A6268C">
      <w:rPr>
        <w:b/>
        <w:sz w:val="20"/>
        <w:szCs w:val="20"/>
      </w:rPr>
      <w:fldChar w:fldCharType="separate"/>
    </w:r>
    <w:r>
      <w:rPr>
        <w:b/>
        <w:sz w:val="20"/>
        <w:szCs w:val="20"/>
      </w:rPr>
      <w:t>82</w:t>
    </w:r>
    <w:r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C9F48" w14:textId="77777777" w:rsidR="00D52712" w:rsidRDefault="00D52712">
      <w:r>
        <w:separator/>
      </w:r>
    </w:p>
  </w:footnote>
  <w:footnote w:type="continuationSeparator" w:id="0">
    <w:p w14:paraId="6ECDEAB6" w14:textId="77777777" w:rsidR="00D52712" w:rsidRDefault="00D52712">
      <w:r>
        <w:continuationSeparator/>
      </w:r>
    </w:p>
  </w:footnote>
  <w:footnote w:id="1">
    <w:p w14:paraId="54D25B11" w14:textId="1852BAD1" w:rsidR="008D734B" w:rsidRPr="00502578" w:rsidRDefault="008D734B" w:rsidP="00BA5249">
      <w:pPr>
        <w:pStyle w:val="FootnoteText"/>
        <w:ind w:left="142" w:hanging="142"/>
      </w:pPr>
      <w:r>
        <w:rPr>
          <w:rStyle w:val="FootnoteReference"/>
        </w:rPr>
        <w:footnoteRef/>
      </w:r>
      <w:r>
        <w:t xml:space="preserve"> </w:t>
      </w:r>
      <w:r w:rsidRPr="00382611">
        <w:t>These are flags in t</w:t>
      </w:r>
      <w:r>
        <w:t>he RAM of a device. These flags shall not be confused with the group object flags or Download flags</w:t>
      </w:r>
    </w:p>
  </w:footnote>
  <w:footnote w:id="2">
    <w:p w14:paraId="645FA280" w14:textId="16D45E93" w:rsidR="008D734B" w:rsidRPr="00382611" w:rsidRDefault="008D734B">
      <w:pPr>
        <w:pStyle w:val="FootnoteText"/>
      </w:pPr>
      <w:r>
        <w:rPr>
          <w:rStyle w:val="FootnoteReference"/>
        </w:rPr>
        <w:footnoteRef/>
      </w:r>
      <w:r>
        <w:t xml:space="preserve"> Also referred to as routing counter</w:t>
      </w:r>
    </w:p>
  </w:footnote>
  <w:footnote w:id="3">
    <w:p w14:paraId="7E9241C9" w14:textId="61452A28" w:rsidR="008D734B" w:rsidRPr="00C24ED9" w:rsidRDefault="008D734B" w:rsidP="005600B2">
      <w:pPr>
        <w:pStyle w:val="FootnoteText"/>
        <w:ind w:left="142" w:hanging="142"/>
        <w:rPr>
          <w:sz w:val="16"/>
          <w:szCs w:val="16"/>
        </w:rPr>
      </w:pPr>
      <w:r>
        <w:rPr>
          <w:rStyle w:val="FootnoteReference"/>
        </w:rPr>
        <w:footnoteRef/>
      </w:r>
      <w:r>
        <w:t xml:space="preserve"> </w:t>
      </w:r>
      <w:r w:rsidRPr="00C24ED9">
        <w:rPr>
          <w:sz w:val="16"/>
          <w:szCs w:val="16"/>
        </w:rPr>
        <w:t xml:space="preserve">Parity checks is a technique of detecting errors in binary transmissions. It is based on sending redundant data to verify the integrity of the received data. To use a parity check, at the transmission end, the data </w:t>
      </w:r>
      <w:r w:rsidR="00B4632A">
        <w:rPr>
          <w:sz w:val="16"/>
          <w:szCs w:val="16"/>
        </w:rPr>
        <w:t>is</w:t>
      </w:r>
      <w:r w:rsidRPr="00C24ED9">
        <w:rPr>
          <w:sz w:val="16"/>
          <w:szCs w:val="16"/>
        </w:rPr>
        <w:t xml:space="preserve"> divided into groups of bits. For each group, a parity bit is generated and sent along with the data group. At the receiving end, another parity bit is generated based on the received data and compared with the parity bit sent by the sender. If the parity bits match, the data are considered (probably) valid, but if the parity bits do not match, an error has occurred during transmission.</w:t>
      </w:r>
    </w:p>
  </w:footnote>
  <w:footnote w:id="4">
    <w:p w14:paraId="618B3B80" w14:textId="7F4A7C01" w:rsidR="0025086E" w:rsidRDefault="0025086E" w:rsidP="004B7273">
      <w:pPr>
        <w:pStyle w:val="FootnoteText"/>
        <w:ind w:left="142" w:hanging="142"/>
      </w:pPr>
      <w:r>
        <w:rPr>
          <w:rStyle w:val="FootnoteReference"/>
        </w:rPr>
        <w:footnoteRef/>
      </w:r>
      <w:r>
        <w:t xml:space="preserve"> Most modern interfaces now support cEMI, however in the past interfaces supported other External Message Interfaces, </w:t>
      </w:r>
      <w:r w:rsidR="00166B15">
        <w:t>i.e.,</w:t>
      </w:r>
      <w:r>
        <w:t xml:space="preserve"> EMI1 and EMI2</w:t>
      </w:r>
    </w:p>
  </w:footnote>
  <w:footnote w:id="5">
    <w:p w14:paraId="2731CEC1" w14:textId="340A97A8" w:rsidR="008D734B" w:rsidRPr="00A23AB8" w:rsidRDefault="008D734B">
      <w:pPr>
        <w:pStyle w:val="FootnoteText"/>
      </w:pPr>
      <w:r>
        <w:rPr>
          <w:rStyle w:val="FootnoteReference"/>
        </w:rPr>
        <w:footnoteRef/>
      </w:r>
      <w:r>
        <w:t xml:space="preserve"> </w:t>
      </w:r>
      <w:r w:rsidRPr="00A23AB8">
        <w:t>Also referred to as PEI-program: Certain bus devices have two application programs. This type of architecture is required when an application program should control the PEI, i.e., the interface between a BCU and the Application module. Application program 2 is thus a separate program from the actual application program which lays down the actual functionality of a KNX device (Application program).</w:t>
      </w:r>
    </w:p>
  </w:footnote>
  <w:footnote w:id="6">
    <w:p w14:paraId="3A950F16" w14:textId="35F6BE9E" w:rsidR="008D734B" w:rsidRPr="00C0336B" w:rsidRDefault="008D734B">
      <w:pPr>
        <w:pStyle w:val="FootnoteText"/>
      </w:pPr>
      <w:r w:rsidRPr="00340707">
        <w:rPr>
          <w:rStyle w:val="FootnoteReference"/>
        </w:rPr>
        <w:footnoteRef/>
      </w:r>
      <w:r w:rsidRPr="00340707">
        <w:t xml:space="preserve"> The DPT information is not sent on the bus.</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22B00" w14:textId="77777777" w:rsidR="00FF20A9" w:rsidRPr="00AF53C3" w:rsidRDefault="00FF20A9" w:rsidP="00AB25FE">
    <w:pPr>
      <w:pStyle w:val="Header"/>
      <w:pBdr>
        <w:bottom w:val="single" w:sz="12" w:space="1" w:color="auto"/>
      </w:pBdr>
      <w:tabs>
        <w:tab w:val="clear" w:pos="9360"/>
        <w:tab w:val="right" w:pos="14573"/>
      </w:tabs>
      <w:ind w:right="-1"/>
      <w:rPr>
        <w:szCs w:val="28"/>
      </w:rPr>
    </w:pPr>
    <w:r w:rsidRPr="00CC3CB4">
      <w:rPr>
        <w:snapToGrid w:val="0"/>
      </w:rPr>
      <w:t xml:space="preserve">KNX </w:t>
    </w:r>
    <w:r>
      <w:rPr>
        <w:snapToGrid w:val="0"/>
      </w:rPr>
      <w:t>TUTOR COURSE</w:t>
    </w:r>
    <w:r>
      <w:rPr>
        <w:snapToGrid w:val="0"/>
        <w:szCs w:val="28"/>
      </w:rPr>
      <w:tab/>
    </w:r>
    <w:r>
      <w:rPr>
        <w:snapToGrid w:val="0"/>
        <w:szCs w:val="28"/>
      </w:rPr>
      <w:tab/>
    </w:r>
    <w:r w:rsidRPr="00E250F4">
      <w:rPr>
        <w:noProof/>
        <w:snapToGrid w:val="0"/>
      </w:rPr>
      <w:drawing>
        <wp:inline distT="0" distB="0" distL="0" distR="0" wp14:anchorId="5808849A" wp14:editId="59D3ED79">
          <wp:extent cx="802005" cy="362585"/>
          <wp:effectExtent l="0" t="0" r="0" b="0"/>
          <wp:docPr id="22" name="Picture 22"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2005" cy="362585"/>
                  </a:xfrm>
                  <a:prstGeom prst="rect">
                    <a:avLst/>
                  </a:prstGeom>
                  <a:noFill/>
                  <a:ln>
                    <a:noFill/>
                  </a:ln>
                </pic:spPr>
              </pic:pic>
            </a:graphicData>
          </a:graphic>
        </wp:inline>
      </w:drawing>
    </w:r>
  </w:p>
  <w:p w14:paraId="26EDEBD2" w14:textId="5B5226FC" w:rsidR="008D734B" w:rsidRPr="00141D49" w:rsidRDefault="008D734B" w:rsidP="00141D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8B477" w14:textId="77777777" w:rsidR="00FF20A9" w:rsidRPr="00AF53C3" w:rsidRDefault="00FF20A9" w:rsidP="00AB25FE">
    <w:pPr>
      <w:pStyle w:val="Header"/>
      <w:pBdr>
        <w:bottom w:val="single" w:sz="12" w:space="1" w:color="auto"/>
      </w:pBdr>
      <w:tabs>
        <w:tab w:val="clear" w:pos="9360"/>
        <w:tab w:val="right" w:pos="14573"/>
      </w:tabs>
      <w:ind w:right="-1"/>
      <w:rPr>
        <w:szCs w:val="28"/>
      </w:rPr>
    </w:pPr>
    <w:r w:rsidRPr="00CC3CB4">
      <w:rPr>
        <w:snapToGrid w:val="0"/>
      </w:rPr>
      <w:t xml:space="preserve">KNX </w:t>
    </w:r>
    <w:r>
      <w:rPr>
        <w:snapToGrid w:val="0"/>
      </w:rPr>
      <w:t>TUTOR COURSE</w:t>
    </w:r>
    <w:r>
      <w:rPr>
        <w:snapToGrid w:val="0"/>
        <w:szCs w:val="28"/>
      </w:rPr>
      <w:tab/>
    </w:r>
    <w:r>
      <w:rPr>
        <w:snapToGrid w:val="0"/>
        <w:szCs w:val="28"/>
      </w:rPr>
      <w:tab/>
    </w:r>
    <w:r w:rsidRPr="00E250F4">
      <w:rPr>
        <w:noProof/>
        <w:snapToGrid w:val="0"/>
      </w:rPr>
      <w:drawing>
        <wp:inline distT="0" distB="0" distL="0" distR="0" wp14:anchorId="7A405EAE" wp14:editId="127D2F87">
          <wp:extent cx="802005" cy="362585"/>
          <wp:effectExtent l="0" t="0" r="0" b="0"/>
          <wp:docPr id="29" name="Picture 29"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2005" cy="362585"/>
                  </a:xfrm>
                  <a:prstGeom prst="rect">
                    <a:avLst/>
                  </a:prstGeom>
                  <a:noFill/>
                  <a:ln>
                    <a:noFill/>
                  </a:ln>
                </pic:spPr>
              </pic:pic>
            </a:graphicData>
          </a:graphic>
        </wp:inline>
      </w:drawing>
    </w:r>
  </w:p>
  <w:p w14:paraId="370FF540" w14:textId="77777777" w:rsidR="00FF20A9" w:rsidRDefault="00FF20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14892" w14:textId="77777777" w:rsidR="008D734B" w:rsidRPr="00AF53C3" w:rsidRDefault="008D734B" w:rsidP="00AB25FE">
    <w:pPr>
      <w:pStyle w:val="Header"/>
      <w:pBdr>
        <w:bottom w:val="single" w:sz="12" w:space="1" w:color="auto"/>
      </w:pBdr>
      <w:tabs>
        <w:tab w:val="clear" w:pos="9360"/>
        <w:tab w:val="right" w:pos="9639"/>
      </w:tabs>
      <w:ind w:right="-1"/>
      <w:rPr>
        <w:szCs w:val="28"/>
      </w:rPr>
    </w:pPr>
    <w:r w:rsidRPr="00CC3CB4">
      <w:rPr>
        <w:snapToGrid w:val="0"/>
      </w:rPr>
      <w:t xml:space="preserve">KNX </w:t>
    </w:r>
    <w:r>
      <w:rPr>
        <w:snapToGrid w:val="0"/>
      </w:rPr>
      <w:t>TUTOR COURSE</w:t>
    </w:r>
    <w:r>
      <w:rPr>
        <w:snapToGrid w:val="0"/>
        <w:szCs w:val="28"/>
      </w:rPr>
      <w:tab/>
    </w:r>
    <w:r>
      <w:rPr>
        <w:snapToGrid w:val="0"/>
        <w:szCs w:val="28"/>
      </w:rPr>
      <w:tab/>
    </w:r>
    <w:r w:rsidRPr="00E250F4">
      <w:rPr>
        <w:noProof/>
        <w:snapToGrid w:val="0"/>
      </w:rPr>
      <w:drawing>
        <wp:inline distT="0" distB="0" distL="0" distR="0" wp14:anchorId="54A9EB58" wp14:editId="15B674CD">
          <wp:extent cx="804545" cy="358140"/>
          <wp:effectExtent l="0" t="0" r="0" b="0"/>
          <wp:docPr id="15" name="Picture 15"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545" cy="358140"/>
                  </a:xfrm>
                  <a:prstGeom prst="rect">
                    <a:avLst/>
                  </a:prstGeom>
                  <a:noFill/>
                  <a:ln>
                    <a:noFill/>
                  </a:ln>
                </pic:spPr>
              </pic:pic>
            </a:graphicData>
          </a:graphic>
        </wp:inline>
      </w:drawing>
    </w:r>
  </w:p>
  <w:p w14:paraId="068E1426" w14:textId="77777777" w:rsidR="008D734B" w:rsidRPr="00E22DD3" w:rsidRDefault="008D734B" w:rsidP="00E22D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D4DE" w14:textId="77777777" w:rsidR="008D734B" w:rsidRPr="00AF53C3" w:rsidRDefault="008D734B" w:rsidP="00AB25FE">
    <w:pPr>
      <w:pStyle w:val="Header"/>
      <w:pBdr>
        <w:bottom w:val="single" w:sz="12" w:space="1" w:color="auto"/>
      </w:pBdr>
      <w:tabs>
        <w:tab w:val="clear" w:pos="9360"/>
        <w:tab w:val="right" w:pos="9639"/>
      </w:tabs>
      <w:ind w:right="-1"/>
      <w:rPr>
        <w:szCs w:val="28"/>
      </w:rPr>
    </w:pPr>
    <w:r w:rsidRPr="00CC3CB4">
      <w:rPr>
        <w:snapToGrid w:val="0"/>
      </w:rPr>
      <w:t xml:space="preserve">KNX </w:t>
    </w:r>
    <w:r>
      <w:rPr>
        <w:snapToGrid w:val="0"/>
      </w:rPr>
      <w:t>TUTOR COURSE</w:t>
    </w:r>
    <w:r>
      <w:rPr>
        <w:snapToGrid w:val="0"/>
        <w:szCs w:val="28"/>
      </w:rPr>
      <w:tab/>
    </w:r>
    <w:r>
      <w:rPr>
        <w:snapToGrid w:val="0"/>
        <w:szCs w:val="28"/>
      </w:rPr>
      <w:tab/>
    </w:r>
    <w:r w:rsidRPr="00E250F4">
      <w:rPr>
        <w:noProof/>
        <w:snapToGrid w:val="0"/>
      </w:rPr>
      <w:drawing>
        <wp:inline distT="0" distB="0" distL="0" distR="0" wp14:anchorId="6E65F557" wp14:editId="58820500">
          <wp:extent cx="804545" cy="358140"/>
          <wp:effectExtent l="0" t="0" r="0" b="0"/>
          <wp:docPr id="13" name="Picture 13"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545" cy="358140"/>
                  </a:xfrm>
                  <a:prstGeom prst="rect">
                    <a:avLst/>
                  </a:prstGeom>
                  <a:noFill/>
                  <a:ln>
                    <a:noFill/>
                  </a:ln>
                </pic:spPr>
              </pic:pic>
            </a:graphicData>
          </a:graphic>
        </wp:inline>
      </w:drawing>
    </w:r>
  </w:p>
  <w:p w14:paraId="552ADDCF" w14:textId="77777777" w:rsidR="008D734B" w:rsidRDefault="008D7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27"/>
      </v:shape>
    </w:pict>
  </w:numPicBullet>
  <w:abstractNum w:abstractNumId="0" w15:restartNumberingAfterBreak="0">
    <w:nsid w:val="002D7063"/>
    <w:multiLevelType w:val="hybridMultilevel"/>
    <w:tmpl w:val="8B6882DE"/>
    <w:lvl w:ilvl="0" w:tplc="0409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 w15:restartNumberingAfterBreak="0">
    <w:nsid w:val="023433BF"/>
    <w:multiLevelType w:val="hybridMultilevel"/>
    <w:tmpl w:val="E174A6DC"/>
    <w:lvl w:ilvl="0" w:tplc="0409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0F29542C"/>
    <w:multiLevelType w:val="hybridMultilevel"/>
    <w:tmpl w:val="D75CA4D8"/>
    <w:lvl w:ilvl="0" w:tplc="0409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9A87CA4"/>
    <w:multiLevelType w:val="hybridMultilevel"/>
    <w:tmpl w:val="DA720554"/>
    <w:lvl w:ilvl="0" w:tplc="0409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5" w15:restartNumberingAfterBreak="0">
    <w:nsid w:val="1BC347F4"/>
    <w:multiLevelType w:val="hybridMultilevel"/>
    <w:tmpl w:val="FA60F2D6"/>
    <w:lvl w:ilvl="0" w:tplc="B03807C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96D3E"/>
    <w:multiLevelType w:val="hybridMultilevel"/>
    <w:tmpl w:val="4C5A70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717C38"/>
    <w:multiLevelType w:val="hybridMultilevel"/>
    <w:tmpl w:val="6C8C9C2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6C12F4"/>
    <w:multiLevelType w:val="hybridMultilevel"/>
    <w:tmpl w:val="9468D4BC"/>
    <w:lvl w:ilvl="0" w:tplc="D71280CC">
      <w:start w:val="1"/>
      <w:numFmt w:val="bullet"/>
      <w:pStyle w:val="Bullet2"/>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B910824"/>
    <w:multiLevelType w:val="hybridMultilevel"/>
    <w:tmpl w:val="FD067AF6"/>
    <w:lvl w:ilvl="0" w:tplc="04090005">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C254F8B"/>
    <w:multiLevelType w:val="hybridMultilevel"/>
    <w:tmpl w:val="4ED22CB6"/>
    <w:lvl w:ilvl="0" w:tplc="08130011">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2" w15:restartNumberingAfterBreak="0">
    <w:nsid w:val="2DD627AB"/>
    <w:multiLevelType w:val="hybridMultilevel"/>
    <w:tmpl w:val="F1165F3E"/>
    <w:lvl w:ilvl="0" w:tplc="CBC604FA">
      <w:start w:val="1"/>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3950B8B"/>
    <w:multiLevelType w:val="hybridMultilevel"/>
    <w:tmpl w:val="E5B6104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0DF71C0"/>
    <w:multiLevelType w:val="hybridMultilevel"/>
    <w:tmpl w:val="7BBEBA70"/>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5" w15:restartNumberingAfterBreak="0">
    <w:nsid w:val="4131270D"/>
    <w:multiLevelType w:val="hybridMultilevel"/>
    <w:tmpl w:val="9AFAEB38"/>
    <w:lvl w:ilvl="0" w:tplc="0409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6" w15:restartNumberingAfterBreak="0">
    <w:nsid w:val="415F0BF1"/>
    <w:multiLevelType w:val="multilevel"/>
    <w:tmpl w:val="3F2868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6"/>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27B17D8"/>
    <w:multiLevelType w:val="hybridMultilevel"/>
    <w:tmpl w:val="E66E91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DB0B3E"/>
    <w:multiLevelType w:val="hybridMultilevel"/>
    <w:tmpl w:val="B63EF7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6C4B5C"/>
    <w:multiLevelType w:val="multilevel"/>
    <w:tmpl w:val="8DEC178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F715EE2"/>
    <w:multiLevelType w:val="hybridMultilevel"/>
    <w:tmpl w:val="0A1C48A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5B1E563B"/>
    <w:multiLevelType w:val="hybridMultilevel"/>
    <w:tmpl w:val="53BE0F12"/>
    <w:lvl w:ilvl="0" w:tplc="08130011">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3" w15:restartNumberingAfterBreak="0">
    <w:nsid w:val="6006173B"/>
    <w:multiLevelType w:val="hybridMultilevel"/>
    <w:tmpl w:val="F5382EFE"/>
    <w:lvl w:ilvl="0" w:tplc="0409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4" w15:restartNumberingAfterBreak="0">
    <w:nsid w:val="61AE1BAD"/>
    <w:multiLevelType w:val="multilevel"/>
    <w:tmpl w:val="EB2EFF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8B83947"/>
    <w:multiLevelType w:val="hybridMultilevel"/>
    <w:tmpl w:val="C8CE2D5E"/>
    <w:lvl w:ilvl="0" w:tplc="B5D67E4A">
      <w:start w:val="1"/>
      <w:numFmt w:val="decimal"/>
      <w:lvlText w:val="%1."/>
      <w:lvlJc w:val="left"/>
      <w:pPr>
        <w:ind w:left="360" w:hanging="360"/>
      </w:pPr>
      <w:rPr>
        <w:rFonts w:ascii="Arial" w:hAnsi="Arial" w:cs="Arial"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6" w15:restartNumberingAfterBreak="0">
    <w:nsid w:val="74B64371"/>
    <w:multiLevelType w:val="hybridMultilevel"/>
    <w:tmpl w:val="24B2101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73A4ABC"/>
    <w:multiLevelType w:val="hybridMultilevel"/>
    <w:tmpl w:val="D45ED9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6621B2"/>
    <w:multiLevelType w:val="hybridMultilevel"/>
    <w:tmpl w:val="A58C60F2"/>
    <w:lvl w:ilvl="0" w:tplc="04090001">
      <w:start w:val="1"/>
      <w:numFmt w:val="bullet"/>
      <w:lvlText w:val=""/>
      <w:lvlJc w:val="left"/>
      <w:pPr>
        <w:ind w:left="720" w:hanging="360"/>
      </w:pPr>
      <w:rPr>
        <w:rFonts w:ascii="Symbol" w:hAnsi="Symbol" w:hint="default"/>
      </w:rPr>
    </w:lvl>
    <w:lvl w:ilvl="1" w:tplc="A96E6B9C">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07739D"/>
    <w:multiLevelType w:val="hybridMultilevel"/>
    <w:tmpl w:val="2FF42C56"/>
    <w:lvl w:ilvl="0" w:tplc="04090005">
      <w:start w:val="1"/>
      <w:numFmt w:val="bullet"/>
      <w:lvlText w:val=""/>
      <w:lvlJc w:val="left"/>
      <w:pPr>
        <w:ind w:left="360" w:hanging="360"/>
      </w:pPr>
      <w:rPr>
        <w:rFonts w:ascii="Wingdings" w:hAnsi="Wingdings"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num w:numId="1" w16cid:durableId="1487432626">
    <w:abstractNumId w:val="9"/>
  </w:num>
  <w:num w:numId="2" w16cid:durableId="1079718408">
    <w:abstractNumId w:val="28"/>
  </w:num>
  <w:num w:numId="3" w16cid:durableId="1529365814">
    <w:abstractNumId w:val="3"/>
  </w:num>
  <w:num w:numId="4" w16cid:durableId="62534481">
    <w:abstractNumId w:val="19"/>
  </w:num>
  <w:num w:numId="5" w16cid:durableId="26420485">
    <w:abstractNumId w:val="8"/>
  </w:num>
  <w:num w:numId="6" w16cid:durableId="797265554">
    <w:abstractNumId w:val="7"/>
  </w:num>
  <w:num w:numId="7" w16cid:durableId="832333715">
    <w:abstractNumId w:val="13"/>
  </w:num>
  <w:num w:numId="8" w16cid:durableId="1280263997">
    <w:abstractNumId w:val="5"/>
  </w:num>
  <w:num w:numId="9" w16cid:durableId="406810649">
    <w:abstractNumId w:val="26"/>
  </w:num>
  <w:num w:numId="10" w16cid:durableId="689600948">
    <w:abstractNumId w:val="27"/>
  </w:num>
  <w:num w:numId="11" w16cid:durableId="1846898470">
    <w:abstractNumId w:val="24"/>
  </w:num>
  <w:num w:numId="12" w16cid:durableId="453331379">
    <w:abstractNumId w:val="16"/>
  </w:num>
  <w:num w:numId="13" w16cid:durableId="1251810895">
    <w:abstractNumId w:val="10"/>
  </w:num>
  <w:num w:numId="14" w16cid:durableId="1285965212">
    <w:abstractNumId w:val="4"/>
  </w:num>
  <w:num w:numId="15" w16cid:durableId="897280051">
    <w:abstractNumId w:val="11"/>
  </w:num>
  <w:num w:numId="16" w16cid:durableId="1000505049">
    <w:abstractNumId w:val="1"/>
  </w:num>
  <w:num w:numId="17" w16cid:durableId="1197309761">
    <w:abstractNumId w:val="22"/>
  </w:num>
  <w:num w:numId="18" w16cid:durableId="1516576376">
    <w:abstractNumId w:val="0"/>
  </w:num>
  <w:num w:numId="19" w16cid:durableId="1159152173">
    <w:abstractNumId w:val="29"/>
  </w:num>
  <w:num w:numId="20" w16cid:durableId="505826972">
    <w:abstractNumId w:val="14"/>
  </w:num>
  <w:num w:numId="21" w16cid:durableId="1786995790">
    <w:abstractNumId w:val="23"/>
  </w:num>
  <w:num w:numId="22" w16cid:durableId="758645001">
    <w:abstractNumId w:val="12"/>
  </w:num>
  <w:num w:numId="23" w16cid:durableId="418647932">
    <w:abstractNumId w:val="15"/>
  </w:num>
  <w:num w:numId="24" w16cid:durableId="1868987972">
    <w:abstractNumId w:val="20"/>
  </w:num>
  <w:num w:numId="25" w16cid:durableId="1567645504">
    <w:abstractNumId w:val="6"/>
  </w:num>
  <w:num w:numId="26" w16cid:durableId="1087507269">
    <w:abstractNumId w:val="2"/>
  </w:num>
  <w:num w:numId="27" w16cid:durableId="1194852711">
    <w:abstractNumId w:val="21"/>
  </w:num>
  <w:num w:numId="28" w16cid:durableId="333144392">
    <w:abstractNumId w:val="25"/>
  </w:num>
  <w:num w:numId="29" w16cid:durableId="17632518">
    <w:abstractNumId w:val="18"/>
  </w:num>
  <w:num w:numId="30" w16cid:durableId="1244023387">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oNotHyphenateCaps/>
  <w:drawingGridHorizontalSpacing w:val="11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zszQCAnMTAxNDIyUdpeDU4uLM/DyQAiPjWgBXdCnRLQAAAA=="/>
  </w:docVars>
  <w:rsids>
    <w:rsidRoot w:val="0067003C"/>
    <w:rsid w:val="00000FBE"/>
    <w:rsid w:val="00003F11"/>
    <w:rsid w:val="000070CF"/>
    <w:rsid w:val="00013AA0"/>
    <w:rsid w:val="0001628C"/>
    <w:rsid w:val="00016DB2"/>
    <w:rsid w:val="00020898"/>
    <w:rsid w:val="000224C4"/>
    <w:rsid w:val="00022F75"/>
    <w:rsid w:val="0002626A"/>
    <w:rsid w:val="00026C09"/>
    <w:rsid w:val="000316AD"/>
    <w:rsid w:val="00032004"/>
    <w:rsid w:val="00034011"/>
    <w:rsid w:val="00035BFD"/>
    <w:rsid w:val="00037C7E"/>
    <w:rsid w:val="00045FD1"/>
    <w:rsid w:val="000469CB"/>
    <w:rsid w:val="00051B18"/>
    <w:rsid w:val="0005520D"/>
    <w:rsid w:val="000571EA"/>
    <w:rsid w:val="00057C30"/>
    <w:rsid w:val="000606F7"/>
    <w:rsid w:val="000611E6"/>
    <w:rsid w:val="00064CB6"/>
    <w:rsid w:val="000677F6"/>
    <w:rsid w:val="00070BB9"/>
    <w:rsid w:val="00071042"/>
    <w:rsid w:val="00072CFA"/>
    <w:rsid w:val="00073313"/>
    <w:rsid w:val="000813F2"/>
    <w:rsid w:val="00082BF1"/>
    <w:rsid w:val="00083685"/>
    <w:rsid w:val="00084C5B"/>
    <w:rsid w:val="00084DE8"/>
    <w:rsid w:val="000924D7"/>
    <w:rsid w:val="000944C5"/>
    <w:rsid w:val="0009745F"/>
    <w:rsid w:val="00097C91"/>
    <w:rsid w:val="000A0AC5"/>
    <w:rsid w:val="000A7609"/>
    <w:rsid w:val="000A7AAC"/>
    <w:rsid w:val="000B1D04"/>
    <w:rsid w:val="000B52D3"/>
    <w:rsid w:val="000B668B"/>
    <w:rsid w:val="000B67D6"/>
    <w:rsid w:val="000B7C7B"/>
    <w:rsid w:val="000C1649"/>
    <w:rsid w:val="000C4D8D"/>
    <w:rsid w:val="000C71B4"/>
    <w:rsid w:val="000C755C"/>
    <w:rsid w:val="000D13AD"/>
    <w:rsid w:val="000D7EB6"/>
    <w:rsid w:val="000E021C"/>
    <w:rsid w:val="000E6BA7"/>
    <w:rsid w:val="000F15EA"/>
    <w:rsid w:val="000F28B2"/>
    <w:rsid w:val="00100C90"/>
    <w:rsid w:val="00106CDA"/>
    <w:rsid w:val="00107B01"/>
    <w:rsid w:val="0011025A"/>
    <w:rsid w:val="00110875"/>
    <w:rsid w:val="001133CA"/>
    <w:rsid w:val="0011448A"/>
    <w:rsid w:val="00114553"/>
    <w:rsid w:val="0012370A"/>
    <w:rsid w:val="00124ECD"/>
    <w:rsid w:val="00125A9F"/>
    <w:rsid w:val="00130547"/>
    <w:rsid w:val="001308CF"/>
    <w:rsid w:val="00135E26"/>
    <w:rsid w:val="00140425"/>
    <w:rsid w:val="00141B2A"/>
    <w:rsid w:val="00141D49"/>
    <w:rsid w:val="001429BA"/>
    <w:rsid w:val="00146F2E"/>
    <w:rsid w:val="00147C01"/>
    <w:rsid w:val="00150179"/>
    <w:rsid w:val="001503FE"/>
    <w:rsid w:val="0015092B"/>
    <w:rsid w:val="0015181D"/>
    <w:rsid w:val="0015266E"/>
    <w:rsid w:val="00154261"/>
    <w:rsid w:val="001627BB"/>
    <w:rsid w:val="00163B1A"/>
    <w:rsid w:val="001647FB"/>
    <w:rsid w:val="00165D12"/>
    <w:rsid w:val="00166414"/>
    <w:rsid w:val="00166B15"/>
    <w:rsid w:val="00175F8E"/>
    <w:rsid w:val="00176055"/>
    <w:rsid w:val="00176093"/>
    <w:rsid w:val="001816D3"/>
    <w:rsid w:val="00185C18"/>
    <w:rsid w:val="00186BDA"/>
    <w:rsid w:val="0019096D"/>
    <w:rsid w:val="0019262A"/>
    <w:rsid w:val="00194870"/>
    <w:rsid w:val="001A1472"/>
    <w:rsid w:val="001A500E"/>
    <w:rsid w:val="001A701A"/>
    <w:rsid w:val="001B068B"/>
    <w:rsid w:val="001B0E51"/>
    <w:rsid w:val="001B3947"/>
    <w:rsid w:val="001C0A14"/>
    <w:rsid w:val="001C2C69"/>
    <w:rsid w:val="001C3F73"/>
    <w:rsid w:val="001C5FD3"/>
    <w:rsid w:val="001D1636"/>
    <w:rsid w:val="001D1EC5"/>
    <w:rsid w:val="001D21BC"/>
    <w:rsid w:val="001D397A"/>
    <w:rsid w:val="001D3B7C"/>
    <w:rsid w:val="001D54BB"/>
    <w:rsid w:val="001D6083"/>
    <w:rsid w:val="001D6B16"/>
    <w:rsid w:val="001E026E"/>
    <w:rsid w:val="001E096E"/>
    <w:rsid w:val="001F2180"/>
    <w:rsid w:val="001F3EF6"/>
    <w:rsid w:val="001F4DFA"/>
    <w:rsid w:val="0020725C"/>
    <w:rsid w:val="002073DD"/>
    <w:rsid w:val="002075A6"/>
    <w:rsid w:val="00212A55"/>
    <w:rsid w:val="002134C1"/>
    <w:rsid w:val="0021414A"/>
    <w:rsid w:val="00217859"/>
    <w:rsid w:val="00221CE2"/>
    <w:rsid w:val="00227751"/>
    <w:rsid w:val="00227988"/>
    <w:rsid w:val="00230135"/>
    <w:rsid w:val="00234A91"/>
    <w:rsid w:val="002351ED"/>
    <w:rsid w:val="00236EE7"/>
    <w:rsid w:val="002375C6"/>
    <w:rsid w:val="00244121"/>
    <w:rsid w:val="0025086E"/>
    <w:rsid w:val="00252417"/>
    <w:rsid w:val="00254392"/>
    <w:rsid w:val="002571DF"/>
    <w:rsid w:val="00260675"/>
    <w:rsid w:val="00261C4A"/>
    <w:rsid w:val="00262BC4"/>
    <w:rsid w:val="002647FA"/>
    <w:rsid w:val="00264B2F"/>
    <w:rsid w:val="00270064"/>
    <w:rsid w:val="00271861"/>
    <w:rsid w:val="00276858"/>
    <w:rsid w:val="0027744E"/>
    <w:rsid w:val="0027769D"/>
    <w:rsid w:val="00280671"/>
    <w:rsid w:val="00281CF6"/>
    <w:rsid w:val="00282B03"/>
    <w:rsid w:val="002876EB"/>
    <w:rsid w:val="00287CEC"/>
    <w:rsid w:val="0029508A"/>
    <w:rsid w:val="002968A0"/>
    <w:rsid w:val="002978AF"/>
    <w:rsid w:val="00297CFC"/>
    <w:rsid w:val="002A0445"/>
    <w:rsid w:val="002A772E"/>
    <w:rsid w:val="002A7B14"/>
    <w:rsid w:val="002B1C2F"/>
    <w:rsid w:val="002B511C"/>
    <w:rsid w:val="002B607E"/>
    <w:rsid w:val="002C03E1"/>
    <w:rsid w:val="002C4CB9"/>
    <w:rsid w:val="002C526B"/>
    <w:rsid w:val="002D08D7"/>
    <w:rsid w:val="002D0A34"/>
    <w:rsid w:val="002D15D9"/>
    <w:rsid w:val="002D21C8"/>
    <w:rsid w:val="002D30A9"/>
    <w:rsid w:val="002D4694"/>
    <w:rsid w:val="002D6FDC"/>
    <w:rsid w:val="002D7A5F"/>
    <w:rsid w:val="002E08EA"/>
    <w:rsid w:val="002E0D1D"/>
    <w:rsid w:val="002E2BC0"/>
    <w:rsid w:val="002E4532"/>
    <w:rsid w:val="002E4EBA"/>
    <w:rsid w:val="002F39B6"/>
    <w:rsid w:val="002F4DE3"/>
    <w:rsid w:val="002F5A73"/>
    <w:rsid w:val="002F72FF"/>
    <w:rsid w:val="00300DEF"/>
    <w:rsid w:val="00301179"/>
    <w:rsid w:val="0030740D"/>
    <w:rsid w:val="00310D0A"/>
    <w:rsid w:val="003125C1"/>
    <w:rsid w:val="00312E73"/>
    <w:rsid w:val="003145B9"/>
    <w:rsid w:val="00316AE3"/>
    <w:rsid w:val="00317669"/>
    <w:rsid w:val="00323247"/>
    <w:rsid w:val="003236D5"/>
    <w:rsid w:val="003251A5"/>
    <w:rsid w:val="00326DE8"/>
    <w:rsid w:val="0033088C"/>
    <w:rsid w:val="003314F6"/>
    <w:rsid w:val="003335D8"/>
    <w:rsid w:val="00336445"/>
    <w:rsid w:val="0033788F"/>
    <w:rsid w:val="003378BD"/>
    <w:rsid w:val="003378DE"/>
    <w:rsid w:val="00340707"/>
    <w:rsid w:val="00343A1D"/>
    <w:rsid w:val="00343AD7"/>
    <w:rsid w:val="00343BB2"/>
    <w:rsid w:val="003442EB"/>
    <w:rsid w:val="0034432A"/>
    <w:rsid w:val="00346C2C"/>
    <w:rsid w:val="00351C57"/>
    <w:rsid w:val="003520AE"/>
    <w:rsid w:val="0035280F"/>
    <w:rsid w:val="00355160"/>
    <w:rsid w:val="00356D63"/>
    <w:rsid w:val="00362DCD"/>
    <w:rsid w:val="003676BC"/>
    <w:rsid w:val="003738EE"/>
    <w:rsid w:val="0038003B"/>
    <w:rsid w:val="00382611"/>
    <w:rsid w:val="0039394C"/>
    <w:rsid w:val="003969D1"/>
    <w:rsid w:val="003A2D78"/>
    <w:rsid w:val="003B171D"/>
    <w:rsid w:val="003B4AF7"/>
    <w:rsid w:val="003B5842"/>
    <w:rsid w:val="003B6A96"/>
    <w:rsid w:val="003B736F"/>
    <w:rsid w:val="003C03B2"/>
    <w:rsid w:val="003D0244"/>
    <w:rsid w:val="003D0831"/>
    <w:rsid w:val="003D36F3"/>
    <w:rsid w:val="003E1832"/>
    <w:rsid w:val="003E2202"/>
    <w:rsid w:val="003E34CF"/>
    <w:rsid w:val="003E3821"/>
    <w:rsid w:val="003E3C6D"/>
    <w:rsid w:val="003F216C"/>
    <w:rsid w:val="003F376A"/>
    <w:rsid w:val="003F493F"/>
    <w:rsid w:val="003F52E2"/>
    <w:rsid w:val="00400796"/>
    <w:rsid w:val="00400F37"/>
    <w:rsid w:val="00402318"/>
    <w:rsid w:val="004027A4"/>
    <w:rsid w:val="00406522"/>
    <w:rsid w:val="00410923"/>
    <w:rsid w:val="00411386"/>
    <w:rsid w:val="004113C6"/>
    <w:rsid w:val="00421262"/>
    <w:rsid w:val="004224AA"/>
    <w:rsid w:val="00422A0E"/>
    <w:rsid w:val="00425D0D"/>
    <w:rsid w:val="0042712B"/>
    <w:rsid w:val="0043630A"/>
    <w:rsid w:val="0044114E"/>
    <w:rsid w:val="004453A5"/>
    <w:rsid w:val="00446484"/>
    <w:rsid w:val="004526B5"/>
    <w:rsid w:val="00454542"/>
    <w:rsid w:val="004553BE"/>
    <w:rsid w:val="00461E6C"/>
    <w:rsid w:val="004627E3"/>
    <w:rsid w:val="00466433"/>
    <w:rsid w:val="004722C3"/>
    <w:rsid w:val="00472736"/>
    <w:rsid w:val="0048325B"/>
    <w:rsid w:val="00484205"/>
    <w:rsid w:val="00484DDD"/>
    <w:rsid w:val="00485607"/>
    <w:rsid w:val="004865ED"/>
    <w:rsid w:val="0048753E"/>
    <w:rsid w:val="00494020"/>
    <w:rsid w:val="0049464D"/>
    <w:rsid w:val="004A07FC"/>
    <w:rsid w:val="004A30B6"/>
    <w:rsid w:val="004A3158"/>
    <w:rsid w:val="004A3560"/>
    <w:rsid w:val="004B2069"/>
    <w:rsid w:val="004B29D3"/>
    <w:rsid w:val="004B40D7"/>
    <w:rsid w:val="004B4890"/>
    <w:rsid w:val="004B5276"/>
    <w:rsid w:val="004B7273"/>
    <w:rsid w:val="004B7DDA"/>
    <w:rsid w:val="004C2571"/>
    <w:rsid w:val="004C3437"/>
    <w:rsid w:val="004C4399"/>
    <w:rsid w:val="004C7C3D"/>
    <w:rsid w:val="004D2433"/>
    <w:rsid w:val="004E4532"/>
    <w:rsid w:val="004E5215"/>
    <w:rsid w:val="004E6A5C"/>
    <w:rsid w:val="004F193B"/>
    <w:rsid w:val="004F4393"/>
    <w:rsid w:val="004F4D18"/>
    <w:rsid w:val="004F5719"/>
    <w:rsid w:val="004F5966"/>
    <w:rsid w:val="004F5B29"/>
    <w:rsid w:val="00500C48"/>
    <w:rsid w:val="00501B21"/>
    <w:rsid w:val="00502578"/>
    <w:rsid w:val="00502EA5"/>
    <w:rsid w:val="005039A8"/>
    <w:rsid w:val="00505823"/>
    <w:rsid w:val="00505E01"/>
    <w:rsid w:val="00513806"/>
    <w:rsid w:val="00513ABE"/>
    <w:rsid w:val="00514C9C"/>
    <w:rsid w:val="00517900"/>
    <w:rsid w:val="0052098D"/>
    <w:rsid w:val="005210AB"/>
    <w:rsid w:val="005237D7"/>
    <w:rsid w:val="005259C0"/>
    <w:rsid w:val="00532198"/>
    <w:rsid w:val="00533650"/>
    <w:rsid w:val="00540D4B"/>
    <w:rsid w:val="00544934"/>
    <w:rsid w:val="00545AA1"/>
    <w:rsid w:val="005469F6"/>
    <w:rsid w:val="0055158C"/>
    <w:rsid w:val="00551736"/>
    <w:rsid w:val="00551AEF"/>
    <w:rsid w:val="0055411A"/>
    <w:rsid w:val="005600B2"/>
    <w:rsid w:val="00561D85"/>
    <w:rsid w:val="00563729"/>
    <w:rsid w:val="005651C9"/>
    <w:rsid w:val="0056585B"/>
    <w:rsid w:val="00566752"/>
    <w:rsid w:val="00572085"/>
    <w:rsid w:val="00574423"/>
    <w:rsid w:val="005763B5"/>
    <w:rsid w:val="00582E20"/>
    <w:rsid w:val="00587630"/>
    <w:rsid w:val="0059022C"/>
    <w:rsid w:val="005910C6"/>
    <w:rsid w:val="0059112F"/>
    <w:rsid w:val="0059255E"/>
    <w:rsid w:val="005933A1"/>
    <w:rsid w:val="005972D7"/>
    <w:rsid w:val="00597A69"/>
    <w:rsid w:val="005A06CB"/>
    <w:rsid w:val="005A1F6E"/>
    <w:rsid w:val="005A416B"/>
    <w:rsid w:val="005B1F46"/>
    <w:rsid w:val="005B27DF"/>
    <w:rsid w:val="005B2988"/>
    <w:rsid w:val="005B317D"/>
    <w:rsid w:val="005B69D2"/>
    <w:rsid w:val="005C0101"/>
    <w:rsid w:val="005C0336"/>
    <w:rsid w:val="005C12A1"/>
    <w:rsid w:val="005C17DE"/>
    <w:rsid w:val="005C2012"/>
    <w:rsid w:val="005C2EB4"/>
    <w:rsid w:val="005C2FEB"/>
    <w:rsid w:val="005C5074"/>
    <w:rsid w:val="005C5169"/>
    <w:rsid w:val="005C760B"/>
    <w:rsid w:val="005D1BA7"/>
    <w:rsid w:val="005D32F6"/>
    <w:rsid w:val="005E1588"/>
    <w:rsid w:val="005E6DAB"/>
    <w:rsid w:val="005E70E0"/>
    <w:rsid w:val="005F65E3"/>
    <w:rsid w:val="00600CBA"/>
    <w:rsid w:val="006029C4"/>
    <w:rsid w:val="006048FE"/>
    <w:rsid w:val="006053DC"/>
    <w:rsid w:val="00606E6E"/>
    <w:rsid w:val="006105C8"/>
    <w:rsid w:val="00611873"/>
    <w:rsid w:val="006130AF"/>
    <w:rsid w:val="0061412A"/>
    <w:rsid w:val="00617ADE"/>
    <w:rsid w:val="00620A5E"/>
    <w:rsid w:val="00622861"/>
    <w:rsid w:val="00623482"/>
    <w:rsid w:val="00625313"/>
    <w:rsid w:val="006254DD"/>
    <w:rsid w:val="00630A71"/>
    <w:rsid w:val="0063393F"/>
    <w:rsid w:val="00633AEC"/>
    <w:rsid w:val="0064473A"/>
    <w:rsid w:val="00644BDA"/>
    <w:rsid w:val="0064720C"/>
    <w:rsid w:val="006474FD"/>
    <w:rsid w:val="00647AD8"/>
    <w:rsid w:val="006523CF"/>
    <w:rsid w:val="00660707"/>
    <w:rsid w:val="006607BA"/>
    <w:rsid w:val="006619D3"/>
    <w:rsid w:val="00662831"/>
    <w:rsid w:val="00663DCF"/>
    <w:rsid w:val="00665E08"/>
    <w:rsid w:val="00667213"/>
    <w:rsid w:val="00667FA4"/>
    <w:rsid w:val="0067003C"/>
    <w:rsid w:val="0067209B"/>
    <w:rsid w:val="00672E68"/>
    <w:rsid w:val="006751C9"/>
    <w:rsid w:val="00675333"/>
    <w:rsid w:val="00683845"/>
    <w:rsid w:val="00684403"/>
    <w:rsid w:val="00691A1C"/>
    <w:rsid w:val="00694EDA"/>
    <w:rsid w:val="006A0B76"/>
    <w:rsid w:val="006A1BE2"/>
    <w:rsid w:val="006A4070"/>
    <w:rsid w:val="006A4E56"/>
    <w:rsid w:val="006A5D95"/>
    <w:rsid w:val="006B07BE"/>
    <w:rsid w:val="006B63D6"/>
    <w:rsid w:val="006C1474"/>
    <w:rsid w:val="006C188C"/>
    <w:rsid w:val="006C2F21"/>
    <w:rsid w:val="006C408A"/>
    <w:rsid w:val="006C5A87"/>
    <w:rsid w:val="006D0AF1"/>
    <w:rsid w:val="006D0EBA"/>
    <w:rsid w:val="006D2410"/>
    <w:rsid w:val="006D4F3A"/>
    <w:rsid w:val="006D701A"/>
    <w:rsid w:val="006E283C"/>
    <w:rsid w:val="006F402D"/>
    <w:rsid w:val="006F42D8"/>
    <w:rsid w:val="006F4618"/>
    <w:rsid w:val="006F4B05"/>
    <w:rsid w:val="006F4DC4"/>
    <w:rsid w:val="006F5786"/>
    <w:rsid w:val="006F5E01"/>
    <w:rsid w:val="006F68BE"/>
    <w:rsid w:val="00700141"/>
    <w:rsid w:val="007015E2"/>
    <w:rsid w:val="0070181E"/>
    <w:rsid w:val="007032BE"/>
    <w:rsid w:val="007035C2"/>
    <w:rsid w:val="0070365B"/>
    <w:rsid w:val="0070379A"/>
    <w:rsid w:val="00703F96"/>
    <w:rsid w:val="00704144"/>
    <w:rsid w:val="00704712"/>
    <w:rsid w:val="00704894"/>
    <w:rsid w:val="007064DD"/>
    <w:rsid w:val="0070670A"/>
    <w:rsid w:val="0070674C"/>
    <w:rsid w:val="00707EC2"/>
    <w:rsid w:val="0071068D"/>
    <w:rsid w:val="00710AA5"/>
    <w:rsid w:val="00710BF2"/>
    <w:rsid w:val="00710BF7"/>
    <w:rsid w:val="007123C8"/>
    <w:rsid w:val="00712554"/>
    <w:rsid w:val="00720E84"/>
    <w:rsid w:val="00725BAA"/>
    <w:rsid w:val="0072674E"/>
    <w:rsid w:val="00730A99"/>
    <w:rsid w:val="00731EAE"/>
    <w:rsid w:val="00741972"/>
    <w:rsid w:val="00743055"/>
    <w:rsid w:val="00744F2E"/>
    <w:rsid w:val="0074702F"/>
    <w:rsid w:val="00752DD5"/>
    <w:rsid w:val="00753ABB"/>
    <w:rsid w:val="007570D1"/>
    <w:rsid w:val="0078118E"/>
    <w:rsid w:val="00781E17"/>
    <w:rsid w:val="00783A82"/>
    <w:rsid w:val="00786684"/>
    <w:rsid w:val="007867DE"/>
    <w:rsid w:val="00791624"/>
    <w:rsid w:val="00791645"/>
    <w:rsid w:val="00793B99"/>
    <w:rsid w:val="007A0255"/>
    <w:rsid w:val="007A1BE3"/>
    <w:rsid w:val="007A2C71"/>
    <w:rsid w:val="007A2E25"/>
    <w:rsid w:val="007A3A69"/>
    <w:rsid w:val="007A3D27"/>
    <w:rsid w:val="007A61E6"/>
    <w:rsid w:val="007B1523"/>
    <w:rsid w:val="007B19F2"/>
    <w:rsid w:val="007B1A57"/>
    <w:rsid w:val="007B1CD6"/>
    <w:rsid w:val="007B7591"/>
    <w:rsid w:val="007C1489"/>
    <w:rsid w:val="007C32EF"/>
    <w:rsid w:val="007C392C"/>
    <w:rsid w:val="007C3B3A"/>
    <w:rsid w:val="007D1354"/>
    <w:rsid w:val="007D2785"/>
    <w:rsid w:val="007D4204"/>
    <w:rsid w:val="007D5A78"/>
    <w:rsid w:val="007D5D1A"/>
    <w:rsid w:val="007D7EA4"/>
    <w:rsid w:val="007E07A8"/>
    <w:rsid w:val="007E7E2E"/>
    <w:rsid w:val="007F0D46"/>
    <w:rsid w:val="007F54F7"/>
    <w:rsid w:val="007F7B7C"/>
    <w:rsid w:val="00801B68"/>
    <w:rsid w:val="00803D9E"/>
    <w:rsid w:val="008067A1"/>
    <w:rsid w:val="0080731A"/>
    <w:rsid w:val="00812A6F"/>
    <w:rsid w:val="00813E36"/>
    <w:rsid w:val="008145BB"/>
    <w:rsid w:val="00815FCC"/>
    <w:rsid w:val="00817E56"/>
    <w:rsid w:val="00825577"/>
    <w:rsid w:val="008258C6"/>
    <w:rsid w:val="008309C1"/>
    <w:rsid w:val="008330D5"/>
    <w:rsid w:val="00834637"/>
    <w:rsid w:val="008375C4"/>
    <w:rsid w:val="008417B5"/>
    <w:rsid w:val="00841971"/>
    <w:rsid w:val="0084346B"/>
    <w:rsid w:val="008458E6"/>
    <w:rsid w:val="008529B8"/>
    <w:rsid w:val="00861996"/>
    <w:rsid w:val="00861D05"/>
    <w:rsid w:val="00863EE4"/>
    <w:rsid w:val="008644EB"/>
    <w:rsid w:val="00865E1F"/>
    <w:rsid w:val="0086603D"/>
    <w:rsid w:val="0087102E"/>
    <w:rsid w:val="00871EF6"/>
    <w:rsid w:val="0087389F"/>
    <w:rsid w:val="008771A4"/>
    <w:rsid w:val="0088205F"/>
    <w:rsid w:val="00886E7E"/>
    <w:rsid w:val="00887391"/>
    <w:rsid w:val="00890127"/>
    <w:rsid w:val="00891F7B"/>
    <w:rsid w:val="0089395E"/>
    <w:rsid w:val="008A215F"/>
    <w:rsid w:val="008A26F9"/>
    <w:rsid w:val="008A287B"/>
    <w:rsid w:val="008A494D"/>
    <w:rsid w:val="008A5838"/>
    <w:rsid w:val="008A6FD0"/>
    <w:rsid w:val="008A738F"/>
    <w:rsid w:val="008B40F0"/>
    <w:rsid w:val="008B5BC6"/>
    <w:rsid w:val="008B78FC"/>
    <w:rsid w:val="008C3DFE"/>
    <w:rsid w:val="008C481B"/>
    <w:rsid w:val="008C4C2A"/>
    <w:rsid w:val="008C511A"/>
    <w:rsid w:val="008C6608"/>
    <w:rsid w:val="008C7F4C"/>
    <w:rsid w:val="008D03DA"/>
    <w:rsid w:val="008D4DDC"/>
    <w:rsid w:val="008D500B"/>
    <w:rsid w:val="008D5C48"/>
    <w:rsid w:val="008D68B6"/>
    <w:rsid w:val="008D734B"/>
    <w:rsid w:val="008E7E80"/>
    <w:rsid w:val="008F0AC7"/>
    <w:rsid w:val="008F4476"/>
    <w:rsid w:val="008F4989"/>
    <w:rsid w:val="008F6898"/>
    <w:rsid w:val="009011F1"/>
    <w:rsid w:val="009024EB"/>
    <w:rsid w:val="009031A3"/>
    <w:rsid w:val="00903C4B"/>
    <w:rsid w:val="00906E4D"/>
    <w:rsid w:val="009124B4"/>
    <w:rsid w:val="00912DFA"/>
    <w:rsid w:val="00915805"/>
    <w:rsid w:val="00920219"/>
    <w:rsid w:val="0092024F"/>
    <w:rsid w:val="00921372"/>
    <w:rsid w:val="00921A36"/>
    <w:rsid w:val="0092487A"/>
    <w:rsid w:val="00925470"/>
    <w:rsid w:val="009300E9"/>
    <w:rsid w:val="0093136F"/>
    <w:rsid w:val="00932D92"/>
    <w:rsid w:val="00934A4E"/>
    <w:rsid w:val="0094303D"/>
    <w:rsid w:val="00943D25"/>
    <w:rsid w:val="00944037"/>
    <w:rsid w:val="009513D2"/>
    <w:rsid w:val="00954C5B"/>
    <w:rsid w:val="00955442"/>
    <w:rsid w:val="0095565A"/>
    <w:rsid w:val="009559C9"/>
    <w:rsid w:val="00957767"/>
    <w:rsid w:val="00957CB7"/>
    <w:rsid w:val="009600A1"/>
    <w:rsid w:val="00961A25"/>
    <w:rsid w:val="00963E6D"/>
    <w:rsid w:val="009651A3"/>
    <w:rsid w:val="00965FCB"/>
    <w:rsid w:val="0096621E"/>
    <w:rsid w:val="00966ABF"/>
    <w:rsid w:val="009725D4"/>
    <w:rsid w:val="00973E69"/>
    <w:rsid w:val="00974121"/>
    <w:rsid w:val="00974504"/>
    <w:rsid w:val="00976DEE"/>
    <w:rsid w:val="0097742B"/>
    <w:rsid w:val="00980EFF"/>
    <w:rsid w:val="0098105A"/>
    <w:rsid w:val="00984FB7"/>
    <w:rsid w:val="0098526D"/>
    <w:rsid w:val="009853CA"/>
    <w:rsid w:val="00985D92"/>
    <w:rsid w:val="00986A3A"/>
    <w:rsid w:val="00987017"/>
    <w:rsid w:val="009878F9"/>
    <w:rsid w:val="00994ABE"/>
    <w:rsid w:val="00997218"/>
    <w:rsid w:val="009A0A2A"/>
    <w:rsid w:val="009A146D"/>
    <w:rsid w:val="009A3761"/>
    <w:rsid w:val="009A521D"/>
    <w:rsid w:val="009A7136"/>
    <w:rsid w:val="009B1145"/>
    <w:rsid w:val="009B1E46"/>
    <w:rsid w:val="009B20E3"/>
    <w:rsid w:val="009B25C1"/>
    <w:rsid w:val="009B2628"/>
    <w:rsid w:val="009B4212"/>
    <w:rsid w:val="009B63E8"/>
    <w:rsid w:val="009C2289"/>
    <w:rsid w:val="009C522E"/>
    <w:rsid w:val="009C6E96"/>
    <w:rsid w:val="009D2CD5"/>
    <w:rsid w:val="009D45E4"/>
    <w:rsid w:val="009D5EFD"/>
    <w:rsid w:val="009E1529"/>
    <w:rsid w:val="009E31C5"/>
    <w:rsid w:val="009E340E"/>
    <w:rsid w:val="009E481B"/>
    <w:rsid w:val="009E599F"/>
    <w:rsid w:val="009E624C"/>
    <w:rsid w:val="009F0F97"/>
    <w:rsid w:val="009F174A"/>
    <w:rsid w:val="009F1F86"/>
    <w:rsid w:val="009F25C5"/>
    <w:rsid w:val="009F2C92"/>
    <w:rsid w:val="009F6815"/>
    <w:rsid w:val="009F6B11"/>
    <w:rsid w:val="009F7872"/>
    <w:rsid w:val="00A0038C"/>
    <w:rsid w:val="00A04501"/>
    <w:rsid w:val="00A04CB7"/>
    <w:rsid w:val="00A105AA"/>
    <w:rsid w:val="00A106FE"/>
    <w:rsid w:val="00A109E0"/>
    <w:rsid w:val="00A10A64"/>
    <w:rsid w:val="00A10AB1"/>
    <w:rsid w:val="00A13D05"/>
    <w:rsid w:val="00A16DDD"/>
    <w:rsid w:val="00A178CC"/>
    <w:rsid w:val="00A17BA5"/>
    <w:rsid w:val="00A211B2"/>
    <w:rsid w:val="00A218C4"/>
    <w:rsid w:val="00A220C8"/>
    <w:rsid w:val="00A2248E"/>
    <w:rsid w:val="00A22CED"/>
    <w:rsid w:val="00A23AB8"/>
    <w:rsid w:val="00A23ECB"/>
    <w:rsid w:val="00A32002"/>
    <w:rsid w:val="00A3231C"/>
    <w:rsid w:val="00A32989"/>
    <w:rsid w:val="00A357DC"/>
    <w:rsid w:val="00A3667D"/>
    <w:rsid w:val="00A37042"/>
    <w:rsid w:val="00A3731C"/>
    <w:rsid w:val="00A419A0"/>
    <w:rsid w:val="00A4225B"/>
    <w:rsid w:val="00A504BF"/>
    <w:rsid w:val="00A536DB"/>
    <w:rsid w:val="00A53EC3"/>
    <w:rsid w:val="00A6225A"/>
    <w:rsid w:val="00A6417B"/>
    <w:rsid w:val="00A64680"/>
    <w:rsid w:val="00A6545B"/>
    <w:rsid w:val="00A668C5"/>
    <w:rsid w:val="00A70AB2"/>
    <w:rsid w:val="00A71198"/>
    <w:rsid w:val="00A7208F"/>
    <w:rsid w:val="00A72345"/>
    <w:rsid w:val="00A75F70"/>
    <w:rsid w:val="00A77085"/>
    <w:rsid w:val="00A86E5F"/>
    <w:rsid w:val="00A91030"/>
    <w:rsid w:val="00A943A1"/>
    <w:rsid w:val="00A948C1"/>
    <w:rsid w:val="00AA0807"/>
    <w:rsid w:val="00AA1CAB"/>
    <w:rsid w:val="00AA1EDD"/>
    <w:rsid w:val="00AA3BB1"/>
    <w:rsid w:val="00AA3BEC"/>
    <w:rsid w:val="00AA647A"/>
    <w:rsid w:val="00AB1F4C"/>
    <w:rsid w:val="00AB1F90"/>
    <w:rsid w:val="00AB2222"/>
    <w:rsid w:val="00AB25FE"/>
    <w:rsid w:val="00AB4F94"/>
    <w:rsid w:val="00AB6868"/>
    <w:rsid w:val="00AB7CE4"/>
    <w:rsid w:val="00AC18F6"/>
    <w:rsid w:val="00AC27ED"/>
    <w:rsid w:val="00AC4F2F"/>
    <w:rsid w:val="00AC5EAE"/>
    <w:rsid w:val="00AD364C"/>
    <w:rsid w:val="00AD664E"/>
    <w:rsid w:val="00AE0EBF"/>
    <w:rsid w:val="00AE4934"/>
    <w:rsid w:val="00AE5095"/>
    <w:rsid w:val="00AE50FA"/>
    <w:rsid w:val="00AF0FF8"/>
    <w:rsid w:val="00AF28FB"/>
    <w:rsid w:val="00AF386B"/>
    <w:rsid w:val="00AF64F4"/>
    <w:rsid w:val="00B00B37"/>
    <w:rsid w:val="00B02AFA"/>
    <w:rsid w:val="00B03BC9"/>
    <w:rsid w:val="00B03CC8"/>
    <w:rsid w:val="00B0556E"/>
    <w:rsid w:val="00B07952"/>
    <w:rsid w:val="00B133DB"/>
    <w:rsid w:val="00B13995"/>
    <w:rsid w:val="00B13A65"/>
    <w:rsid w:val="00B16920"/>
    <w:rsid w:val="00B1779F"/>
    <w:rsid w:val="00B2411A"/>
    <w:rsid w:val="00B246A9"/>
    <w:rsid w:val="00B302F6"/>
    <w:rsid w:val="00B35CC9"/>
    <w:rsid w:val="00B362E2"/>
    <w:rsid w:val="00B36DBF"/>
    <w:rsid w:val="00B36EAA"/>
    <w:rsid w:val="00B374D0"/>
    <w:rsid w:val="00B37962"/>
    <w:rsid w:val="00B4249C"/>
    <w:rsid w:val="00B4632A"/>
    <w:rsid w:val="00B47490"/>
    <w:rsid w:val="00B52276"/>
    <w:rsid w:val="00B63406"/>
    <w:rsid w:val="00B657A5"/>
    <w:rsid w:val="00B66048"/>
    <w:rsid w:val="00B66065"/>
    <w:rsid w:val="00B70B88"/>
    <w:rsid w:val="00B72C0E"/>
    <w:rsid w:val="00B74FF2"/>
    <w:rsid w:val="00B76641"/>
    <w:rsid w:val="00B76984"/>
    <w:rsid w:val="00B77079"/>
    <w:rsid w:val="00B7767A"/>
    <w:rsid w:val="00B817E6"/>
    <w:rsid w:val="00B82E98"/>
    <w:rsid w:val="00B86FA4"/>
    <w:rsid w:val="00B8727C"/>
    <w:rsid w:val="00B9140A"/>
    <w:rsid w:val="00B92514"/>
    <w:rsid w:val="00B95C09"/>
    <w:rsid w:val="00BA0028"/>
    <w:rsid w:val="00BA06DF"/>
    <w:rsid w:val="00BA348E"/>
    <w:rsid w:val="00BA4223"/>
    <w:rsid w:val="00BA5249"/>
    <w:rsid w:val="00BA5573"/>
    <w:rsid w:val="00BB01E1"/>
    <w:rsid w:val="00BB1CFC"/>
    <w:rsid w:val="00BB1EB0"/>
    <w:rsid w:val="00BB4590"/>
    <w:rsid w:val="00BB4B59"/>
    <w:rsid w:val="00BB5951"/>
    <w:rsid w:val="00BC0A37"/>
    <w:rsid w:val="00BC2B49"/>
    <w:rsid w:val="00BC3C7C"/>
    <w:rsid w:val="00BC6997"/>
    <w:rsid w:val="00BD0D61"/>
    <w:rsid w:val="00BD144C"/>
    <w:rsid w:val="00BD1D64"/>
    <w:rsid w:val="00BD1DA8"/>
    <w:rsid w:val="00BD5E95"/>
    <w:rsid w:val="00BD7F19"/>
    <w:rsid w:val="00BE181F"/>
    <w:rsid w:val="00BE697E"/>
    <w:rsid w:val="00BE6A61"/>
    <w:rsid w:val="00BE798C"/>
    <w:rsid w:val="00BF1FA8"/>
    <w:rsid w:val="00BF2ED5"/>
    <w:rsid w:val="00BF6124"/>
    <w:rsid w:val="00BF6F8A"/>
    <w:rsid w:val="00BF7D79"/>
    <w:rsid w:val="00C02F0E"/>
    <w:rsid w:val="00C0336B"/>
    <w:rsid w:val="00C0362E"/>
    <w:rsid w:val="00C04870"/>
    <w:rsid w:val="00C0502F"/>
    <w:rsid w:val="00C075AC"/>
    <w:rsid w:val="00C10C75"/>
    <w:rsid w:val="00C13AAF"/>
    <w:rsid w:val="00C15751"/>
    <w:rsid w:val="00C16710"/>
    <w:rsid w:val="00C17CEE"/>
    <w:rsid w:val="00C20DA3"/>
    <w:rsid w:val="00C22D84"/>
    <w:rsid w:val="00C239A9"/>
    <w:rsid w:val="00C23D99"/>
    <w:rsid w:val="00C24ED9"/>
    <w:rsid w:val="00C2537C"/>
    <w:rsid w:val="00C253D5"/>
    <w:rsid w:val="00C26442"/>
    <w:rsid w:val="00C27BB2"/>
    <w:rsid w:val="00C27DE4"/>
    <w:rsid w:val="00C3092C"/>
    <w:rsid w:val="00C314CA"/>
    <w:rsid w:val="00C31EA9"/>
    <w:rsid w:val="00C40297"/>
    <w:rsid w:val="00C4187F"/>
    <w:rsid w:val="00C43CAB"/>
    <w:rsid w:val="00C43DC4"/>
    <w:rsid w:val="00C452D6"/>
    <w:rsid w:val="00C519E5"/>
    <w:rsid w:val="00C52C44"/>
    <w:rsid w:val="00C5489C"/>
    <w:rsid w:val="00C5556F"/>
    <w:rsid w:val="00C55C18"/>
    <w:rsid w:val="00C7040A"/>
    <w:rsid w:val="00C75F14"/>
    <w:rsid w:val="00C8225A"/>
    <w:rsid w:val="00C82DAC"/>
    <w:rsid w:val="00C846AA"/>
    <w:rsid w:val="00C8474A"/>
    <w:rsid w:val="00C85F64"/>
    <w:rsid w:val="00C877E8"/>
    <w:rsid w:val="00C90E9B"/>
    <w:rsid w:val="00C91022"/>
    <w:rsid w:val="00C935D7"/>
    <w:rsid w:val="00C9369F"/>
    <w:rsid w:val="00CA21A5"/>
    <w:rsid w:val="00CA291D"/>
    <w:rsid w:val="00CA4271"/>
    <w:rsid w:val="00CA4560"/>
    <w:rsid w:val="00CA4B9D"/>
    <w:rsid w:val="00CA5014"/>
    <w:rsid w:val="00CA6B66"/>
    <w:rsid w:val="00CA7637"/>
    <w:rsid w:val="00CB46D3"/>
    <w:rsid w:val="00CB4DFC"/>
    <w:rsid w:val="00CB5D70"/>
    <w:rsid w:val="00CB6C23"/>
    <w:rsid w:val="00CB7B8F"/>
    <w:rsid w:val="00CC215D"/>
    <w:rsid w:val="00CC4CBC"/>
    <w:rsid w:val="00CD26D4"/>
    <w:rsid w:val="00CD2E05"/>
    <w:rsid w:val="00CD3F45"/>
    <w:rsid w:val="00CD411A"/>
    <w:rsid w:val="00CD4132"/>
    <w:rsid w:val="00CD534D"/>
    <w:rsid w:val="00CD5813"/>
    <w:rsid w:val="00CD61AA"/>
    <w:rsid w:val="00CD66E7"/>
    <w:rsid w:val="00CE008A"/>
    <w:rsid w:val="00CE7385"/>
    <w:rsid w:val="00CE7B3E"/>
    <w:rsid w:val="00CF04A2"/>
    <w:rsid w:val="00CF0B2C"/>
    <w:rsid w:val="00CF2F9F"/>
    <w:rsid w:val="00CF3685"/>
    <w:rsid w:val="00CF3820"/>
    <w:rsid w:val="00CF4274"/>
    <w:rsid w:val="00CF482B"/>
    <w:rsid w:val="00CF5835"/>
    <w:rsid w:val="00CF72D4"/>
    <w:rsid w:val="00CF79B9"/>
    <w:rsid w:val="00CF7AAF"/>
    <w:rsid w:val="00CF7F12"/>
    <w:rsid w:val="00D01D38"/>
    <w:rsid w:val="00D05596"/>
    <w:rsid w:val="00D05CFE"/>
    <w:rsid w:val="00D11815"/>
    <w:rsid w:val="00D130C2"/>
    <w:rsid w:val="00D13752"/>
    <w:rsid w:val="00D14542"/>
    <w:rsid w:val="00D157A8"/>
    <w:rsid w:val="00D254F2"/>
    <w:rsid w:val="00D26D70"/>
    <w:rsid w:val="00D32938"/>
    <w:rsid w:val="00D34990"/>
    <w:rsid w:val="00D368AA"/>
    <w:rsid w:val="00D37A9D"/>
    <w:rsid w:val="00D43B87"/>
    <w:rsid w:val="00D45399"/>
    <w:rsid w:val="00D4555D"/>
    <w:rsid w:val="00D45CF7"/>
    <w:rsid w:val="00D4746B"/>
    <w:rsid w:val="00D4783C"/>
    <w:rsid w:val="00D5170B"/>
    <w:rsid w:val="00D52712"/>
    <w:rsid w:val="00D531B2"/>
    <w:rsid w:val="00D55094"/>
    <w:rsid w:val="00D56AA0"/>
    <w:rsid w:val="00D60260"/>
    <w:rsid w:val="00D6185F"/>
    <w:rsid w:val="00D669A5"/>
    <w:rsid w:val="00D679AD"/>
    <w:rsid w:val="00D67E9E"/>
    <w:rsid w:val="00D72838"/>
    <w:rsid w:val="00D73274"/>
    <w:rsid w:val="00D75206"/>
    <w:rsid w:val="00D7657B"/>
    <w:rsid w:val="00D815B6"/>
    <w:rsid w:val="00D8210A"/>
    <w:rsid w:val="00D8537E"/>
    <w:rsid w:val="00D87C26"/>
    <w:rsid w:val="00D92D32"/>
    <w:rsid w:val="00D965F9"/>
    <w:rsid w:val="00D97020"/>
    <w:rsid w:val="00DA3E35"/>
    <w:rsid w:val="00DB06B8"/>
    <w:rsid w:val="00DB7514"/>
    <w:rsid w:val="00DC06E0"/>
    <w:rsid w:val="00DC35A9"/>
    <w:rsid w:val="00DC6814"/>
    <w:rsid w:val="00DC7DAF"/>
    <w:rsid w:val="00DD021A"/>
    <w:rsid w:val="00DD0553"/>
    <w:rsid w:val="00DD1772"/>
    <w:rsid w:val="00DD7AAB"/>
    <w:rsid w:val="00DD7BA1"/>
    <w:rsid w:val="00DE00AB"/>
    <w:rsid w:val="00DE0998"/>
    <w:rsid w:val="00DE102F"/>
    <w:rsid w:val="00DE190A"/>
    <w:rsid w:val="00DE1F1C"/>
    <w:rsid w:val="00DE2826"/>
    <w:rsid w:val="00DE457F"/>
    <w:rsid w:val="00DE687E"/>
    <w:rsid w:val="00DE780E"/>
    <w:rsid w:val="00DF6451"/>
    <w:rsid w:val="00DF75BA"/>
    <w:rsid w:val="00E02946"/>
    <w:rsid w:val="00E06254"/>
    <w:rsid w:val="00E06E42"/>
    <w:rsid w:val="00E10B00"/>
    <w:rsid w:val="00E11017"/>
    <w:rsid w:val="00E12FDC"/>
    <w:rsid w:val="00E211F5"/>
    <w:rsid w:val="00E2130F"/>
    <w:rsid w:val="00E22DD3"/>
    <w:rsid w:val="00E25089"/>
    <w:rsid w:val="00E2563F"/>
    <w:rsid w:val="00E25B9C"/>
    <w:rsid w:val="00E26180"/>
    <w:rsid w:val="00E310A5"/>
    <w:rsid w:val="00E418EC"/>
    <w:rsid w:val="00E46063"/>
    <w:rsid w:val="00E5006F"/>
    <w:rsid w:val="00E51550"/>
    <w:rsid w:val="00E52A59"/>
    <w:rsid w:val="00E52B2D"/>
    <w:rsid w:val="00E53BFD"/>
    <w:rsid w:val="00E548CF"/>
    <w:rsid w:val="00E54E95"/>
    <w:rsid w:val="00E5711B"/>
    <w:rsid w:val="00E60154"/>
    <w:rsid w:val="00E643A3"/>
    <w:rsid w:val="00E65120"/>
    <w:rsid w:val="00E65965"/>
    <w:rsid w:val="00E73869"/>
    <w:rsid w:val="00E74688"/>
    <w:rsid w:val="00E76588"/>
    <w:rsid w:val="00E76BF0"/>
    <w:rsid w:val="00E84D11"/>
    <w:rsid w:val="00E870BD"/>
    <w:rsid w:val="00E93E1F"/>
    <w:rsid w:val="00E946F2"/>
    <w:rsid w:val="00E97330"/>
    <w:rsid w:val="00E976AA"/>
    <w:rsid w:val="00EA19F5"/>
    <w:rsid w:val="00EA1CC6"/>
    <w:rsid w:val="00EA5C0F"/>
    <w:rsid w:val="00EA6FBB"/>
    <w:rsid w:val="00EB08B0"/>
    <w:rsid w:val="00EB44C0"/>
    <w:rsid w:val="00EC401F"/>
    <w:rsid w:val="00EC4676"/>
    <w:rsid w:val="00EC6C90"/>
    <w:rsid w:val="00ED077C"/>
    <w:rsid w:val="00ED282F"/>
    <w:rsid w:val="00ED305C"/>
    <w:rsid w:val="00ED3C6C"/>
    <w:rsid w:val="00ED4C6C"/>
    <w:rsid w:val="00ED4C6D"/>
    <w:rsid w:val="00ED6C94"/>
    <w:rsid w:val="00ED7646"/>
    <w:rsid w:val="00EE42A8"/>
    <w:rsid w:val="00EE42EE"/>
    <w:rsid w:val="00EE500B"/>
    <w:rsid w:val="00EE55B4"/>
    <w:rsid w:val="00EF04DA"/>
    <w:rsid w:val="00EF4BB0"/>
    <w:rsid w:val="00EF6C6A"/>
    <w:rsid w:val="00EF7B8F"/>
    <w:rsid w:val="00F0282A"/>
    <w:rsid w:val="00F028E9"/>
    <w:rsid w:val="00F03F75"/>
    <w:rsid w:val="00F04A3B"/>
    <w:rsid w:val="00F07790"/>
    <w:rsid w:val="00F108D1"/>
    <w:rsid w:val="00F10E53"/>
    <w:rsid w:val="00F10F5B"/>
    <w:rsid w:val="00F114C3"/>
    <w:rsid w:val="00F15EA5"/>
    <w:rsid w:val="00F1678B"/>
    <w:rsid w:val="00F169A8"/>
    <w:rsid w:val="00F2185A"/>
    <w:rsid w:val="00F223A2"/>
    <w:rsid w:val="00F23696"/>
    <w:rsid w:val="00F24D70"/>
    <w:rsid w:val="00F2635D"/>
    <w:rsid w:val="00F2766B"/>
    <w:rsid w:val="00F3152C"/>
    <w:rsid w:val="00F3370B"/>
    <w:rsid w:val="00F34322"/>
    <w:rsid w:val="00F34710"/>
    <w:rsid w:val="00F34B2F"/>
    <w:rsid w:val="00F42D2F"/>
    <w:rsid w:val="00F454CE"/>
    <w:rsid w:val="00F47C41"/>
    <w:rsid w:val="00F537E6"/>
    <w:rsid w:val="00F55818"/>
    <w:rsid w:val="00F55BF3"/>
    <w:rsid w:val="00F57289"/>
    <w:rsid w:val="00F63E7A"/>
    <w:rsid w:val="00F644A9"/>
    <w:rsid w:val="00F66E01"/>
    <w:rsid w:val="00F70F81"/>
    <w:rsid w:val="00F71DB8"/>
    <w:rsid w:val="00F80AED"/>
    <w:rsid w:val="00F82F9F"/>
    <w:rsid w:val="00F8336D"/>
    <w:rsid w:val="00F83BDD"/>
    <w:rsid w:val="00F84AD0"/>
    <w:rsid w:val="00F84C0C"/>
    <w:rsid w:val="00F869D6"/>
    <w:rsid w:val="00F939FA"/>
    <w:rsid w:val="00F95222"/>
    <w:rsid w:val="00F9742F"/>
    <w:rsid w:val="00F978B2"/>
    <w:rsid w:val="00FA2766"/>
    <w:rsid w:val="00FA6CA8"/>
    <w:rsid w:val="00FB005C"/>
    <w:rsid w:val="00FB3DB4"/>
    <w:rsid w:val="00FB427B"/>
    <w:rsid w:val="00FB5482"/>
    <w:rsid w:val="00FB65E8"/>
    <w:rsid w:val="00FC0B8C"/>
    <w:rsid w:val="00FC23F3"/>
    <w:rsid w:val="00FC36DB"/>
    <w:rsid w:val="00FC4185"/>
    <w:rsid w:val="00FC6D3E"/>
    <w:rsid w:val="00FD4392"/>
    <w:rsid w:val="00FD4D72"/>
    <w:rsid w:val="00FD6233"/>
    <w:rsid w:val="00FD6EC4"/>
    <w:rsid w:val="00FD70F7"/>
    <w:rsid w:val="00FE2568"/>
    <w:rsid w:val="00FE39B6"/>
    <w:rsid w:val="00FE5F49"/>
    <w:rsid w:val="00FE7676"/>
    <w:rsid w:val="00FF1AAB"/>
    <w:rsid w:val="00FF1C26"/>
    <w:rsid w:val="00FF20A9"/>
    <w:rsid w:val="00FF2743"/>
    <w:rsid w:val="00FF2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3DF0B"/>
  <w15:chartTrackingRefBased/>
  <w15:docId w15:val="{C0DEBBA1-B913-4080-9719-EC70BA45B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footer" w:uiPriority="99"/>
    <w:lsdException w:name="caption" w:semiHidden="1" w:uiPriority="35" w:unhideWhenUsed="1" w:qFormat="1"/>
    <w:lsdException w:name="Title" w:qFormat="1"/>
    <w:lsdException w:name="Default Paragraph Font" w:uiPriority="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26E"/>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1E026E"/>
    <w:pPr>
      <w:keepNext/>
      <w:numPr>
        <w:numId w:val="1"/>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1E026E"/>
    <w:pPr>
      <w:keepNext/>
      <w:numPr>
        <w:ilvl w:val="1"/>
        <w:numId w:val="1"/>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1E026E"/>
    <w:pPr>
      <w:keepNext/>
      <w:numPr>
        <w:ilvl w:val="2"/>
        <w:numId w:val="1"/>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1E026E"/>
    <w:pPr>
      <w:keepNext/>
      <w:numPr>
        <w:ilvl w:val="3"/>
        <w:numId w:val="1"/>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1E026E"/>
    <w:pPr>
      <w:numPr>
        <w:ilvl w:val="4"/>
        <w:numId w:val="1"/>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1E026E"/>
    <w:pPr>
      <w:numPr>
        <w:ilvl w:val="5"/>
        <w:numId w:val="1"/>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1E026E"/>
    <w:pPr>
      <w:numPr>
        <w:ilvl w:val="6"/>
        <w:numId w:val="1"/>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1E026E"/>
    <w:pPr>
      <w:numPr>
        <w:ilvl w:val="7"/>
        <w:numId w:val="1"/>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1E026E"/>
    <w:pPr>
      <w:numPr>
        <w:ilvl w:val="8"/>
        <w:numId w:val="1"/>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E026E"/>
    <w:rPr>
      <w:rFonts w:ascii="Arial" w:hAnsi="Arial" w:cs="Arial"/>
      <w:b/>
      <w:bCs/>
      <w:kern w:val="32"/>
      <w:sz w:val="28"/>
      <w:szCs w:val="28"/>
    </w:rPr>
  </w:style>
  <w:style w:type="character" w:customStyle="1" w:styleId="Heading2Char">
    <w:name w:val="Heading 2 Char"/>
    <w:link w:val="Heading2"/>
    <w:uiPriority w:val="9"/>
    <w:rsid w:val="001E026E"/>
    <w:rPr>
      <w:rFonts w:ascii="Arial" w:hAnsi="Arial" w:cs="Arial"/>
      <w:b/>
      <w:bCs/>
      <w:iCs/>
      <w:sz w:val="26"/>
      <w:szCs w:val="26"/>
    </w:rPr>
  </w:style>
  <w:style w:type="character" w:customStyle="1" w:styleId="Heading3Char">
    <w:name w:val="Heading 3 Char"/>
    <w:link w:val="Heading3"/>
    <w:uiPriority w:val="9"/>
    <w:rsid w:val="001E026E"/>
    <w:rPr>
      <w:rFonts w:ascii="Arial" w:hAnsi="Arial" w:cs="Arial"/>
      <w:b/>
      <w:bCs/>
      <w:sz w:val="22"/>
      <w:szCs w:val="22"/>
    </w:rPr>
  </w:style>
  <w:style w:type="character" w:customStyle="1" w:styleId="Heading4Char">
    <w:name w:val="Heading 4 Char"/>
    <w:link w:val="Heading4"/>
    <w:uiPriority w:val="9"/>
    <w:rsid w:val="001E026E"/>
    <w:rPr>
      <w:rFonts w:ascii="Arial" w:hAnsi="Arial" w:cs="Arial"/>
      <w:b/>
      <w:bCs/>
      <w:sz w:val="22"/>
      <w:szCs w:val="22"/>
    </w:rPr>
  </w:style>
  <w:style w:type="character" w:customStyle="1" w:styleId="Heading5Char">
    <w:name w:val="Heading 5 Char"/>
    <w:link w:val="Heading5"/>
    <w:uiPriority w:val="9"/>
    <w:rsid w:val="001E026E"/>
    <w:rPr>
      <w:rFonts w:ascii="Arial" w:hAnsi="Arial" w:cs="Arial"/>
      <w:b/>
      <w:bCs/>
      <w:iCs/>
      <w:sz w:val="22"/>
      <w:szCs w:val="22"/>
    </w:rPr>
  </w:style>
  <w:style w:type="character" w:customStyle="1" w:styleId="Heading6Char">
    <w:name w:val="Heading 6 Char"/>
    <w:link w:val="Heading6"/>
    <w:uiPriority w:val="9"/>
    <w:rsid w:val="001E026E"/>
    <w:rPr>
      <w:rFonts w:ascii="Calibri" w:hAnsi="Calibri"/>
      <w:b/>
      <w:bCs/>
      <w:sz w:val="22"/>
      <w:szCs w:val="22"/>
    </w:rPr>
  </w:style>
  <w:style w:type="character" w:customStyle="1" w:styleId="Heading7Char">
    <w:name w:val="Heading 7 Char"/>
    <w:link w:val="Heading7"/>
    <w:uiPriority w:val="9"/>
    <w:rsid w:val="001E026E"/>
    <w:rPr>
      <w:rFonts w:ascii="Calibri" w:hAnsi="Calibri"/>
      <w:sz w:val="24"/>
      <w:szCs w:val="24"/>
    </w:rPr>
  </w:style>
  <w:style w:type="character" w:customStyle="1" w:styleId="Heading8Char">
    <w:name w:val="Heading 8 Char"/>
    <w:link w:val="Heading8"/>
    <w:uiPriority w:val="9"/>
    <w:rsid w:val="001E026E"/>
    <w:rPr>
      <w:rFonts w:ascii="Calibri" w:hAnsi="Calibri"/>
      <w:i/>
      <w:iCs/>
      <w:sz w:val="24"/>
      <w:szCs w:val="24"/>
    </w:rPr>
  </w:style>
  <w:style w:type="character" w:customStyle="1" w:styleId="Heading9Char">
    <w:name w:val="Heading 9 Char"/>
    <w:link w:val="Heading9"/>
    <w:uiPriority w:val="9"/>
    <w:rsid w:val="001E026E"/>
    <w:rPr>
      <w:rFonts w:ascii="Cambria" w:hAnsi="Cambria"/>
      <w:sz w:val="22"/>
      <w:szCs w:val="22"/>
    </w:rPr>
  </w:style>
  <w:style w:type="paragraph" w:styleId="NormalIndent">
    <w:name w:val="Normal Indent"/>
    <w:basedOn w:val="Normal"/>
    <w:pPr>
      <w:ind w:left="708"/>
    </w:pPr>
  </w:style>
  <w:style w:type="paragraph" w:styleId="TOC7">
    <w:name w:val="toc 7"/>
    <w:basedOn w:val="Normal"/>
    <w:next w:val="Normal"/>
    <w:semiHidden/>
    <w:pPr>
      <w:ind w:left="1440"/>
    </w:pPr>
    <w:rPr>
      <w:rFonts w:ascii="Times New Roman" w:hAnsi="Times New Roman"/>
      <w:sz w:val="20"/>
      <w:szCs w:val="20"/>
    </w:rPr>
  </w:style>
  <w:style w:type="paragraph" w:styleId="TOC6">
    <w:name w:val="toc 6"/>
    <w:basedOn w:val="Normal"/>
    <w:next w:val="Normal"/>
    <w:semiHidden/>
    <w:pPr>
      <w:ind w:left="1200"/>
    </w:pPr>
    <w:rPr>
      <w:rFonts w:ascii="Times New Roman" w:hAnsi="Times New Roman"/>
      <w:sz w:val="20"/>
      <w:szCs w:val="20"/>
    </w:rPr>
  </w:style>
  <w:style w:type="paragraph" w:styleId="TOC5">
    <w:name w:val="toc 5"/>
    <w:basedOn w:val="Normal"/>
    <w:next w:val="Normal"/>
    <w:uiPriority w:val="39"/>
    <w:pPr>
      <w:ind w:left="960"/>
    </w:pPr>
    <w:rPr>
      <w:rFonts w:ascii="Times New Roman" w:hAnsi="Times New Roman"/>
      <w:sz w:val="20"/>
      <w:szCs w:val="20"/>
    </w:rPr>
  </w:style>
  <w:style w:type="paragraph" w:styleId="TOC4">
    <w:name w:val="toc 4"/>
    <w:basedOn w:val="Normal"/>
    <w:next w:val="Normal"/>
    <w:uiPriority w:val="39"/>
    <w:pPr>
      <w:ind w:left="720"/>
    </w:pPr>
    <w:rPr>
      <w:rFonts w:ascii="Times New Roman" w:hAnsi="Times New Roman"/>
      <w:sz w:val="20"/>
      <w:szCs w:val="20"/>
    </w:rPr>
  </w:style>
  <w:style w:type="paragraph" w:styleId="TOC3">
    <w:name w:val="toc 3"/>
    <w:basedOn w:val="Normal"/>
    <w:next w:val="Normal"/>
    <w:uiPriority w:val="39"/>
    <w:pPr>
      <w:ind w:left="480"/>
    </w:pPr>
    <w:rPr>
      <w:rFonts w:ascii="Times New Roman" w:hAnsi="Times New Roman"/>
      <w:sz w:val="20"/>
      <w:szCs w:val="20"/>
    </w:rPr>
  </w:style>
  <w:style w:type="paragraph" w:styleId="TOC2">
    <w:name w:val="toc 2"/>
    <w:basedOn w:val="Normal"/>
    <w:next w:val="Normal"/>
    <w:uiPriority w:val="39"/>
    <w:pPr>
      <w:spacing w:before="120"/>
      <w:ind w:left="240"/>
    </w:pPr>
    <w:rPr>
      <w:rFonts w:ascii="Times New Roman" w:hAnsi="Times New Roman"/>
      <w:b/>
      <w:bCs/>
    </w:rPr>
  </w:style>
  <w:style w:type="paragraph" w:styleId="TOC1">
    <w:name w:val="toc 1"/>
    <w:basedOn w:val="Normal"/>
    <w:next w:val="Normal"/>
    <w:uiPriority w:val="39"/>
    <w:pPr>
      <w:spacing w:before="120"/>
    </w:pPr>
    <w:rPr>
      <w:rFonts w:ascii="Times New Roman" w:hAnsi="Times New Roman"/>
      <w:b/>
      <w:bCs/>
      <w:i/>
      <w:iCs/>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pPr>
    <w:rPr>
      <w:b/>
      <w:bCs/>
    </w:rPr>
  </w:style>
  <w:style w:type="paragraph" w:styleId="Footer">
    <w:name w:val="footer"/>
    <w:basedOn w:val="Normal"/>
    <w:link w:val="FooterChar"/>
    <w:uiPriority w:val="99"/>
    <w:unhideWhenUsed/>
    <w:rsid w:val="001E026E"/>
    <w:pPr>
      <w:tabs>
        <w:tab w:val="center" w:pos="4680"/>
        <w:tab w:val="right" w:pos="9360"/>
      </w:tabs>
      <w:spacing w:after="0" w:line="240" w:lineRule="auto"/>
    </w:pPr>
  </w:style>
  <w:style w:type="character" w:customStyle="1" w:styleId="FooterChar">
    <w:name w:val="Footer Char"/>
    <w:link w:val="Footer"/>
    <w:uiPriority w:val="99"/>
    <w:rsid w:val="001E026E"/>
    <w:rPr>
      <w:rFonts w:ascii="Arial" w:eastAsia="Calibri" w:hAnsi="Arial" w:cs="Arial"/>
      <w:sz w:val="22"/>
      <w:szCs w:val="22"/>
    </w:rPr>
  </w:style>
  <w:style w:type="paragraph" w:styleId="Header">
    <w:name w:val="header"/>
    <w:basedOn w:val="Normal"/>
    <w:link w:val="HeaderChar"/>
    <w:unhideWhenUsed/>
    <w:rsid w:val="001E026E"/>
    <w:pPr>
      <w:tabs>
        <w:tab w:val="center" w:pos="4680"/>
        <w:tab w:val="right" w:pos="9360"/>
      </w:tabs>
      <w:spacing w:after="0" w:line="240" w:lineRule="auto"/>
    </w:pPr>
  </w:style>
  <w:style w:type="character" w:customStyle="1" w:styleId="HeaderChar">
    <w:name w:val="Header Char"/>
    <w:link w:val="Header"/>
    <w:rsid w:val="001E026E"/>
    <w:rPr>
      <w:rFonts w:ascii="Arial" w:eastAsia="Calibri" w:hAnsi="Arial" w:cs="Arial"/>
      <w:sz w:val="22"/>
      <w:szCs w:val="22"/>
    </w:r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bCs w:val="0"/>
      <w:sz w:val="12"/>
      <w:szCs w:val="12"/>
    </w:rPr>
  </w:style>
  <w:style w:type="paragraph" w:customStyle="1" w:styleId="Marginalie">
    <w:name w:val="Marginalie"/>
    <w:basedOn w:val="NormalIndent"/>
    <w:pPr>
      <w:framePr w:w="2041" w:hSpace="142" w:wrap="notBeside" w:vAnchor="text" w:hAnchor="page" w:x="9299" w:y="1"/>
      <w:ind w:left="0"/>
    </w:pPr>
    <w:rPr>
      <w:b/>
      <w:bCs/>
    </w:rPr>
  </w:style>
  <w:style w:type="character" w:styleId="FootnoteReference">
    <w:name w:val="footnote reference"/>
    <w:semiHidden/>
    <w:rPr>
      <w:position w:val="6"/>
      <w:sz w:val="16"/>
      <w:szCs w:val="16"/>
    </w:rPr>
  </w:style>
  <w:style w:type="paragraph" w:styleId="FootnoteText">
    <w:name w:val="footnote text"/>
    <w:basedOn w:val="Normal"/>
    <w:semiHidden/>
    <w:rPr>
      <w:sz w:val="20"/>
      <w:szCs w:val="20"/>
    </w:rPr>
  </w:style>
  <w:style w:type="paragraph" w:customStyle="1" w:styleId="Fuzeile2">
    <w:name w:val="Fußzeile2"/>
    <w:basedOn w:val="Footer"/>
    <w:rPr>
      <w:b/>
      <w:bCs/>
      <w:sz w:val="24"/>
      <w:szCs w:val="24"/>
    </w:rPr>
  </w:style>
  <w:style w:type="paragraph" w:customStyle="1" w:styleId="Tabelle">
    <w:name w:val="Tabelle"/>
    <w:basedOn w:val="Normal"/>
    <w:pPr>
      <w:spacing w:before="120" w:after="120" w:line="240" w:lineRule="auto"/>
      <w:ind w:left="113"/>
    </w:pPr>
    <w:rPr>
      <w:sz w:val="20"/>
      <w:szCs w:val="20"/>
    </w:rPr>
  </w:style>
  <w:style w:type="paragraph" w:customStyle="1" w:styleId="-mitEinzugJ">
    <w:name w:val="- mit Einzug J"/>
    <w:basedOn w:val="Normal"/>
    <w:pPr>
      <w:tabs>
        <w:tab w:val="left" w:pos="567"/>
      </w:tabs>
      <w:spacing w:before="120"/>
      <w:ind w:left="567" w:hanging="284"/>
    </w:pPr>
  </w:style>
  <w:style w:type="paragraph" w:customStyle="1" w:styleId="begriff1J">
    <w:name w:val="begriff1_J"/>
    <w:basedOn w:val="Normal"/>
    <w:pPr>
      <w:tabs>
        <w:tab w:val="left" w:pos="142"/>
        <w:tab w:val="left" w:pos="3261"/>
      </w:tabs>
      <w:spacing w:before="240"/>
      <w:ind w:left="3261" w:hanging="3261"/>
    </w:pPr>
  </w:style>
  <w:style w:type="paragraph" w:customStyle="1" w:styleId="-UnterpunktJ">
    <w:name w:val="- Unterpunkt J"/>
    <w:basedOn w:val="-mitEinzugJ"/>
    <w:pPr>
      <w:tabs>
        <w:tab w:val="clear" w:pos="567"/>
        <w:tab w:val="left" w:pos="851"/>
      </w:tabs>
      <w:ind w:left="851"/>
    </w:pPr>
  </w:style>
  <w:style w:type="paragraph" w:customStyle="1" w:styleId="Absatz1J">
    <w:name w:val="Absatz1 J"/>
    <w:basedOn w:val="Normal"/>
    <w:pPr>
      <w:spacing w:before="240"/>
    </w:pPr>
  </w:style>
  <w:style w:type="paragraph" w:customStyle="1" w:styleId="begriff2J">
    <w:name w:val="begriff2_J"/>
    <w:basedOn w:val="begriff1J"/>
    <w:pPr>
      <w:tabs>
        <w:tab w:val="clear" w:pos="3261"/>
        <w:tab w:val="left" w:pos="284"/>
      </w:tabs>
      <w:ind w:left="284" w:hanging="284"/>
    </w:pPr>
  </w:style>
  <w:style w:type="paragraph" w:customStyle="1" w:styleId="begriff2wJ">
    <w:name w:val="begriff2_w_J"/>
    <w:basedOn w:val="begriff2J"/>
    <w:pPr>
      <w:tabs>
        <w:tab w:val="clear" w:pos="284"/>
      </w:tabs>
      <w:ind w:firstLine="0"/>
    </w:pPr>
  </w:style>
  <w:style w:type="paragraph" w:customStyle="1" w:styleId="Erklrung2J">
    <w:name w:val="Erklärung2_J"/>
    <w:basedOn w:val="Erklrung1J"/>
    <w:pPr>
      <w:tabs>
        <w:tab w:val="left" w:pos="3969"/>
        <w:tab w:val="left" w:pos="4253"/>
      </w:tabs>
      <w:ind w:firstLine="0"/>
    </w:pPr>
  </w:style>
  <w:style w:type="paragraph" w:customStyle="1" w:styleId="Erklrung1J">
    <w:name w:val="Erklärung1_J"/>
    <w:basedOn w:val="Normal"/>
    <w:pPr>
      <w:tabs>
        <w:tab w:val="left" w:pos="426"/>
        <w:tab w:val="left" w:pos="3119"/>
      </w:tabs>
      <w:ind w:left="3119" w:hanging="2835"/>
    </w:pPr>
  </w:style>
  <w:style w:type="paragraph" w:customStyle="1" w:styleId="Erklrung3J">
    <w:name w:val="Erklärung3_J"/>
    <w:basedOn w:val="Erklrung2J"/>
    <w:pPr>
      <w:tabs>
        <w:tab w:val="clear" w:pos="426"/>
        <w:tab w:val="clear" w:pos="3119"/>
        <w:tab w:val="clear" w:pos="3969"/>
      </w:tabs>
      <w:ind w:left="4253" w:hanging="284"/>
    </w:pPr>
  </w:style>
  <w:style w:type="paragraph" w:customStyle="1" w:styleId="Fuzeile2J">
    <w:name w:val="Fußzeile2_J"/>
    <w:basedOn w:val="Fuzeile2"/>
    <w:pPr>
      <w:tabs>
        <w:tab w:val="left" w:pos="0"/>
      </w:tabs>
    </w:pPr>
  </w:style>
  <w:style w:type="paragraph" w:customStyle="1" w:styleId="layer">
    <w:name w:val="layer"/>
    <w:basedOn w:val="Normal"/>
    <w:pPr>
      <w:framePr w:w="779" w:h="1050" w:hSpace="142" w:wrap="auto" w:vAnchor="text" w:hAnchor="page" w:x="1419" w:y="1568"/>
    </w:pPr>
  </w:style>
  <w:style w:type="paragraph" w:customStyle="1" w:styleId="tab1J">
    <w:name w:val="tab1_J"/>
    <w:basedOn w:val="Erklrung1J"/>
    <w:pPr>
      <w:tabs>
        <w:tab w:val="left" w:pos="2835"/>
        <w:tab w:val="left" w:pos="5104"/>
      </w:tabs>
      <w:ind w:left="1134" w:firstLine="0"/>
    </w:pPr>
  </w:style>
  <w:style w:type="paragraph" w:customStyle="1" w:styleId="Erklrung4J">
    <w:name w:val="Erklärung4_J"/>
    <w:basedOn w:val="Erklrung1J"/>
    <w:pPr>
      <w:tabs>
        <w:tab w:val="clear" w:pos="426"/>
        <w:tab w:val="left" w:pos="3402"/>
      </w:tabs>
      <w:ind w:left="3402" w:hanging="141"/>
    </w:pPr>
  </w:style>
  <w:style w:type="paragraph" w:customStyle="1" w:styleId="Erklrung5J">
    <w:name w:val="Erklärung5_J"/>
    <w:basedOn w:val="Erklrung1J"/>
    <w:pPr>
      <w:tabs>
        <w:tab w:val="left" w:pos="3402"/>
      </w:tabs>
      <w:ind w:left="3402" w:hanging="3118"/>
    </w:pPr>
  </w:style>
  <w:style w:type="paragraph" w:customStyle="1" w:styleId="Erklrung6J">
    <w:name w:val="Erklärung6_J"/>
    <w:basedOn w:val="Erklrung4J"/>
    <w:pPr>
      <w:tabs>
        <w:tab w:val="clear" w:pos="3402"/>
        <w:tab w:val="left" w:pos="3969"/>
      </w:tabs>
      <w:ind w:left="3969"/>
    </w:pPr>
  </w:style>
  <w:style w:type="paragraph" w:customStyle="1" w:styleId="tele1J">
    <w:name w:val="tele1_J"/>
    <w:basedOn w:val="Erklrung4J"/>
    <w:pPr>
      <w:tabs>
        <w:tab w:val="clear" w:pos="3119"/>
        <w:tab w:val="clear" w:pos="3402"/>
        <w:tab w:val="left" w:pos="2835"/>
      </w:tabs>
      <w:ind w:left="2835" w:hanging="1133"/>
    </w:pPr>
  </w:style>
  <w:style w:type="paragraph" w:styleId="BlockText">
    <w:name w:val="Block Text"/>
    <w:basedOn w:val="Normal"/>
    <w:pPr>
      <w:ind w:left="505"/>
    </w:pPr>
  </w:style>
  <w:style w:type="paragraph" w:styleId="BodyText">
    <w:name w:val="Body Text"/>
    <w:basedOn w:val="Normal"/>
    <w:pPr>
      <w:spacing w:line="200" w:lineRule="exact"/>
      <w:jc w:val="center"/>
    </w:pPr>
    <w:rPr>
      <w:sz w:val="16"/>
      <w:szCs w:val="16"/>
      <w:lang w:val="de-DE"/>
    </w:rPr>
  </w:style>
  <w:style w:type="paragraph" w:styleId="BodyText2">
    <w:name w:val="Body Text 2"/>
    <w:basedOn w:val="Normal"/>
    <w:pPr>
      <w:pBdr>
        <w:right w:val="single" w:sz="6" w:space="0" w:color="auto"/>
      </w:pBdr>
    </w:pPr>
  </w:style>
  <w:style w:type="paragraph" w:styleId="BodyText3">
    <w:name w:val="Body Text 3"/>
    <w:basedOn w:val="Normal"/>
    <w:rPr>
      <w:b/>
      <w:bCs/>
    </w:rPr>
  </w:style>
  <w:style w:type="character" w:styleId="PageNumber">
    <w:name w:val="page number"/>
    <w:basedOn w:val="DefaultParagraphFont"/>
  </w:style>
  <w:style w:type="paragraph" w:styleId="TOC8">
    <w:name w:val="toc 8"/>
    <w:basedOn w:val="Normal"/>
    <w:next w:val="Normal"/>
    <w:semiHidden/>
    <w:pPr>
      <w:ind w:left="1680"/>
    </w:pPr>
    <w:rPr>
      <w:rFonts w:ascii="Times New Roman" w:hAnsi="Times New Roman"/>
      <w:sz w:val="20"/>
      <w:szCs w:val="20"/>
    </w:rPr>
  </w:style>
  <w:style w:type="paragraph" w:styleId="TOC9">
    <w:name w:val="toc 9"/>
    <w:basedOn w:val="Normal"/>
    <w:next w:val="Normal"/>
    <w:semiHidden/>
    <w:pPr>
      <w:ind w:left="1920"/>
    </w:pPr>
    <w:rPr>
      <w:rFonts w:ascii="Times New Roman" w:hAnsi="Times New Roman"/>
      <w:sz w:val="20"/>
      <w:szCs w:val="20"/>
    </w:rPr>
  </w:style>
  <w:style w:type="character" w:styleId="CommentReference">
    <w:name w:val="annotation reference"/>
    <w:rsid w:val="005469F6"/>
    <w:rPr>
      <w:sz w:val="16"/>
      <w:szCs w:val="16"/>
    </w:rPr>
  </w:style>
  <w:style w:type="paragraph" w:styleId="CommentText">
    <w:name w:val="annotation text"/>
    <w:basedOn w:val="Normal"/>
    <w:link w:val="CommentTextChar"/>
    <w:rsid w:val="005469F6"/>
    <w:rPr>
      <w:sz w:val="20"/>
      <w:szCs w:val="18"/>
    </w:rPr>
  </w:style>
  <w:style w:type="character" w:customStyle="1" w:styleId="CommentTextChar">
    <w:name w:val="Comment Text Char"/>
    <w:link w:val="CommentText"/>
    <w:rsid w:val="005469F6"/>
    <w:rPr>
      <w:rFonts w:ascii="Helvetica" w:hAnsi="Helvetica" w:cs="Mangal"/>
      <w:szCs w:val="18"/>
      <w:lang w:val="en-GB" w:bidi="ne-NP"/>
    </w:rPr>
  </w:style>
  <w:style w:type="paragraph" w:styleId="CommentSubject">
    <w:name w:val="annotation subject"/>
    <w:basedOn w:val="CommentText"/>
    <w:next w:val="CommentText"/>
    <w:link w:val="CommentSubjectChar"/>
    <w:rsid w:val="005469F6"/>
    <w:rPr>
      <w:b/>
      <w:bCs/>
    </w:rPr>
  </w:style>
  <w:style w:type="character" w:customStyle="1" w:styleId="CommentSubjectChar">
    <w:name w:val="Comment Subject Char"/>
    <w:link w:val="CommentSubject"/>
    <w:rsid w:val="005469F6"/>
    <w:rPr>
      <w:rFonts w:ascii="Helvetica" w:hAnsi="Helvetica" w:cs="Mangal"/>
      <w:b/>
      <w:bCs/>
      <w:szCs w:val="18"/>
      <w:lang w:val="en-GB" w:bidi="ne-NP"/>
    </w:rPr>
  </w:style>
  <w:style w:type="paragraph" w:styleId="BalloonText">
    <w:name w:val="Balloon Text"/>
    <w:basedOn w:val="Normal"/>
    <w:link w:val="BalloonTextChar"/>
    <w:rsid w:val="005469F6"/>
    <w:pPr>
      <w:spacing w:line="240" w:lineRule="auto"/>
    </w:pPr>
    <w:rPr>
      <w:rFonts w:ascii="Tahoma" w:hAnsi="Tahoma" w:cs="Tahoma"/>
      <w:sz w:val="16"/>
      <w:szCs w:val="14"/>
    </w:rPr>
  </w:style>
  <w:style w:type="character" w:customStyle="1" w:styleId="BalloonTextChar">
    <w:name w:val="Balloon Text Char"/>
    <w:link w:val="BalloonText"/>
    <w:rsid w:val="005469F6"/>
    <w:rPr>
      <w:rFonts w:ascii="Tahoma" w:hAnsi="Tahoma" w:cs="Tahoma"/>
      <w:sz w:val="16"/>
      <w:szCs w:val="14"/>
      <w:lang w:val="en-GB" w:bidi="ne-NP"/>
    </w:rPr>
  </w:style>
  <w:style w:type="table" w:styleId="TableGrid">
    <w:name w:val="Table Grid"/>
    <w:basedOn w:val="TableNormal"/>
    <w:uiPriority w:val="39"/>
    <w:rsid w:val="00CF38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sid w:val="001E026E"/>
    <w:rPr>
      <w:b/>
      <w:bCs/>
      <w:sz w:val="20"/>
      <w:szCs w:val="20"/>
    </w:rPr>
  </w:style>
  <w:style w:type="character" w:styleId="PlaceholderText">
    <w:name w:val="Placeholder Text"/>
    <w:uiPriority w:val="99"/>
    <w:semiHidden/>
    <w:rsid w:val="001E026E"/>
    <w:rPr>
      <w:color w:val="808080"/>
    </w:rPr>
  </w:style>
  <w:style w:type="paragraph" w:customStyle="1" w:styleId="Bullet1">
    <w:name w:val="Bullet 1"/>
    <w:basedOn w:val="Normal"/>
    <w:link w:val="Bullet1Char"/>
    <w:qFormat/>
    <w:rsid w:val="001E026E"/>
    <w:pPr>
      <w:numPr>
        <w:numId w:val="4"/>
      </w:numPr>
    </w:pPr>
  </w:style>
  <w:style w:type="character" w:customStyle="1" w:styleId="Bullet1Char">
    <w:name w:val="Bullet 1 Char"/>
    <w:link w:val="Bullet1"/>
    <w:rsid w:val="001E026E"/>
    <w:rPr>
      <w:rFonts w:ascii="Arial" w:eastAsia="Calibri" w:hAnsi="Arial" w:cs="Arial"/>
      <w:sz w:val="22"/>
      <w:szCs w:val="22"/>
    </w:rPr>
  </w:style>
  <w:style w:type="paragraph" w:customStyle="1" w:styleId="Bullet2">
    <w:name w:val="Bullet 2"/>
    <w:basedOn w:val="Normal"/>
    <w:link w:val="Bullet2Char"/>
    <w:qFormat/>
    <w:rsid w:val="001E026E"/>
    <w:pPr>
      <w:numPr>
        <w:numId w:val="5"/>
      </w:numPr>
    </w:pPr>
  </w:style>
  <w:style w:type="character" w:customStyle="1" w:styleId="Bullet2Char">
    <w:name w:val="Bullet 2 Char"/>
    <w:link w:val="Bullet2"/>
    <w:rsid w:val="001E026E"/>
    <w:rPr>
      <w:rFonts w:ascii="Arial" w:eastAsia="Calibri" w:hAnsi="Arial" w:cs="Arial"/>
      <w:sz w:val="22"/>
      <w:szCs w:val="22"/>
    </w:rPr>
  </w:style>
  <w:style w:type="paragraph" w:customStyle="1" w:styleId="Bullet3">
    <w:name w:val="Bullet 3"/>
    <w:basedOn w:val="Normal"/>
    <w:link w:val="Bullet3Char"/>
    <w:qFormat/>
    <w:rsid w:val="00107B01"/>
    <w:pPr>
      <w:numPr>
        <w:ilvl w:val="1"/>
        <w:numId w:val="2"/>
      </w:numPr>
      <w:ind w:left="851" w:hanging="425"/>
    </w:pPr>
  </w:style>
  <w:style w:type="character" w:customStyle="1" w:styleId="Bullet3Char">
    <w:name w:val="Bullet 3 Char"/>
    <w:link w:val="Bullet3"/>
    <w:rsid w:val="00107B01"/>
    <w:rPr>
      <w:rFonts w:ascii="Arial" w:eastAsia="Calibri" w:hAnsi="Arial" w:cs="Arial"/>
      <w:sz w:val="22"/>
      <w:szCs w:val="22"/>
    </w:rPr>
  </w:style>
  <w:style w:type="paragraph" w:customStyle="1" w:styleId="Bullet4">
    <w:name w:val="Bullet 4"/>
    <w:basedOn w:val="Normal"/>
    <w:link w:val="Bullet4Char"/>
    <w:qFormat/>
    <w:rsid w:val="001E026E"/>
    <w:pPr>
      <w:numPr>
        <w:numId w:val="3"/>
      </w:numPr>
    </w:pPr>
  </w:style>
  <w:style w:type="character" w:customStyle="1" w:styleId="Bullet4Char">
    <w:name w:val="Bullet 4 Char"/>
    <w:link w:val="Bullet4"/>
    <w:rsid w:val="001E026E"/>
    <w:rPr>
      <w:rFonts w:ascii="Arial" w:eastAsia="Calibri" w:hAnsi="Arial" w:cs="Arial"/>
      <w:sz w:val="22"/>
      <w:szCs w:val="22"/>
    </w:rPr>
  </w:style>
  <w:style w:type="paragraph" w:customStyle="1" w:styleId="Picture">
    <w:name w:val="Picture"/>
    <w:basedOn w:val="Normal"/>
    <w:link w:val="PictureChar"/>
    <w:qFormat/>
    <w:rsid w:val="001E026E"/>
    <w:pPr>
      <w:keepNext/>
    </w:pPr>
  </w:style>
  <w:style w:type="character" w:customStyle="1" w:styleId="PictureChar">
    <w:name w:val="Picture Char"/>
    <w:link w:val="Picture"/>
    <w:rsid w:val="001E026E"/>
    <w:rPr>
      <w:rFonts w:ascii="Arial" w:eastAsia="Calibri" w:hAnsi="Arial" w:cs="Arial"/>
      <w:sz w:val="22"/>
      <w:szCs w:val="22"/>
    </w:rPr>
  </w:style>
  <w:style w:type="paragraph" w:styleId="TOCHeading">
    <w:name w:val="TOC Heading"/>
    <w:basedOn w:val="Heading1"/>
    <w:next w:val="Normal"/>
    <w:uiPriority w:val="39"/>
    <w:semiHidden/>
    <w:unhideWhenUsed/>
    <w:qFormat/>
    <w:rsid w:val="00A178CC"/>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A178CC"/>
    <w:rPr>
      <w:color w:val="0000FF"/>
      <w:u w:val="single"/>
    </w:rPr>
  </w:style>
  <w:style w:type="table" w:styleId="GridTable1Light-Accent5">
    <w:name w:val="Grid Table 1 Light Accent 5"/>
    <w:basedOn w:val="TableNormal"/>
    <w:uiPriority w:val="46"/>
    <w:rsid w:val="000B67D6"/>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styleId="ListParagraph">
    <w:name w:val="List Paragraph"/>
    <w:basedOn w:val="Normal"/>
    <w:uiPriority w:val="34"/>
    <w:qFormat/>
    <w:rsid w:val="002375C6"/>
    <w:pPr>
      <w:ind w:left="720"/>
    </w:pPr>
  </w:style>
  <w:style w:type="table" w:styleId="TableList2">
    <w:name w:val="Table List 2"/>
    <w:basedOn w:val="TableNormal"/>
    <w:rsid w:val="001C3F73"/>
    <w:pPr>
      <w:spacing w:before="60" w:after="60" w:line="276"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Accent1">
    <w:name w:val="Grid Table 1 Light Accent 1"/>
    <w:basedOn w:val="TableNormal"/>
    <w:uiPriority w:val="46"/>
    <w:rsid w:val="001C3F73"/>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E1529"/>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NormalWeb">
    <w:name w:val="Normal (Web)"/>
    <w:basedOn w:val="Normal"/>
    <w:uiPriority w:val="99"/>
    <w:unhideWhenUsed/>
    <w:rsid w:val="001429BA"/>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Strong">
    <w:name w:val="Strong"/>
    <w:basedOn w:val="DefaultParagraphFont"/>
    <w:uiPriority w:val="22"/>
    <w:qFormat/>
    <w:rsid w:val="00540D4B"/>
    <w:rPr>
      <w:b/>
      <w:bCs/>
    </w:rPr>
  </w:style>
  <w:style w:type="table" w:styleId="PlainTable3">
    <w:name w:val="Plain Table 3"/>
    <w:basedOn w:val="TableNormal"/>
    <w:uiPriority w:val="43"/>
    <w:rsid w:val="0038003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CA7637"/>
    <w:rPr>
      <w:rFonts w:ascii="Arial" w:eastAsia="Calibri" w:hAnsi="Arial" w:cs="Arial"/>
      <w:sz w:val="22"/>
      <w:szCs w:val="22"/>
    </w:rPr>
  </w:style>
  <w:style w:type="character" w:customStyle="1" w:styleId="alignitem">
    <w:name w:val="align_item"/>
    <w:basedOn w:val="DefaultParagraphFont"/>
    <w:rsid w:val="00BA348E"/>
  </w:style>
  <w:style w:type="character" w:styleId="UnresolvedMention">
    <w:name w:val="Unresolved Mention"/>
    <w:basedOn w:val="DefaultParagraphFont"/>
    <w:uiPriority w:val="99"/>
    <w:semiHidden/>
    <w:unhideWhenUsed/>
    <w:rsid w:val="00703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2689">
      <w:bodyDiv w:val="1"/>
      <w:marLeft w:val="0"/>
      <w:marRight w:val="0"/>
      <w:marTop w:val="0"/>
      <w:marBottom w:val="0"/>
      <w:divBdr>
        <w:top w:val="none" w:sz="0" w:space="0" w:color="auto"/>
        <w:left w:val="none" w:sz="0" w:space="0" w:color="auto"/>
        <w:bottom w:val="none" w:sz="0" w:space="0" w:color="auto"/>
        <w:right w:val="none" w:sz="0" w:space="0" w:color="auto"/>
      </w:divBdr>
    </w:div>
    <w:div w:id="51856866">
      <w:bodyDiv w:val="1"/>
      <w:marLeft w:val="0"/>
      <w:marRight w:val="0"/>
      <w:marTop w:val="0"/>
      <w:marBottom w:val="0"/>
      <w:divBdr>
        <w:top w:val="none" w:sz="0" w:space="0" w:color="auto"/>
        <w:left w:val="none" w:sz="0" w:space="0" w:color="auto"/>
        <w:bottom w:val="none" w:sz="0" w:space="0" w:color="auto"/>
        <w:right w:val="none" w:sz="0" w:space="0" w:color="auto"/>
      </w:divBdr>
    </w:div>
    <w:div w:id="153226885">
      <w:bodyDiv w:val="1"/>
      <w:marLeft w:val="0"/>
      <w:marRight w:val="0"/>
      <w:marTop w:val="0"/>
      <w:marBottom w:val="0"/>
      <w:divBdr>
        <w:top w:val="none" w:sz="0" w:space="0" w:color="auto"/>
        <w:left w:val="none" w:sz="0" w:space="0" w:color="auto"/>
        <w:bottom w:val="none" w:sz="0" w:space="0" w:color="auto"/>
        <w:right w:val="none" w:sz="0" w:space="0" w:color="auto"/>
      </w:divBdr>
      <w:divsChild>
        <w:div w:id="300382056">
          <w:marLeft w:val="1037"/>
          <w:marRight w:val="0"/>
          <w:marTop w:val="77"/>
          <w:marBottom w:val="0"/>
          <w:divBdr>
            <w:top w:val="none" w:sz="0" w:space="0" w:color="auto"/>
            <w:left w:val="none" w:sz="0" w:space="0" w:color="auto"/>
            <w:bottom w:val="none" w:sz="0" w:space="0" w:color="auto"/>
            <w:right w:val="none" w:sz="0" w:space="0" w:color="auto"/>
          </w:divBdr>
        </w:div>
      </w:divsChild>
    </w:div>
    <w:div w:id="163207600">
      <w:bodyDiv w:val="1"/>
      <w:marLeft w:val="0"/>
      <w:marRight w:val="0"/>
      <w:marTop w:val="0"/>
      <w:marBottom w:val="0"/>
      <w:divBdr>
        <w:top w:val="none" w:sz="0" w:space="0" w:color="auto"/>
        <w:left w:val="none" w:sz="0" w:space="0" w:color="auto"/>
        <w:bottom w:val="none" w:sz="0" w:space="0" w:color="auto"/>
        <w:right w:val="none" w:sz="0" w:space="0" w:color="auto"/>
      </w:divBdr>
    </w:div>
    <w:div w:id="201599574">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96103891">
      <w:bodyDiv w:val="1"/>
      <w:marLeft w:val="0"/>
      <w:marRight w:val="0"/>
      <w:marTop w:val="0"/>
      <w:marBottom w:val="0"/>
      <w:divBdr>
        <w:top w:val="none" w:sz="0" w:space="0" w:color="auto"/>
        <w:left w:val="none" w:sz="0" w:space="0" w:color="auto"/>
        <w:bottom w:val="none" w:sz="0" w:space="0" w:color="auto"/>
        <w:right w:val="none" w:sz="0" w:space="0" w:color="auto"/>
      </w:divBdr>
    </w:div>
    <w:div w:id="401369340">
      <w:bodyDiv w:val="1"/>
      <w:marLeft w:val="0"/>
      <w:marRight w:val="0"/>
      <w:marTop w:val="0"/>
      <w:marBottom w:val="0"/>
      <w:divBdr>
        <w:top w:val="none" w:sz="0" w:space="0" w:color="auto"/>
        <w:left w:val="none" w:sz="0" w:space="0" w:color="auto"/>
        <w:bottom w:val="none" w:sz="0" w:space="0" w:color="auto"/>
        <w:right w:val="none" w:sz="0" w:space="0" w:color="auto"/>
      </w:divBdr>
    </w:div>
    <w:div w:id="453258915">
      <w:bodyDiv w:val="1"/>
      <w:marLeft w:val="0"/>
      <w:marRight w:val="0"/>
      <w:marTop w:val="0"/>
      <w:marBottom w:val="0"/>
      <w:divBdr>
        <w:top w:val="none" w:sz="0" w:space="0" w:color="auto"/>
        <w:left w:val="none" w:sz="0" w:space="0" w:color="auto"/>
        <w:bottom w:val="none" w:sz="0" w:space="0" w:color="auto"/>
        <w:right w:val="none" w:sz="0" w:space="0" w:color="auto"/>
      </w:divBdr>
    </w:div>
    <w:div w:id="484400609">
      <w:bodyDiv w:val="1"/>
      <w:marLeft w:val="0"/>
      <w:marRight w:val="0"/>
      <w:marTop w:val="0"/>
      <w:marBottom w:val="0"/>
      <w:divBdr>
        <w:top w:val="none" w:sz="0" w:space="0" w:color="auto"/>
        <w:left w:val="none" w:sz="0" w:space="0" w:color="auto"/>
        <w:bottom w:val="none" w:sz="0" w:space="0" w:color="auto"/>
        <w:right w:val="none" w:sz="0" w:space="0" w:color="auto"/>
      </w:divBdr>
    </w:div>
    <w:div w:id="615060030">
      <w:bodyDiv w:val="1"/>
      <w:marLeft w:val="0"/>
      <w:marRight w:val="0"/>
      <w:marTop w:val="0"/>
      <w:marBottom w:val="0"/>
      <w:divBdr>
        <w:top w:val="none" w:sz="0" w:space="0" w:color="auto"/>
        <w:left w:val="none" w:sz="0" w:space="0" w:color="auto"/>
        <w:bottom w:val="none" w:sz="0" w:space="0" w:color="auto"/>
        <w:right w:val="none" w:sz="0" w:space="0" w:color="auto"/>
      </w:divBdr>
    </w:div>
    <w:div w:id="790899334">
      <w:bodyDiv w:val="1"/>
      <w:marLeft w:val="0"/>
      <w:marRight w:val="0"/>
      <w:marTop w:val="0"/>
      <w:marBottom w:val="0"/>
      <w:divBdr>
        <w:top w:val="none" w:sz="0" w:space="0" w:color="auto"/>
        <w:left w:val="none" w:sz="0" w:space="0" w:color="auto"/>
        <w:bottom w:val="none" w:sz="0" w:space="0" w:color="auto"/>
        <w:right w:val="none" w:sz="0" w:space="0" w:color="auto"/>
      </w:divBdr>
    </w:div>
    <w:div w:id="840631085">
      <w:bodyDiv w:val="1"/>
      <w:marLeft w:val="0"/>
      <w:marRight w:val="0"/>
      <w:marTop w:val="0"/>
      <w:marBottom w:val="0"/>
      <w:divBdr>
        <w:top w:val="none" w:sz="0" w:space="0" w:color="auto"/>
        <w:left w:val="none" w:sz="0" w:space="0" w:color="auto"/>
        <w:bottom w:val="none" w:sz="0" w:space="0" w:color="auto"/>
        <w:right w:val="none" w:sz="0" w:space="0" w:color="auto"/>
      </w:divBdr>
    </w:div>
    <w:div w:id="860162686">
      <w:bodyDiv w:val="1"/>
      <w:marLeft w:val="0"/>
      <w:marRight w:val="0"/>
      <w:marTop w:val="0"/>
      <w:marBottom w:val="0"/>
      <w:divBdr>
        <w:top w:val="none" w:sz="0" w:space="0" w:color="auto"/>
        <w:left w:val="none" w:sz="0" w:space="0" w:color="auto"/>
        <w:bottom w:val="none" w:sz="0" w:space="0" w:color="auto"/>
        <w:right w:val="none" w:sz="0" w:space="0" w:color="auto"/>
      </w:divBdr>
    </w:div>
    <w:div w:id="904536428">
      <w:bodyDiv w:val="1"/>
      <w:marLeft w:val="0"/>
      <w:marRight w:val="0"/>
      <w:marTop w:val="0"/>
      <w:marBottom w:val="0"/>
      <w:divBdr>
        <w:top w:val="none" w:sz="0" w:space="0" w:color="auto"/>
        <w:left w:val="none" w:sz="0" w:space="0" w:color="auto"/>
        <w:bottom w:val="none" w:sz="0" w:space="0" w:color="auto"/>
        <w:right w:val="none" w:sz="0" w:space="0" w:color="auto"/>
      </w:divBdr>
    </w:div>
    <w:div w:id="909996764">
      <w:bodyDiv w:val="1"/>
      <w:marLeft w:val="0"/>
      <w:marRight w:val="0"/>
      <w:marTop w:val="0"/>
      <w:marBottom w:val="0"/>
      <w:divBdr>
        <w:top w:val="none" w:sz="0" w:space="0" w:color="auto"/>
        <w:left w:val="none" w:sz="0" w:space="0" w:color="auto"/>
        <w:bottom w:val="none" w:sz="0" w:space="0" w:color="auto"/>
        <w:right w:val="none" w:sz="0" w:space="0" w:color="auto"/>
      </w:divBdr>
    </w:div>
    <w:div w:id="1129937415">
      <w:bodyDiv w:val="1"/>
      <w:marLeft w:val="0"/>
      <w:marRight w:val="0"/>
      <w:marTop w:val="0"/>
      <w:marBottom w:val="0"/>
      <w:divBdr>
        <w:top w:val="none" w:sz="0" w:space="0" w:color="auto"/>
        <w:left w:val="none" w:sz="0" w:space="0" w:color="auto"/>
        <w:bottom w:val="none" w:sz="0" w:space="0" w:color="auto"/>
        <w:right w:val="none" w:sz="0" w:space="0" w:color="auto"/>
      </w:divBdr>
    </w:div>
    <w:div w:id="1184707482">
      <w:bodyDiv w:val="1"/>
      <w:marLeft w:val="0"/>
      <w:marRight w:val="0"/>
      <w:marTop w:val="0"/>
      <w:marBottom w:val="0"/>
      <w:divBdr>
        <w:top w:val="none" w:sz="0" w:space="0" w:color="auto"/>
        <w:left w:val="none" w:sz="0" w:space="0" w:color="auto"/>
        <w:bottom w:val="none" w:sz="0" w:space="0" w:color="auto"/>
        <w:right w:val="none" w:sz="0" w:space="0" w:color="auto"/>
      </w:divBdr>
    </w:div>
    <w:div w:id="1276711147">
      <w:bodyDiv w:val="1"/>
      <w:marLeft w:val="0"/>
      <w:marRight w:val="0"/>
      <w:marTop w:val="0"/>
      <w:marBottom w:val="0"/>
      <w:divBdr>
        <w:top w:val="none" w:sz="0" w:space="0" w:color="auto"/>
        <w:left w:val="none" w:sz="0" w:space="0" w:color="auto"/>
        <w:bottom w:val="none" w:sz="0" w:space="0" w:color="auto"/>
        <w:right w:val="none" w:sz="0" w:space="0" w:color="auto"/>
      </w:divBdr>
    </w:div>
    <w:div w:id="1370449109">
      <w:bodyDiv w:val="1"/>
      <w:marLeft w:val="0"/>
      <w:marRight w:val="0"/>
      <w:marTop w:val="0"/>
      <w:marBottom w:val="0"/>
      <w:divBdr>
        <w:top w:val="none" w:sz="0" w:space="0" w:color="auto"/>
        <w:left w:val="none" w:sz="0" w:space="0" w:color="auto"/>
        <w:bottom w:val="none" w:sz="0" w:space="0" w:color="auto"/>
        <w:right w:val="none" w:sz="0" w:space="0" w:color="auto"/>
      </w:divBdr>
    </w:div>
    <w:div w:id="1414860979">
      <w:bodyDiv w:val="1"/>
      <w:marLeft w:val="0"/>
      <w:marRight w:val="0"/>
      <w:marTop w:val="0"/>
      <w:marBottom w:val="0"/>
      <w:divBdr>
        <w:top w:val="none" w:sz="0" w:space="0" w:color="auto"/>
        <w:left w:val="none" w:sz="0" w:space="0" w:color="auto"/>
        <w:bottom w:val="none" w:sz="0" w:space="0" w:color="auto"/>
        <w:right w:val="none" w:sz="0" w:space="0" w:color="auto"/>
      </w:divBdr>
    </w:div>
    <w:div w:id="1502625618">
      <w:bodyDiv w:val="1"/>
      <w:marLeft w:val="0"/>
      <w:marRight w:val="0"/>
      <w:marTop w:val="0"/>
      <w:marBottom w:val="0"/>
      <w:divBdr>
        <w:top w:val="none" w:sz="0" w:space="0" w:color="auto"/>
        <w:left w:val="none" w:sz="0" w:space="0" w:color="auto"/>
        <w:bottom w:val="none" w:sz="0" w:space="0" w:color="auto"/>
        <w:right w:val="none" w:sz="0" w:space="0" w:color="auto"/>
      </w:divBdr>
    </w:div>
    <w:div w:id="1513643490">
      <w:bodyDiv w:val="1"/>
      <w:marLeft w:val="0"/>
      <w:marRight w:val="0"/>
      <w:marTop w:val="0"/>
      <w:marBottom w:val="0"/>
      <w:divBdr>
        <w:top w:val="none" w:sz="0" w:space="0" w:color="auto"/>
        <w:left w:val="none" w:sz="0" w:space="0" w:color="auto"/>
        <w:bottom w:val="none" w:sz="0" w:space="0" w:color="auto"/>
        <w:right w:val="none" w:sz="0" w:space="0" w:color="auto"/>
      </w:divBdr>
    </w:div>
    <w:div w:id="1547064256">
      <w:bodyDiv w:val="1"/>
      <w:marLeft w:val="0"/>
      <w:marRight w:val="0"/>
      <w:marTop w:val="0"/>
      <w:marBottom w:val="0"/>
      <w:divBdr>
        <w:top w:val="none" w:sz="0" w:space="0" w:color="auto"/>
        <w:left w:val="none" w:sz="0" w:space="0" w:color="auto"/>
        <w:bottom w:val="none" w:sz="0" w:space="0" w:color="auto"/>
        <w:right w:val="none" w:sz="0" w:space="0" w:color="auto"/>
      </w:divBdr>
    </w:div>
    <w:div w:id="1550413548">
      <w:bodyDiv w:val="1"/>
      <w:marLeft w:val="0"/>
      <w:marRight w:val="0"/>
      <w:marTop w:val="0"/>
      <w:marBottom w:val="0"/>
      <w:divBdr>
        <w:top w:val="none" w:sz="0" w:space="0" w:color="auto"/>
        <w:left w:val="none" w:sz="0" w:space="0" w:color="auto"/>
        <w:bottom w:val="none" w:sz="0" w:space="0" w:color="auto"/>
        <w:right w:val="none" w:sz="0" w:space="0" w:color="auto"/>
      </w:divBdr>
    </w:div>
    <w:div w:id="1653675766">
      <w:bodyDiv w:val="1"/>
      <w:marLeft w:val="0"/>
      <w:marRight w:val="0"/>
      <w:marTop w:val="0"/>
      <w:marBottom w:val="0"/>
      <w:divBdr>
        <w:top w:val="none" w:sz="0" w:space="0" w:color="auto"/>
        <w:left w:val="none" w:sz="0" w:space="0" w:color="auto"/>
        <w:bottom w:val="none" w:sz="0" w:space="0" w:color="auto"/>
        <w:right w:val="none" w:sz="0" w:space="0" w:color="auto"/>
      </w:divBdr>
    </w:div>
    <w:div w:id="1714888616">
      <w:bodyDiv w:val="1"/>
      <w:marLeft w:val="0"/>
      <w:marRight w:val="0"/>
      <w:marTop w:val="0"/>
      <w:marBottom w:val="0"/>
      <w:divBdr>
        <w:top w:val="none" w:sz="0" w:space="0" w:color="auto"/>
        <w:left w:val="none" w:sz="0" w:space="0" w:color="auto"/>
        <w:bottom w:val="none" w:sz="0" w:space="0" w:color="auto"/>
        <w:right w:val="none" w:sz="0" w:space="0" w:color="auto"/>
      </w:divBdr>
    </w:div>
    <w:div w:id="1723865275">
      <w:bodyDiv w:val="1"/>
      <w:marLeft w:val="0"/>
      <w:marRight w:val="0"/>
      <w:marTop w:val="0"/>
      <w:marBottom w:val="0"/>
      <w:divBdr>
        <w:top w:val="none" w:sz="0" w:space="0" w:color="auto"/>
        <w:left w:val="none" w:sz="0" w:space="0" w:color="auto"/>
        <w:bottom w:val="none" w:sz="0" w:space="0" w:color="auto"/>
        <w:right w:val="none" w:sz="0" w:space="0" w:color="auto"/>
      </w:divBdr>
    </w:div>
    <w:div w:id="1773165632">
      <w:bodyDiv w:val="1"/>
      <w:marLeft w:val="0"/>
      <w:marRight w:val="0"/>
      <w:marTop w:val="0"/>
      <w:marBottom w:val="0"/>
      <w:divBdr>
        <w:top w:val="none" w:sz="0" w:space="0" w:color="auto"/>
        <w:left w:val="none" w:sz="0" w:space="0" w:color="auto"/>
        <w:bottom w:val="none" w:sz="0" w:space="0" w:color="auto"/>
        <w:right w:val="none" w:sz="0" w:space="0" w:color="auto"/>
      </w:divBdr>
    </w:div>
    <w:div w:id="1788811769">
      <w:bodyDiv w:val="1"/>
      <w:marLeft w:val="0"/>
      <w:marRight w:val="0"/>
      <w:marTop w:val="0"/>
      <w:marBottom w:val="0"/>
      <w:divBdr>
        <w:top w:val="none" w:sz="0" w:space="0" w:color="auto"/>
        <w:left w:val="none" w:sz="0" w:space="0" w:color="auto"/>
        <w:bottom w:val="none" w:sz="0" w:space="0" w:color="auto"/>
        <w:right w:val="none" w:sz="0" w:space="0" w:color="auto"/>
      </w:divBdr>
    </w:div>
    <w:div w:id="1975483401">
      <w:bodyDiv w:val="1"/>
      <w:marLeft w:val="0"/>
      <w:marRight w:val="0"/>
      <w:marTop w:val="0"/>
      <w:marBottom w:val="0"/>
      <w:divBdr>
        <w:top w:val="none" w:sz="0" w:space="0" w:color="auto"/>
        <w:left w:val="none" w:sz="0" w:space="0" w:color="auto"/>
        <w:bottom w:val="none" w:sz="0" w:space="0" w:color="auto"/>
        <w:right w:val="none" w:sz="0" w:space="0" w:color="auto"/>
      </w:divBdr>
    </w:div>
    <w:div w:id="205338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package" Target="embeddings/Microsoft_Visio_Drawing4.vsdx"/><Relationship Id="rId26" Type="http://schemas.openxmlformats.org/officeDocument/2006/relationships/image" Target="media/image10.png"/><Relationship Id="rId39" Type="http://schemas.openxmlformats.org/officeDocument/2006/relationships/header" Target="header4.xml"/><Relationship Id="rId21" Type="http://schemas.openxmlformats.org/officeDocument/2006/relationships/header" Target="header1.xm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knx.org/hc/en-us/sections/360004761819-cEMI" TargetMode="External"/><Relationship Id="rId20" Type="http://schemas.openxmlformats.org/officeDocument/2006/relationships/package" Target="embeddings/Microsoft_Visio_Drawing5.vsdx"/><Relationship Id="rId29" Type="http://schemas.openxmlformats.org/officeDocument/2006/relationships/image" Target="media/image12.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header" Target="header2.xml"/><Relationship Id="rId28" Type="http://schemas.openxmlformats.org/officeDocument/2006/relationships/package" Target="embeddings/Microsoft_Visio_Drawing6.vsdx"/><Relationship Id="rId36" Type="http://schemas.openxmlformats.org/officeDocument/2006/relationships/oleObject" Target="embeddings/oleObject1.bin"/><Relationship Id="rId10" Type="http://schemas.openxmlformats.org/officeDocument/2006/relationships/image" Target="media/image3.emf"/><Relationship Id="rId19" Type="http://schemas.openxmlformats.org/officeDocument/2006/relationships/image" Target="media/image7.e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emf"/><Relationship Id="rId22" Type="http://schemas.openxmlformats.org/officeDocument/2006/relationships/footer" Target="footer1.xml"/><Relationship Id="rId27" Type="http://schemas.openxmlformats.org/officeDocument/2006/relationships/image" Target="media/image11.emf"/><Relationship Id="rId30" Type="http://schemas.openxmlformats.org/officeDocument/2006/relationships/package" Target="embeddings/Microsoft_Visio_Drawing7.vsdx"/><Relationship Id="rId35" Type="http://schemas.openxmlformats.org/officeDocument/2006/relationships/image" Target="media/image17.emf"/><Relationship Id="rId8" Type="http://schemas.openxmlformats.org/officeDocument/2006/relationships/image" Target="media/image2.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6.emf"/><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header4.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7E4B7-41C5-4114-8433-B1FE6D672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226</TotalTime>
  <Pages>75</Pages>
  <Words>14999</Words>
  <Characters>85495</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Serial Data Transmission</vt:lpstr>
    </vt:vector>
  </TitlesOfParts>
  <Company>KNX Association</Company>
  <LinksUpToDate>false</LinksUpToDate>
  <CharactersWithSpaces>100294</CharactersWithSpaces>
  <SharedDoc>false</SharedDoc>
  <HLinks>
    <vt:vector size="246" baseType="variant">
      <vt:variant>
        <vt:i4>1441841</vt:i4>
      </vt:variant>
      <vt:variant>
        <vt:i4>242</vt:i4>
      </vt:variant>
      <vt:variant>
        <vt:i4>0</vt:i4>
      </vt:variant>
      <vt:variant>
        <vt:i4>5</vt:i4>
      </vt:variant>
      <vt:variant>
        <vt:lpwstr/>
      </vt:variant>
      <vt:variant>
        <vt:lpwstr>_Toc214773046</vt:lpwstr>
      </vt:variant>
      <vt:variant>
        <vt:i4>1441841</vt:i4>
      </vt:variant>
      <vt:variant>
        <vt:i4>236</vt:i4>
      </vt:variant>
      <vt:variant>
        <vt:i4>0</vt:i4>
      </vt:variant>
      <vt:variant>
        <vt:i4>5</vt:i4>
      </vt:variant>
      <vt:variant>
        <vt:lpwstr/>
      </vt:variant>
      <vt:variant>
        <vt:lpwstr>_Toc214773045</vt:lpwstr>
      </vt:variant>
      <vt:variant>
        <vt:i4>1441841</vt:i4>
      </vt:variant>
      <vt:variant>
        <vt:i4>230</vt:i4>
      </vt:variant>
      <vt:variant>
        <vt:i4>0</vt:i4>
      </vt:variant>
      <vt:variant>
        <vt:i4>5</vt:i4>
      </vt:variant>
      <vt:variant>
        <vt:lpwstr/>
      </vt:variant>
      <vt:variant>
        <vt:lpwstr>_Toc214773044</vt:lpwstr>
      </vt:variant>
      <vt:variant>
        <vt:i4>1441841</vt:i4>
      </vt:variant>
      <vt:variant>
        <vt:i4>224</vt:i4>
      </vt:variant>
      <vt:variant>
        <vt:i4>0</vt:i4>
      </vt:variant>
      <vt:variant>
        <vt:i4>5</vt:i4>
      </vt:variant>
      <vt:variant>
        <vt:lpwstr/>
      </vt:variant>
      <vt:variant>
        <vt:lpwstr>_Toc214773043</vt:lpwstr>
      </vt:variant>
      <vt:variant>
        <vt:i4>1441841</vt:i4>
      </vt:variant>
      <vt:variant>
        <vt:i4>218</vt:i4>
      </vt:variant>
      <vt:variant>
        <vt:i4>0</vt:i4>
      </vt:variant>
      <vt:variant>
        <vt:i4>5</vt:i4>
      </vt:variant>
      <vt:variant>
        <vt:lpwstr/>
      </vt:variant>
      <vt:variant>
        <vt:lpwstr>_Toc214773042</vt:lpwstr>
      </vt:variant>
      <vt:variant>
        <vt:i4>1441841</vt:i4>
      </vt:variant>
      <vt:variant>
        <vt:i4>212</vt:i4>
      </vt:variant>
      <vt:variant>
        <vt:i4>0</vt:i4>
      </vt:variant>
      <vt:variant>
        <vt:i4>5</vt:i4>
      </vt:variant>
      <vt:variant>
        <vt:lpwstr/>
      </vt:variant>
      <vt:variant>
        <vt:lpwstr>_Toc214773041</vt:lpwstr>
      </vt:variant>
      <vt:variant>
        <vt:i4>1441841</vt:i4>
      </vt:variant>
      <vt:variant>
        <vt:i4>206</vt:i4>
      </vt:variant>
      <vt:variant>
        <vt:i4>0</vt:i4>
      </vt:variant>
      <vt:variant>
        <vt:i4>5</vt:i4>
      </vt:variant>
      <vt:variant>
        <vt:lpwstr/>
      </vt:variant>
      <vt:variant>
        <vt:lpwstr>_Toc214773040</vt:lpwstr>
      </vt:variant>
      <vt:variant>
        <vt:i4>1114161</vt:i4>
      </vt:variant>
      <vt:variant>
        <vt:i4>200</vt:i4>
      </vt:variant>
      <vt:variant>
        <vt:i4>0</vt:i4>
      </vt:variant>
      <vt:variant>
        <vt:i4>5</vt:i4>
      </vt:variant>
      <vt:variant>
        <vt:lpwstr/>
      </vt:variant>
      <vt:variant>
        <vt:lpwstr>_Toc214773039</vt:lpwstr>
      </vt:variant>
      <vt:variant>
        <vt:i4>1114161</vt:i4>
      </vt:variant>
      <vt:variant>
        <vt:i4>194</vt:i4>
      </vt:variant>
      <vt:variant>
        <vt:i4>0</vt:i4>
      </vt:variant>
      <vt:variant>
        <vt:i4>5</vt:i4>
      </vt:variant>
      <vt:variant>
        <vt:lpwstr/>
      </vt:variant>
      <vt:variant>
        <vt:lpwstr>_Toc214773038</vt:lpwstr>
      </vt:variant>
      <vt:variant>
        <vt:i4>1114161</vt:i4>
      </vt:variant>
      <vt:variant>
        <vt:i4>188</vt:i4>
      </vt:variant>
      <vt:variant>
        <vt:i4>0</vt:i4>
      </vt:variant>
      <vt:variant>
        <vt:i4>5</vt:i4>
      </vt:variant>
      <vt:variant>
        <vt:lpwstr/>
      </vt:variant>
      <vt:variant>
        <vt:lpwstr>_Toc214773037</vt:lpwstr>
      </vt:variant>
      <vt:variant>
        <vt:i4>1114161</vt:i4>
      </vt:variant>
      <vt:variant>
        <vt:i4>182</vt:i4>
      </vt:variant>
      <vt:variant>
        <vt:i4>0</vt:i4>
      </vt:variant>
      <vt:variant>
        <vt:i4>5</vt:i4>
      </vt:variant>
      <vt:variant>
        <vt:lpwstr/>
      </vt:variant>
      <vt:variant>
        <vt:lpwstr>_Toc214773036</vt:lpwstr>
      </vt:variant>
      <vt:variant>
        <vt:i4>1114161</vt:i4>
      </vt:variant>
      <vt:variant>
        <vt:i4>176</vt:i4>
      </vt:variant>
      <vt:variant>
        <vt:i4>0</vt:i4>
      </vt:variant>
      <vt:variant>
        <vt:i4>5</vt:i4>
      </vt:variant>
      <vt:variant>
        <vt:lpwstr/>
      </vt:variant>
      <vt:variant>
        <vt:lpwstr>_Toc214773035</vt:lpwstr>
      </vt:variant>
      <vt:variant>
        <vt:i4>1114161</vt:i4>
      </vt:variant>
      <vt:variant>
        <vt:i4>170</vt:i4>
      </vt:variant>
      <vt:variant>
        <vt:i4>0</vt:i4>
      </vt:variant>
      <vt:variant>
        <vt:i4>5</vt:i4>
      </vt:variant>
      <vt:variant>
        <vt:lpwstr/>
      </vt:variant>
      <vt:variant>
        <vt:lpwstr>_Toc214773034</vt:lpwstr>
      </vt:variant>
      <vt:variant>
        <vt:i4>1114161</vt:i4>
      </vt:variant>
      <vt:variant>
        <vt:i4>164</vt:i4>
      </vt:variant>
      <vt:variant>
        <vt:i4>0</vt:i4>
      </vt:variant>
      <vt:variant>
        <vt:i4>5</vt:i4>
      </vt:variant>
      <vt:variant>
        <vt:lpwstr/>
      </vt:variant>
      <vt:variant>
        <vt:lpwstr>_Toc214773033</vt:lpwstr>
      </vt:variant>
      <vt:variant>
        <vt:i4>1114161</vt:i4>
      </vt:variant>
      <vt:variant>
        <vt:i4>158</vt:i4>
      </vt:variant>
      <vt:variant>
        <vt:i4>0</vt:i4>
      </vt:variant>
      <vt:variant>
        <vt:i4>5</vt:i4>
      </vt:variant>
      <vt:variant>
        <vt:lpwstr/>
      </vt:variant>
      <vt:variant>
        <vt:lpwstr>_Toc214773032</vt:lpwstr>
      </vt:variant>
      <vt:variant>
        <vt:i4>1114161</vt:i4>
      </vt:variant>
      <vt:variant>
        <vt:i4>152</vt:i4>
      </vt:variant>
      <vt:variant>
        <vt:i4>0</vt:i4>
      </vt:variant>
      <vt:variant>
        <vt:i4>5</vt:i4>
      </vt:variant>
      <vt:variant>
        <vt:lpwstr/>
      </vt:variant>
      <vt:variant>
        <vt:lpwstr>_Toc214773031</vt:lpwstr>
      </vt:variant>
      <vt:variant>
        <vt:i4>1114161</vt:i4>
      </vt:variant>
      <vt:variant>
        <vt:i4>146</vt:i4>
      </vt:variant>
      <vt:variant>
        <vt:i4>0</vt:i4>
      </vt:variant>
      <vt:variant>
        <vt:i4>5</vt:i4>
      </vt:variant>
      <vt:variant>
        <vt:lpwstr/>
      </vt:variant>
      <vt:variant>
        <vt:lpwstr>_Toc214773030</vt:lpwstr>
      </vt:variant>
      <vt:variant>
        <vt:i4>1048625</vt:i4>
      </vt:variant>
      <vt:variant>
        <vt:i4>140</vt:i4>
      </vt:variant>
      <vt:variant>
        <vt:i4>0</vt:i4>
      </vt:variant>
      <vt:variant>
        <vt:i4>5</vt:i4>
      </vt:variant>
      <vt:variant>
        <vt:lpwstr/>
      </vt:variant>
      <vt:variant>
        <vt:lpwstr>_Toc214773029</vt:lpwstr>
      </vt:variant>
      <vt:variant>
        <vt:i4>1048625</vt:i4>
      </vt:variant>
      <vt:variant>
        <vt:i4>134</vt:i4>
      </vt:variant>
      <vt:variant>
        <vt:i4>0</vt:i4>
      </vt:variant>
      <vt:variant>
        <vt:i4>5</vt:i4>
      </vt:variant>
      <vt:variant>
        <vt:lpwstr/>
      </vt:variant>
      <vt:variant>
        <vt:lpwstr>_Toc214773028</vt:lpwstr>
      </vt:variant>
      <vt:variant>
        <vt:i4>1048625</vt:i4>
      </vt:variant>
      <vt:variant>
        <vt:i4>128</vt:i4>
      </vt:variant>
      <vt:variant>
        <vt:i4>0</vt:i4>
      </vt:variant>
      <vt:variant>
        <vt:i4>5</vt:i4>
      </vt:variant>
      <vt:variant>
        <vt:lpwstr/>
      </vt:variant>
      <vt:variant>
        <vt:lpwstr>_Toc214773027</vt:lpwstr>
      </vt:variant>
      <vt:variant>
        <vt:i4>1048625</vt:i4>
      </vt:variant>
      <vt:variant>
        <vt:i4>122</vt:i4>
      </vt:variant>
      <vt:variant>
        <vt:i4>0</vt:i4>
      </vt:variant>
      <vt:variant>
        <vt:i4>5</vt:i4>
      </vt:variant>
      <vt:variant>
        <vt:lpwstr/>
      </vt:variant>
      <vt:variant>
        <vt:lpwstr>_Toc214773026</vt:lpwstr>
      </vt:variant>
      <vt:variant>
        <vt:i4>1048625</vt:i4>
      </vt:variant>
      <vt:variant>
        <vt:i4>116</vt:i4>
      </vt:variant>
      <vt:variant>
        <vt:i4>0</vt:i4>
      </vt:variant>
      <vt:variant>
        <vt:i4>5</vt:i4>
      </vt:variant>
      <vt:variant>
        <vt:lpwstr/>
      </vt:variant>
      <vt:variant>
        <vt:lpwstr>_Toc214773025</vt:lpwstr>
      </vt:variant>
      <vt:variant>
        <vt:i4>1048625</vt:i4>
      </vt:variant>
      <vt:variant>
        <vt:i4>110</vt:i4>
      </vt:variant>
      <vt:variant>
        <vt:i4>0</vt:i4>
      </vt:variant>
      <vt:variant>
        <vt:i4>5</vt:i4>
      </vt:variant>
      <vt:variant>
        <vt:lpwstr/>
      </vt:variant>
      <vt:variant>
        <vt:lpwstr>_Toc214773024</vt:lpwstr>
      </vt:variant>
      <vt:variant>
        <vt:i4>1048625</vt:i4>
      </vt:variant>
      <vt:variant>
        <vt:i4>104</vt:i4>
      </vt:variant>
      <vt:variant>
        <vt:i4>0</vt:i4>
      </vt:variant>
      <vt:variant>
        <vt:i4>5</vt:i4>
      </vt:variant>
      <vt:variant>
        <vt:lpwstr/>
      </vt:variant>
      <vt:variant>
        <vt:lpwstr>_Toc214773023</vt:lpwstr>
      </vt:variant>
      <vt:variant>
        <vt:i4>1048625</vt:i4>
      </vt:variant>
      <vt:variant>
        <vt:i4>98</vt:i4>
      </vt:variant>
      <vt:variant>
        <vt:i4>0</vt:i4>
      </vt:variant>
      <vt:variant>
        <vt:i4>5</vt:i4>
      </vt:variant>
      <vt:variant>
        <vt:lpwstr/>
      </vt:variant>
      <vt:variant>
        <vt:lpwstr>_Toc214773022</vt:lpwstr>
      </vt:variant>
      <vt:variant>
        <vt:i4>1048625</vt:i4>
      </vt:variant>
      <vt:variant>
        <vt:i4>92</vt:i4>
      </vt:variant>
      <vt:variant>
        <vt:i4>0</vt:i4>
      </vt:variant>
      <vt:variant>
        <vt:i4>5</vt:i4>
      </vt:variant>
      <vt:variant>
        <vt:lpwstr/>
      </vt:variant>
      <vt:variant>
        <vt:lpwstr>_Toc214773021</vt:lpwstr>
      </vt:variant>
      <vt:variant>
        <vt:i4>1048625</vt:i4>
      </vt:variant>
      <vt:variant>
        <vt:i4>86</vt:i4>
      </vt:variant>
      <vt:variant>
        <vt:i4>0</vt:i4>
      </vt:variant>
      <vt:variant>
        <vt:i4>5</vt:i4>
      </vt:variant>
      <vt:variant>
        <vt:lpwstr/>
      </vt:variant>
      <vt:variant>
        <vt:lpwstr>_Toc214773020</vt:lpwstr>
      </vt:variant>
      <vt:variant>
        <vt:i4>1245233</vt:i4>
      </vt:variant>
      <vt:variant>
        <vt:i4>80</vt:i4>
      </vt:variant>
      <vt:variant>
        <vt:i4>0</vt:i4>
      </vt:variant>
      <vt:variant>
        <vt:i4>5</vt:i4>
      </vt:variant>
      <vt:variant>
        <vt:lpwstr/>
      </vt:variant>
      <vt:variant>
        <vt:lpwstr>_Toc214773019</vt:lpwstr>
      </vt:variant>
      <vt:variant>
        <vt:i4>1245233</vt:i4>
      </vt:variant>
      <vt:variant>
        <vt:i4>74</vt:i4>
      </vt:variant>
      <vt:variant>
        <vt:i4>0</vt:i4>
      </vt:variant>
      <vt:variant>
        <vt:i4>5</vt:i4>
      </vt:variant>
      <vt:variant>
        <vt:lpwstr/>
      </vt:variant>
      <vt:variant>
        <vt:lpwstr>_Toc214773018</vt:lpwstr>
      </vt:variant>
      <vt:variant>
        <vt:i4>1245233</vt:i4>
      </vt:variant>
      <vt:variant>
        <vt:i4>68</vt:i4>
      </vt:variant>
      <vt:variant>
        <vt:i4>0</vt:i4>
      </vt:variant>
      <vt:variant>
        <vt:i4>5</vt:i4>
      </vt:variant>
      <vt:variant>
        <vt:lpwstr/>
      </vt:variant>
      <vt:variant>
        <vt:lpwstr>_Toc214773017</vt:lpwstr>
      </vt:variant>
      <vt:variant>
        <vt:i4>1245233</vt:i4>
      </vt:variant>
      <vt:variant>
        <vt:i4>62</vt:i4>
      </vt:variant>
      <vt:variant>
        <vt:i4>0</vt:i4>
      </vt:variant>
      <vt:variant>
        <vt:i4>5</vt:i4>
      </vt:variant>
      <vt:variant>
        <vt:lpwstr/>
      </vt:variant>
      <vt:variant>
        <vt:lpwstr>_Toc214773016</vt:lpwstr>
      </vt:variant>
      <vt:variant>
        <vt:i4>1245233</vt:i4>
      </vt:variant>
      <vt:variant>
        <vt:i4>56</vt:i4>
      </vt:variant>
      <vt:variant>
        <vt:i4>0</vt:i4>
      </vt:variant>
      <vt:variant>
        <vt:i4>5</vt:i4>
      </vt:variant>
      <vt:variant>
        <vt:lpwstr/>
      </vt:variant>
      <vt:variant>
        <vt:lpwstr>_Toc214773015</vt:lpwstr>
      </vt:variant>
      <vt:variant>
        <vt:i4>1245233</vt:i4>
      </vt:variant>
      <vt:variant>
        <vt:i4>50</vt:i4>
      </vt:variant>
      <vt:variant>
        <vt:i4>0</vt:i4>
      </vt:variant>
      <vt:variant>
        <vt:i4>5</vt:i4>
      </vt:variant>
      <vt:variant>
        <vt:lpwstr/>
      </vt:variant>
      <vt:variant>
        <vt:lpwstr>_Toc214773014</vt:lpwstr>
      </vt:variant>
      <vt:variant>
        <vt:i4>1245233</vt:i4>
      </vt:variant>
      <vt:variant>
        <vt:i4>44</vt:i4>
      </vt:variant>
      <vt:variant>
        <vt:i4>0</vt:i4>
      </vt:variant>
      <vt:variant>
        <vt:i4>5</vt:i4>
      </vt:variant>
      <vt:variant>
        <vt:lpwstr/>
      </vt:variant>
      <vt:variant>
        <vt:lpwstr>_Toc214773013</vt:lpwstr>
      </vt:variant>
      <vt:variant>
        <vt:i4>1245233</vt:i4>
      </vt:variant>
      <vt:variant>
        <vt:i4>38</vt:i4>
      </vt:variant>
      <vt:variant>
        <vt:i4>0</vt:i4>
      </vt:variant>
      <vt:variant>
        <vt:i4>5</vt:i4>
      </vt:variant>
      <vt:variant>
        <vt:lpwstr/>
      </vt:variant>
      <vt:variant>
        <vt:lpwstr>_Toc214773012</vt:lpwstr>
      </vt:variant>
      <vt:variant>
        <vt:i4>1245233</vt:i4>
      </vt:variant>
      <vt:variant>
        <vt:i4>32</vt:i4>
      </vt:variant>
      <vt:variant>
        <vt:i4>0</vt:i4>
      </vt:variant>
      <vt:variant>
        <vt:i4>5</vt:i4>
      </vt:variant>
      <vt:variant>
        <vt:lpwstr/>
      </vt:variant>
      <vt:variant>
        <vt:lpwstr>_Toc214773011</vt:lpwstr>
      </vt:variant>
      <vt:variant>
        <vt:i4>1245233</vt:i4>
      </vt:variant>
      <vt:variant>
        <vt:i4>26</vt:i4>
      </vt:variant>
      <vt:variant>
        <vt:i4>0</vt:i4>
      </vt:variant>
      <vt:variant>
        <vt:i4>5</vt:i4>
      </vt:variant>
      <vt:variant>
        <vt:lpwstr/>
      </vt:variant>
      <vt:variant>
        <vt:lpwstr>_Toc214773010</vt:lpwstr>
      </vt:variant>
      <vt:variant>
        <vt:i4>1179697</vt:i4>
      </vt:variant>
      <vt:variant>
        <vt:i4>20</vt:i4>
      </vt:variant>
      <vt:variant>
        <vt:i4>0</vt:i4>
      </vt:variant>
      <vt:variant>
        <vt:i4>5</vt:i4>
      </vt:variant>
      <vt:variant>
        <vt:lpwstr/>
      </vt:variant>
      <vt:variant>
        <vt:lpwstr>_Toc214773009</vt:lpwstr>
      </vt:variant>
      <vt:variant>
        <vt:i4>1179697</vt:i4>
      </vt:variant>
      <vt:variant>
        <vt:i4>14</vt:i4>
      </vt:variant>
      <vt:variant>
        <vt:i4>0</vt:i4>
      </vt:variant>
      <vt:variant>
        <vt:i4>5</vt:i4>
      </vt:variant>
      <vt:variant>
        <vt:lpwstr/>
      </vt:variant>
      <vt:variant>
        <vt:lpwstr>_Toc214773008</vt:lpwstr>
      </vt:variant>
      <vt:variant>
        <vt:i4>1179697</vt:i4>
      </vt:variant>
      <vt:variant>
        <vt:i4>8</vt:i4>
      </vt:variant>
      <vt:variant>
        <vt:i4>0</vt:i4>
      </vt:variant>
      <vt:variant>
        <vt:i4>5</vt:i4>
      </vt:variant>
      <vt:variant>
        <vt:lpwstr/>
      </vt:variant>
      <vt:variant>
        <vt:lpwstr>_Toc214773007</vt:lpwstr>
      </vt:variant>
      <vt:variant>
        <vt:i4>1179697</vt:i4>
      </vt:variant>
      <vt:variant>
        <vt:i4>2</vt:i4>
      </vt:variant>
      <vt:variant>
        <vt:i4>0</vt:i4>
      </vt:variant>
      <vt:variant>
        <vt:i4>5</vt:i4>
      </vt:variant>
      <vt:variant>
        <vt:lpwstr/>
      </vt:variant>
      <vt:variant>
        <vt:lpwstr>_Toc214773006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Serial Data Transmission</dc:title>
  <dc:creator>KNX Association</dc:creator>
  <cp:keywords/>
  <cp:lastModifiedBy>Ufuk Unal</cp:lastModifiedBy>
  <cp:revision>23</cp:revision>
  <cp:lastPrinted>2022-03-28T06:56:00Z</cp:lastPrinted>
  <dcterms:created xsi:type="dcterms:W3CDTF">2022-06-16T09:37:00Z</dcterms:created>
  <dcterms:modified xsi:type="dcterms:W3CDTF">2022-07-26T08:51:00Z</dcterms:modified>
</cp:coreProperties>
</file>